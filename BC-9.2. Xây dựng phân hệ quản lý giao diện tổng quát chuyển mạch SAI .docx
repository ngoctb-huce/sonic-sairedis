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C394" w14:textId="77777777" w:rsidR="002C3ADD" w:rsidRPr="0075160A" w:rsidRDefault="002C3ADD" w:rsidP="002C3ADD">
      <w:pPr>
        <w:jc w:val="center"/>
        <w:rPr>
          <w:b/>
        </w:rPr>
      </w:pPr>
      <w:r w:rsidRPr="0075160A">
        <w:rPr>
          <w:b/>
        </w:rPr>
        <w:t>BỘ KHOA HỌC VÀ CÔNG NGHỆ</w:t>
      </w:r>
    </w:p>
    <w:p w14:paraId="26ADEDF8" w14:textId="77777777" w:rsidR="002C3ADD" w:rsidRPr="0015193D" w:rsidRDefault="002C3ADD" w:rsidP="002C3ADD">
      <w:pPr>
        <w:jc w:val="center"/>
        <w:rPr>
          <w:b/>
        </w:rPr>
      </w:pPr>
      <w:r>
        <w:rPr>
          <w:b/>
          <w:szCs w:val="28"/>
        </w:rPr>
        <w:t>Chương trình KH&amp;CN trọng điểm cấp quốc gia KC.01/</w:t>
      </w:r>
      <w:r w:rsidR="002F19C4">
        <w:rPr>
          <w:b/>
          <w:szCs w:val="28"/>
        </w:rPr>
        <w:t>2</w:t>
      </w:r>
      <w:r>
        <w:rPr>
          <w:b/>
          <w:szCs w:val="28"/>
        </w:rPr>
        <w:t>1-</w:t>
      </w:r>
      <w:r w:rsidR="002F19C4">
        <w:rPr>
          <w:b/>
          <w:szCs w:val="28"/>
        </w:rPr>
        <w:t>3</w:t>
      </w:r>
      <w:r>
        <w:rPr>
          <w:b/>
          <w:szCs w:val="28"/>
        </w:rPr>
        <w:t>0</w:t>
      </w:r>
    </w:p>
    <w:p w14:paraId="798EF777" w14:textId="77777777" w:rsidR="002C3ADD" w:rsidRDefault="002C3ADD" w:rsidP="002C3ADD">
      <w:pPr>
        <w:ind w:left="75"/>
        <w:jc w:val="center"/>
        <w:rPr>
          <w:b/>
          <w:bCs/>
          <w:sz w:val="36"/>
          <w:szCs w:val="36"/>
        </w:rPr>
      </w:pPr>
    </w:p>
    <w:p w14:paraId="7CB88F28" w14:textId="77777777" w:rsidR="002C3ADD" w:rsidRPr="00741C87" w:rsidRDefault="002C3ADD" w:rsidP="00741C87"/>
    <w:p w14:paraId="4F58E658" w14:textId="77777777" w:rsidR="002C3ADD" w:rsidRDefault="002C3ADD" w:rsidP="00741C87"/>
    <w:p w14:paraId="20899EB4" w14:textId="77777777" w:rsidR="00612721" w:rsidRDefault="00612721" w:rsidP="00741C87"/>
    <w:p w14:paraId="5A9A25F9" w14:textId="77777777" w:rsidR="00612721" w:rsidRPr="00612721" w:rsidRDefault="00612721" w:rsidP="00741C87"/>
    <w:p w14:paraId="66AF9F57" w14:textId="77777777" w:rsidR="002C3ADD" w:rsidRPr="00741C87" w:rsidRDefault="002C3ADD" w:rsidP="00741C87"/>
    <w:p w14:paraId="7A80BD4B" w14:textId="32CF349C" w:rsidR="002C3ADD" w:rsidRPr="00E51B40" w:rsidRDefault="002C3ADD" w:rsidP="002C3ADD">
      <w:pPr>
        <w:ind w:left="74"/>
        <w:jc w:val="center"/>
        <w:rPr>
          <w:b/>
          <w:bCs/>
          <w:sz w:val="36"/>
          <w:szCs w:val="36"/>
        </w:rPr>
      </w:pPr>
      <w:r w:rsidRPr="00A8151A">
        <w:rPr>
          <w:b/>
          <w:bCs/>
          <w:sz w:val="36"/>
          <w:szCs w:val="36"/>
        </w:rPr>
        <w:t>BÁO CÁO</w:t>
      </w:r>
      <w:r w:rsidR="00CA61BD">
        <w:rPr>
          <w:b/>
          <w:bCs/>
          <w:sz w:val="36"/>
          <w:szCs w:val="36"/>
        </w:rPr>
        <w:t xml:space="preserve"> KẾT QUẢ THỰC HIỆN</w:t>
      </w:r>
      <w:r w:rsidRPr="00A8151A">
        <w:rPr>
          <w:b/>
          <w:bCs/>
          <w:sz w:val="36"/>
          <w:szCs w:val="36"/>
        </w:rPr>
        <w:t xml:space="preserve"> </w:t>
      </w:r>
      <w:r w:rsidR="008E45D4">
        <w:rPr>
          <w:b/>
          <w:bCs/>
          <w:sz w:val="36"/>
          <w:szCs w:val="36"/>
        </w:rPr>
        <w:t>CÔNG VIỆC</w:t>
      </w:r>
      <w:r w:rsidRPr="00A8151A">
        <w:rPr>
          <w:b/>
          <w:bCs/>
          <w:sz w:val="36"/>
          <w:szCs w:val="36"/>
        </w:rPr>
        <w:t xml:space="preserve"> </w:t>
      </w:r>
      <w:r w:rsidR="00FF3A88">
        <w:rPr>
          <w:b/>
          <w:bCs/>
          <w:sz w:val="36"/>
          <w:szCs w:val="36"/>
        </w:rPr>
        <w:t>9</w:t>
      </w:r>
      <w:r w:rsidR="00A51EAF">
        <w:rPr>
          <w:b/>
          <w:bCs/>
          <w:sz w:val="36"/>
          <w:szCs w:val="36"/>
        </w:rPr>
        <w:t>.</w:t>
      </w:r>
      <w:r w:rsidR="00FF3A88">
        <w:rPr>
          <w:b/>
          <w:bCs/>
          <w:sz w:val="36"/>
          <w:szCs w:val="36"/>
        </w:rPr>
        <w:t>2</w:t>
      </w:r>
      <w:r w:rsidRPr="00E51B40">
        <w:rPr>
          <w:b/>
          <w:bCs/>
          <w:sz w:val="36"/>
          <w:szCs w:val="36"/>
        </w:rPr>
        <w:t xml:space="preserve"> </w:t>
      </w:r>
    </w:p>
    <w:p w14:paraId="37EAEDA4" w14:textId="414BDF32" w:rsidR="00E8525D" w:rsidRPr="00FF3A88" w:rsidRDefault="00FF3A88" w:rsidP="00E8525D">
      <w:pPr>
        <w:ind w:left="74"/>
        <w:rPr>
          <w:b/>
          <w:bCs/>
          <w:szCs w:val="28"/>
        </w:rPr>
      </w:pPr>
      <w:r>
        <w:rPr>
          <w:b/>
          <w:bCs/>
          <w:szCs w:val="28"/>
        </w:rPr>
        <w:t>Xây dựng phân hệ quản lý giao diện tổng quát chuyển mạch SAI</w:t>
      </w:r>
    </w:p>
    <w:p w14:paraId="4AAB8F1C" w14:textId="77777777" w:rsidR="002C3ADD" w:rsidRDefault="002C3ADD" w:rsidP="002C3ADD">
      <w:pPr>
        <w:ind w:left="74"/>
        <w:rPr>
          <w:szCs w:val="28"/>
        </w:rPr>
      </w:pPr>
    </w:p>
    <w:p w14:paraId="329DF98B" w14:textId="77777777" w:rsidR="00BF75C9" w:rsidRDefault="00BF75C9" w:rsidP="002C3ADD">
      <w:pPr>
        <w:ind w:left="74"/>
        <w:rPr>
          <w:szCs w:val="28"/>
        </w:rPr>
      </w:pPr>
    </w:p>
    <w:p w14:paraId="717B1133" w14:textId="77777777" w:rsidR="00BF75C9" w:rsidRDefault="00BF75C9" w:rsidP="002C3ADD">
      <w:pPr>
        <w:ind w:left="74"/>
        <w:rPr>
          <w:szCs w:val="28"/>
        </w:rPr>
      </w:pPr>
    </w:p>
    <w:p w14:paraId="194FCB37" w14:textId="77777777" w:rsidR="002C3ADD" w:rsidRDefault="002C3ADD" w:rsidP="002C3ADD">
      <w:pPr>
        <w:ind w:left="74"/>
        <w:rPr>
          <w:b/>
          <w:bCs/>
          <w:szCs w:val="28"/>
        </w:rPr>
      </w:pPr>
    </w:p>
    <w:p w14:paraId="2533AFDC" w14:textId="77777777" w:rsidR="002C3ADD" w:rsidRPr="00A8151A" w:rsidRDefault="002C3ADD" w:rsidP="00C41DB1">
      <w:pPr>
        <w:ind w:right="-71"/>
        <w:jc w:val="center"/>
        <w:rPr>
          <w:bCs/>
          <w:sz w:val="30"/>
          <w:szCs w:val="28"/>
        </w:rPr>
      </w:pPr>
      <w:r w:rsidRPr="00A8151A">
        <w:rPr>
          <w:b/>
          <w:bCs/>
          <w:szCs w:val="28"/>
        </w:rPr>
        <w:t xml:space="preserve">ĐỀ TÀI: </w:t>
      </w:r>
      <w:r w:rsidRPr="003F274C">
        <w:rPr>
          <w:b/>
          <w:bCs/>
          <w:sz w:val="30"/>
          <w:szCs w:val="28"/>
        </w:rPr>
        <w:t>“</w:t>
      </w:r>
      <w:r w:rsidR="00C41DB1" w:rsidRPr="00BF5DC1">
        <w:rPr>
          <w:b/>
          <w:kern w:val="2"/>
        </w:rPr>
        <w:t xml:space="preserve">NGHIÊN CỨU, PHÁT TRIỂN GIẢI PHÁP CHUYỂN MẠCH VÀ </w:t>
      </w:r>
      <w:r w:rsidR="00C41DB1" w:rsidRPr="00BF5DC1">
        <w:rPr>
          <w:b/>
          <w:kern w:val="2"/>
        </w:rPr>
        <w:br/>
      </w:r>
      <w:r w:rsidR="00C41DB1" w:rsidRPr="00BF5DC1">
        <w:rPr>
          <w:rFonts w:hint="eastAsia"/>
          <w:b/>
          <w:kern w:val="2"/>
        </w:rPr>
        <w:t>Đ</w:t>
      </w:r>
      <w:r w:rsidR="00C41DB1" w:rsidRPr="00BF5DC1">
        <w:rPr>
          <w:b/>
          <w:kern w:val="2"/>
        </w:rPr>
        <w:t>ỊNH TUYẾN HIỆU N</w:t>
      </w:r>
      <w:r w:rsidR="00C41DB1" w:rsidRPr="00BF5DC1">
        <w:rPr>
          <w:rFonts w:hint="eastAsia"/>
          <w:b/>
          <w:kern w:val="2"/>
        </w:rPr>
        <w:t>Ă</w:t>
      </w:r>
      <w:r w:rsidR="00C41DB1" w:rsidRPr="00BF5DC1">
        <w:rPr>
          <w:b/>
          <w:kern w:val="2"/>
        </w:rPr>
        <w:t xml:space="preserve">NG CAO, CHỦ </w:t>
      </w:r>
      <w:r w:rsidR="00C41DB1" w:rsidRPr="00BF5DC1">
        <w:rPr>
          <w:rFonts w:hint="eastAsia"/>
          <w:b/>
          <w:kern w:val="2"/>
        </w:rPr>
        <w:t>Đ</w:t>
      </w:r>
      <w:r w:rsidR="00C41DB1" w:rsidRPr="00BF5DC1">
        <w:rPr>
          <w:b/>
          <w:kern w:val="2"/>
        </w:rPr>
        <w:t xml:space="preserve">ỘNG </w:t>
      </w:r>
      <w:r w:rsidR="00C41DB1" w:rsidRPr="00BF5DC1">
        <w:rPr>
          <w:rFonts w:hint="eastAsia"/>
          <w:b/>
          <w:kern w:val="2"/>
        </w:rPr>
        <w:t>Đ</w:t>
      </w:r>
      <w:r w:rsidR="00C41DB1" w:rsidRPr="00BF5DC1">
        <w:rPr>
          <w:b/>
          <w:kern w:val="2"/>
        </w:rPr>
        <w:t xml:space="preserve">ẢM BẢO </w:t>
      </w:r>
      <w:r w:rsidR="00C41DB1" w:rsidRPr="00BF5DC1">
        <w:rPr>
          <w:b/>
          <w:kern w:val="2"/>
        </w:rPr>
        <w:br/>
        <w:t>AN NINH MẠNG LÕI TRONG TRUNG TÂM DỮ LIỆU</w:t>
      </w:r>
      <w:r w:rsidRPr="003F274C">
        <w:rPr>
          <w:b/>
          <w:bCs/>
          <w:sz w:val="30"/>
          <w:szCs w:val="28"/>
        </w:rPr>
        <w:t>”</w:t>
      </w:r>
    </w:p>
    <w:p w14:paraId="4AEE4B36" w14:textId="77777777" w:rsidR="002C3ADD" w:rsidRPr="00A62985" w:rsidRDefault="002C3ADD" w:rsidP="002C3ADD">
      <w:pPr>
        <w:ind w:left="75"/>
        <w:rPr>
          <w:b/>
          <w:bCs/>
          <w:sz w:val="30"/>
          <w:szCs w:val="28"/>
        </w:rPr>
      </w:pPr>
      <w:r w:rsidRPr="00A62985">
        <w:rPr>
          <w:b/>
          <w:sz w:val="30"/>
          <w:szCs w:val="28"/>
        </w:rPr>
        <w:t>Mã số: KC</w:t>
      </w:r>
      <w:r>
        <w:rPr>
          <w:b/>
          <w:sz w:val="30"/>
          <w:szCs w:val="28"/>
        </w:rPr>
        <w:t>.01.</w:t>
      </w:r>
      <w:r w:rsidR="00C41DB1">
        <w:rPr>
          <w:b/>
          <w:sz w:val="30"/>
          <w:szCs w:val="28"/>
        </w:rPr>
        <w:t>0</w:t>
      </w:r>
      <w:r w:rsidR="00780506">
        <w:rPr>
          <w:b/>
          <w:sz w:val="30"/>
          <w:szCs w:val="28"/>
        </w:rPr>
        <w:t>6</w:t>
      </w:r>
      <w:r>
        <w:rPr>
          <w:b/>
          <w:sz w:val="30"/>
          <w:szCs w:val="28"/>
        </w:rPr>
        <w:t>/</w:t>
      </w:r>
      <w:r w:rsidR="00C41DB1">
        <w:rPr>
          <w:b/>
          <w:sz w:val="30"/>
          <w:szCs w:val="28"/>
        </w:rPr>
        <w:t>2</w:t>
      </w:r>
      <w:r>
        <w:rPr>
          <w:b/>
          <w:sz w:val="30"/>
          <w:szCs w:val="28"/>
        </w:rPr>
        <w:t>1-</w:t>
      </w:r>
      <w:r w:rsidR="00C41DB1">
        <w:rPr>
          <w:b/>
          <w:sz w:val="30"/>
          <w:szCs w:val="28"/>
        </w:rPr>
        <w:t>3</w:t>
      </w:r>
      <w:r>
        <w:rPr>
          <w:b/>
          <w:sz w:val="30"/>
          <w:szCs w:val="28"/>
        </w:rPr>
        <w:t>0</w:t>
      </w:r>
    </w:p>
    <w:p w14:paraId="32C82A9D" w14:textId="77777777" w:rsidR="002C3ADD" w:rsidRDefault="002C3ADD" w:rsidP="002C3ADD"/>
    <w:p w14:paraId="44179443" w14:textId="77777777" w:rsidR="002C3ADD" w:rsidRDefault="002C3ADD" w:rsidP="002C3ADD"/>
    <w:p w14:paraId="579FB644" w14:textId="3BD07D24" w:rsidR="002C3ADD" w:rsidRPr="002C3ADD" w:rsidRDefault="002C3ADD" w:rsidP="002C3ADD">
      <w:r w:rsidRPr="00C858E2">
        <w:rPr>
          <w:b/>
          <w:bCs/>
        </w:rPr>
        <w:t>Đại diện nhóm thực hiện:</w:t>
      </w:r>
      <w:r>
        <w:t xml:space="preserve"> </w:t>
      </w:r>
    </w:p>
    <w:p w14:paraId="25202612" w14:textId="77777777" w:rsidR="00B77DAF" w:rsidRDefault="00B77DAF" w:rsidP="002C3ADD">
      <w:pPr>
        <w:spacing w:after="160" w:line="259" w:lineRule="auto"/>
        <w:rPr>
          <w:rFonts w:cs="Arial"/>
          <w:b/>
          <w:szCs w:val="28"/>
        </w:rPr>
      </w:pPr>
    </w:p>
    <w:p w14:paraId="5D61526F" w14:textId="77777777" w:rsidR="002C3ADD" w:rsidRDefault="002C3ADD" w:rsidP="002C3ADD">
      <w:pPr>
        <w:spacing w:after="160" w:line="259" w:lineRule="auto"/>
        <w:rPr>
          <w:rFonts w:cs="Arial"/>
          <w:b/>
          <w:szCs w:val="28"/>
        </w:rPr>
      </w:pPr>
    </w:p>
    <w:p w14:paraId="79A45A9E" w14:textId="77777777" w:rsidR="00612721" w:rsidRDefault="00612721" w:rsidP="002C3ADD">
      <w:pPr>
        <w:spacing w:after="160" w:line="259" w:lineRule="auto"/>
        <w:rPr>
          <w:rFonts w:cs="Arial"/>
          <w:b/>
          <w:szCs w:val="28"/>
        </w:rPr>
      </w:pPr>
    </w:p>
    <w:p w14:paraId="313547A0" w14:textId="77777777" w:rsidR="00612721" w:rsidRDefault="00612721" w:rsidP="002C3ADD">
      <w:pPr>
        <w:spacing w:after="160" w:line="259" w:lineRule="auto"/>
        <w:rPr>
          <w:rFonts w:cs="Arial"/>
          <w:b/>
          <w:szCs w:val="28"/>
        </w:rPr>
      </w:pPr>
    </w:p>
    <w:p w14:paraId="64099213" w14:textId="77777777" w:rsidR="00612721" w:rsidRPr="00612721" w:rsidRDefault="00612721" w:rsidP="002C3ADD">
      <w:pPr>
        <w:spacing w:after="160" w:line="259" w:lineRule="auto"/>
        <w:rPr>
          <w:rFonts w:cs="Arial"/>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B77DAF" w14:paraId="30DD6B8D" w14:textId="77777777" w:rsidTr="004E3878">
        <w:tc>
          <w:tcPr>
            <w:tcW w:w="4729" w:type="dxa"/>
          </w:tcPr>
          <w:p w14:paraId="5E35D1A5" w14:textId="77777777" w:rsidR="00B77DAF" w:rsidRDefault="00B77DAF" w:rsidP="004E3878">
            <w:pPr>
              <w:ind w:right="-187"/>
              <w:jc w:val="center"/>
            </w:pPr>
            <w:r w:rsidRPr="00156FC7">
              <w:rPr>
                <w:b/>
              </w:rPr>
              <w:t>Chủ nhiệm đề tài</w:t>
            </w:r>
          </w:p>
        </w:tc>
        <w:tc>
          <w:tcPr>
            <w:tcW w:w="4729" w:type="dxa"/>
          </w:tcPr>
          <w:p w14:paraId="51B8929D" w14:textId="77777777" w:rsidR="00B77DAF" w:rsidRPr="00447F1E" w:rsidRDefault="00B77DAF" w:rsidP="004E3878">
            <w:pPr>
              <w:ind w:right="-187"/>
              <w:jc w:val="center"/>
              <w:rPr>
                <w:b/>
                <w:bCs/>
              </w:rPr>
            </w:pPr>
            <w:r w:rsidRPr="00447F1E">
              <w:rPr>
                <w:b/>
                <w:bCs/>
              </w:rPr>
              <w:t>Tổ chức chủ trì đề tài</w:t>
            </w:r>
          </w:p>
        </w:tc>
      </w:tr>
      <w:tr w:rsidR="00B77DAF" w14:paraId="09B4E1C5" w14:textId="77777777" w:rsidTr="004E3878">
        <w:tc>
          <w:tcPr>
            <w:tcW w:w="4729" w:type="dxa"/>
          </w:tcPr>
          <w:p w14:paraId="3973C3E2" w14:textId="77777777" w:rsidR="00B77DAF" w:rsidRDefault="00B77DAF" w:rsidP="004E3878">
            <w:pPr>
              <w:ind w:right="-187"/>
              <w:jc w:val="center"/>
            </w:pPr>
          </w:p>
          <w:p w14:paraId="292E8FC4" w14:textId="77777777" w:rsidR="00B77DAF" w:rsidRDefault="00B77DAF" w:rsidP="004E3878">
            <w:pPr>
              <w:ind w:right="-187"/>
              <w:jc w:val="center"/>
            </w:pPr>
          </w:p>
          <w:p w14:paraId="7A4E23CC" w14:textId="77777777" w:rsidR="00612721" w:rsidRDefault="00612721" w:rsidP="004E3878">
            <w:pPr>
              <w:ind w:right="-187"/>
              <w:jc w:val="center"/>
            </w:pPr>
          </w:p>
          <w:p w14:paraId="22C041E5" w14:textId="77777777" w:rsidR="00B77DAF" w:rsidRDefault="00B77DAF" w:rsidP="004E3878">
            <w:pPr>
              <w:ind w:right="-187"/>
              <w:jc w:val="center"/>
            </w:pPr>
          </w:p>
          <w:p w14:paraId="44ACC08A" w14:textId="77777777" w:rsidR="00B77DAF" w:rsidRDefault="00C26875" w:rsidP="004E3878">
            <w:pPr>
              <w:ind w:right="-187"/>
              <w:jc w:val="center"/>
            </w:pPr>
            <w:r w:rsidRPr="00C26875">
              <w:rPr>
                <w:b/>
                <w:bCs/>
              </w:rPr>
              <w:t xml:space="preserve">PGS.TS. </w:t>
            </w:r>
            <w:r w:rsidR="00C41DB1">
              <w:rPr>
                <w:b/>
              </w:rPr>
              <w:t>Nguyễn Ngọc Hoá</w:t>
            </w:r>
          </w:p>
        </w:tc>
        <w:tc>
          <w:tcPr>
            <w:tcW w:w="4729" w:type="dxa"/>
          </w:tcPr>
          <w:p w14:paraId="32633983" w14:textId="77777777" w:rsidR="00B77DAF" w:rsidRDefault="00B77DAF" w:rsidP="004E3878">
            <w:pPr>
              <w:ind w:right="-187"/>
              <w:jc w:val="center"/>
            </w:pPr>
          </w:p>
          <w:p w14:paraId="23A22617" w14:textId="77777777" w:rsidR="00B77DAF" w:rsidRDefault="00B77DAF" w:rsidP="004E3878">
            <w:pPr>
              <w:ind w:right="-187"/>
              <w:jc w:val="center"/>
            </w:pPr>
          </w:p>
          <w:p w14:paraId="1E9C0F7B" w14:textId="77777777" w:rsidR="00B77DAF" w:rsidRDefault="00B77DAF" w:rsidP="004E3878">
            <w:pPr>
              <w:ind w:right="-187"/>
              <w:jc w:val="center"/>
            </w:pPr>
          </w:p>
          <w:p w14:paraId="640AB454" w14:textId="77777777" w:rsidR="00B77DAF" w:rsidRPr="00C26875" w:rsidRDefault="00C26875" w:rsidP="004E3878">
            <w:pPr>
              <w:jc w:val="center"/>
              <w:rPr>
                <w:b/>
                <w:bCs/>
              </w:rPr>
            </w:pPr>
            <w:r w:rsidRPr="00C26875">
              <w:rPr>
                <w:b/>
                <w:bCs/>
              </w:rPr>
              <w:t xml:space="preserve">PGS.TS. </w:t>
            </w:r>
            <w:r w:rsidR="00C41DB1">
              <w:rPr>
                <w:b/>
                <w:bCs/>
              </w:rPr>
              <w:t>Nguyễn Hoài Sơn</w:t>
            </w:r>
          </w:p>
        </w:tc>
      </w:tr>
    </w:tbl>
    <w:p w14:paraId="7B460194" w14:textId="77777777" w:rsidR="002C3ADD" w:rsidRDefault="002C3ADD" w:rsidP="000C12B4">
      <w:pPr>
        <w:spacing w:line="259" w:lineRule="auto"/>
        <w:rPr>
          <w:rFonts w:cs="Arial"/>
          <w:b/>
          <w:szCs w:val="28"/>
        </w:rPr>
      </w:pPr>
    </w:p>
    <w:p w14:paraId="47B781C0" w14:textId="77777777" w:rsidR="00612721" w:rsidRPr="00612721" w:rsidRDefault="00612721" w:rsidP="000C12B4">
      <w:pPr>
        <w:spacing w:line="259" w:lineRule="auto"/>
        <w:rPr>
          <w:rFonts w:cs="Arial"/>
          <w:b/>
          <w:szCs w:val="28"/>
        </w:rPr>
      </w:pPr>
    </w:p>
    <w:p w14:paraId="65F98DAC" w14:textId="77777777" w:rsidR="000C12B4" w:rsidRDefault="000C12B4" w:rsidP="000C12B4">
      <w:pPr>
        <w:spacing w:line="259" w:lineRule="auto"/>
        <w:rPr>
          <w:rFonts w:cs="Arial"/>
          <w:b/>
          <w:szCs w:val="28"/>
        </w:rPr>
      </w:pPr>
    </w:p>
    <w:p w14:paraId="31BCE10B" w14:textId="77777777" w:rsidR="002C3ADD" w:rsidRPr="002C3ADD" w:rsidRDefault="002C3ADD" w:rsidP="000C12B4">
      <w:pPr>
        <w:spacing w:line="259" w:lineRule="auto"/>
        <w:jc w:val="center"/>
        <w:rPr>
          <w:rFonts w:cs="Arial"/>
          <w:b/>
          <w:szCs w:val="28"/>
        </w:rPr>
        <w:sectPr w:rsidR="002C3ADD" w:rsidRPr="002C3ADD" w:rsidSect="00C2769A">
          <w:footerReference w:type="even" r:id="rId8"/>
          <w:pgSz w:w="11907" w:h="16840" w:code="9"/>
          <w:pgMar w:top="1134" w:right="1134" w:bottom="1134" w:left="1134" w:header="720" w:footer="720" w:gutter="397"/>
          <w:pgBorders w:display="firstPage">
            <w:top w:val="thinThickSmallGap" w:sz="18" w:space="4" w:color="auto"/>
            <w:left w:val="thinThickSmallGap" w:sz="18" w:space="4" w:color="auto"/>
            <w:bottom w:val="thinThickSmallGap" w:sz="18" w:space="4" w:color="auto"/>
            <w:right w:val="thinThickSmallGap" w:sz="18" w:space="4" w:color="auto"/>
          </w:pgBorders>
          <w:cols w:space="720"/>
          <w:docGrid w:linePitch="360"/>
        </w:sectPr>
      </w:pPr>
      <w:r w:rsidRPr="003F274C">
        <w:rPr>
          <w:rFonts w:cs="Arial"/>
          <w:b/>
          <w:szCs w:val="28"/>
        </w:rPr>
        <w:t xml:space="preserve">Hà Nội </w:t>
      </w:r>
      <w:r>
        <w:rPr>
          <w:rFonts w:cs="Arial"/>
          <w:b/>
          <w:szCs w:val="28"/>
        </w:rPr>
        <w:t>– 20</w:t>
      </w:r>
      <w:r w:rsidR="00A51EAF">
        <w:rPr>
          <w:rFonts w:cs="Arial"/>
          <w:b/>
          <w:szCs w:val="28"/>
        </w:rPr>
        <w:t>2</w:t>
      </w:r>
      <w:r w:rsidR="00741C87">
        <w:rPr>
          <w:rFonts w:cs="Arial"/>
          <w:b/>
          <w:szCs w:val="28"/>
        </w:rPr>
        <w:t>5</w:t>
      </w:r>
    </w:p>
    <w:p w14:paraId="36122981" w14:textId="77777777" w:rsidR="00AC75C8" w:rsidRDefault="00AC75C8" w:rsidP="00AC75C8">
      <w:pPr>
        <w:rPr>
          <w:lang w:val="de-DE"/>
        </w:rPr>
      </w:pPr>
    </w:p>
    <w:p w14:paraId="71CF10C7" w14:textId="77777777" w:rsidR="00AC75C8" w:rsidRPr="009F6D66" w:rsidRDefault="00AC75C8" w:rsidP="00AC75C8">
      <w:pPr>
        <w:jc w:val="center"/>
        <w:outlineLvl w:val="0"/>
        <w:rPr>
          <w:rFonts w:ascii="Times New Roman Bold" w:hAnsi="Times New Roman Bold"/>
          <w:b/>
          <w:caps/>
          <w:sz w:val="40"/>
          <w:szCs w:val="52"/>
          <w:lang w:val="de-DE"/>
        </w:rPr>
      </w:pPr>
      <w:bookmarkStart w:id="0" w:name="_Toc225755642"/>
      <w:r w:rsidRPr="009F6D66">
        <w:rPr>
          <w:rFonts w:ascii="Times New Roman Bold" w:hAnsi="Times New Roman Bold"/>
          <w:b/>
          <w:caps/>
          <w:sz w:val="40"/>
          <w:szCs w:val="52"/>
          <w:lang w:val="de-DE"/>
        </w:rPr>
        <w:t>Danh sách nhóm nghiên cứu</w:t>
      </w:r>
      <w:bookmarkEnd w:id="0"/>
      <w:r w:rsidRPr="009F6D66">
        <w:rPr>
          <w:rFonts w:ascii="Times New Roman Bold" w:hAnsi="Times New Roman Bold"/>
          <w:b/>
          <w:caps/>
          <w:sz w:val="40"/>
          <w:szCs w:val="52"/>
          <w:lang w:val="de-DE"/>
        </w:rPr>
        <w:t xml:space="preserve"> </w:t>
      </w:r>
    </w:p>
    <w:p w14:paraId="2FC3971C" w14:textId="77777777" w:rsidR="00AC75C8" w:rsidRPr="0017001C" w:rsidRDefault="00AC75C8" w:rsidP="00AC75C8">
      <w:pPr>
        <w:rPr>
          <w:lang w:val="de-DE"/>
        </w:rPr>
      </w:pPr>
    </w:p>
    <w:tbl>
      <w:tblPr>
        <w:tblStyle w:val="GridTable4-Accent5"/>
        <w:tblW w:w="9427" w:type="dxa"/>
        <w:tblLook w:val="04A0" w:firstRow="1" w:lastRow="0" w:firstColumn="1" w:lastColumn="0" w:noHBand="0" w:noVBand="1"/>
      </w:tblPr>
      <w:tblGrid>
        <w:gridCol w:w="746"/>
        <w:gridCol w:w="2560"/>
        <w:gridCol w:w="3914"/>
        <w:gridCol w:w="2207"/>
      </w:tblGrid>
      <w:tr w:rsidR="00AC75C8" w:rsidRPr="0017001C" w14:paraId="58969A19" w14:textId="77777777" w:rsidTr="00255C3F">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6" w:type="dxa"/>
            <w:hideMark/>
          </w:tcPr>
          <w:p w14:paraId="7D88C78A" w14:textId="77777777" w:rsidR="00AC75C8" w:rsidRPr="00E155E0" w:rsidRDefault="00AC75C8" w:rsidP="00255C3F">
            <w:pPr>
              <w:spacing w:before="120" w:after="120"/>
              <w:jc w:val="center"/>
              <w:rPr>
                <w:szCs w:val="28"/>
                <w:lang w:eastAsia="vi-VN"/>
              </w:rPr>
            </w:pPr>
            <w:r w:rsidRPr="00E155E0">
              <w:rPr>
                <w:szCs w:val="28"/>
                <w:lang w:eastAsia="vi-VN"/>
              </w:rPr>
              <w:t>STT</w:t>
            </w:r>
          </w:p>
        </w:tc>
        <w:tc>
          <w:tcPr>
            <w:tcW w:w="2560" w:type="dxa"/>
            <w:noWrap/>
            <w:hideMark/>
          </w:tcPr>
          <w:p w14:paraId="035BE615" w14:textId="77777777" w:rsidR="00AC75C8" w:rsidRPr="00E155E0" w:rsidRDefault="00AC75C8" w:rsidP="00255C3F">
            <w:pPr>
              <w:spacing w:before="120" w:after="120"/>
              <w:jc w:val="center"/>
              <w:cnfStyle w:val="100000000000" w:firstRow="1" w:lastRow="0" w:firstColumn="0" w:lastColumn="0" w:oddVBand="0" w:evenVBand="0" w:oddHBand="0" w:evenHBand="0" w:firstRowFirstColumn="0" w:firstRowLastColumn="0" w:lastRowFirstColumn="0" w:lastRowLastColumn="0"/>
              <w:rPr>
                <w:szCs w:val="28"/>
                <w:lang w:eastAsia="vi-VN"/>
              </w:rPr>
            </w:pPr>
            <w:r w:rsidRPr="00E155E0">
              <w:rPr>
                <w:szCs w:val="28"/>
                <w:lang w:eastAsia="vi-VN"/>
              </w:rPr>
              <w:t>Họ và tên</w:t>
            </w:r>
          </w:p>
        </w:tc>
        <w:tc>
          <w:tcPr>
            <w:tcW w:w="3914" w:type="dxa"/>
            <w:hideMark/>
          </w:tcPr>
          <w:p w14:paraId="77966B4C" w14:textId="77777777" w:rsidR="00AC75C8" w:rsidRPr="00E155E0" w:rsidRDefault="00AC75C8" w:rsidP="00255C3F">
            <w:pPr>
              <w:spacing w:before="120" w:after="120"/>
              <w:jc w:val="center"/>
              <w:cnfStyle w:val="100000000000" w:firstRow="1" w:lastRow="0" w:firstColumn="0" w:lastColumn="0" w:oddVBand="0" w:evenVBand="0" w:oddHBand="0" w:evenHBand="0" w:firstRowFirstColumn="0" w:firstRowLastColumn="0" w:lastRowFirstColumn="0" w:lastRowLastColumn="0"/>
              <w:rPr>
                <w:szCs w:val="28"/>
                <w:lang w:eastAsia="vi-VN"/>
              </w:rPr>
            </w:pPr>
            <w:r w:rsidRPr="00E155E0">
              <w:rPr>
                <w:szCs w:val="28"/>
                <w:lang w:eastAsia="vi-VN"/>
              </w:rPr>
              <w:t>Đơn vị công tác</w:t>
            </w:r>
          </w:p>
        </w:tc>
        <w:tc>
          <w:tcPr>
            <w:tcW w:w="2207" w:type="dxa"/>
            <w:hideMark/>
          </w:tcPr>
          <w:p w14:paraId="609F413D" w14:textId="77777777" w:rsidR="00AC75C8" w:rsidRPr="00E155E0" w:rsidRDefault="00AC75C8" w:rsidP="00255C3F">
            <w:pPr>
              <w:spacing w:before="120" w:after="120"/>
              <w:jc w:val="center"/>
              <w:cnfStyle w:val="100000000000" w:firstRow="1" w:lastRow="0" w:firstColumn="0" w:lastColumn="0" w:oddVBand="0" w:evenVBand="0" w:oddHBand="0" w:evenHBand="0" w:firstRowFirstColumn="0" w:firstRowLastColumn="0" w:lastRowFirstColumn="0" w:lastRowLastColumn="0"/>
              <w:rPr>
                <w:szCs w:val="28"/>
                <w:lang w:eastAsia="vi-VN"/>
              </w:rPr>
            </w:pPr>
            <w:r w:rsidRPr="00E155E0">
              <w:rPr>
                <w:szCs w:val="28"/>
                <w:lang w:eastAsia="vi-VN"/>
              </w:rPr>
              <w:t>Ghi chú</w:t>
            </w:r>
          </w:p>
        </w:tc>
      </w:tr>
      <w:tr w:rsidR="00E549A2" w:rsidRPr="0017001C" w14:paraId="6FD25120" w14:textId="77777777" w:rsidTr="006A107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6" w:type="dxa"/>
          </w:tcPr>
          <w:p w14:paraId="24A2A23A" w14:textId="77777777" w:rsidR="00E549A2" w:rsidRPr="006511E8" w:rsidRDefault="00E549A2" w:rsidP="00D70861">
            <w:pPr>
              <w:pStyle w:val="ListParagraph"/>
              <w:numPr>
                <w:ilvl w:val="0"/>
                <w:numId w:val="2"/>
              </w:numPr>
              <w:spacing w:before="120" w:after="120"/>
              <w:ind w:left="0" w:firstLine="0"/>
              <w:jc w:val="center"/>
              <w:rPr>
                <w:b w:val="0"/>
                <w:bCs w:val="0"/>
                <w:lang w:eastAsia="vi-VN"/>
              </w:rPr>
            </w:pPr>
          </w:p>
        </w:tc>
        <w:tc>
          <w:tcPr>
            <w:tcW w:w="2560" w:type="dxa"/>
            <w:noWrap/>
          </w:tcPr>
          <w:p w14:paraId="0E364930" w14:textId="25413BB6" w:rsidR="00E549A2" w:rsidRPr="00E155E0" w:rsidRDefault="00E549A2" w:rsidP="00A51EAF">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rPr>
                <w:szCs w:val="28"/>
                <w:lang w:eastAsia="vi-VN"/>
              </w:rPr>
              <w:t>Trịnh Minh Trí</w:t>
            </w:r>
          </w:p>
        </w:tc>
        <w:tc>
          <w:tcPr>
            <w:tcW w:w="3914" w:type="dxa"/>
          </w:tcPr>
          <w:p w14:paraId="53A2802B" w14:textId="37C738E7" w:rsidR="00E549A2" w:rsidRPr="00E549A2" w:rsidRDefault="00E549A2" w:rsidP="00A51EAF">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rPr>
                <w:szCs w:val="28"/>
                <w:lang w:eastAsia="vi-VN"/>
              </w:rPr>
              <w:t>Trung tâm Nghiên cứu Phát triển VNPT</w:t>
            </w:r>
          </w:p>
        </w:tc>
        <w:tc>
          <w:tcPr>
            <w:tcW w:w="2207" w:type="dxa"/>
            <w:noWrap/>
          </w:tcPr>
          <w:p w14:paraId="1C1BC146" w14:textId="34FC9FFA" w:rsidR="00E549A2" w:rsidRPr="00E155E0" w:rsidRDefault="00E549A2" w:rsidP="00A51EAF">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szCs w:val="28"/>
                <w:lang w:eastAsia="vi-VN"/>
              </w:rPr>
            </w:pPr>
          </w:p>
        </w:tc>
      </w:tr>
      <w:tr w:rsidR="00E549A2" w:rsidRPr="0017001C" w14:paraId="4AB46BDB" w14:textId="77777777" w:rsidTr="006A1073">
        <w:trPr>
          <w:trHeight w:val="285"/>
        </w:trPr>
        <w:tc>
          <w:tcPr>
            <w:cnfStyle w:val="001000000000" w:firstRow="0" w:lastRow="0" w:firstColumn="1" w:lastColumn="0" w:oddVBand="0" w:evenVBand="0" w:oddHBand="0" w:evenHBand="0" w:firstRowFirstColumn="0" w:firstRowLastColumn="0" w:lastRowFirstColumn="0" w:lastRowLastColumn="0"/>
            <w:tcW w:w="746" w:type="dxa"/>
          </w:tcPr>
          <w:p w14:paraId="727F2964" w14:textId="77777777" w:rsidR="00E549A2" w:rsidRPr="006511E8" w:rsidRDefault="00E549A2" w:rsidP="00D70861">
            <w:pPr>
              <w:pStyle w:val="ListParagraph"/>
              <w:numPr>
                <w:ilvl w:val="0"/>
                <w:numId w:val="2"/>
              </w:numPr>
              <w:spacing w:before="120" w:after="120"/>
              <w:ind w:left="0" w:firstLine="0"/>
              <w:jc w:val="center"/>
              <w:rPr>
                <w:b w:val="0"/>
                <w:bCs w:val="0"/>
                <w:lang w:eastAsia="vi-VN"/>
              </w:rPr>
            </w:pPr>
          </w:p>
        </w:tc>
        <w:tc>
          <w:tcPr>
            <w:tcW w:w="2560" w:type="dxa"/>
            <w:noWrap/>
          </w:tcPr>
          <w:p w14:paraId="1363C968" w14:textId="06F51A41" w:rsidR="00E549A2" w:rsidRPr="00A83942" w:rsidRDefault="00E549A2" w:rsidP="00E549A2">
            <w:pPr>
              <w:spacing w:before="120" w:after="120"/>
              <w:cnfStyle w:val="000000000000" w:firstRow="0" w:lastRow="0" w:firstColumn="0" w:lastColumn="0" w:oddVBand="0" w:evenVBand="0" w:oddHBand="0" w:evenHBand="0" w:firstRowFirstColumn="0" w:firstRowLastColumn="0" w:lastRowFirstColumn="0" w:lastRowLastColumn="0"/>
              <w:rPr>
                <w:szCs w:val="28"/>
                <w:lang w:eastAsia="vi-VN"/>
              </w:rPr>
            </w:pPr>
            <w:r>
              <w:rPr>
                <w:szCs w:val="28"/>
                <w:lang w:eastAsia="vi-VN"/>
              </w:rPr>
              <w:t>Vũ Quốc Bảo</w:t>
            </w:r>
          </w:p>
        </w:tc>
        <w:tc>
          <w:tcPr>
            <w:tcW w:w="3914" w:type="dxa"/>
          </w:tcPr>
          <w:p w14:paraId="763259CB" w14:textId="557318B7" w:rsidR="00E549A2" w:rsidRPr="00A83942" w:rsidRDefault="00E549A2" w:rsidP="00E549A2">
            <w:pPr>
              <w:spacing w:before="120" w:after="120"/>
              <w:cnfStyle w:val="000000000000" w:firstRow="0" w:lastRow="0" w:firstColumn="0" w:lastColumn="0" w:oddVBand="0" w:evenVBand="0" w:oddHBand="0" w:evenHBand="0" w:firstRowFirstColumn="0" w:firstRowLastColumn="0" w:lastRowFirstColumn="0" w:lastRowLastColumn="0"/>
              <w:rPr>
                <w:szCs w:val="28"/>
                <w:lang w:eastAsia="vi-VN"/>
              </w:rPr>
            </w:pPr>
            <w:r>
              <w:rPr>
                <w:szCs w:val="28"/>
                <w:lang w:eastAsia="vi-VN"/>
              </w:rPr>
              <w:t>Trung tâm Nghiên cứu Phát triển VNPT</w:t>
            </w:r>
          </w:p>
        </w:tc>
        <w:tc>
          <w:tcPr>
            <w:tcW w:w="2207" w:type="dxa"/>
            <w:noWrap/>
          </w:tcPr>
          <w:p w14:paraId="04ABB7BC" w14:textId="76A4DA0A" w:rsidR="00E549A2" w:rsidRPr="00E155E0" w:rsidRDefault="00E549A2" w:rsidP="00E549A2">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szCs w:val="28"/>
                <w:lang w:eastAsia="vi-VN"/>
              </w:rPr>
            </w:pPr>
          </w:p>
        </w:tc>
      </w:tr>
      <w:tr w:rsidR="00E549A2" w:rsidRPr="0017001C" w14:paraId="6CA4FCFA" w14:textId="77777777" w:rsidTr="00255C3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746" w:type="dxa"/>
          </w:tcPr>
          <w:p w14:paraId="069A921E" w14:textId="77777777" w:rsidR="00E549A2" w:rsidRPr="006511E8" w:rsidRDefault="00E549A2" w:rsidP="00D70861">
            <w:pPr>
              <w:pStyle w:val="ListParagraph"/>
              <w:numPr>
                <w:ilvl w:val="0"/>
                <w:numId w:val="2"/>
              </w:numPr>
              <w:spacing w:before="120" w:after="120"/>
              <w:ind w:left="0" w:firstLine="0"/>
              <w:jc w:val="center"/>
              <w:rPr>
                <w:b w:val="0"/>
                <w:bCs w:val="0"/>
                <w:lang w:eastAsia="vi-VN"/>
              </w:rPr>
            </w:pPr>
          </w:p>
        </w:tc>
        <w:tc>
          <w:tcPr>
            <w:tcW w:w="2560" w:type="dxa"/>
            <w:noWrap/>
          </w:tcPr>
          <w:p w14:paraId="72E44F67" w14:textId="3B74A575" w:rsidR="00E549A2" w:rsidRPr="00E549A2" w:rsidRDefault="00E549A2" w:rsidP="00E549A2">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rPr>
                <w:szCs w:val="28"/>
                <w:lang w:eastAsia="vi-VN"/>
              </w:rPr>
              <w:t>Nguyễn Ngọc Ánh</w:t>
            </w:r>
          </w:p>
        </w:tc>
        <w:tc>
          <w:tcPr>
            <w:tcW w:w="3914" w:type="dxa"/>
          </w:tcPr>
          <w:p w14:paraId="3BC71FB3" w14:textId="3F5EC76D" w:rsidR="00E549A2" w:rsidRPr="00E155E0" w:rsidRDefault="00E549A2" w:rsidP="00E549A2">
            <w:pPr>
              <w:spacing w:before="120" w:after="120"/>
              <w:cnfStyle w:val="000000100000" w:firstRow="0" w:lastRow="0" w:firstColumn="0" w:lastColumn="0" w:oddVBand="0" w:evenVBand="0" w:oddHBand="1" w:evenHBand="0" w:firstRowFirstColumn="0" w:firstRowLastColumn="0" w:lastRowFirstColumn="0" w:lastRowLastColumn="0"/>
              <w:rPr>
                <w:szCs w:val="28"/>
                <w:lang w:eastAsia="vi-VN"/>
              </w:rPr>
            </w:pPr>
            <w:r>
              <w:rPr>
                <w:szCs w:val="28"/>
                <w:lang w:eastAsia="vi-VN"/>
              </w:rPr>
              <w:t>Trung tâm Nghiên cứu Phát triển VNPT</w:t>
            </w:r>
          </w:p>
        </w:tc>
        <w:tc>
          <w:tcPr>
            <w:tcW w:w="2207" w:type="dxa"/>
            <w:noWrap/>
          </w:tcPr>
          <w:p w14:paraId="6117E47A" w14:textId="7766F924" w:rsidR="00E549A2" w:rsidRPr="00E155E0" w:rsidRDefault="00E549A2" w:rsidP="00E549A2">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szCs w:val="28"/>
                <w:lang w:eastAsia="vi-VN"/>
              </w:rPr>
            </w:pPr>
          </w:p>
        </w:tc>
      </w:tr>
    </w:tbl>
    <w:p w14:paraId="475556A0" w14:textId="77777777" w:rsidR="00AC75C8" w:rsidRDefault="00AC75C8" w:rsidP="00AC75C8">
      <w:pPr>
        <w:rPr>
          <w:lang w:val="de-DE"/>
        </w:rPr>
      </w:pPr>
    </w:p>
    <w:p w14:paraId="2FE9012F" w14:textId="77777777" w:rsidR="00AC75C8" w:rsidRDefault="00AC75C8" w:rsidP="00AC75C8">
      <w:pPr>
        <w:spacing w:after="160" w:line="259" w:lineRule="auto"/>
        <w:rPr>
          <w:rFonts w:cs="Arial"/>
          <w:i/>
          <w:szCs w:val="28"/>
        </w:rPr>
      </w:pPr>
      <w:r>
        <w:rPr>
          <w:rFonts w:cs="Arial"/>
          <w:i/>
          <w:szCs w:val="28"/>
        </w:rPr>
        <w:br w:type="page"/>
      </w:r>
    </w:p>
    <w:p w14:paraId="18DF2AD7" w14:textId="77777777" w:rsidR="002C3ADD" w:rsidRDefault="002C3ADD" w:rsidP="002C3ADD">
      <w:pPr>
        <w:ind w:right="-187"/>
        <w:jc w:val="center"/>
        <w:rPr>
          <w:rFonts w:cs="Arial"/>
          <w:b/>
          <w:szCs w:val="28"/>
        </w:rPr>
      </w:pPr>
    </w:p>
    <w:p w14:paraId="447B2783" w14:textId="77777777" w:rsidR="002C3ADD" w:rsidRPr="0015193D" w:rsidRDefault="002C3ADD" w:rsidP="002C3ADD">
      <w:pPr>
        <w:ind w:right="-187"/>
        <w:rPr>
          <w:rFonts w:cs="Arial"/>
          <w:i/>
          <w:szCs w:val="28"/>
        </w:rPr>
      </w:pPr>
    </w:p>
    <w:p w14:paraId="43A7A947" w14:textId="77777777" w:rsidR="002C3ADD" w:rsidRPr="00F663B7" w:rsidRDefault="002C3ADD" w:rsidP="002C3ADD">
      <w:pPr>
        <w:jc w:val="center"/>
        <w:rPr>
          <w:rFonts w:ascii="Times New Roman Bold" w:hAnsi="Times New Roman Bold"/>
          <w:b/>
          <w:caps/>
          <w:sz w:val="40"/>
          <w:szCs w:val="28"/>
          <w:lang w:val="de-DE"/>
        </w:rPr>
      </w:pPr>
      <w:r w:rsidRPr="00F663B7">
        <w:rPr>
          <w:rFonts w:ascii="Times New Roman Bold" w:hAnsi="Times New Roman Bold"/>
          <w:b/>
          <w:caps/>
          <w:sz w:val="40"/>
          <w:szCs w:val="28"/>
          <w:lang w:val="de-DE"/>
        </w:rPr>
        <w:t>MỤC LỤC</w:t>
      </w:r>
    </w:p>
    <w:p w14:paraId="1215D6B9" w14:textId="77777777" w:rsidR="002C3ADD" w:rsidRDefault="002C3ADD" w:rsidP="002C3ADD">
      <w:pPr>
        <w:ind w:left="720"/>
        <w:jc w:val="center"/>
        <w:rPr>
          <w:szCs w:val="28"/>
          <w:lang w:val="de-DE"/>
        </w:rPr>
      </w:pPr>
    </w:p>
    <w:p w14:paraId="6ADB2715" w14:textId="77777777" w:rsidR="002C3ADD" w:rsidRPr="002F24A2" w:rsidRDefault="002C3ADD" w:rsidP="002C3ADD">
      <w:pPr>
        <w:ind w:left="720"/>
        <w:jc w:val="center"/>
        <w:rPr>
          <w:szCs w:val="28"/>
          <w:lang w:val="de-DE"/>
        </w:rPr>
      </w:pPr>
    </w:p>
    <w:p w14:paraId="07C3D414" w14:textId="6DD8B853" w:rsidR="005E48AD" w:rsidRDefault="002C3ADD">
      <w:pPr>
        <w:pStyle w:val="TOC1"/>
        <w:rPr>
          <w:rFonts w:asciiTheme="minorHAnsi" w:eastAsiaTheme="minorEastAsia" w:hAnsiTheme="minorHAnsi" w:cstheme="minorBidi"/>
          <w:noProof/>
          <w:kern w:val="2"/>
          <w14:ligatures w14:val="standardContextual"/>
        </w:rPr>
      </w:pPr>
      <w:r w:rsidRPr="002F24A2">
        <w:rPr>
          <w:szCs w:val="28"/>
        </w:rPr>
        <w:fldChar w:fldCharType="begin"/>
      </w:r>
      <w:r w:rsidRPr="002F24A2">
        <w:rPr>
          <w:szCs w:val="28"/>
        </w:rPr>
        <w:instrText xml:space="preserve"> TOC \o "1-3" \h \z \u </w:instrText>
      </w:r>
      <w:r w:rsidRPr="002F24A2">
        <w:rPr>
          <w:szCs w:val="28"/>
        </w:rPr>
        <w:fldChar w:fldCharType="separate"/>
      </w:r>
      <w:hyperlink w:anchor="_Toc225755642" w:history="1">
        <w:r w:rsidR="005E48AD" w:rsidRPr="00900560">
          <w:rPr>
            <w:rStyle w:val="Hyperlink"/>
            <w:rFonts w:ascii="Times New Roman Bold" w:hAnsi="Times New Roman Bold"/>
            <w:b/>
            <w:caps/>
            <w:noProof/>
            <w:lang w:val="de-DE"/>
          </w:rPr>
          <w:t>Danh sách nhóm nghiên cứu</w:t>
        </w:r>
        <w:r w:rsidR="005E48AD">
          <w:rPr>
            <w:noProof/>
            <w:webHidden/>
          </w:rPr>
          <w:tab/>
        </w:r>
        <w:r w:rsidR="005E48AD">
          <w:rPr>
            <w:noProof/>
            <w:webHidden/>
          </w:rPr>
          <w:fldChar w:fldCharType="begin"/>
        </w:r>
        <w:r w:rsidR="005E48AD">
          <w:rPr>
            <w:noProof/>
            <w:webHidden/>
          </w:rPr>
          <w:instrText xml:space="preserve"> PAGEREF _Toc225755642 \h </w:instrText>
        </w:r>
        <w:r w:rsidR="005E48AD">
          <w:rPr>
            <w:noProof/>
            <w:webHidden/>
          </w:rPr>
        </w:r>
        <w:r w:rsidR="005E48AD">
          <w:rPr>
            <w:noProof/>
            <w:webHidden/>
          </w:rPr>
          <w:fldChar w:fldCharType="separate"/>
        </w:r>
        <w:r w:rsidR="005E48AD">
          <w:rPr>
            <w:noProof/>
            <w:webHidden/>
          </w:rPr>
          <w:t>1</w:t>
        </w:r>
        <w:r w:rsidR="005E48AD">
          <w:rPr>
            <w:noProof/>
            <w:webHidden/>
          </w:rPr>
          <w:fldChar w:fldCharType="end"/>
        </w:r>
      </w:hyperlink>
    </w:p>
    <w:p w14:paraId="7EABB0BE" w14:textId="3FFE87FB" w:rsidR="005E48AD" w:rsidRDefault="005E48AD">
      <w:pPr>
        <w:pStyle w:val="TOC1"/>
        <w:rPr>
          <w:rFonts w:asciiTheme="minorHAnsi" w:eastAsiaTheme="minorEastAsia" w:hAnsiTheme="minorHAnsi" w:cstheme="minorBidi"/>
          <w:noProof/>
          <w:kern w:val="2"/>
          <w14:ligatures w14:val="standardContextual"/>
        </w:rPr>
      </w:pPr>
      <w:hyperlink w:anchor="_Toc225755643" w:history="1">
        <w:r w:rsidRPr="00900560">
          <w:rPr>
            <w:rStyle w:val="Hyperlink"/>
            <w:rFonts w:ascii="Times New Roman Bold" w:hAnsi="Times New Roman Bold"/>
            <w:b/>
            <w:caps/>
            <w:noProof/>
            <w:lang w:val="de-DE"/>
          </w:rPr>
          <w:t>Danh mục các hình vẽ, đồ thị</w:t>
        </w:r>
        <w:r>
          <w:rPr>
            <w:noProof/>
            <w:webHidden/>
          </w:rPr>
          <w:tab/>
        </w:r>
        <w:r>
          <w:rPr>
            <w:noProof/>
            <w:webHidden/>
          </w:rPr>
          <w:fldChar w:fldCharType="begin"/>
        </w:r>
        <w:r>
          <w:rPr>
            <w:noProof/>
            <w:webHidden/>
          </w:rPr>
          <w:instrText xml:space="preserve"> PAGEREF _Toc225755643 \h </w:instrText>
        </w:r>
        <w:r>
          <w:rPr>
            <w:noProof/>
            <w:webHidden/>
          </w:rPr>
        </w:r>
        <w:r>
          <w:rPr>
            <w:noProof/>
            <w:webHidden/>
          </w:rPr>
          <w:fldChar w:fldCharType="separate"/>
        </w:r>
        <w:r>
          <w:rPr>
            <w:noProof/>
            <w:webHidden/>
          </w:rPr>
          <w:t>4</w:t>
        </w:r>
        <w:r>
          <w:rPr>
            <w:noProof/>
            <w:webHidden/>
          </w:rPr>
          <w:fldChar w:fldCharType="end"/>
        </w:r>
      </w:hyperlink>
    </w:p>
    <w:p w14:paraId="1BA8730B" w14:textId="5D7B7BBC" w:rsidR="005E48AD" w:rsidRDefault="005E48AD">
      <w:pPr>
        <w:pStyle w:val="TOC1"/>
        <w:rPr>
          <w:rFonts w:asciiTheme="minorHAnsi" w:eastAsiaTheme="minorEastAsia" w:hAnsiTheme="minorHAnsi" w:cstheme="minorBidi"/>
          <w:noProof/>
          <w:kern w:val="2"/>
          <w14:ligatures w14:val="standardContextual"/>
        </w:rPr>
      </w:pPr>
      <w:hyperlink w:anchor="_Toc225755644" w:history="1">
        <w:r w:rsidRPr="00900560">
          <w:rPr>
            <w:rStyle w:val="Hyperlink"/>
            <w:rFonts w:ascii="Times New Roman Bold" w:hAnsi="Times New Roman Bold"/>
            <w:b/>
            <w:caps/>
            <w:noProof/>
            <w:lang w:val="de-DE"/>
          </w:rPr>
          <w:t>Danh mục các bảng</w:t>
        </w:r>
        <w:r>
          <w:rPr>
            <w:noProof/>
            <w:webHidden/>
          </w:rPr>
          <w:tab/>
        </w:r>
        <w:r>
          <w:rPr>
            <w:noProof/>
            <w:webHidden/>
          </w:rPr>
          <w:fldChar w:fldCharType="begin"/>
        </w:r>
        <w:r>
          <w:rPr>
            <w:noProof/>
            <w:webHidden/>
          </w:rPr>
          <w:instrText xml:space="preserve"> PAGEREF _Toc225755644 \h </w:instrText>
        </w:r>
        <w:r>
          <w:rPr>
            <w:noProof/>
            <w:webHidden/>
          </w:rPr>
        </w:r>
        <w:r>
          <w:rPr>
            <w:noProof/>
            <w:webHidden/>
          </w:rPr>
          <w:fldChar w:fldCharType="separate"/>
        </w:r>
        <w:r>
          <w:rPr>
            <w:noProof/>
            <w:webHidden/>
          </w:rPr>
          <w:t>5</w:t>
        </w:r>
        <w:r>
          <w:rPr>
            <w:noProof/>
            <w:webHidden/>
          </w:rPr>
          <w:fldChar w:fldCharType="end"/>
        </w:r>
      </w:hyperlink>
    </w:p>
    <w:p w14:paraId="285236F4" w14:textId="682F0863" w:rsidR="005E48AD" w:rsidRDefault="005E48AD">
      <w:pPr>
        <w:pStyle w:val="TOC1"/>
        <w:rPr>
          <w:rFonts w:asciiTheme="minorHAnsi" w:eastAsiaTheme="minorEastAsia" w:hAnsiTheme="minorHAnsi" w:cstheme="minorBidi"/>
          <w:noProof/>
          <w:kern w:val="2"/>
          <w14:ligatures w14:val="standardContextual"/>
        </w:rPr>
      </w:pPr>
      <w:hyperlink w:anchor="_Toc225755645" w:history="1">
        <w:r w:rsidRPr="00900560">
          <w:rPr>
            <w:rStyle w:val="Hyperlink"/>
            <w:rFonts w:ascii="Times New Roman Bold" w:hAnsi="Times New Roman Bold"/>
            <w:b/>
            <w:caps/>
            <w:noProof/>
            <w:lang w:val="de-DE"/>
          </w:rPr>
          <w:t>Danh mục các ký hiệu và chữ viết tắt</w:t>
        </w:r>
        <w:r>
          <w:rPr>
            <w:noProof/>
            <w:webHidden/>
          </w:rPr>
          <w:tab/>
        </w:r>
        <w:r>
          <w:rPr>
            <w:noProof/>
            <w:webHidden/>
          </w:rPr>
          <w:fldChar w:fldCharType="begin"/>
        </w:r>
        <w:r>
          <w:rPr>
            <w:noProof/>
            <w:webHidden/>
          </w:rPr>
          <w:instrText xml:space="preserve"> PAGEREF _Toc225755645 \h </w:instrText>
        </w:r>
        <w:r>
          <w:rPr>
            <w:noProof/>
            <w:webHidden/>
          </w:rPr>
        </w:r>
        <w:r>
          <w:rPr>
            <w:noProof/>
            <w:webHidden/>
          </w:rPr>
          <w:fldChar w:fldCharType="separate"/>
        </w:r>
        <w:r>
          <w:rPr>
            <w:noProof/>
            <w:webHidden/>
          </w:rPr>
          <w:t>7</w:t>
        </w:r>
        <w:r>
          <w:rPr>
            <w:noProof/>
            <w:webHidden/>
          </w:rPr>
          <w:fldChar w:fldCharType="end"/>
        </w:r>
      </w:hyperlink>
    </w:p>
    <w:p w14:paraId="7512ECD4" w14:textId="136A6D90" w:rsidR="005E48AD" w:rsidRDefault="005E48AD">
      <w:pPr>
        <w:pStyle w:val="TOC1"/>
        <w:rPr>
          <w:rFonts w:asciiTheme="minorHAnsi" w:eastAsiaTheme="minorEastAsia" w:hAnsiTheme="minorHAnsi" w:cstheme="minorBidi"/>
          <w:noProof/>
          <w:kern w:val="2"/>
          <w14:ligatures w14:val="standardContextual"/>
        </w:rPr>
      </w:pPr>
      <w:hyperlink w:anchor="_Toc225755646" w:history="1">
        <w:r w:rsidRPr="00900560">
          <w:rPr>
            <w:rStyle w:val="Hyperlink"/>
            <w:noProof/>
          </w:rPr>
          <w:t>CHƯƠNG 1. MỞ ĐẦU</w:t>
        </w:r>
        <w:r>
          <w:rPr>
            <w:noProof/>
            <w:webHidden/>
          </w:rPr>
          <w:tab/>
        </w:r>
        <w:r>
          <w:rPr>
            <w:noProof/>
            <w:webHidden/>
          </w:rPr>
          <w:fldChar w:fldCharType="begin"/>
        </w:r>
        <w:r>
          <w:rPr>
            <w:noProof/>
            <w:webHidden/>
          </w:rPr>
          <w:instrText xml:space="preserve"> PAGEREF _Toc225755646 \h </w:instrText>
        </w:r>
        <w:r>
          <w:rPr>
            <w:noProof/>
            <w:webHidden/>
          </w:rPr>
        </w:r>
        <w:r>
          <w:rPr>
            <w:noProof/>
            <w:webHidden/>
          </w:rPr>
          <w:fldChar w:fldCharType="separate"/>
        </w:r>
        <w:r>
          <w:rPr>
            <w:noProof/>
            <w:webHidden/>
          </w:rPr>
          <w:t>12</w:t>
        </w:r>
        <w:r>
          <w:rPr>
            <w:noProof/>
            <w:webHidden/>
          </w:rPr>
          <w:fldChar w:fldCharType="end"/>
        </w:r>
      </w:hyperlink>
    </w:p>
    <w:p w14:paraId="72147813" w14:textId="3445139F" w:rsidR="005E48AD" w:rsidRDefault="005E48AD">
      <w:pPr>
        <w:pStyle w:val="TOC1"/>
        <w:rPr>
          <w:rFonts w:asciiTheme="minorHAnsi" w:eastAsiaTheme="minorEastAsia" w:hAnsiTheme="minorHAnsi" w:cstheme="minorBidi"/>
          <w:noProof/>
          <w:kern w:val="2"/>
          <w14:ligatures w14:val="standardContextual"/>
        </w:rPr>
      </w:pPr>
      <w:hyperlink w:anchor="_Toc225755647" w:history="1">
        <w:r w:rsidRPr="00900560">
          <w:rPr>
            <w:rStyle w:val="Hyperlink"/>
            <w:noProof/>
          </w:rPr>
          <w:t>CHƯƠNG 2. THỬ NGHIỆM ĐÁNH GIÁ TOÀN BỘ CHỨC NĂNG CÔNG CỤ MÃ MỞ QUẢN LÝ GIAO DIỆN TỔNG QUÁT SAI</w:t>
        </w:r>
        <w:r>
          <w:rPr>
            <w:noProof/>
            <w:webHidden/>
          </w:rPr>
          <w:tab/>
        </w:r>
        <w:r>
          <w:rPr>
            <w:noProof/>
            <w:webHidden/>
          </w:rPr>
          <w:fldChar w:fldCharType="begin"/>
        </w:r>
        <w:r>
          <w:rPr>
            <w:noProof/>
            <w:webHidden/>
          </w:rPr>
          <w:instrText xml:space="preserve"> PAGEREF _Toc225755647 \h </w:instrText>
        </w:r>
        <w:r>
          <w:rPr>
            <w:noProof/>
            <w:webHidden/>
          </w:rPr>
        </w:r>
        <w:r>
          <w:rPr>
            <w:noProof/>
            <w:webHidden/>
          </w:rPr>
          <w:fldChar w:fldCharType="separate"/>
        </w:r>
        <w:r>
          <w:rPr>
            <w:noProof/>
            <w:webHidden/>
          </w:rPr>
          <w:t>14</w:t>
        </w:r>
        <w:r>
          <w:rPr>
            <w:noProof/>
            <w:webHidden/>
          </w:rPr>
          <w:fldChar w:fldCharType="end"/>
        </w:r>
      </w:hyperlink>
    </w:p>
    <w:p w14:paraId="164F62DF" w14:textId="1CD8471B"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48" w:history="1">
        <w:r w:rsidRPr="00900560">
          <w:rPr>
            <w:rStyle w:val="Hyperlink"/>
            <w:noProof/>
          </w:rPr>
          <w:t>2.1. Phạm vi đánh giá và tiêu chí chức năng</w:t>
        </w:r>
        <w:r>
          <w:rPr>
            <w:noProof/>
            <w:webHidden/>
          </w:rPr>
          <w:tab/>
        </w:r>
        <w:r>
          <w:rPr>
            <w:noProof/>
            <w:webHidden/>
          </w:rPr>
          <w:fldChar w:fldCharType="begin"/>
        </w:r>
        <w:r>
          <w:rPr>
            <w:noProof/>
            <w:webHidden/>
          </w:rPr>
          <w:instrText xml:space="preserve"> PAGEREF _Toc225755648 \h </w:instrText>
        </w:r>
        <w:r>
          <w:rPr>
            <w:noProof/>
            <w:webHidden/>
          </w:rPr>
        </w:r>
        <w:r>
          <w:rPr>
            <w:noProof/>
            <w:webHidden/>
          </w:rPr>
          <w:fldChar w:fldCharType="separate"/>
        </w:r>
        <w:r>
          <w:rPr>
            <w:noProof/>
            <w:webHidden/>
          </w:rPr>
          <w:t>14</w:t>
        </w:r>
        <w:r>
          <w:rPr>
            <w:noProof/>
            <w:webHidden/>
          </w:rPr>
          <w:fldChar w:fldCharType="end"/>
        </w:r>
      </w:hyperlink>
    </w:p>
    <w:p w14:paraId="7E90C320" w14:textId="3A850461"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49" w:history="1">
        <w:r w:rsidRPr="00900560">
          <w:rPr>
            <w:rStyle w:val="Hyperlink"/>
            <w:noProof/>
          </w:rPr>
          <w:t>2.1.1. Phạm vi: lớp sai api, sairedis/syncd, orchagent mapping</w:t>
        </w:r>
        <w:r>
          <w:rPr>
            <w:noProof/>
            <w:webHidden/>
          </w:rPr>
          <w:tab/>
        </w:r>
        <w:r>
          <w:rPr>
            <w:noProof/>
            <w:webHidden/>
          </w:rPr>
          <w:fldChar w:fldCharType="begin"/>
        </w:r>
        <w:r>
          <w:rPr>
            <w:noProof/>
            <w:webHidden/>
          </w:rPr>
          <w:instrText xml:space="preserve"> PAGEREF _Toc225755649 \h </w:instrText>
        </w:r>
        <w:r>
          <w:rPr>
            <w:noProof/>
            <w:webHidden/>
          </w:rPr>
        </w:r>
        <w:r>
          <w:rPr>
            <w:noProof/>
            <w:webHidden/>
          </w:rPr>
          <w:fldChar w:fldCharType="separate"/>
        </w:r>
        <w:r>
          <w:rPr>
            <w:noProof/>
            <w:webHidden/>
          </w:rPr>
          <w:t>14</w:t>
        </w:r>
        <w:r>
          <w:rPr>
            <w:noProof/>
            <w:webHidden/>
          </w:rPr>
          <w:fldChar w:fldCharType="end"/>
        </w:r>
      </w:hyperlink>
    </w:p>
    <w:p w14:paraId="129A92B9" w14:textId="249508E9"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50" w:history="1">
        <w:r w:rsidRPr="00900560">
          <w:rPr>
            <w:rStyle w:val="Hyperlink"/>
            <w:noProof/>
          </w:rPr>
          <w:t>2.1.2. Tiêu chí: tính đúng đắn API, tương thích phiên bản, nhất quán trạng thái</w:t>
        </w:r>
        <w:r>
          <w:rPr>
            <w:noProof/>
            <w:webHidden/>
          </w:rPr>
          <w:tab/>
        </w:r>
        <w:r>
          <w:rPr>
            <w:noProof/>
            <w:webHidden/>
          </w:rPr>
          <w:fldChar w:fldCharType="begin"/>
        </w:r>
        <w:r>
          <w:rPr>
            <w:noProof/>
            <w:webHidden/>
          </w:rPr>
          <w:instrText xml:space="preserve"> PAGEREF _Toc225755650 \h </w:instrText>
        </w:r>
        <w:r>
          <w:rPr>
            <w:noProof/>
            <w:webHidden/>
          </w:rPr>
        </w:r>
        <w:r>
          <w:rPr>
            <w:noProof/>
            <w:webHidden/>
          </w:rPr>
          <w:fldChar w:fldCharType="separate"/>
        </w:r>
        <w:r>
          <w:rPr>
            <w:noProof/>
            <w:webHidden/>
          </w:rPr>
          <w:t>16</w:t>
        </w:r>
        <w:r>
          <w:rPr>
            <w:noProof/>
            <w:webHidden/>
          </w:rPr>
          <w:fldChar w:fldCharType="end"/>
        </w:r>
      </w:hyperlink>
    </w:p>
    <w:p w14:paraId="4EFB6C7E" w14:textId="4507E192"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51" w:history="1">
        <w:r w:rsidRPr="00900560">
          <w:rPr>
            <w:rStyle w:val="Hyperlink"/>
            <w:noProof/>
          </w:rPr>
          <w:t>2.2. Mô hình dữ liệu và các đối tượng SAI cần đánh giá</w:t>
        </w:r>
        <w:r>
          <w:rPr>
            <w:noProof/>
            <w:webHidden/>
          </w:rPr>
          <w:tab/>
        </w:r>
        <w:r>
          <w:rPr>
            <w:noProof/>
            <w:webHidden/>
          </w:rPr>
          <w:fldChar w:fldCharType="begin"/>
        </w:r>
        <w:r>
          <w:rPr>
            <w:noProof/>
            <w:webHidden/>
          </w:rPr>
          <w:instrText xml:space="preserve"> PAGEREF _Toc225755651 \h </w:instrText>
        </w:r>
        <w:r>
          <w:rPr>
            <w:noProof/>
            <w:webHidden/>
          </w:rPr>
        </w:r>
        <w:r>
          <w:rPr>
            <w:noProof/>
            <w:webHidden/>
          </w:rPr>
          <w:fldChar w:fldCharType="separate"/>
        </w:r>
        <w:r>
          <w:rPr>
            <w:noProof/>
            <w:webHidden/>
          </w:rPr>
          <w:t>18</w:t>
        </w:r>
        <w:r>
          <w:rPr>
            <w:noProof/>
            <w:webHidden/>
          </w:rPr>
          <w:fldChar w:fldCharType="end"/>
        </w:r>
      </w:hyperlink>
    </w:p>
    <w:p w14:paraId="1E7DFAD6" w14:textId="02D4377B"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52" w:history="1">
        <w:r w:rsidRPr="00900560">
          <w:rPr>
            <w:rStyle w:val="Hyperlink"/>
            <w:noProof/>
          </w:rPr>
          <w:t>2.2.1. Các đối tượng cốt lõi: PORT, LAG, RIF, ROUTE, NEXT_HOP/NHG</w:t>
        </w:r>
        <w:r>
          <w:rPr>
            <w:noProof/>
            <w:webHidden/>
          </w:rPr>
          <w:tab/>
        </w:r>
        <w:r>
          <w:rPr>
            <w:noProof/>
            <w:webHidden/>
          </w:rPr>
          <w:fldChar w:fldCharType="begin"/>
        </w:r>
        <w:r>
          <w:rPr>
            <w:noProof/>
            <w:webHidden/>
          </w:rPr>
          <w:instrText xml:space="preserve"> PAGEREF _Toc225755652 \h </w:instrText>
        </w:r>
        <w:r>
          <w:rPr>
            <w:noProof/>
            <w:webHidden/>
          </w:rPr>
        </w:r>
        <w:r>
          <w:rPr>
            <w:noProof/>
            <w:webHidden/>
          </w:rPr>
          <w:fldChar w:fldCharType="separate"/>
        </w:r>
        <w:r>
          <w:rPr>
            <w:noProof/>
            <w:webHidden/>
          </w:rPr>
          <w:t>18</w:t>
        </w:r>
        <w:r>
          <w:rPr>
            <w:noProof/>
            <w:webHidden/>
          </w:rPr>
          <w:fldChar w:fldCharType="end"/>
        </w:r>
      </w:hyperlink>
    </w:p>
    <w:p w14:paraId="620CAE25" w14:textId="0412AF47"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53" w:history="1">
        <w:r w:rsidRPr="00900560">
          <w:rPr>
            <w:rStyle w:val="Hyperlink"/>
            <w:noProof/>
          </w:rPr>
          <w:t>2.2.2. Bảng điều khiển: ACL, QoS (queues, schedulers, WRED), buffer profiles</w:t>
        </w:r>
        <w:r>
          <w:rPr>
            <w:noProof/>
            <w:webHidden/>
          </w:rPr>
          <w:tab/>
        </w:r>
        <w:r>
          <w:rPr>
            <w:noProof/>
            <w:webHidden/>
          </w:rPr>
          <w:fldChar w:fldCharType="begin"/>
        </w:r>
        <w:r>
          <w:rPr>
            <w:noProof/>
            <w:webHidden/>
          </w:rPr>
          <w:instrText xml:space="preserve"> PAGEREF _Toc225755653 \h </w:instrText>
        </w:r>
        <w:r>
          <w:rPr>
            <w:noProof/>
            <w:webHidden/>
          </w:rPr>
        </w:r>
        <w:r>
          <w:rPr>
            <w:noProof/>
            <w:webHidden/>
          </w:rPr>
          <w:fldChar w:fldCharType="separate"/>
        </w:r>
        <w:r>
          <w:rPr>
            <w:noProof/>
            <w:webHidden/>
          </w:rPr>
          <w:t>19</w:t>
        </w:r>
        <w:r>
          <w:rPr>
            <w:noProof/>
            <w:webHidden/>
          </w:rPr>
          <w:fldChar w:fldCharType="end"/>
        </w:r>
      </w:hyperlink>
    </w:p>
    <w:p w14:paraId="1B81A972" w14:textId="78A7C73E"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54" w:history="1">
        <w:r w:rsidRPr="00900560">
          <w:rPr>
            <w:rStyle w:val="Hyperlink"/>
            <w:noProof/>
          </w:rPr>
          <w:t>2.3. Luồng xử lý và kịch bản thử nghiệm</w:t>
        </w:r>
        <w:r>
          <w:rPr>
            <w:noProof/>
            <w:webHidden/>
          </w:rPr>
          <w:tab/>
        </w:r>
        <w:r>
          <w:rPr>
            <w:noProof/>
            <w:webHidden/>
          </w:rPr>
          <w:fldChar w:fldCharType="begin"/>
        </w:r>
        <w:r>
          <w:rPr>
            <w:noProof/>
            <w:webHidden/>
          </w:rPr>
          <w:instrText xml:space="preserve"> PAGEREF _Toc225755654 \h </w:instrText>
        </w:r>
        <w:r>
          <w:rPr>
            <w:noProof/>
            <w:webHidden/>
          </w:rPr>
        </w:r>
        <w:r>
          <w:rPr>
            <w:noProof/>
            <w:webHidden/>
          </w:rPr>
          <w:fldChar w:fldCharType="separate"/>
        </w:r>
        <w:r>
          <w:rPr>
            <w:noProof/>
            <w:webHidden/>
          </w:rPr>
          <w:t>21</w:t>
        </w:r>
        <w:r>
          <w:rPr>
            <w:noProof/>
            <w:webHidden/>
          </w:rPr>
          <w:fldChar w:fldCharType="end"/>
        </w:r>
      </w:hyperlink>
    </w:p>
    <w:p w14:paraId="584E3262" w14:textId="54652C6C"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55" w:history="1">
        <w:r w:rsidRPr="00900560">
          <w:rPr>
            <w:rStyle w:val="Hyperlink"/>
            <w:noProof/>
          </w:rPr>
          <w:t>2.3.1. Luồng APPL_DB → orchagent → ASIC_DB → syncd → ASIC</w:t>
        </w:r>
        <w:r>
          <w:rPr>
            <w:noProof/>
            <w:webHidden/>
          </w:rPr>
          <w:tab/>
        </w:r>
        <w:r>
          <w:rPr>
            <w:noProof/>
            <w:webHidden/>
          </w:rPr>
          <w:fldChar w:fldCharType="begin"/>
        </w:r>
        <w:r>
          <w:rPr>
            <w:noProof/>
            <w:webHidden/>
          </w:rPr>
          <w:instrText xml:space="preserve"> PAGEREF _Toc225755655 \h </w:instrText>
        </w:r>
        <w:r>
          <w:rPr>
            <w:noProof/>
            <w:webHidden/>
          </w:rPr>
        </w:r>
        <w:r>
          <w:rPr>
            <w:noProof/>
            <w:webHidden/>
          </w:rPr>
          <w:fldChar w:fldCharType="separate"/>
        </w:r>
        <w:r>
          <w:rPr>
            <w:noProof/>
            <w:webHidden/>
          </w:rPr>
          <w:t>21</w:t>
        </w:r>
        <w:r>
          <w:rPr>
            <w:noProof/>
            <w:webHidden/>
          </w:rPr>
          <w:fldChar w:fldCharType="end"/>
        </w:r>
      </w:hyperlink>
    </w:p>
    <w:p w14:paraId="4AEFCDBD" w14:textId="0DC0915C"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56" w:history="1">
        <w:r w:rsidRPr="00900560">
          <w:rPr>
            <w:rStyle w:val="Hyperlink"/>
            <w:noProof/>
          </w:rPr>
          <w:t>2.3.2. Kịch bản CRUD đối tượng, link up/down, route churn, ACL update</w:t>
        </w:r>
        <w:r>
          <w:rPr>
            <w:noProof/>
            <w:webHidden/>
          </w:rPr>
          <w:tab/>
        </w:r>
        <w:r>
          <w:rPr>
            <w:noProof/>
            <w:webHidden/>
          </w:rPr>
          <w:fldChar w:fldCharType="begin"/>
        </w:r>
        <w:r>
          <w:rPr>
            <w:noProof/>
            <w:webHidden/>
          </w:rPr>
          <w:instrText xml:space="preserve"> PAGEREF _Toc225755656 \h </w:instrText>
        </w:r>
        <w:r>
          <w:rPr>
            <w:noProof/>
            <w:webHidden/>
          </w:rPr>
        </w:r>
        <w:r>
          <w:rPr>
            <w:noProof/>
            <w:webHidden/>
          </w:rPr>
          <w:fldChar w:fldCharType="separate"/>
        </w:r>
        <w:r>
          <w:rPr>
            <w:noProof/>
            <w:webHidden/>
          </w:rPr>
          <w:t>24</w:t>
        </w:r>
        <w:r>
          <w:rPr>
            <w:noProof/>
            <w:webHidden/>
          </w:rPr>
          <w:fldChar w:fldCharType="end"/>
        </w:r>
      </w:hyperlink>
    </w:p>
    <w:p w14:paraId="6CB4BA54" w14:textId="0B57ECFE"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57" w:history="1">
        <w:r w:rsidRPr="00900560">
          <w:rPr>
            <w:rStyle w:val="Hyperlink"/>
            <w:noProof/>
          </w:rPr>
          <w:t>2.4. Kết quả đánh giá và khoảng trống</w:t>
        </w:r>
        <w:r>
          <w:rPr>
            <w:noProof/>
            <w:webHidden/>
          </w:rPr>
          <w:tab/>
        </w:r>
        <w:r>
          <w:rPr>
            <w:noProof/>
            <w:webHidden/>
          </w:rPr>
          <w:fldChar w:fldCharType="begin"/>
        </w:r>
        <w:r>
          <w:rPr>
            <w:noProof/>
            <w:webHidden/>
          </w:rPr>
          <w:instrText xml:space="preserve"> PAGEREF _Toc225755657 \h </w:instrText>
        </w:r>
        <w:r>
          <w:rPr>
            <w:noProof/>
            <w:webHidden/>
          </w:rPr>
        </w:r>
        <w:r>
          <w:rPr>
            <w:noProof/>
            <w:webHidden/>
          </w:rPr>
          <w:fldChar w:fldCharType="separate"/>
        </w:r>
        <w:r>
          <w:rPr>
            <w:noProof/>
            <w:webHidden/>
          </w:rPr>
          <w:t>27</w:t>
        </w:r>
        <w:r>
          <w:rPr>
            <w:noProof/>
            <w:webHidden/>
          </w:rPr>
          <w:fldChar w:fldCharType="end"/>
        </w:r>
      </w:hyperlink>
    </w:p>
    <w:p w14:paraId="6C5D0D38" w14:textId="6D014133"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58" w:history="1">
        <w:r w:rsidRPr="00900560">
          <w:rPr>
            <w:rStyle w:val="Hyperlink"/>
            <w:noProof/>
          </w:rPr>
          <w:t>2.4.1. Điểm đạt/không đạt theo tiêu chí</w:t>
        </w:r>
        <w:r>
          <w:rPr>
            <w:noProof/>
            <w:webHidden/>
          </w:rPr>
          <w:tab/>
        </w:r>
        <w:r>
          <w:rPr>
            <w:noProof/>
            <w:webHidden/>
          </w:rPr>
          <w:fldChar w:fldCharType="begin"/>
        </w:r>
        <w:r>
          <w:rPr>
            <w:noProof/>
            <w:webHidden/>
          </w:rPr>
          <w:instrText xml:space="preserve"> PAGEREF _Toc225755658 \h </w:instrText>
        </w:r>
        <w:r>
          <w:rPr>
            <w:noProof/>
            <w:webHidden/>
          </w:rPr>
        </w:r>
        <w:r>
          <w:rPr>
            <w:noProof/>
            <w:webHidden/>
          </w:rPr>
          <w:fldChar w:fldCharType="separate"/>
        </w:r>
        <w:r>
          <w:rPr>
            <w:noProof/>
            <w:webHidden/>
          </w:rPr>
          <w:t>27</w:t>
        </w:r>
        <w:r>
          <w:rPr>
            <w:noProof/>
            <w:webHidden/>
          </w:rPr>
          <w:fldChar w:fldCharType="end"/>
        </w:r>
      </w:hyperlink>
    </w:p>
    <w:p w14:paraId="48D0FBFA" w14:textId="0435D1E5"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59" w:history="1">
        <w:r w:rsidRPr="00900560">
          <w:rPr>
            <w:rStyle w:val="Hyperlink"/>
            <w:noProof/>
          </w:rPr>
          <w:t>2.4.2. Khoảng trống về tính năng/scale, đề xuất khắc phục</w:t>
        </w:r>
        <w:r>
          <w:rPr>
            <w:noProof/>
            <w:webHidden/>
          </w:rPr>
          <w:tab/>
        </w:r>
        <w:r>
          <w:rPr>
            <w:noProof/>
            <w:webHidden/>
          </w:rPr>
          <w:fldChar w:fldCharType="begin"/>
        </w:r>
        <w:r>
          <w:rPr>
            <w:noProof/>
            <w:webHidden/>
          </w:rPr>
          <w:instrText xml:space="preserve"> PAGEREF _Toc225755659 \h </w:instrText>
        </w:r>
        <w:r>
          <w:rPr>
            <w:noProof/>
            <w:webHidden/>
          </w:rPr>
        </w:r>
        <w:r>
          <w:rPr>
            <w:noProof/>
            <w:webHidden/>
          </w:rPr>
          <w:fldChar w:fldCharType="separate"/>
        </w:r>
        <w:r>
          <w:rPr>
            <w:noProof/>
            <w:webHidden/>
          </w:rPr>
          <w:t>29</w:t>
        </w:r>
        <w:r>
          <w:rPr>
            <w:noProof/>
            <w:webHidden/>
          </w:rPr>
          <w:fldChar w:fldCharType="end"/>
        </w:r>
      </w:hyperlink>
    </w:p>
    <w:p w14:paraId="145F8F8C" w14:textId="6CD73082" w:rsidR="005E48AD" w:rsidRDefault="005E48AD">
      <w:pPr>
        <w:pStyle w:val="TOC1"/>
        <w:rPr>
          <w:rFonts w:asciiTheme="minorHAnsi" w:eastAsiaTheme="minorEastAsia" w:hAnsiTheme="minorHAnsi" w:cstheme="minorBidi"/>
          <w:noProof/>
          <w:kern w:val="2"/>
          <w14:ligatures w14:val="standardContextual"/>
        </w:rPr>
      </w:pPr>
      <w:hyperlink w:anchor="_Toc225755660" w:history="1">
        <w:r w:rsidRPr="00900560">
          <w:rPr>
            <w:rStyle w:val="Hyperlink"/>
            <w:noProof/>
          </w:rPr>
          <w:t>CHƯƠNG 3. LỰA CHỌN VÀ XÂY DỰNG PHƯƠNG ÁN TỐI ƯU HÓA CHỨC NĂNG QUẢN LÝ GIAO DIỆN TỔNG QUÁT CHUYỂN MẠCH TRÊN NỀN TẢNG PHẦN CỨNG WHITEBOX SỬ DỤNG BO MẠCH P4-ENABLE ASIC</w:t>
        </w:r>
        <w:r>
          <w:rPr>
            <w:noProof/>
            <w:webHidden/>
          </w:rPr>
          <w:tab/>
        </w:r>
        <w:r>
          <w:rPr>
            <w:noProof/>
            <w:webHidden/>
          </w:rPr>
          <w:fldChar w:fldCharType="begin"/>
        </w:r>
        <w:r>
          <w:rPr>
            <w:noProof/>
            <w:webHidden/>
          </w:rPr>
          <w:instrText xml:space="preserve"> PAGEREF _Toc225755660 \h </w:instrText>
        </w:r>
        <w:r>
          <w:rPr>
            <w:noProof/>
            <w:webHidden/>
          </w:rPr>
        </w:r>
        <w:r>
          <w:rPr>
            <w:noProof/>
            <w:webHidden/>
          </w:rPr>
          <w:fldChar w:fldCharType="separate"/>
        </w:r>
        <w:r>
          <w:rPr>
            <w:noProof/>
            <w:webHidden/>
          </w:rPr>
          <w:t>32</w:t>
        </w:r>
        <w:r>
          <w:rPr>
            <w:noProof/>
            <w:webHidden/>
          </w:rPr>
          <w:fldChar w:fldCharType="end"/>
        </w:r>
      </w:hyperlink>
    </w:p>
    <w:p w14:paraId="3112ACA7" w14:textId="69DEA029"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61" w:history="1">
        <w:r w:rsidRPr="00900560">
          <w:rPr>
            <w:rStyle w:val="Hyperlink"/>
            <w:noProof/>
          </w:rPr>
          <w:t>3.1. Đặc thù P4-enabled ASIC và tương thích SAI</w:t>
        </w:r>
        <w:r>
          <w:rPr>
            <w:noProof/>
            <w:webHidden/>
          </w:rPr>
          <w:tab/>
        </w:r>
        <w:r>
          <w:rPr>
            <w:noProof/>
            <w:webHidden/>
          </w:rPr>
          <w:fldChar w:fldCharType="begin"/>
        </w:r>
        <w:r>
          <w:rPr>
            <w:noProof/>
            <w:webHidden/>
          </w:rPr>
          <w:instrText xml:space="preserve"> PAGEREF _Toc225755661 \h </w:instrText>
        </w:r>
        <w:r>
          <w:rPr>
            <w:noProof/>
            <w:webHidden/>
          </w:rPr>
        </w:r>
        <w:r>
          <w:rPr>
            <w:noProof/>
            <w:webHidden/>
          </w:rPr>
          <w:fldChar w:fldCharType="separate"/>
        </w:r>
        <w:r>
          <w:rPr>
            <w:noProof/>
            <w:webHidden/>
          </w:rPr>
          <w:t>32</w:t>
        </w:r>
        <w:r>
          <w:rPr>
            <w:noProof/>
            <w:webHidden/>
          </w:rPr>
          <w:fldChar w:fldCharType="end"/>
        </w:r>
      </w:hyperlink>
    </w:p>
    <w:p w14:paraId="34763E63" w14:textId="1FE27622"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62" w:history="1">
        <w:r w:rsidRPr="00900560">
          <w:rPr>
            <w:rStyle w:val="Hyperlink"/>
            <w:noProof/>
          </w:rPr>
          <w:t>3.1.1. Khả năng lập trình bảng forwarding (P4RT/PINS) vs SAI API</w:t>
        </w:r>
        <w:r>
          <w:rPr>
            <w:noProof/>
            <w:webHidden/>
          </w:rPr>
          <w:tab/>
        </w:r>
        <w:r>
          <w:rPr>
            <w:noProof/>
            <w:webHidden/>
          </w:rPr>
          <w:fldChar w:fldCharType="begin"/>
        </w:r>
        <w:r>
          <w:rPr>
            <w:noProof/>
            <w:webHidden/>
          </w:rPr>
          <w:instrText xml:space="preserve"> PAGEREF _Toc225755662 \h </w:instrText>
        </w:r>
        <w:r>
          <w:rPr>
            <w:noProof/>
            <w:webHidden/>
          </w:rPr>
        </w:r>
        <w:r>
          <w:rPr>
            <w:noProof/>
            <w:webHidden/>
          </w:rPr>
          <w:fldChar w:fldCharType="separate"/>
        </w:r>
        <w:r>
          <w:rPr>
            <w:noProof/>
            <w:webHidden/>
          </w:rPr>
          <w:t>33</w:t>
        </w:r>
        <w:r>
          <w:rPr>
            <w:noProof/>
            <w:webHidden/>
          </w:rPr>
          <w:fldChar w:fldCharType="end"/>
        </w:r>
      </w:hyperlink>
    </w:p>
    <w:p w14:paraId="37442CE3" w14:textId="5B893AF7"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63" w:history="1">
        <w:r w:rsidRPr="00900560">
          <w:rPr>
            <w:rStyle w:val="Hyperlink"/>
            <w:noProof/>
          </w:rPr>
          <w:t>3.1.2. Ràng buộc tài nguyên: TCAM/queues/buffers, latency dataplane</w:t>
        </w:r>
        <w:r>
          <w:rPr>
            <w:noProof/>
            <w:webHidden/>
          </w:rPr>
          <w:tab/>
        </w:r>
        <w:r>
          <w:rPr>
            <w:noProof/>
            <w:webHidden/>
          </w:rPr>
          <w:fldChar w:fldCharType="begin"/>
        </w:r>
        <w:r>
          <w:rPr>
            <w:noProof/>
            <w:webHidden/>
          </w:rPr>
          <w:instrText xml:space="preserve"> PAGEREF _Toc225755663 \h </w:instrText>
        </w:r>
        <w:r>
          <w:rPr>
            <w:noProof/>
            <w:webHidden/>
          </w:rPr>
        </w:r>
        <w:r>
          <w:rPr>
            <w:noProof/>
            <w:webHidden/>
          </w:rPr>
          <w:fldChar w:fldCharType="separate"/>
        </w:r>
        <w:r>
          <w:rPr>
            <w:noProof/>
            <w:webHidden/>
          </w:rPr>
          <w:t>35</w:t>
        </w:r>
        <w:r>
          <w:rPr>
            <w:noProof/>
            <w:webHidden/>
          </w:rPr>
          <w:fldChar w:fldCharType="end"/>
        </w:r>
      </w:hyperlink>
    </w:p>
    <w:p w14:paraId="4D7AE0E6" w14:textId="5C47700A"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64" w:history="1">
        <w:r w:rsidRPr="00900560">
          <w:rPr>
            <w:rStyle w:val="Hyperlink"/>
            <w:noProof/>
          </w:rPr>
          <w:t>3.2. Kiến trúc tích hợp SAI ↔ P4RT/PINS trong SONiC</w:t>
        </w:r>
        <w:r>
          <w:rPr>
            <w:noProof/>
            <w:webHidden/>
          </w:rPr>
          <w:tab/>
        </w:r>
        <w:r>
          <w:rPr>
            <w:noProof/>
            <w:webHidden/>
          </w:rPr>
          <w:fldChar w:fldCharType="begin"/>
        </w:r>
        <w:r>
          <w:rPr>
            <w:noProof/>
            <w:webHidden/>
          </w:rPr>
          <w:instrText xml:space="preserve"> PAGEREF _Toc225755664 \h </w:instrText>
        </w:r>
        <w:r>
          <w:rPr>
            <w:noProof/>
            <w:webHidden/>
          </w:rPr>
        </w:r>
        <w:r>
          <w:rPr>
            <w:noProof/>
            <w:webHidden/>
          </w:rPr>
          <w:fldChar w:fldCharType="separate"/>
        </w:r>
        <w:r>
          <w:rPr>
            <w:noProof/>
            <w:webHidden/>
          </w:rPr>
          <w:t>36</w:t>
        </w:r>
        <w:r>
          <w:rPr>
            <w:noProof/>
            <w:webHidden/>
          </w:rPr>
          <w:fldChar w:fldCharType="end"/>
        </w:r>
      </w:hyperlink>
    </w:p>
    <w:p w14:paraId="7E12A8A0" w14:textId="54AAFD99"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65" w:history="1">
        <w:r w:rsidRPr="00900560">
          <w:rPr>
            <w:rStyle w:val="Hyperlink"/>
            <w:noProof/>
          </w:rPr>
          <w:t>3.2.1. Demux đường SAI thuần vs phần mở rộng P4</w:t>
        </w:r>
        <w:r>
          <w:rPr>
            <w:noProof/>
            <w:webHidden/>
          </w:rPr>
          <w:tab/>
        </w:r>
        <w:r>
          <w:rPr>
            <w:noProof/>
            <w:webHidden/>
          </w:rPr>
          <w:fldChar w:fldCharType="begin"/>
        </w:r>
        <w:r>
          <w:rPr>
            <w:noProof/>
            <w:webHidden/>
          </w:rPr>
          <w:instrText xml:space="preserve"> PAGEREF _Toc225755665 \h </w:instrText>
        </w:r>
        <w:r>
          <w:rPr>
            <w:noProof/>
            <w:webHidden/>
          </w:rPr>
        </w:r>
        <w:r>
          <w:rPr>
            <w:noProof/>
            <w:webHidden/>
          </w:rPr>
          <w:fldChar w:fldCharType="separate"/>
        </w:r>
        <w:r>
          <w:rPr>
            <w:noProof/>
            <w:webHidden/>
          </w:rPr>
          <w:t>37</w:t>
        </w:r>
        <w:r>
          <w:rPr>
            <w:noProof/>
            <w:webHidden/>
          </w:rPr>
          <w:fldChar w:fldCharType="end"/>
        </w:r>
      </w:hyperlink>
    </w:p>
    <w:p w14:paraId="2CDBF07F" w14:textId="43C66D57"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66" w:history="1">
        <w:r w:rsidRPr="00900560">
          <w:rPr>
            <w:rStyle w:val="Hyperlink"/>
            <w:noProof/>
          </w:rPr>
          <w:t>3.2.2. Quản lý phụ thuộc đối tượng, precedence xử lý, cache OID</w:t>
        </w:r>
        <w:r>
          <w:rPr>
            <w:noProof/>
            <w:webHidden/>
          </w:rPr>
          <w:tab/>
        </w:r>
        <w:r>
          <w:rPr>
            <w:noProof/>
            <w:webHidden/>
          </w:rPr>
          <w:fldChar w:fldCharType="begin"/>
        </w:r>
        <w:r>
          <w:rPr>
            <w:noProof/>
            <w:webHidden/>
          </w:rPr>
          <w:instrText xml:space="preserve"> PAGEREF _Toc225755666 \h </w:instrText>
        </w:r>
        <w:r>
          <w:rPr>
            <w:noProof/>
            <w:webHidden/>
          </w:rPr>
        </w:r>
        <w:r>
          <w:rPr>
            <w:noProof/>
            <w:webHidden/>
          </w:rPr>
          <w:fldChar w:fldCharType="separate"/>
        </w:r>
        <w:r>
          <w:rPr>
            <w:noProof/>
            <w:webHidden/>
          </w:rPr>
          <w:t>39</w:t>
        </w:r>
        <w:r>
          <w:rPr>
            <w:noProof/>
            <w:webHidden/>
          </w:rPr>
          <w:fldChar w:fldCharType="end"/>
        </w:r>
      </w:hyperlink>
    </w:p>
    <w:p w14:paraId="0CA6010C" w14:textId="560E3578"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67" w:history="1">
        <w:r w:rsidRPr="00900560">
          <w:rPr>
            <w:rStyle w:val="Hyperlink"/>
            <w:noProof/>
          </w:rPr>
          <w:t>3.3. Chiến lược tối ưu hiệu năng và nhất quán</w:t>
        </w:r>
        <w:r>
          <w:rPr>
            <w:noProof/>
            <w:webHidden/>
          </w:rPr>
          <w:tab/>
        </w:r>
        <w:r>
          <w:rPr>
            <w:noProof/>
            <w:webHidden/>
          </w:rPr>
          <w:fldChar w:fldCharType="begin"/>
        </w:r>
        <w:r>
          <w:rPr>
            <w:noProof/>
            <w:webHidden/>
          </w:rPr>
          <w:instrText xml:space="preserve"> PAGEREF _Toc225755667 \h </w:instrText>
        </w:r>
        <w:r>
          <w:rPr>
            <w:noProof/>
            <w:webHidden/>
          </w:rPr>
        </w:r>
        <w:r>
          <w:rPr>
            <w:noProof/>
            <w:webHidden/>
          </w:rPr>
          <w:fldChar w:fldCharType="separate"/>
        </w:r>
        <w:r>
          <w:rPr>
            <w:noProof/>
            <w:webHidden/>
          </w:rPr>
          <w:t>41</w:t>
        </w:r>
        <w:r>
          <w:rPr>
            <w:noProof/>
            <w:webHidden/>
          </w:rPr>
          <w:fldChar w:fldCharType="end"/>
        </w:r>
      </w:hyperlink>
    </w:p>
    <w:p w14:paraId="5782D2B8" w14:textId="24737843"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68" w:history="1">
        <w:r w:rsidRPr="00900560">
          <w:rPr>
            <w:rStyle w:val="Hyperlink"/>
            <w:noProof/>
          </w:rPr>
          <w:t>3.3.1. Batching/transaction ở orchagent/sairedis, hitless updates</w:t>
        </w:r>
        <w:r>
          <w:rPr>
            <w:noProof/>
            <w:webHidden/>
          </w:rPr>
          <w:tab/>
        </w:r>
        <w:r>
          <w:rPr>
            <w:noProof/>
            <w:webHidden/>
          </w:rPr>
          <w:fldChar w:fldCharType="begin"/>
        </w:r>
        <w:r>
          <w:rPr>
            <w:noProof/>
            <w:webHidden/>
          </w:rPr>
          <w:instrText xml:space="preserve"> PAGEREF _Toc225755668 \h </w:instrText>
        </w:r>
        <w:r>
          <w:rPr>
            <w:noProof/>
            <w:webHidden/>
          </w:rPr>
        </w:r>
        <w:r>
          <w:rPr>
            <w:noProof/>
            <w:webHidden/>
          </w:rPr>
          <w:fldChar w:fldCharType="separate"/>
        </w:r>
        <w:r>
          <w:rPr>
            <w:noProof/>
            <w:webHidden/>
          </w:rPr>
          <w:t>42</w:t>
        </w:r>
        <w:r>
          <w:rPr>
            <w:noProof/>
            <w:webHidden/>
          </w:rPr>
          <w:fldChar w:fldCharType="end"/>
        </w:r>
      </w:hyperlink>
    </w:p>
    <w:p w14:paraId="50DAC0DF" w14:textId="3C449BFD"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69" w:history="1">
        <w:r w:rsidRPr="00900560">
          <w:rPr>
            <w:rStyle w:val="Hyperlink"/>
            <w:noProof/>
          </w:rPr>
          <w:t>3.3.2. Idempotence, retry, rollback an toàn khi lỗi SAI</w:t>
        </w:r>
        <w:r>
          <w:rPr>
            <w:noProof/>
            <w:webHidden/>
          </w:rPr>
          <w:tab/>
        </w:r>
        <w:r>
          <w:rPr>
            <w:noProof/>
            <w:webHidden/>
          </w:rPr>
          <w:fldChar w:fldCharType="begin"/>
        </w:r>
        <w:r>
          <w:rPr>
            <w:noProof/>
            <w:webHidden/>
          </w:rPr>
          <w:instrText xml:space="preserve"> PAGEREF _Toc225755669 \h </w:instrText>
        </w:r>
        <w:r>
          <w:rPr>
            <w:noProof/>
            <w:webHidden/>
          </w:rPr>
        </w:r>
        <w:r>
          <w:rPr>
            <w:noProof/>
            <w:webHidden/>
          </w:rPr>
          <w:fldChar w:fldCharType="separate"/>
        </w:r>
        <w:r>
          <w:rPr>
            <w:noProof/>
            <w:webHidden/>
          </w:rPr>
          <w:t>44</w:t>
        </w:r>
        <w:r>
          <w:rPr>
            <w:noProof/>
            <w:webHidden/>
          </w:rPr>
          <w:fldChar w:fldCharType="end"/>
        </w:r>
      </w:hyperlink>
    </w:p>
    <w:p w14:paraId="732617A8" w14:textId="2454905A"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70" w:history="1">
        <w:r w:rsidRPr="00900560">
          <w:rPr>
            <w:rStyle w:val="Hyperlink"/>
            <w:noProof/>
          </w:rPr>
          <w:t>3.4. Tiêu chí lựa chọn phương án tối ưu</w:t>
        </w:r>
        <w:r>
          <w:rPr>
            <w:noProof/>
            <w:webHidden/>
          </w:rPr>
          <w:tab/>
        </w:r>
        <w:r>
          <w:rPr>
            <w:noProof/>
            <w:webHidden/>
          </w:rPr>
          <w:fldChar w:fldCharType="begin"/>
        </w:r>
        <w:r>
          <w:rPr>
            <w:noProof/>
            <w:webHidden/>
          </w:rPr>
          <w:instrText xml:space="preserve"> PAGEREF _Toc225755670 \h </w:instrText>
        </w:r>
        <w:r>
          <w:rPr>
            <w:noProof/>
            <w:webHidden/>
          </w:rPr>
        </w:r>
        <w:r>
          <w:rPr>
            <w:noProof/>
            <w:webHidden/>
          </w:rPr>
          <w:fldChar w:fldCharType="separate"/>
        </w:r>
        <w:r>
          <w:rPr>
            <w:noProof/>
            <w:webHidden/>
          </w:rPr>
          <w:t>46</w:t>
        </w:r>
        <w:r>
          <w:rPr>
            <w:noProof/>
            <w:webHidden/>
          </w:rPr>
          <w:fldChar w:fldCharType="end"/>
        </w:r>
      </w:hyperlink>
    </w:p>
    <w:p w14:paraId="17667069" w14:textId="4011F41E"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71" w:history="1">
        <w:r w:rsidRPr="00900560">
          <w:rPr>
            <w:rStyle w:val="Hyperlink"/>
            <w:noProof/>
          </w:rPr>
          <w:t>3.4.1. So sánh phương án (SAI-only vs SAI+P4RT)</w:t>
        </w:r>
        <w:r>
          <w:rPr>
            <w:noProof/>
            <w:webHidden/>
          </w:rPr>
          <w:tab/>
        </w:r>
        <w:r>
          <w:rPr>
            <w:noProof/>
            <w:webHidden/>
          </w:rPr>
          <w:fldChar w:fldCharType="begin"/>
        </w:r>
        <w:r>
          <w:rPr>
            <w:noProof/>
            <w:webHidden/>
          </w:rPr>
          <w:instrText xml:space="preserve"> PAGEREF _Toc225755671 \h </w:instrText>
        </w:r>
        <w:r>
          <w:rPr>
            <w:noProof/>
            <w:webHidden/>
          </w:rPr>
        </w:r>
        <w:r>
          <w:rPr>
            <w:noProof/>
            <w:webHidden/>
          </w:rPr>
          <w:fldChar w:fldCharType="separate"/>
        </w:r>
        <w:r>
          <w:rPr>
            <w:noProof/>
            <w:webHidden/>
          </w:rPr>
          <w:t>46</w:t>
        </w:r>
        <w:r>
          <w:rPr>
            <w:noProof/>
            <w:webHidden/>
          </w:rPr>
          <w:fldChar w:fldCharType="end"/>
        </w:r>
      </w:hyperlink>
    </w:p>
    <w:p w14:paraId="4FF320AB" w14:textId="1BF9D068"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72" w:history="1">
        <w:r w:rsidRPr="00900560">
          <w:rPr>
            <w:rStyle w:val="Hyperlink"/>
            <w:noProof/>
          </w:rPr>
          <w:t>3.4.2. Đánh đổi: độ phức tạp, hiệu năng, vận hành, bảo trì</w:t>
        </w:r>
        <w:r>
          <w:rPr>
            <w:noProof/>
            <w:webHidden/>
          </w:rPr>
          <w:tab/>
        </w:r>
        <w:r>
          <w:rPr>
            <w:noProof/>
            <w:webHidden/>
          </w:rPr>
          <w:fldChar w:fldCharType="begin"/>
        </w:r>
        <w:r>
          <w:rPr>
            <w:noProof/>
            <w:webHidden/>
          </w:rPr>
          <w:instrText xml:space="preserve"> PAGEREF _Toc225755672 \h </w:instrText>
        </w:r>
        <w:r>
          <w:rPr>
            <w:noProof/>
            <w:webHidden/>
          </w:rPr>
        </w:r>
        <w:r>
          <w:rPr>
            <w:noProof/>
            <w:webHidden/>
          </w:rPr>
          <w:fldChar w:fldCharType="separate"/>
        </w:r>
        <w:r>
          <w:rPr>
            <w:noProof/>
            <w:webHidden/>
          </w:rPr>
          <w:t>48</w:t>
        </w:r>
        <w:r>
          <w:rPr>
            <w:noProof/>
            <w:webHidden/>
          </w:rPr>
          <w:fldChar w:fldCharType="end"/>
        </w:r>
      </w:hyperlink>
    </w:p>
    <w:p w14:paraId="3D3926A0" w14:textId="40852101" w:rsidR="005E48AD" w:rsidRDefault="005E48AD">
      <w:pPr>
        <w:pStyle w:val="TOC1"/>
        <w:rPr>
          <w:rFonts w:asciiTheme="minorHAnsi" w:eastAsiaTheme="minorEastAsia" w:hAnsiTheme="minorHAnsi" w:cstheme="minorBidi"/>
          <w:noProof/>
          <w:kern w:val="2"/>
          <w14:ligatures w14:val="standardContextual"/>
        </w:rPr>
      </w:pPr>
      <w:hyperlink w:anchor="_Toc225755673" w:history="1">
        <w:r w:rsidRPr="00900560">
          <w:rPr>
            <w:rStyle w:val="Hyperlink"/>
            <w:noProof/>
            <w:lang w:eastAsia="vi-VN"/>
          </w:rPr>
          <w:t>CHƯƠNG 4. LỘ TRÌNH XÂY DỰNG PHÂN HỆ THEO PHƯƠNG ÁN TỐI ƯU HÓA CHỨC NĂNG QUẢN LÝ GIAO DIỆN TỔNG QUÁT CHUYỂN MẠCH</w:t>
        </w:r>
        <w:r>
          <w:rPr>
            <w:noProof/>
            <w:webHidden/>
          </w:rPr>
          <w:tab/>
        </w:r>
        <w:r>
          <w:rPr>
            <w:noProof/>
            <w:webHidden/>
          </w:rPr>
          <w:fldChar w:fldCharType="begin"/>
        </w:r>
        <w:r>
          <w:rPr>
            <w:noProof/>
            <w:webHidden/>
          </w:rPr>
          <w:instrText xml:space="preserve"> PAGEREF _Toc225755673 \h </w:instrText>
        </w:r>
        <w:r>
          <w:rPr>
            <w:noProof/>
            <w:webHidden/>
          </w:rPr>
        </w:r>
        <w:r>
          <w:rPr>
            <w:noProof/>
            <w:webHidden/>
          </w:rPr>
          <w:fldChar w:fldCharType="separate"/>
        </w:r>
        <w:r>
          <w:rPr>
            <w:noProof/>
            <w:webHidden/>
          </w:rPr>
          <w:t>51</w:t>
        </w:r>
        <w:r>
          <w:rPr>
            <w:noProof/>
            <w:webHidden/>
          </w:rPr>
          <w:fldChar w:fldCharType="end"/>
        </w:r>
      </w:hyperlink>
    </w:p>
    <w:p w14:paraId="548B8E2F" w14:textId="6FFBEB2D"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74" w:history="1">
        <w:r w:rsidRPr="00900560">
          <w:rPr>
            <w:rStyle w:val="Hyperlink"/>
            <w:noProof/>
            <w:lang w:eastAsia="vi-VN"/>
          </w:rPr>
          <w:t>4.1. Thiết kế chi tiết các thành phần phần mềm</w:t>
        </w:r>
        <w:r>
          <w:rPr>
            <w:noProof/>
            <w:webHidden/>
          </w:rPr>
          <w:tab/>
        </w:r>
        <w:r>
          <w:rPr>
            <w:noProof/>
            <w:webHidden/>
          </w:rPr>
          <w:fldChar w:fldCharType="begin"/>
        </w:r>
        <w:r>
          <w:rPr>
            <w:noProof/>
            <w:webHidden/>
          </w:rPr>
          <w:instrText xml:space="preserve"> PAGEREF _Toc225755674 \h </w:instrText>
        </w:r>
        <w:r>
          <w:rPr>
            <w:noProof/>
            <w:webHidden/>
          </w:rPr>
        </w:r>
        <w:r>
          <w:rPr>
            <w:noProof/>
            <w:webHidden/>
          </w:rPr>
          <w:fldChar w:fldCharType="separate"/>
        </w:r>
        <w:r>
          <w:rPr>
            <w:noProof/>
            <w:webHidden/>
          </w:rPr>
          <w:t>51</w:t>
        </w:r>
        <w:r>
          <w:rPr>
            <w:noProof/>
            <w:webHidden/>
          </w:rPr>
          <w:fldChar w:fldCharType="end"/>
        </w:r>
      </w:hyperlink>
    </w:p>
    <w:p w14:paraId="08DA748C" w14:textId="1E39B70F"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75" w:history="1">
        <w:r w:rsidRPr="00900560">
          <w:rPr>
            <w:rStyle w:val="Hyperlink"/>
            <w:noProof/>
            <w:lang w:eastAsia="vi-VN"/>
          </w:rPr>
          <w:t>4.1.1. Sairedis/syncd (adapter, encoding/decoding, notifications)</w:t>
        </w:r>
        <w:r>
          <w:rPr>
            <w:noProof/>
            <w:webHidden/>
          </w:rPr>
          <w:tab/>
        </w:r>
        <w:r>
          <w:rPr>
            <w:noProof/>
            <w:webHidden/>
          </w:rPr>
          <w:fldChar w:fldCharType="begin"/>
        </w:r>
        <w:r>
          <w:rPr>
            <w:noProof/>
            <w:webHidden/>
          </w:rPr>
          <w:instrText xml:space="preserve"> PAGEREF _Toc225755675 \h </w:instrText>
        </w:r>
        <w:r>
          <w:rPr>
            <w:noProof/>
            <w:webHidden/>
          </w:rPr>
        </w:r>
        <w:r>
          <w:rPr>
            <w:noProof/>
            <w:webHidden/>
          </w:rPr>
          <w:fldChar w:fldCharType="separate"/>
        </w:r>
        <w:r>
          <w:rPr>
            <w:noProof/>
            <w:webHidden/>
          </w:rPr>
          <w:t>51</w:t>
        </w:r>
        <w:r>
          <w:rPr>
            <w:noProof/>
            <w:webHidden/>
          </w:rPr>
          <w:fldChar w:fldCharType="end"/>
        </w:r>
      </w:hyperlink>
    </w:p>
    <w:p w14:paraId="3FB5DFAC" w14:textId="087748F4"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76" w:history="1">
        <w:r w:rsidRPr="00900560">
          <w:rPr>
            <w:rStyle w:val="Hyperlink"/>
            <w:noProof/>
            <w:lang w:eastAsia="vi-VN"/>
          </w:rPr>
          <w:t>4.1.2. Orchagent và các orch (Route/Neighbor/Port/Acl/QoS/Nhg)</w:t>
        </w:r>
        <w:r>
          <w:rPr>
            <w:noProof/>
            <w:webHidden/>
          </w:rPr>
          <w:tab/>
        </w:r>
        <w:r>
          <w:rPr>
            <w:noProof/>
            <w:webHidden/>
          </w:rPr>
          <w:fldChar w:fldCharType="begin"/>
        </w:r>
        <w:r>
          <w:rPr>
            <w:noProof/>
            <w:webHidden/>
          </w:rPr>
          <w:instrText xml:space="preserve"> PAGEREF _Toc225755676 \h </w:instrText>
        </w:r>
        <w:r>
          <w:rPr>
            <w:noProof/>
            <w:webHidden/>
          </w:rPr>
        </w:r>
        <w:r>
          <w:rPr>
            <w:noProof/>
            <w:webHidden/>
          </w:rPr>
          <w:fldChar w:fldCharType="separate"/>
        </w:r>
        <w:r>
          <w:rPr>
            <w:noProof/>
            <w:webHidden/>
          </w:rPr>
          <w:t>54</w:t>
        </w:r>
        <w:r>
          <w:rPr>
            <w:noProof/>
            <w:webHidden/>
          </w:rPr>
          <w:fldChar w:fldCharType="end"/>
        </w:r>
      </w:hyperlink>
    </w:p>
    <w:p w14:paraId="3F52A7E5" w14:textId="3AC1A25B"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77" w:history="1">
        <w:r w:rsidRPr="00900560">
          <w:rPr>
            <w:rStyle w:val="Hyperlink"/>
            <w:noProof/>
            <w:lang w:eastAsia="vi-VN"/>
          </w:rPr>
          <w:t>4.2. Hợp đồng dữ liệu và schema DB</w:t>
        </w:r>
        <w:r>
          <w:rPr>
            <w:noProof/>
            <w:webHidden/>
          </w:rPr>
          <w:tab/>
        </w:r>
        <w:r>
          <w:rPr>
            <w:noProof/>
            <w:webHidden/>
          </w:rPr>
          <w:fldChar w:fldCharType="begin"/>
        </w:r>
        <w:r>
          <w:rPr>
            <w:noProof/>
            <w:webHidden/>
          </w:rPr>
          <w:instrText xml:space="preserve"> PAGEREF _Toc225755677 \h </w:instrText>
        </w:r>
        <w:r>
          <w:rPr>
            <w:noProof/>
            <w:webHidden/>
          </w:rPr>
        </w:r>
        <w:r>
          <w:rPr>
            <w:noProof/>
            <w:webHidden/>
          </w:rPr>
          <w:fldChar w:fldCharType="separate"/>
        </w:r>
        <w:r>
          <w:rPr>
            <w:noProof/>
            <w:webHidden/>
          </w:rPr>
          <w:t>57</w:t>
        </w:r>
        <w:r>
          <w:rPr>
            <w:noProof/>
            <w:webHidden/>
          </w:rPr>
          <w:fldChar w:fldCharType="end"/>
        </w:r>
      </w:hyperlink>
    </w:p>
    <w:p w14:paraId="60FFD0EF" w14:textId="53FB8834"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78" w:history="1">
        <w:r w:rsidRPr="00900560">
          <w:rPr>
            <w:rStyle w:val="Hyperlink"/>
            <w:noProof/>
            <w:lang w:eastAsia="vi-VN"/>
          </w:rPr>
          <w:t>4.2.1. APPL_DB/ASIC_DB/STATE_DB: schema, khóa/giá trị, phiên bản</w:t>
        </w:r>
        <w:r>
          <w:rPr>
            <w:noProof/>
            <w:webHidden/>
          </w:rPr>
          <w:tab/>
        </w:r>
        <w:r>
          <w:rPr>
            <w:noProof/>
            <w:webHidden/>
          </w:rPr>
          <w:fldChar w:fldCharType="begin"/>
        </w:r>
        <w:r>
          <w:rPr>
            <w:noProof/>
            <w:webHidden/>
          </w:rPr>
          <w:instrText xml:space="preserve"> PAGEREF _Toc225755678 \h </w:instrText>
        </w:r>
        <w:r>
          <w:rPr>
            <w:noProof/>
            <w:webHidden/>
          </w:rPr>
        </w:r>
        <w:r>
          <w:rPr>
            <w:noProof/>
            <w:webHidden/>
          </w:rPr>
          <w:fldChar w:fldCharType="separate"/>
        </w:r>
        <w:r>
          <w:rPr>
            <w:noProof/>
            <w:webHidden/>
          </w:rPr>
          <w:t>57</w:t>
        </w:r>
        <w:r>
          <w:rPr>
            <w:noProof/>
            <w:webHidden/>
          </w:rPr>
          <w:fldChar w:fldCharType="end"/>
        </w:r>
      </w:hyperlink>
    </w:p>
    <w:p w14:paraId="50FF4B5F" w14:textId="2016BA64"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79" w:history="1">
        <w:r w:rsidRPr="00900560">
          <w:rPr>
            <w:rStyle w:val="Hyperlink"/>
            <w:noProof/>
            <w:lang w:eastAsia="vi-VN"/>
          </w:rPr>
          <w:t>4.2.2. Mapping thuộc tính → SAI attributes (type, default, constraints)</w:t>
        </w:r>
        <w:r>
          <w:rPr>
            <w:noProof/>
            <w:webHidden/>
          </w:rPr>
          <w:tab/>
        </w:r>
        <w:r>
          <w:rPr>
            <w:noProof/>
            <w:webHidden/>
          </w:rPr>
          <w:fldChar w:fldCharType="begin"/>
        </w:r>
        <w:r>
          <w:rPr>
            <w:noProof/>
            <w:webHidden/>
          </w:rPr>
          <w:instrText xml:space="preserve"> PAGEREF _Toc225755679 \h </w:instrText>
        </w:r>
        <w:r>
          <w:rPr>
            <w:noProof/>
            <w:webHidden/>
          </w:rPr>
        </w:r>
        <w:r>
          <w:rPr>
            <w:noProof/>
            <w:webHidden/>
          </w:rPr>
          <w:fldChar w:fldCharType="separate"/>
        </w:r>
        <w:r>
          <w:rPr>
            <w:noProof/>
            <w:webHidden/>
          </w:rPr>
          <w:t>59</w:t>
        </w:r>
        <w:r>
          <w:rPr>
            <w:noProof/>
            <w:webHidden/>
          </w:rPr>
          <w:fldChar w:fldCharType="end"/>
        </w:r>
      </w:hyperlink>
    </w:p>
    <w:p w14:paraId="6CFB6096" w14:textId="4F9D8AA9"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80" w:history="1">
        <w:r w:rsidRPr="00900560">
          <w:rPr>
            <w:rStyle w:val="Hyperlink"/>
            <w:noProof/>
            <w:lang w:eastAsia="vi-VN"/>
          </w:rPr>
          <w:t>4.3. Quy trình triển khai và kiểm soát phiên bản</w:t>
        </w:r>
        <w:r>
          <w:rPr>
            <w:noProof/>
            <w:webHidden/>
          </w:rPr>
          <w:tab/>
        </w:r>
        <w:r>
          <w:rPr>
            <w:noProof/>
            <w:webHidden/>
          </w:rPr>
          <w:fldChar w:fldCharType="begin"/>
        </w:r>
        <w:r>
          <w:rPr>
            <w:noProof/>
            <w:webHidden/>
          </w:rPr>
          <w:instrText xml:space="preserve"> PAGEREF _Toc225755680 \h </w:instrText>
        </w:r>
        <w:r>
          <w:rPr>
            <w:noProof/>
            <w:webHidden/>
          </w:rPr>
        </w:r>
        <w:r>
          <w:rPr>
            <w:noProof/>
            <w:webHidden/>
          </w:rPr>
          <w:fldChar w:fldCharType="separate"/>
        </w:r>
        <w:r>
          <w:rPr>
            <w:noProof/>
            <w:webHidden/>
          </w:rPr>
          <w:t>62</w:t>
        </w:r>
        <w:r>
          <w:rPr>
            <w:noProof/>
            <w:webHidden/>
          </w:rPr>
          <w:fldChar w:fldCharType="end"/>
        </w:r>
      </w:hyperlink>
    </w:p>
    <w:p w14:paraId="02B55BF9" w14:textId="6DCD5915"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81" w:history="1">
        <w:r w:rsidRPr="00900560">
          <w:rPr>
            <w:rStyle w:val="Hyperlink"/>
            <w:noProof/>
            <w:lang w:eastAsia="vi-VN"/>
          </w:rPr>
          <w:t>4.3.1. Quản lý phiên bản SAI</w:t>
        </w:r>
        <w:r>
          <w:rPr>
            <w:noProof/>
            <w:webHidden/>
          </w:rPr>
          <w:tab/>
        </w:r>
        <w:r>
          <w:rPr>
            <w:noProof/>
            <w:webHidden/>
          </w:rPr>
          <w:fldChar w:fldCharType="begin"/>
        </w:r>
        <w:r>
          <w:rPr>
            <w:noProof/>
            <w:webHidden/>
          </w:rPr>
          <w:instrText xml:space="preserve"> PAGEREF _Toc225755681 \h </w:instrText>
        </w:r>
        <w:r>
          <w:rPr>
            <w:noProof/>
            <w:webHidden/>
          </w:rPr>
        </w:r>
        <w:r>
          <w:rPr>
            <w:noProof/>
            <w:webHidden/>
          </w:rPr>
          <w:fldChar w:fldCharType="separate"/>
        </w:r>
        <w:r>
          <w:rPr>
            <w:noProof/>
            <w:webHidden/>
          </w:rPr>
          <w:t>62</w:t>
        </w:r>
        <w:r>
          <w:rPr>
            <w:noProof/>
            <w:webHidden/>
          </w:rPr>
          <w:fldChar w:fldCharType="end"/>
        </w:r>
      </w:hyperlink>
    </w:p>
    <w:p w14:paraId="02960E24" w14:textId="0B3EE8BC"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82" w:history="1">
        <w:r w:rsidRPr="00900560">
          <w:rPr>
            <w:rStyle w:val="Hyperlink"/>
            <w:noProof/>
            <w:lang w:eastAsia="vi-VN"/>
          </w:rPr>
          <w:t>4.3.2. Pipeline CI/CD, kiểm thử hồi quy, ma trận thiết bị/hwsku</w:t>
        </w:r>
        <w:r>
          <w:rPr>
            <w:noProof/>
            <w:webHidden/>
          </w:rPr>
          <w:tab/>
        </w:r>
        <w:r>
          <w:rPr>
            <w:noProof/>
            <w:webHidden/>
          </w:rPr>
          <w:fldChar w:fldCharType="begin"/>
        </w:r>
        <w:r>
          <w:rPr>
            <w:noProof/>
            <w:webHidden/>
          </w:rPr>
          <w:instrText xml:space="preserve"> PAGEREF _Toc225755682 \h </w:instrText>
        </w:r>
        <w:r>
          <w:rPr>
            <w:noProof/>
            <w:webHidden/>
          </w:rPr>
        </w:r>
        <w:r>
          <w:rPr>
            <w:noProof/>
            <w:webHidden/>
          </w:rPr>
          <w:fldChar w:fldCharType="separate"/>
        </w:r>
        <w:r>
          <w:rPr>
            <w:noProof/>
            <w:webHidden/>
          </w:rPr>
          <w:t>64</w:t>
        </w:r>
        <w:r>
          <w:rPr>
            <w:noProof/>
            <w:webHidden/>
          </w:rPr>
          <w:fldChar w:fldCharType="end"/>
        </w:r>
      </w:hyperlink>
    </w:p>
    <w:p w14:paraId="51A934C6" w14:textId="6A534B5F"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83" w:history="1">
        <w:r w:rsidRPr="00900560">
          <w:rPr>
            <w:rStyle w:val="Hyperlink"/>
            <w:noProof/>
            <w:lang w:eastAsia="vi-VN"/>
          </w:rPr>
          <w:t>4.4. Quan trắc, bảo mật và vận hành</w:t>
        </w:r>
        <w:r>
          <w:rPr>
            <w:noProof/>
            <w:webHidden/>
          </w:rPr>
          <w:tab/>
        </w:r>
        <w:r>
          <w:rPr>
            <w:noProof/>
            <w:webHidden/>
          </w:rPr>
          <w:fldChar w:fldCharType="begin"/>
        </w:r>
        <w:r>
          <w:rPr>
            <w:noProof/>
            <w:webHidden/>
          </w:rPr>
          <w:instrText xml:space="preserve"> PAGEREF _Toc225755683 \h </w:instrText>
        </w:r>
        <w:r>
          <w:rPr>
            <w:noProof/>
            <w:webHidden/>
          </w:rPr>
        </w:r>
        <w:r>
          <w:rPr>
            <w:noProof/>
            <w:webHidden/>
          </w:rPr>
          <w:fldChar w:fldCharType="separate"/>
        </w:r>
        <w:r>
          <w:rPr>
            <w:noProof/>
            <w:webHidden/>
          </w:rPr>
          <w:t>66</w:t>
        </w:r>
        <w:r>
          <w:rPr>
            <w:noProof/>
            <w:webHidden/>
          </w:rPr>
          <w:fldChar w:fldCharType="end"/>
        </w:r>
      </w:hyperlink>
    </w:p>
    <w:p w14:paraId="635A7B85" w14:textId="6C10804A"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84" w:history="1">
        <w:r w:rsidRPr="00900560">
          <w:rPr>
            <w:rStyle w:val="Hyperlink"/>
            <w:noProof/>
            <w:lang w:eastAsia="vi-VN"/>
          </w:rPr>
          <w:t>4.4.1. Metrics/log/tracing, techsupport, ERROR_DB</w:t>
        </w:r>
        <w:r>
          <w:rPr>
            <w:noProof/>
            <w:webHidden/>
          </w:rPr>
          <w:tab/>
        </w:r>
        <w:r>
          <w:rPr>
            <w:noProof/>
            <w:webHidden/>
          </w:rPr>
          <w:fldChar w:fldCharType="begin"/>
        </w:r>
        <w:r>
          <w:rPr>
            <w:noProof/>
            <w:webHidden/>
          </w:rPr>
          <w:instrText xml:space="preserve"> PAGEREF _Toc225755684 \h </w:instrText>
        </w:r>
        <w:r>
          <w:rPr>
            <w:noProof/>
            <w:webHidden/>
          </w:rPr>
        </w:r>
        <w:r>
          <w:rPr>
            <w:noProof/>
            <w:webHidden/>
          </w:rPr>
          <w:fldChar w:fldCharType="separate"/>
        </w:r>
        <w:r>
          <w:rPr>
            <w:noProof/>
            <w:webHidden/>
          </w:rPr>
          <w:t>66</w:t>
        </w:r>
        <w:r>
          <w:rPr>
            <w:noProof/>
            <w:webHidden/>
          </w:rPr>
          <w:fldChar w:fldCharType="end"/>
        </w:r>
      </w:hyperlink>
    </w:p>
    <w:p w14:paraId="21418F96" w14:textId="0D08403E"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85" w:history="1">
        <w:r w:rsidRPr="00900560">
          <w:rPr>
            <w:rStyle w:val="Hyperlink"/>
            <w:noProof/>
            <w:lang w:eastAsia="vi-VN"/>
          </w:rPr>
          <w:t>4.4.2. CoPP/ACL bảo vệ control-plane, secure upgrade/boot chain</w:t>
        </w:r>
        <w:r>
          <w:rPr>
            <w:noProof/>
            <w:webHidden/>
          </w:rPr>
          <w:tab/>
        </w:r>
        <w:r>
          <w:rPr>
            <w:noProof/>
            <w:webHidden/>
          </w:rPr>
          <w:fldChar w:fldCharType="begin"/>
        </w:r>
        <w:r>
          <w:rPr>
            <w:noProof/>
            <w:webHidden/>
          </w:rPr>
          <w:instrText xml:space="preserve"> PAGEREF _Toc225755685 \h </w:instrText>
        </w:r>
        <w:r>
          <w:rPr>
            <w:noProof/>
            <w:webHidden/>
          </w:rPr>
        </w:r>
        <w:r>
          <w:rPr>
            <w:noProof/>
            <w:webHidden/>
          </w:rPr>
          <w:fldChar w:fldCharType="separate"/>
        </w:r>
        <w:r>
          <w:rPr>
            <w:noProof/>
            <w:webHidden/>
          </w:rPr>
          <w:t>69</w:t>
        </w:r>
        <w:r>
          <w:rPr>
            <w:noProof/>
            <w:webHidden/>
          </w:rPr>
          <w:fldChar w:fldCharType="end"/>
        </w:r>
      </w:hyperlink>
    </w:p>
    <w:p w14:paraId="6B2E210A" w14:textId="4AC59D29" w:rsidR="005E48AD" w:rsidRDefault="005E48AD">
      <w:pPr>
        <w:pStyle w:val="TOC1"/>
        <w:rPr>
          <w:rFonts w:asciiTheme="minorHAnsi" w:eastAsiaTheme="minorEastAsia" w:hAnsiTheme="minorHAnsi" w:cstheme="minorBidi"/>
          <w:noProof/>
          <w:kern w:val="2"/>
          <w14:ligatures w14:val="standardContextual"/>
        </w:rPr>
      </w:pPr>
      <w:hyperlink w:anchor="_Toc225755686" w:history="1">
        <w:r w:rsidRPr="00900560">
          <w:rPr>
            <w:rStyle w:val="Hyperlink"/>
            <w:noProof/>
            <w:lang w:eastAsia="vi-VN"/>
          </w:rPr>
          <w:t>CHƯƠNG 5. THỬ NGHIỆM ĐÁNH GIÁ CỤC BỘ PHÂN HỆ</w:t>
        </w:r>
        <w:r>
          <w:rPr>
            <w:noProof/>
            <w:webHidden/>
          </w:rPr>
          <w:tab/>
        </w:r>
        <w:r>
          <w:rPr>
            <w:noProof/>
            <w:webHidden/>
          </w:rPr>
          <w:fldChar w:fldCharType="begin"/>
        </w:r>
        <w:r>
          <w:rPr>
            <w:noProof/>
            <w:webHidden/>
          </w:rPr>
          <w:instrText xml:space="preserve"> PAGEREF _Toc225755686 \h </w:instrText>
        </w:r>
        <w:r>
          <w:rPr>
            <w:noProof/>
            <w:webHidden/>
          </w:rPr>
        </w:r>
        <w:r>
          <w:rPr>
            <w:noProof/>
            <w:webHidden/>
          </w:rPr>
          <w:fldChar w:fldCharType="separate"/>
        </w:r>
        <w:r>
          <w:rPr>
            <w:noProof/>
            <w:webHidden/>
          </w:rPr>
          <w:t>73</w:t>
        </w:r>
        <w:r>
          <w:rPr>
            <w:noProof/>
            <w:webHidden/>
          </w:rPr>
          <w:fldChar w:fldCharType="end"/>
        </w:r>
      </w:hyperlink>
    </w:p>
    <w:p w14:paraId="63B67BA2" w14:textId="7FA3AB2A"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87" w:history="1">
        <w:r w:rsidRPr="00900560">
          <w:rPr>
            <w:rStyle w:val="Hyperlink"/>
            <w:noProof/>
            <w:lang w:eastAsia="vi-VN"/>
          </w:rPr>
          <w:t>5.1. Kịch bản thử nghiệm chức năng chi tiết</w:t>
        </w:r>
        <w:r>
          <w:rPr>
            <w:noProof/>
            <w:webHidden/>
          </w:rPr>
          <w:tab/>
        </w:r>
        <w:r>
          <w:rPr>
            <w:noProof/>
            <w:webHidden/>
          </w:rPr>
          <w:fldChar w:fldCharType="begin"/>
        </w:r>
        <w:r>
          <w:rPr>
            <w:noProof/>
            <w:webHidden/>
          </w:rPr>
          <w:instrText xml:space="preserve"> PAGEREF _Toc225755687 \h </w:instrText>
        </w:r>
        <w:r>
          <w:rPr>
            <w:noProof/>
            <w:webHidden/>
          </w:rPr>
        </w:r>
        <w:r>
          <w:rPr>
            <w:noProof/>
            <w:webHidden/>
          </w:rPr>
          <w:fldChar w:fldCharType="separate"/>
        </w:r>
        <w:r>
          <w:rPr>
            <w:noProof/>
            <w:webHidden/>
          </w:rPr>
          <w:t>73</w:t>
        </w:r>
        <w:r>
          <w:rPr>
            <w:noProof/>
            <w:webHidden/>
          </w:rPr>
          <w:fldChar w:fldCharType="end"/>
        </w:r>
      </w:hyperlink>
    </w:p>
    <w:p w14:paraId="6AB1F18E" w14:textId="6EF1EED3"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88" w:history="1">
        <w:r w:rsidRPr="00900560">
          <w:rPr>
            <w:rStyle w:val="Hyperlink"/>
            <w:noProof/>
            <w:lang w:eastAsia="vi-VN"/>
          </w:rPr>
          <w:t>5.1.1. CRUD trên PORT/LAG/RIF/ROUTE/NHG/ACL/QoS</w:t>
        </w:r>
        <w:r>
          <w:rPr>
            <w:noProof/>
            <w:webHidden/>
          </w:rPr>
          <w:tab/>
        </w:r>
        <w:r>
          <w:rPr>
            <w:noProof/>
            <w:webHidden/>
          </w:rPr>
          <w:fldChar w:fldCharType="begin"/>
        </w:r>
        <w:r>
          <w:rPr>
            <w:noProof/>
            <w:webHidden/>
          </w:rPr>
          <w:instrText xml:space="preserve"> PAGEREF _Toc225755688 \h </w:instrText>
        </w:r>
        <w:r>
          <w:rPr>
            <w:noProof/>
            <w:webHidden/>
          </w:rPr>
        </w:r>
        <w:r>
          <w:rPr>
            <w:noProof/>
            <w:webHidden/>
          </w:rPr>
          <w:fldChar w:fldCharType="separate"/>
        </w:r>
        <w:r>
          <w:rPr>
            <w:noProof/>
            <w:webHidden/>
          </w:rPr>
          <w:t>73</w:t>
        </w:r>
        <w:r>
          <w:rPr>
            <w:noProof/>
            <w:webHidden/>
          </w:rPr>
          <w:fldChar w:fldCharType="end"/>
        </w:r>
      </w:hyperlink>
    </w:p>
    <w:p w14:paraId="478CD084" w14:textId="5FDDBCCA"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89" w:history="1">
        <w:r w:rsidRPr="00900560">
          <w:rPr>
            <w:rStyle w:val="Hyperlink"/>
            <w:noProof/>
            <w:lang w:eastAsia="vi-VN"/>
          </w:rPr>
          <w:t>5.1.2. Sự kiện: link flap, route churn, ACL reprogram, QoS policy change</w:t>
        </w:r>
        <w:r>
          <w:rPr>
            <w:noProof/>
            <w:webHidden/>
          </w:rPr>
          <w:tab/>
        </w:r>
        <w:r>
          <w:rPr>
            <w:noProof/>
            <w:webHidden/>
          </w:rPr>
          <w:fldChar w:fldCharType="begin"/>
        </w:r>
        <w:r>
          <w:rPr>
            <w:noProof/>
            <w:webHidden/>
          </w:rPr>
          <w:instrText xml:space="preserve"> PAGEREF _Toc225755689 \h </w:instrText>
        </w:r>
        <w:r>
          <w:rPr>
            <w:noProof/>
            <w:webHidden/>
          </w:rPr>
        </w:r>
        <w:r>
          <w:rPr>
            <w:noProof/>
            <w:webHidden/>
          </w:rPr>
          <w:fldChar w:fldCharType="separate"/>
        </w:r>
        <w:r>
          <w:rPr>
            <w:noProof/>
            <w:webHidden/>
          </w:rPr>
          <w:t>76</w:t>
        </w:r>
        <w:r>
          <w:rPr>
            <w:noProof/>
            <w:webHidden/>
          </w:rPr>
          <w:fldChar w:fldCharType="end"/>
        </w:r>
      </w:hyperlink>
    </w:p>
    <w:p w14:paraId="0028426E" w14:textId="215D2BEB"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90" w:history="1">
        <w:r w:rsidRPr="00900560">
          <w:rPr>
            <w:rStyle w:val="Hyperlink"/>
            <w:noProof/>
            <w:lang w:eastAsia="vi-VN"/>
          </w:rPr>
          <w:t>5.2. Đánh giá hiệu năng và độ ổn định</w:t>
        </w:r>
        <w:r>
          <w:rPr>
            <w:noProof/>
            <w:webHidden/>
          </w:rPr>
          <w:tab/>
        </w:r>
        <w:r>
          <w:rPr>
            <w:noProof/>
            <w:webHidden/>
          </w:rPr>
          <w:fldChar w:fldCharType="begin"/>
        </w:r>
        <w:r>
          <w:rPr>
            <w:noProof/>
            <w:webHidden/>
          </w:rPr>
          <w:instrText xml:space="preserve"> PAGEREF _Toc225755690 \h </w:instrText>
        </w:r>
        <w:r>
          <w:rPr>
            <w:noProof/>
            <w:webHidden/>
          </w:rPr>
        </w:r>
        <w:r>
          <w:rPr>
            <w:noProof/>
            <w:webHidden/>
          </w:rPr>
          <w:fldChar w:fldCharType="separate"/>
        </w:r>
        <w:r>
          <w:rPr>
            <w:noProof/>
            <w:webHidden/>
          </w:rPr>
          <w:t>79</w:t>
        </w:r>
        <w:r>
          <w:rPr>
            <w:noProof/>
            <w:webHidden/>
          </w:rPr>
          <w:fldChar w:fldCharType="end"/>
        </w:r>
      </w:hyperlink>
    </w:p>
    <w:p w14:paraId="23892DB6" w14:textId="2B75D621"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91" w:history="1">
        <w:r w:rsidRPr="00900560">
          <w:rPr>
            <w:rStyle w:val="Hyperlink"/>
            <w:noProof/>
            <w:lang w:eastAsia="vi-VN"/>
          </w:rPr>
          <w:t>5.2.1. Latency lập trình SAI, throughput cập nhật, coalescing hiệu quả</w:t>
        </w:r>
        <w:r>
          <w:rPr>
            <w:noProof/>
            <w:webHidden/>
          </w:rPr>
          <w:tab/>
        </w:r>
        <w:r>
          <w:rPr>
            <w:noProof/>
            <w:webHidden/>
          </w:rPr>
          <w:fldChar w:fldCharType="begin"/>
        </w:r>
        <w:r>
          <w:rPr>
            <w:noProof/>
            <w:webHidden/>
          </w:rPr>
          <w:instrText xml:space="preserve"> PAGEREF _Toc225755691 \h </w:instrText>
        </w:r>
        <w:r>
          <w:rPr>
            <w:noProof/>
            <w:webHidden/>
          </w:rPr>
        </w:r>
        <w:r>
          <w:rPr>
            <w:noProof/>
            <w:webHidden/>
          </w:rPr>
          <w:fldChar w:fldCharType="separate"/>
        </w:r>
        <w:r>
          <w:rPr>
            <w:noProof/>
            <w:webHidden/>
          </w:rPr>
          <w:t>79</w:t>
        </w:r>
        <w:r>
          <w:rPr>
            <w:noProof/>
            <w:webHidden/>
          </w:rPr>
          <w:fldChar w:fldCharType="end"/>
        </w:r>
      </w:hyperlink>
    </w:p>
    <w:p w14:paraId="60AB57FD" w14:textId="5CF4FF70"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92" w:history="1">
        <w:r w:rsidRPr="00900560">
          <w:rPr>
            <w:rStyle w:val="Hyperlink"/>
            <w:noProof/>
            <w:lang w:eastAsia="vi-VN"/>
          </w:rPr>
          <w:t>5.2.2. Tải lớn/đột biến, tiêu thụ CPU/IO, memory growth/leaks</w:t>
        </w:r>
        <w:r>
          <w:rPr>
            <w:noProof/>
            <w:webHidden/>
          </w:rPr>
          <w:tab/>
        </w:r>
        <w:r>
          <w:rPr>
            <w:noProof/>
            <w:webHidden/>
          </w:rPr>
          <w:fldChar w:fldCharType="begin"/>
        </w:r>
        <w:r>
          <w:rPr>
            <w:noProof/>
            <w:webHidden/>
          </w:rPr>
          <w:instrText xml:space="preserve"> PAGEREF _Toc225755692 \h </w:instrText>
        </w:r>
        <w:r>
          <w:rPr>
            <w:noProof/>
            <w:webHidden/>
          </w:rPr>
        </w:r>
        <w:r>
          <w:rPr>
            <w:noProof/>
            <w:webHidden/>
          </w:rPr>
          <w:fldChar w:fldCharType="separate"/>
        </w:r>
        <w:r>
          <w:rPr>
            <w:noProof/>
            <w:webHidden/>
          </w:rPr>
          <w:t>81</w:t>
        </w:r>
        <w:r>
          <w:rPr>
            <w:noProof/>
            <w:webHidden/>
          </w:rPr>
          <w:fldChar w:fldCharType="end"/>
        </w:r>
      </w:hyperlink>
    </w:p>
    <w:p w14:paraId="285B67F8" w14:textId="792876DB"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93" w:history="1">
        <w:r w:rsidRPr="00900560">
          <w:rPr>
            <w:rStyle w:val="Hyperlink"/>
            <w:noProof/>
            <w:lang w:eastAsia="vi-VN"/>
          </w:rPr>
          <w:t>5.3. Đánh giá tích hợp P4-enabled ASIC</w:t>
        </w:r>
        <w:r>
          <w:rPr>
            <w:noProof/>
            <w:webHidden/>
          </w:rPr>
          <w:tab/>
        </w:r>
        <w:r>
          <w:rPr>
            <w:noProof/>
            <w:webHidden/>
          </w:rPr>
          <w:fldChar w:fldCharType="begin"/>
        </w:r>
        <w:r>
          <w:rPr>
            <w:noProof/>
            <w:webHidden/>
          </w:rPr>
          <w:instrText xml:space="preserve"> PAGEREF _Toc225755693 \h </w:instrText>
        </w:r>
        <w:r>
          <w:rPr>
            <w:noProof/>
            <w:webHidden/>
          </w:rPr>
        </w:r>
        <w:r>
          <w:rPr>
            <w:noProof/>
            <w:webHidden/>
          </w:rPr>
          <w:fldChar w:fldCharType="separate"/>
        </w:r>
        <w:r>
          <w:rPr>
            <w:noProof/>
            <w:webHidden/>
          </w:rPr>
          <w:t>83</w:t>
        </w:r>
        <w:r>
          <w:rPr>
            <w:noProof/>
            <w:webHidden/>
          </w:rPr>
          <w:fldChar w:fldCharType="end"/>
        </w:r>
      </w:hyperlink>
    </w:p>
    <w:p w14:paraId="55B04D84" w14:textId="5369AA22"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94" w:history="1">
        <w:r w:rsidRPr="00900560">
          <w:rPr>
            <w:rStyle w:val="Hyperlink"/>
            <w:noProof/>
            <w:lang w:eastAsia="vi-VN"/>
          </w:rPr>
          <w:t>5.3.1. Demux SAI/P4, precedence bảng P4, phụ thuộc chéo</w:t>
        </w:r>
        <w:r>
          <w:rPr>
            <w:noProof/>
            <w:webHidden/>
          </w:rPr>
          <w:tab/>
        </w:r>
        <w:r>
          <w:rPr>
            <w:noProof/>
            <w:webHidden/>
          </w:rPr>
          <w:fldChar w:fldCharType="begin"/>
        </w:r>
        <w:r>
          <w:rPr>
            <w:noProof/>
            <w:webHidden/>
          </w:rPr>
          <w:instrText xml:space="preserve"> PAGEREF _Toc225755694 \h </w:instrText>
        </w:r>
        <w:r>
          <w:rPr>
            <w:noProof/>
            <w:webHidden/>
          </w:rPr>
        </w:r>
        <w:r>
          <w:rPr>
            <w:noProof/>
            <w:webHidden/>
          </w:rPr>
          <w:fldChar w:fldCharType="separate"/>
        </w:r>
        <w:r>
          <w:rPr>
            <w:noProof/>
            <w:webHidden/>
          </w:rPr>
          <w:t>83</w:t>
        </w:r>
        <w:r>
          <w:rPr>
            <w:noProof/>
            <w:webHidden/>
          </w:rPr>
          <w:fldChar w:fldCharType="end"/>
        </w:r>
      </w:hyperlink>
    </w:p>
    <w:p w14:paraId="679A922C" w14:textId="71BE24CE"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95" w:history="1">
        <w:r w:rsidRPr="00900560">
          <w:rPr>
            <w:rStyle w:val="Hyperlink"/>
            <w:noProof/>
            <w:lang w:eastAsia="vi-VN"/>
          </w:rPr>
          <w:t>5.3.2. Giới hạn tài nguyên TCAM/queues</w:t>
        </w:r>
        <w:r>
          <w:rPr>
            <w:noProof/>
            <w:webHidden/>
          </w:rPr>
          <w:tab/>
        </w:r>
        <w:r>
          <w:rPr>
            <w:noProof/>
            <w:webHidden/>
          </w:rPr>
          <w:fldChar w:fldCharType="begin"/>
        </w:r>
        <w:r>
          <w:rPr>
            <w:noProof/>
            <w:webHidden/>
          </w:rPr>
          <w:instrText xml:space="preserve"> PAGEREF _Toc225755695 \h </w:instrText>
        </w:r>
        <w:r>
          <w:rPr>
            <w:noProof/>
            <w:webHidden/>
          </w:rPr>
        </w:r>
        <w:r>
          <w:rPr>
            <w:noProof/>
            <w:webHidden/>
          </w:rPr>
          <w:fldChar w:fldCharType="separate"/>
        </w:r>
        <w:r>
          <w:rPr>
            <w:noProof/>
            <w:webHidden/>
          </w:rPr>
          <w:t>86</w:t>
        </w:r>
        <w:r>
          <w:rPr>
            <w:noProof/>
            <w:webHidden/>
          </w:rPr>
          <w:fldChar w:fldCharType="end"/>
        </w:r>
      </w:hyperlink>
    </w:p>
    <w:p w14:paraId="2FE69E4B" w14:textId="06C30625" w:rsidR="005E48AD" w:rsidRDefault="005E48AD">
      <w:pPr>
        <w:pStyle w:val="TOC2"/>
        <w:tabs>
          <w:tab w:val="right" w:leader="dot" w:pos="9232"/>
        </w:tabs>
        <w:rPr>
          <w:rFonts w:asciiTheme="minorHAnsi" w:eastAsiaTheme="minorEastAsia" w:hAnsiTheme="minorHAnsi" w:cstheme="minorBidi"/>
          <w:noProof/>
          <w:kern w:val="2"/>
          <w14:ligatures w14:val="standardContextual"/>
        </w:rPr>
      </w:pPr>
      <w:hyperlink w:anchor="_Toc225755696" w:history="1">
        <w:r w:rsidRPr="00900560">
          <w:rPr>
            <w:rStyle w:val="Hyperlink"/>
            <w:noProof/>
            <w:lang w:eastAsia="vi-VN"/>
          </w:rPr>
          <w:t>5.4. Báo cáo kết quả và kiến nghị điều chỉnh</w:t>
        </w:r>
        <w:r>
          <w:rPr>
            <w:noProof/>
            <w:webHidden/>
          </w:rPr>
          <w:tab/>
        </w:r>
        <w:r>
          <w:rPr>
            <w:noProof/>
            <w:webHidden/>
          </w:rPr>
          <w:fldChar w:fldCharType="begin"/>
        </w:r>
        <w:r>
          <w:rPr>
            <w:noProof/>
            <w:webHidden/>
          </w:rPr>
          <w:instrText xml:space="preserve"> PAGEREF _Toc225755696 \h </w:instrText>
        </w:r>
        <w:r>
          <w:rPr>
            <w:noProof/>
            <w:webHidden/>
          </w:rPr>
        </w:r>
        <w:r>
          <w:rPr>
            <w:noProof/>
            <w:webHidden/>
          </w:rPr>
          <w:fldChar w:fldCharType="separate"/>
        </w:r>
        <w:r>
          <w:rPr>
            <w:noProof/>
            <w:webHidden/>
          </w:rPr>
          <w:t>88</w:t>
        </w:r>
        <w:r>
          <w:rPr>
            <w:noProof/>
            <w:webHidden/>
          </w:rPr>
          <w:fldChar w:fldCharType="end"/>
        </w:r>
      </w:hyperlink>
    </w:p>
    <w:p w14:paraId="3D5363D6" w14:textId="6D584519"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97" w:history="1">
        <w:r w:rsidRPr="00900560">
          <w:rPr>
            <w:rStyle w:val="Hyperlink"/>
            <w:noProof/>
            <w:lang w:eastAsia="vi-VN"/>
          </w:rPr>
          <w:t>5.4.1. Tổng hợp theo tiêu chí, điểm mạnh/yếu</w:t>
        </w:r>
        <w:r>
          <w:rPr>
            <w:noProof/>
            <w:webHidden/>
          </w:rPr>
          <w:tab/>
        </w:r>
        <w:r>
          <w:rPr>
            <w:noProof/>
            <w:webHidden/>
          </w:rPr>
          <w:fldChar w:fldCharType="begin"/>
        </w:r>
        <w:r>
          <w:rPr>
            <w:noProof/>
            <w:webHidden/>
          </w:rPr>
          <w:instrText xml:space="preserve"> PAGEREF _Toc225755697 \h </w:instrText>
        </w:r>
        <w:r>
          <w:rPr>
            <w:noProof/>
            <w:webHidden/>
          </w:rPr>
        </w:r>
        <w:r>
          <w:rPr>
            <w:noProof/>
            <w:webHidden/>
          </w:rPr>
          <w:fldChar w:fldCharType="separate"/>
        </w:r>
        <w:r>
          <w:rPr>
            <w:noProof/>
            <w:webHidden/>
          </w:rPr>
          <w:t>88</w:t>
        </w:r>
        <w:r>
          <w:rPr>
            <w:noProof/>
            <w:webHidden/>
          </w:rPr>
          <w:fldChar w:fldCharType="end"/>
        </w:r>
      </w:hyperlink>
    </w:p>
    <w:p w14:paraId="4329D23F" w14:textId="69A46D59" w:rsidR="005E48AD" w:rsidRDefault="005E48AD">
      <w:pPr>
        <w:pStyle w:val="TOC3"/>
        <w:tabs>
          <w:tab w:val="right" w:leader="dot" w:pos="9232"/>
        </w:tabs>
        <w:rPr>
          <w:rFonts w:asciiTheme="minorHAnsi" w:eastAsiaTheme="minorEastAsia" w:hAnsiTheme="minorHAnsi" w:cstheme="minorBidi"/>
          <w:noProof/>
          <w:kern w:val="2"/>
          <w14:ligatures w14:val="standardContextual"/>
        </w:rPr>
      </w:pPr>
      <w:hyperlink w:anchor="_Toc225755698" w:history="1">
        <w:r w:rsidRPr="00900560">
          <w:rPr>
            <w:rStyle w:val="Hyperlink"/>
            <w:noProof/>
            <w:lang w:eastAsia="vi-VN"/>
          </w:rPr>
          <w:t>5.4.2. Khuyến nghị cấu hình/kiến trúc, rủi ro và giảm thiểu</w:t>
        </w:r>
        <w:r>
          <w:rPr>
            <w:noProof/>
            <w:webHidden/>
          </w:rPr>
          <w:tab/>
        </w:r>
        <w:r>
          <w:rPr>
            <w:noProof/>
            <w:webHidden/>
          </w:rPr>
          <w:fldChar w:fldCharType="begin"/>
        </w:r>
        <w:r>
          <w:rPr>
            <w:noProof/>
            <w:webHidden/>
          </w:rPr>
          <w:instrText xml:space="preserve"> PAGEREF _Toc225755698 \h </w:instrText>
        </w:r>
        <w:r>
          <w:rPr>
            <w:noProof/>
            <w:webHidden/>
          </w:rPr>
        </w:r>
        <w:r>
          <w:rPr>
            <w:noProof/>
            <w:webHidden/>
          </w:rPr>
          <w:fldChar w:fldCharType="separate"/>
        </w:r>
        <w:r>
          <w:rPr>
            <w:noProof/>
            <w:webHidden/>
          </w:rPr>
          <w:t>91</w:t>
        </w:r>
        <w:r>
          <w:rPr>
            <w:noProof/>
            <w:webHidden/>
          </w:rPr>
          <w:fldChar w:fldCharType="end"/>
        </w:r>
      </w:hyperlink>
    </w:p>
    <w:p w14:paraId="36739BFF" w14:textId="057F32A7" w:rsidR="005E48AD" w:rsidRDefault="005E48AD">
      <w:pPr>
        <w:pStyle w:val="TOC1"/>
        <w:rPr>
          <w:rFonts w:asciiTheme="minorHAnsi" w:eastAsiaTheme="minorEastAsia" w:hAnsiTheme="minorHAnsi" w:cstheme="minorBidi"/>
          <w:noProof/>
          <w:kern w:val="2"/>
          <w14:ligatures w14:val="standardContextual"/>
        </w:rPr>
      </w:pPr>
      <w:hyperlink w:anchor="_Toc225755699" w:history="1">
        <w:r w:rsidRPr="00900560">
          <w:rPr>
            <w:rStyle w:val="Hyperlink"/>
            <w:noProof/>
          </w:rPr>
          <w:t>CHƯƠNG 6. KẾT LUẬN VÀ KIẾN NGHỊ</w:t>
        </w:r>
        <w:r>
          <w:rPr>
            <w:noProof/>
            <w:webHidden/>
          </w:rPr>
          <w:tab/>
        </w:r>
        <w:r>
          <w:rPr>
            <w:noProof/>
            <w:webHidden/>
          </w:rPr>
          <w:fldChar w:fldCharType="begin"/>
        </w:r>
        <w:r>
          <w:rPr>
            <w:noProof/>
            <w:webHidden/>
          </w:rPr>
          <w:instrText xml:space="preserve"> PAGEREF _Toc225755699 \h </w:instrText>
        </w:r>
        <w:r>
          <w:rPr>
            <w:noProof/>
            <w:webHidden/>
          </w:rPr>
        </w:r>
        <w:r>
          <w:rPr>
            <w:noProof/>
            <w:webHidden/>
          </w:rPr>
          <w:fldChar w:fldCharType="separate"/>
        </w:r>
        <w:r>
          <w:rPr>
            <w:noProof/>
            <w:webHidden/>
          </w:rPr>
          <w:t>95</w:t>
        </w:r>
        <w:r>
          <w:rPr>
            <w:noProof/>
            <w:webHidden/>
          </w:rPr>
          <w:fldChar w:fldCharType="end"/>
        </w:r>
      </w:hyperlink>
    </w:p>
    <w:p w14:paraId="0C3448B3" w14:textId="18FFE78C" w:rsidR="005E48AD" w:rsidRDefault="005E48AD">
      <w:pPr>
        <w:pStyle w:val="TOC1"/>
        <w:rPr>
          <w:rFonts w:asciiTheme="minorHAnsi" w:eastAsiaTheme="minorEastAsia" w:hAnsiTheme="minorHAnsi" w:cstheme="minorBidi"/>
          <w:noProof/>
          <w:kern w:val="2"/>
          <w14:ligatures w14:val="standardContextual"/>
        </w:rPr>
      </w:pPr>
      <w:hyperlink w:anchor="_Toc225755700" w:history="1">
        <w:r w:rsidRPr="00900560">
          <w:rPr>
            <w:rStyle w:val="Hyperlink"/>
            <w:noProof/>
          </w:rPr>
          <w:t>TÀI LIỆU THAM KHẢO</w:t>
        </w:r>
        <w:r>
          <w:rPr>
            <w:noProof/>
            <w:webHidden/>
          </w:rPr>
          <w:tab/>
        </w:r>
        <w:r>
          <w:rPr>
            <w:noProof/>
            <w:webHidden/>
          </w:rPr>
          <w:fldChar w:fldCharType="begin"/>
        </w:r>
        <w:r>
          <w:rPr>
            <w:noProof/>
            <w:webHidden/>
          </w:rPr>
          <w:instrText xml:space="preserve"> PAGEREF _Toc225755700 \h </w:instrText>
        </w:r>
        <w:r>
          <w:rPr>
            <w:noProof/>
            <w:webHidden/>
          </w:rPr>
        </w:r>
        <w:r>
          <w:rPr>
            <w:noProof/>
            <w:webHidden/>
          </w:rPr>
          <w:fldChar w:fldCharType="separate"/>
        </w:r>
        <w:r>
          <w:rPr>
            <w:noProof/>
            <w:webHidden/>
          </w:rPr>
          <w:t>97</w:t>
        </w:r>
        <w:r>
          <w:rPr>
            <w:noProof/>
            <w:webHidden/>
          </w:rPr>
          <w:fldChar w:fldCharType="end"/>
        </w:r>
      </w:hyperlink>
    </w:p>
    <w:p w14:paraId="0CE6C4C7" w14:textId="4CD5C44F" w:rsidR="002C3ADD" w:rsidRDefault="002C3ADD" w:rsidP="002C3ADD">
      <w:r w:rsidRPr="002F24A2">
        <w:rPr>
          <w:bCs/>
          <w:szCs w:val="28"/>
        </w:rPr>
        <w:fldChar w:fldCharType="end"/>
      </w:r>
    </w:p>
    <w:p w14:paraId="0C17CE61" w14:textId="77777777" w:rsidR="002C3ADD" w:rsidRDefault="002C3ADD" w:rsidP="002C3ADD">
      <w:pPr>
        <w:rPr>
          <w:szCs w:val="28"/>
          <w:lang w:val="de-DE"/>
        </w:rPr>
      </w:pPr>
      <w:r>
        <w:rPr>
          <w:szCs w:val="28"/>
          <w:lang w:val="de-DE"/>
        </w:rPr>
        <w:br w:type="page"/>
      </w:r>
    </w:p>
    <w:p w14:paraId="085508AD" w14:textId="77777777" w:rsidR="002C3ADD" w:rsidRDefault="002C3ADD" w:rsidP="002C3ADD">
      <w:pPr>
        <w:rPr>
          <w:lang w:val="de-DE"/>
        </w:rPr>
      </w:pPr>
    </w:p>
    <w:p w14:paraId="413A997B" w14:textId="77777777" w:rsidR="002C3ADD" w:rsidRPr="00B87BFB" w:rsidRDefault="002C3ADD" w:rsidP="002C3ADD">
      <w:pPr>
        <w:jc w:val="center"/>
        <w:outlineLvl w:val="0"/>
        <w:rPr>
          <w:rFonts w:ascii="Times New Roman Bold" w:hAnsi="Times New Roman Bold"/>
          <w:b/>
          <w:caps/>
          <w:sz w:val="40"/>
          <w:szCs w:val="28"/>
          <w:lang w:val="de-DE"/>
        </w:rPr>
      </w:pPr>
      <w:bookmarkStart w:id="1" w:name="_Toc225755643"/>
      <w:r w:rsidRPr="00B87BFB">
        <w:rPr>
          <w:rFonts w:ascii="Times New Roman Bold" w:hAnsi="Times New Roman Bold"/>
          <w:b/>
          <w:caps/>
          <w:sz w:val="40"/>
          <w:szCs w:val="28"/>
          <w:lang w:val="de-DE"/>
        </w:rPr>
        <w:t>Danh mục các hình vẽ, đồ thị</w:t>
      </w:r>
      <w:bookmarkEnd w:id="1"/>
    </w:p>
    <w:p w14:paraId="001EEC36" w14:textId="77777777" w:rsidR="002C3ADD" w:rsidRDefault="002C3ADD" w:rsidP="002C3ADD">
      <w:pPr>
        <w:spacing w:line="360" w:lineRule="auto"/>
        <w:rPr>
          <w:szCs w:val="28"/>
          <w:lang w:val="de-DE"/>
        </w:rPr>
      </w:pPr>
    </w:p>
    <w:p w14:paraId="4E02BA07" w14:textId="0223E735" w:rsidR="00927122" w:rsidRDefault="002C3ADD" w:rsidP="002C3ADD">
      <w:pPr>
        <w:spacing w:line="360" w:lineRule="auto"/>
        <w:rPr>
          <w:szCs w:val="28"/>
          <w:lang w:val="de-DE"/>
        </w:rPr>
      </w:pPr>
      <w:r w:rsidRPr="00174B87">
        <w:rPr>
          <w:szCs w:val="28"/>
          <w:lang w:val="de-DE"/>
        </w:rPr>
        <w:fldChar w:fldCharType="begin"/>
      </w:r>
      <w:r w:rsidRPr="00174B87">
        <w:rPr>
          <w:szCs w:val="28"/>
          <w:lang w:val="de-DE"/>
        </w:rPr>
        <w:instrText xml:space="preserve"> TOC \h \z \c "Hình" </w:instrText>
      </w:r>
      <w:r w:rsidRPr="00174B87">
        <w:rPr>
          <w:szCs w:val="28"/>
          <w:lang w:val="de-DE"/>
        </w:rPr>
        <w:fldChar w:fldCharType="separate"/>
      </w:r>
      <w:r w:rsidR="00076311">
        <w:rPr>
          <w:b/>
          <w:bCs/>
          <w:noProof/>
          <w:szCs w:val="28"/>
        </w:rPr>
        <w:t>No table of figures entries found.</w:t>
      </w:r>
      <w:r w:rsidRPr="00174B87">
        <w:rPr>
          <w:szCs w:val="28"/>
          <w:lang w:val="de-DE"/>
        </w:rPr>
        <w:fldChar w:fldCharType="end"/>
      </w:r>
    </w:p>
    <w:p w14:paraId="59A76ABE" w14:textId="77777777" w:rsidR="00927122" w:rsidRDefault="00927122">
      <w:pPr>
        <w:spacing w:after="160" w:line="259" w:lineRule="auto"/>
        <w:rPr>
          <w:szCs w:val="28"/>
          <w:lang w:val="de-DE"/>
        </w:rPr>
      </w:pPr>
      <w:r>
        <w:rPr>
          <w:szCs w:val="28"/>
          <w:lang w:val="de-DE"/>
        </w:rPr>
        <w:br w:type="page"/>
      </w:r>
    </w:p>
    <w:p w14:paraId="06B6F0D1" w14:textId="77777777" w:rsidR="00927122" w:rsidRPr="00941F6F" w:rsidRDefault="00927122" w:rsidP="00927122">
      <w:pPr>
        <w:jc w:val="center"/>
        <w:outlineLvl w:val="0"/>
        <w:rPr>
          <w:rFonts w:ascii="Times New Roman Bold" w:hAnsi="Times New Roman Bold"/>
          <w:b/>
          <w:caps/>
          <w:sz w:val="40"/>
          <w:szCs w:val="28"/>
          <w:lang w:val="de-DE"/>
        </w:rPr>
      </w:pPr>
      <w:bookmarkStart w:id="2" w:name="_Toc225755644"/>
      <w:r w:rsidRPr="00941F6F">
        <w:rPr>
          <w:rFonts w:ascii="Times New Roman Bold" w:hAnsi="Times New Roman Bold"/>
          <w:b/>
          <w:caps/>
          <w:sz w:val="40"/>
          <w:szCs w:val="28"/>
          <w:lang w:val="de-DE"/>
        </w:rPr>
        <w:lastRenderedPageBreak/>
        <w:t>Danh mục các bảng</w:t>
      </w:r>
      <w:bookmarkEnd w:id="2"/>
    </w:p>
    <w:p w14:paraId="334123B8" w14:textId="77777777" w:rsidR="00927122" w:rsidRDefault="00927122" w:rsidP="00927122">
      <w:pPr>
        <w:spacing w:line="360" w:lineRule="auto"/>
        <w:rPr>
          <w:szCs w:val="28"/>
          <w:lang w:val="de-DE"/>
        </w:rPr>
      </w:pPr>
    </w:p>
    <w:p w14:paraId="7EBF89E1" w14:textId="64796BD0" w:rsidR="00076311" w:rsidRDefault="00927122">
      <w:pPr>
        <w:pStyle w:val="TableofFigures"/>
        <w:tabs>
          <w:tab w:val="right" w:leader="dot" w:pos="9232"/>
        </w:tabs>
        <w:rPr>
          <w:rFonts w:asciiTheme="minorHAnsi" w:eastAsiaTheme="minorEastAsia" w:hAnsiTheme="minorHAnsi" w:cstheme="minorBidi"/>
          <w:noProof/>
          <w:kern w:val="2"/>
          <w14:ligatures w14:val="standardContextual"/>
        </w:rPr>
      </w:pPr>
      <w:r w:rsidRPr="00174B87">
        <w:rPr>
          <w:szCs w:val="28"/>
          <w:lang w:val="de-DE"/>
        </w:rPr>
        <w:fldChar w:fldCharType="begin"/>
      </w:r>
      <w:r w:rsidRPr="00174B87">
        <w:rPr>
          <w:szCs w:val="28"/>
          <w:lang w:val="de-DE"/>
        </w:rPr>
        <w:instrText xml:space="preserve"> TOC \h \z \c "Bảng" </w:instrText>
      </w:r>
      <w:r w:rsidRPr="00174B87">
        <w:rPr>
          <w:szCs w:val="28"/>
          <w:lang w:val="de-DE"/>
        </w:rPr>
        <w:fldChar w:fldCharType="separate"/>
      </w:r>
      <w:hyperlink w:anchor="_Toc225755404" w:history="1">
        <w:r w:rsidR="00076311" w:rsidRPr="00F02CFB">
          <w:rPr>
            <w:rStyle w:val="Hyperlink"/>
            <w:noProof/>
          </w:rPr>
          <w:t>Bảng 1: Cấu hình WRED</w:t>
        </w:r>
        <w:r w:rsidR="00076311">
          <w:rPr>
            <w:noProof/>
            <w:webHidden/>
          </w:rPr>
          <w:tab/>
        </w:r>
        <w:r w:rsidR="00076311">
          <w:rPr>
            <w:noProof/>
            <w:webHidden/>
          </w:rPr>
          <w:fldChar w:fldCharType="begin"/>
        </w:r>
        <w:r w:rsidR="00076311">
          <w:rPr>
            <w:noProof/>
            <w:webHidden/>
          </w:rPr>
          <w:instrText xml:space="preserve"> PAGEREF _Toc225755404 \h </w:instrText>
        </w:r>
        <w:r w:rsidR="00076311">
          <w:rPr>
            <w:noProof/>
            <w:webHidden/>
          </w:rPr>
        </w:r>
        <w:r w:rsidR="00076311">
          <w:rPr>
            <w:noProof/>
            <w:webHidden/>
          </w:rPr>
          <w:fldChar w:fldCharType="separate"/>
        </w:r>
        <w:r w:rsidR="00076311">
          <w:rPr>
            <w:noProof/>
            <w:webHidden/>
          </w:rPr>
          <w:t>21</w:t>
        </w:r>
        <w:r w:rsidR="00076311">
          <w:rPr>
            <w:noProof/>
            <w:webHidden/>
          </w:rPr>
          <w:fldChar w:fldCharType="end"/>
        </w:r>
      </w:hyperlink>
    </w:p>
    <w:p w14:paraId="15198808" w14:textId="62FD691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05" w:history="1">
        <w:r w:rsidRPr="00F02CFB">
          <w:rPr>
            <w:rStyle w:val="Hyperlink"/>
            <w:noProof/>
          </w:rPr>
          <w:t>Bảng 2: Lệnh Redis cho APPL_DB</w:t>
        </w:r>
        <w:r>
          <w:rPr>
            <w:noProof/>
            <w:webHidden/>
          </w:rPr>
          <w:tab/>
        </w:r>
        <w:r>
          <w:rPr>
            <w:noProof/>
            <w:webHidden/>
          </w:rPr>
          <w:fldChar w:fldCharType="begin"/>
        </w:r>
        <w:r>
          <w:rPr>
            <w:noProof/>
            <w:webHidden/>
          </w:rPr>
          <w:instrText xml:space="preserve"> PAGEREF _Toc225755405 \h </w:instrText>
        </w:r>
        <w:r>
          <w:rPr>
            <w:noProof/>
            <w:webHidden/>
          </w:rPr>
        </w:r>
        <w:r>
          <w:rPr>
            <w:noProof/>
            <w:webHidden/>
          </w:rPr>
          <w:fldChar w:fldCharType="separate"/>
        </w:r>
        <w:r>
          <w:rPr>
            <w:noProof/>
            <w:webHidden/>
          </w:rPr>
          <w:t>22</w:t>
        </w:r>
        <w:r>
          <w:rPr>
            <w:noProof/>
            <w:webHidden/>
          </w:rPr>
          <w:fldChar w:fldCharType="end"/>
        </w:r>
      </w:hyperlink>
    </w:p>
    <w:p w14:paraId="0F846829" w14:textId="2CAEAE8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06" w:history="1">
        <w:r w:rsidRPr="00F02CFB">
          <w:rPr>
            <w:rStyle w:val="Hyperlink"/>
            <w:noProof/>
          </w:rPr>
          <w:t>Bảng 3: Logic của intforch.cpp</w:t>
        </w:r>
        <w:r>
          <w:rPr>
            <w:noProof/>
            <w:webHidden/>
          </w:rPr>
          <w:tab/>
        </w:r>
        <w:r>
          <w:rPr>
            <w:noProof/>
            <w:webHidden/>
          </w:rPr>
          <w:fldChar w:fldCharType="begin"/>
        </w:r>
        <w:r>
          <w:rPr>
            <w:noProof/>
            <w:webHidden/>
          </w:rPr>
          <w:instrText xml:space="preserve"> PAGEREF _Toc225755406 \h </w:instrText>
        </w:r>
        <w:r>
          <w:rPr>
            <w:noProof/>
            <w:webHidden/>
          </w:rPr>
        </w:r>
        <w:r>
          <w:rPr>
            <w:noProof/>
            <w:webHidden/>
          </w:rPr>
          <w:fldChar w:fldCharType="separate"/>
        </w:r>
        <w:r>
          <w:rPr>
            <w:noProof/>
            <w:webHidden/>
          </w:rPr>
          <w:t>23</w:t>
        </w:r>
        <w:r>
          <w:rPr>
            <w:noProof/>
            <w:webHidden/>
          </w:rPr>
          <w:fldChar w:fldCharType="end"/>
        </w:r>
      </w:hyperlink>
    </w:p>
    <w:p w14:paraId="659CAAC9" w14:textId="61B2E88C"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07" w:history="1">
        <w:r w:rsidRPr="00F02CFB">
          <w:rPr>
            <w:rStyle w:val="Hyperlink"/>
            <w:noProof/>
          </w:rPr>
          <w:t>Bảng 4: Dữ liệu tại ASIC_DB</w:t>
        </w:r>
        <w:r>
          <w:rPr>
            <w:noProof/>
            <w:webHidden/>
          </w:rPr>
          <w:tab/>
        </w:r>
        <w:r>
          <w:rPr>
            <w:noProof/>
            <w:webHidden/>
          </w:rPr>
          <w:fldChar w:fldCharType="begin"/>
        </w:r>
        <w:r>
          <w:rPr>
            <w:noProof/>
            <w:webHidden/>
          </w:rPr>
          <w:instrText xml:space="preserve"> PAGEREF _Toc225755407 \h </w:instrText>
        </w:r>
        <w:r>
          <w:rPr>
            <w:noProof/>
            <w:webHidden/>
          </w:rPr>
        </w:r>
        <w:r>
          <w:rPr>
            <w:noProof/>
            <w:webHidden/>
          </w:rPr>
          <w:fldChar w:fldCharType="separate"/>
        </w:r>
        <w:r>
          <w:rPr>
            <w:noProof/>
            <w:webHidden/>
          </w:rPr>
          <w:t>23</w:t>
        </w:r>
        <w:r>
          <w:rPr>
            <w:noProof/>
            <w:webHidden/>
          </w:rPr>
          <w:fldChar w:fldCharType="end"/>
        </w:r>
      </w:hyperlink>
    </w:p>
    <w:p w14:paraId="4650BC35" w14:textId="632D5CB5"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08" w:history="1">
        <w:r w:rsidRPr="00F02CFB">
          <w:rPr>
            <w:rStyle w:val="Hyperlink"/>
            <w:noProof/>
          </w:rPr>
          <w:t>Bảng 5: Logic xử lý khi có yêu cầu thêm/xóa interface</w:t>
        </w:r>
        <w:r>
          <w:rPr>
            <w:noProof/>
            <w:webHidden/>
          </w:rPr>
          <w:tab/>
        </w:r>
        <w:r>
          <w:rPr>
            <w:noProof/>
            <w:webHidden/>
          </w:rPr>
          <w:fldChar w:fldCharType="begin"/>
        </w:r>
        <w:r>
          <w:rPr>
            <w:noProof/>
            <w:webHidden/>
          </w:rPr>
          <w:instrText xml:space="preserve"> PAGEREF _Toc225755408 \h </w:instrText>
        </w:r>
        <w:r>
          <w:rPr>
            <w:noProof/>
            <w:webHidden/>
          </w:rPr>
        </w:r>
        <w:r>
          <w:rPr>
            <w:noProof/>
            <w:webHidden/>
          </w:rPr>
          <w:fldChar w:fldCharType="separate"/>
        </w:r>
        <w:r>
          <w:rPr>
            <w:noProof/>
            <w:webHidden/>
          </w:rPr>
          <w:t>24</w:t>
        </w:r>
        <w:r>
          <w:rPr>
            <w:noProof/>
            <w:webHidden/>
          </w:rPr>
          <w:fldChar w:fldCharType="end"/>
        </w:r>
      </w:hyperlink>
    </w:p>
    <w:p w14:paraId="22511945" w14:textId="6BC8949B"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09" w:history="1">
        <w:r w:rsidRPr="00F02CFB">
          <w:rPr>
            <w:rStyle w:val="Hyperlink"/>
            <w:noProof/>
          </w:rPr>
          <w:t>Bảng 6: Lắng nghe sự kiện thay đổi trạng thái cổng</w:t>
        </w:r>
        <w:r>
          <w:rPr>
            <w:noProof/>
            <w:webHidden/>
          </w:rPr>
          <w:tab/>
        </w:r>
        <w:r>
          <w:rPr>
            <w:noProof/>
            <w:webHidden/>
          </w:rPr>
          <w:fldChar w:fldCharType="begin"/>
        </w:r>
        <w:r>
          <w:rPr>
            <w:noProof/>
            <w:webHidden/>
          </w:rPr>
          <w:instrText xml:space="preserve"> PAGEREF _Toc225755409 \h </w:instrText>
        </w:r>
        <w:r>
          <w:rPr>
            <w:noProof/>
            <w:webHidden/>
          </w:rPr>
        </w:r>
        <w:r>
          <w:rPr>
            <w:noProof/>
            <w:webHidden/>
          </w:rPr>
          <w:fldChar w:fldCharType="separate"/>
        </w:r>
        <w:r>
          <w:rPr>
            <w:noProof/>
            <w:webHidden/>
          </w:rPr>
          <w:t>25</w:t>
        </w:r>
        <w:r>
          <w:rPr>
            <w:noProof/>
            <w:webHidden/>
          </w:rPr>
          <w:fldChar w:fldCharType="end"/>
        </w:r>
      </w:hyperlink>
    </w:p>
    <w:p w14:paraId="1C4321A5" w14:textId="78190B2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0" w:history="1">
        <w:r w:rsidRPr="00F02CFB">
          <w:rPr>
            <w:rStyle w:val="Hyperlink"/>
            <w:noProof/>
          </w:rPr>
          <w:t>Bảng 7: Cập nhật ACL</w:t>
        </w:r>
        <w:r>
          <w:rPr>
            <w:noProof/>
            <w:webHidden/>
          </w:rPr>
          <w:tab/>
        </w:r>
        <w:r>
          <w:rPr>
            <w:noProof/>
            <w:webHidden/>
          </w:rPr>
          <w:fldChar w:fldCharType="begin"/>
        </w:r>
        <w:r>
          <w:rPr>
            <w:noProof/>
            <w:webHidden/>
          </w:rPr>
          <w:instrText xml:space="preserve"> PAGEREF _Toc225755410 \h </w:instrText>
        </w:r>
        <w:r>
          <w:rPr>
            <w:noProof/>
            <w:webHidden/>
          </w:rPr>
        </w:r>
        <w:r>
          <w:rPr>
            <w:noProof/>
            <w:webHidden/>
          </w:rPr>
          <w:fldChar w:fldCharType="separate"/>
        </w:r>
        <w:r>
          <w:rPr>
            <w:noProof/>
            <w:webHidden/>
          </w:rPr>
          <w:t>26</w:t>
        </w:r>
        <w:r>
          <w:rPr>
            <w:noProof/>
            <w:webHidden/>
          </w:rPr>
          <w:fldChar w:fldCharType="end"/>
        </w:r>
      </w:hyperlink>
    </w:p>
    <w:p w14:paraId="566E658C" w14:textId="6301BA11"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1" w:history="1">
        <w:r w:rsidRPr="00F02CFB">
          <w:rPr>
            <w:rStyle w:val="Hyperlink"/>
            <w:noProof/>
          </w:rPr>
          <w:t>Bảng 8: Đồng bộ ACL xuống phần cứng</w:t>
        </w:r>
        <w:r>
          <w:rPr>
            <w:noProof/>
            <w:webHidden/>
          </w:rPr>
          <w:tab/>
        </w:r>
        <w:r>
          <w:rPr>
            <w:noProof/>
            <w:webHidden/>
          </w:rPr>
          <w:fldChar w:fldCharType="begin"/>
        </w:r>
        <w:r>
          <w:rPr>
            <w:noProof/>
            <w:webHidden/>
          </w:rPr>
          <w:instrText xml:space="preserve"> PAGEREF _Toc225755411 \h </w:instrText>
        </w:r>
        <w:r>
          <w:rPr>
            <w:noProof/>
            <w:webHidden/>
          </w:rPr>
        </w:r>
        <w:r>
          <w:rPr>
            <w:noProof/>
            <w:webHidden/>
          </w:rPr>
          <w:fldChar w:fldCharType="separate"/>
        </w:r>
        <w:r>
          <w:rPr>
            <w:noProof/>
            <w:webHidden/>
          </w:rPr>
          <w:t>27</w:t>
        </w:r>
        <w:r>
          <w:rPr>
            <w:noProof/>
            <w:webHidden/>
          </w:rPr>
          <w:fldChar w:fldCharType="end"/>
        </w:r>
      </w:hyperlink>
    </w:p>
    <w:p w14:paraId="643A84F2" w14:textId="03426E70"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2" w:history="1">
        <w:r w:rsidRPr="00F02CFB">
          <w:rPr>
            <w:rStyle w:val="Hyperlink"/>
            <w:noProof/>
          </w:rPr>
          <w:t>Bảng 9: Các thuộc tính mặc định không cần thiết</w:t>
        </w:r>
        <w:r>
          <w:rPr>
            <w:noProof/>
            <w:webHidden/>
          </w:rPr>
          <w:tab/>
        </w:r>
        <w:r>
          <w:rPr>
            <w:noProof/>
            <w:webHidden/>
          </w:rPr>
          <w:fldChar w:fldCharType="begin"/>
        </w:r>
        <w:r>
          <w:rPr>
            <w:noProof/>
            <w:webHidden/>
          </w:rPr>
          <w:instrText xml:space="preserve"> PAGEREF _Toc225755412 \h </w:instrText>
        </w:r>
        <w:r>
          <w:rPr>
            <w:noProof/>
            <w:webHidden/>
          </w:rPr>
        </w:r>
        <w:r>
          <w:rPr>
            <w:noProof/>
            <w:webHidden/>
          </w:rPr>
          <w:fldChar w:fldCharType="separate"/>
        </w:r>
        <w:r>
          <w:rPr>
            <w:noProof/>
            <w:webHidden/>
          </w:rPr>
          <w:t>29</w:t>
        </w:r>
        <w:r>
          <w:rPr>
            <w:noProof/>
            <w:webHidden/>
          </w:rPr>
          <w:fldChar w:fldCharType="end"/>
        </w:r>
      </w:hyperlink>
    </w:p>
    <w:p w14:paraId="340B36FE" w14:textId="006A5421"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3" w:history="1">
        <w:r w:rsidRPr="00F02CFB">
          <w:rPr>
            <w:rStyle w:val="Hyperlink"/>
            <w:noProof/>
          </w:rPr>
          <w:t>Bảng 10: Khoảng trống về tính năng ánh xạ</w:t>
        </w:r>
        <w:r>
          <w:rPr>
            <w:noProof/>
            <w:webHidden/>
          </w:rPr>
          <w:tab/>
        </w:r>
        <w:r>
          <w:rPr>
            <w:noProof/>
            <w:webHidden/>
          </w:rPr>
          <w:fldChar w:fldCharType="begin"/>
        </w:r>
        <w:r>
          <w:rPr>
            <w:noProof/>
            <w:webHidden/>
          </w:rPr>
          <w:instrText xml:space="preserve"> PAGEREF _Toc225755413 \h </w:instrText>
        </w:r>
        <w:r>
          <w:rPr>
            <w:noProof/>
            <w:webHidden/>
          </w:rPr>
        </w:r>
        <w:r>
          <w:rPr>
            <w:noProof/>
            <w:webHidden/>
          </w:rPr>
          <w:fldChar w:fldCharType="separate"/>
        </w:r>
        <w:r>
          <w:rPr>
            <w:noProof/>
            <w:webHidden/>
          </w:rPr>
          <w:t>30</w:t>
        </w:r>
        <w:r>
          <w:rPr>
            <w:noProof/>
            <w:webHidden/>
          </w:rPr>
          <w:fldChar w:fldCharType="end"/>
        </w:r>
      </w:hyperlink>
    </w:p>
    <w:p w14:paraId="2D498A83" w14:textId="0BE7CA0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4" w:history="1">
        <w:r w:rsidRPr="00F02CFB">
          <w:rPr>
            <w:rStyle w:val="Hyperlink"/>
            <w:noProof/>
          </w:rPr>
          <w:t>Bảng 11: Thiết lập kênh phản hồi nhanh</w:t>
        </w:r>
        <w:r>
          <w:rPr>
            <w:noProof/>
            <w:webHidden/>
          </w:rPr>
          <w:tab/>
        </w:r>
        <w:r>
          <w:rPr>
            <w:noProof/>
            <w:webHidden/>
          </w:rPr>
          <w:fldChar w:fldCharType="begin"/>
        </w:r>
        <w:r>
          <w:rPr>
            <w:noProof/>
            <w:webHidden/>
          </w:rPr>
          <w:instrText xml:space="preserve"> PAGEREF _Toc225755414 \h </w:instrText>
        </w:r>
        <w:r>
          <w:rPr>
            <w:noProof/>
            <w:webHidden/>
          </w:rPr>
        </w:r>
        <w:r>
          <w:rPr>
            <w:noProof/>
            <w:webHidden/>
          </w:rPr>
          <w:fldChar w:fldCharType="separate"/>
        </w:r>
        <w:r>
          <w:rPr>
            <w:noProof/>
            <w:webHidden/>
          </w:rPr>
          <w:t>31</w:t>
        </w:r>
        <w:r>
          <w:rPr>
            <w:noProof/>
            <w:webHidden/>
          </w:rPr>
          <w:fldChar w:fldCharType="end"/>
        </w:r>
      </w:hyperlink>
    </w:p>
    <w:p w14:paraId="79538E11" w14:textId="3BBE3FD4"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5" w:history="1">
        <w:r w:rsidRPr="00F02CFB">
          <w:rPr>
            <w:rStyle w:val="Hyperlink"/>
            <w:noProof/>
          </w:rPr>
          <w:t>Bảng 12: Ánh xạ từ cấu hình P4 sang SAI Route</w:t>
        </w:r>
        <w:r>
          <w:rPr>
            <w:noProof/>
            <w:webHidden/>
          </w:rPr>
          <w:tab/>
        </w:r>
        <w:r>
          <w:rPr>
            <w:noProof/>
            <w:webHidden/>
          </w:rPr>
          <w:fldChar w:fldCharType="begin"/>
        </w:r>
        <w:r>
          <w:rPr>
            <w:noProof/>
            <w:webHidden/>
          </w:rPr>
          <w:instrText xml:space="preserve"> PAGEREF _Toc225755415 \h </w:instrText>
        </w:r>
        <w:r>
          <w:rPr>
            <w:noProof/>
            <w:webHidden/>
          </w:rPr>
        </w:r>
        <w:r>
          <w:rPr>
            <w:noProof/>
            <w:webHidden/>
          </w:rPr>
          <w:fldChar w:fldCharType="separate"/>
        </w:r>
        <w:r>
          <w:rPr>
            <w:noProof/>
            <w:webHidden/>
          </w:rPr>
          <w:t>34</w:t>
        </w:r>
        <w:r>
          <w:rPr>
            <w:noProof/>
            <w:webHidden/>
          </w:rPr>
          <w:fldChar w:fldCharType="end"/>
        </w:r>
      </w:hyperlink>
    </w:p>
    <w:p w14:paraId="157E1126" w14:textId="77EA5E07"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6" w:history="1">
        <w:r w:rsidRPr="00F02CFB">
          <w:rPr>
            <w:rStyle w:val="Hyperlink"/>
            <w:noProof/>
          </w:rPr>
          <w:t>Bảng 13: Truy vấn tài nguyên từ SAI</w:t>
        </w:r>
        <w:r>
          <w:rPr>
            <w:noProof/>
            <w:webHidden/>
          </w:rPr>
          <w:tab/>
        </w:r>
        <w:r>
          <w:rPr>
            <w:noProof/>
            <w:webHidden/>
          </w:rPr>
          <w:fldChar w:fldCharType="begin"/>
        </w:r>
        <w:r>
          <w:rPr>
            <w:noProof/>
            <w:webHidden/>
          </w:rPr>
          <w:instrText xml:space="preserve"> PAGEREF _Toc225755416 \h </w:instrText>
        </w:r>
        <w:r>
          <w:rPr>
            <w:noProof/>
            <w:webHidden/>
          </w:rPr>
        </w:r>
        <w:r>
          <w:rPr>
            <w:noProof/>
            <w:webHidden/>
          </w:rPr>
          <w:fldChar w:fldCharType="separate"/>
        </w:r>
        <w:r>
          <w:rPr>
            <w:noProof/>
            <w:webHidden/>
          </w:rPr>
          <w:t>35</w:t>
        </w:r>
        <w:r>
          <w:rPr>
            <w:noProof/>
            <w:webHidden/>
          </w:rPr>
          <w:fldChar w:fldCharType="end"/>
        </w:r>
      </w:hyperlink>
    </w:p>
    <w:p w14:paraId="206492BB" w14:textId="56643079"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7" w:history="1">
        <w:r w:rsidRPr="00F02CFB">
          <w:rPr>
            <w:rStyle w:val="Hyperlink"/>
            <w:noProof/>
          </w:rPr>
          <w:t>Bảng 14: Thông tin buffer</w:t>
        </w:r>
        <w:r>
          <w:rPr>
            <w:noProof/>
            <w:webHidden/>
          </w:rPr>
          <w:tab/>
        </w:r>
        <w:r>
          <w:rPr>
            <w:noProof/>
            <w:webHidden/>
          </w:rPr>
          <w:fldChar w:fldCharType="begin"/>
        </w:r>
        <w:r>
          <w:rPr>
            <w:noProof/>
            <w:webHidden/>
          </w:rPr>
          <w:instrText xml:space="preserve"> PAGEREF _Toc225755417 \h </w:instrText>
        </w:r>
        <w:r>
          <w:rPr>
            <w:noProof/>
            <w:webHidden/>
          </w:rPr>
        </w:r>
        <w:r>
          <w:rPr>
            <w:noProof/>
            <w:webHidden/>
          </w:rPr>
          <w:fldChar w:fldCharType="separate"/>
        </w:r>
        <w:r>
          <w:rPr>
            <w:noProof/>
            <w:webHidden/>
          </w:rPr>
          <w:t>36</w:t>
        </w:r>
        <w:r>
          <w:rPr>
            <w:noProof/>
            <w:webHidden/>
          </w:rPr>
          <w:fldChar w:fldCharType="end"/>
        </w:r>
      </w:hyperlink>
    </w:p>
    <w:p w14:paraId="4D5DE50D" w14:textId="2D4C25D0"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8" w:history="1">
        <w:r w:rsidRPr="00F02CFB">
          <w:rPr>
            <w:rStyle w:val="Hyperlink"/>
            <w:noProof/>
          </w:rPr>
          <w:t>Bảng 15: Xử lý ACL</w:t>
        </w:r>
        <w:r>
          <w:rPr>
            <w:noProof/>
            <w:webHidden/>
          </w:rPr>
          <w:tab/>
        </w:r>
        <w:r>
          <w:rPr>
            <w:noProof/>
            <w:webHidden/>
          </w:rPr>
          <w:fldChar w:fldCharType="begin"/>
        </w:r>
        <w:r>
          <w:rPr>
            <w:noProof/>
            <w:webHidden/>
          </w:rPr>
          <w:instrText xml:space="preserve"> PAGEREF _Toc225755418 \h </w:instrText>
        </w:r>
        <w:r>
          <w:rPr>
            <w:noProof/>
            <w:webHidden/>
          </w:rPr>
        </w:r>
        <w:r>
          <w:rPr>
            <w:noProof/>
            <w:webHidden/>
          </w:rPr>
          <w:fldChar w:fldCharType="separate"/>
        </w:r>
        <w:r>
          <w:rPr>
            <w:noProof/>
            <w:webHidden/>
          </w:rPr>
          <w:t>38</w:t>
        </w:r>
        <w:r>
          <w:rPr>
            <w:noProof/>
            <w:webHidden/>
          </w:rPr>
          <w:fldChar w:fldCharType="end"/>
        </w:r>
      </w:hyperlink>
    </w:p>
    <w:p w14:paraId="26290AC0" w14:textId="6584E401"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19" w:history="1">
        <w:r w:rsidRPr="00F02CFB">
          <w:rPr>
            <w:rStyle w:val="Hyperlink"/>
            <w:noProof/>
          </w:rPr>
          <w:t>Bảng 16: Kiểm tra phụ thuộc</w:t>
        </w:r>
        <w:r>
          <w:rPr>
            <w:noProof/>
            <w:webHidden/>
          </w:rPr>
          <w:tab/>
        </w:r>
        <w:r>
          <w:rPr>
            <w:noProof/>
            <w:webHidden/>
          </w:rPr>
          <w:fldChar w:fldCharType="begin"/>
        </w:r>
        <w:r>
          <w:rPr>
            <w:noProof/>
            <w:webHidden/>
          </w:rPr>
          <w:instrText xml:space="preserve"> PAGEREF _Toc225755419 \h </w:instrText>
        </w:r>
        <w:r>
          <w:rPr>
            <w:noProof/>
            <w:webHidden/>
          </w:rPr>
        </w:r>
        <w:r>
          <w:rPr>
            <w:noProof/>
            <w:webHidden/>
          </w:rPr>
          <w:fldChar w:fldCharType="separate"/>
        </w:r>
        <w:r>
          <w:rPr>
            <w:noProof/>
            <w:webHidden/>
          </w:rPr>
          <w:t>39</w:t>
        </w:r>
        <w:r>
          <w:rPr>
            <w:noProof/>
            <w:webHidden/>
          </w:rPr>
          <w:fldChar w:fldCharType="end"/>
        </w:r>
      </w:hyperlink>
    </w:p>
    <w:p w14:paraId="0F8E383A" w14:textId="4AE01BE8"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0" w:history="1">
        <w:r w:rsidRPr="00F02CFB">
          <w:rPr>
            <w:rStyle w:val="Hyperlink"/>
            <w:noProof/>
          </w:rPr>
          <w:t>Bảng 17: Các phương thức của P4OidMapper</w:t>
        </w:r>
        <w:r>
          <w:rPr>
            <w:noProof/>
            <w:webHidden/>
          </w:rPr>
          <w:tab/>
        </w:r>
        <w:r>
          <w:rPr>
            <w:noProof/>
            <w:webHidden/>
          </w:rPr>
          <w:fldChar w:fldCharType="begin"/>
        </w:r>
        <w:r>
          <w:rPr>
            <w:noProof/>
            <w:webHidden/>
          </w:rPr>
          <w:instrText xml:space="preserve"> PAGEREF _Toc225755420 \h </w:instrText>
        </w:r>
        <w:r>
          <w:rPr>
            <w:noProof/>
            <w:webHidden/>
          </w:rPr>
        </w:r>
        <w:r>
          <w:rPr>
            <w:noProof/>
            <w:webHidden/>
          </w:rPr>
          <w:fldChar w:fldCharType="separate"/>
        </w:r>
        <w:r>
          <w:rPr>
            <w:noProof/>
            <w:webHidden/>
          </w:rPr>
          <w:t>41</w:t>
        </w:r>
        <w:r>
          <w:rPr>
            <w:noProof/>
            <w:webHidden/>
          </w:rPr>
          <w:fldChar w:fldCharType="end"/>
        </w:r>
      </w:hyperlink>
    </w:p>
    <w:p w14:paraId="5E0FBFB1" w14:textId="706847E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1" w:history="1">
        <w:r w:rsidRPr="00F02CFB">
          <w:rPr>
            <w:rStyle w:val="Hyperlink"/>
            <w:noProof/>
          </w:rPr>
          <w:t>Bảng 18: Cách sử dụng Bulk API</w:t>
        </w:r>
        <w:r>
          <w:rPr>
            <w:noProof/>
            <w:webHidden/>
          </w:rPr>
          <w:tab/>
        </w:r>
        <w:r>
          <w:rPr>
            <w:noProof/>
            <w:webHidden/>
          </w:rPr>
          <w:fldChar w:fldCharType="begin"/>
        </w:r>
        <w:r>
          <w:rPr>
            <w:noProof/>
            <w:webHidden/>
          </w:rPr>
          <w:instrText xml:space="preserve"> PAGEREF _Toc225755421 \h </w:instrText>
        </w:r>
        <w:r>
          <w:rPr>
            <w:noProof/>
            <w:webHidden/>
          </w:rPr>
        </w:r>
        <w:r>
          <w:rPr>
            <w:noProof/>
            <w:webHidden/>
          </w:rPr>
          <w:fldChar w:fldCharType="separate"/>
        </w:r>
        <w:r>
          <w:rPr>
            <w:noProof/>
            <w:webHidden/>
          </w:rPr>
          <w:t>42</w:t>
        </w:r>
        <w:r>
          <w:rPr>
            <w:noProof/>
            <w:webHidden/>
          </w:rPr>
          <w:fldChar w:fldCharType="end"/>
        </w:r>
      </w:hyperlink>
    </w:p>
    <w:p w14:paraId="1D39D31A" w14:textId="517F01D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2" w:history="1">
        <w:r w:rsidRPr="00F02CFB">
          <w:rPr>
            <w:rStyle w:val="Hyperlink"/>
            <w:noProof/>
          </w:rPr>
          <w:t>Bảng 19: Logic cập nhật Hitless</w:t>
        </w:r>
        <w:r>
          <w:rPr>
            <w:noProof/>
            <w:webHidden/>
          </w:rPr>
          <w:tab/>
        </w:r>
        <w:r>
          <w:rPr>
            <w:noProof/>
            <w:webHidden/>
          </w:rPr>
          <w:fldChar w:fldCharType="begin"/>
        </w:r>
        <w:r>
          <w:rPr>
            <w:noProof/>
            <w:webHidden/>
          </w:rPr>
          <w:instrText xml:space="preserve"> PAGEREF _Toc225755422 \h </w:instrText>
        </w:r>
        <w:r>
          <w:rPr>
            <w:noProof/>
            <w:webHidden/>
          </w:rPr>
        </w:r>
        <w:r>
          <w:rPr>
            <w:noProof/>
            <w:webHidden/>
          </w:rPr>
          <w:fldChar w:fldCharType="separate"/>
        </w:r>
        <w:r>
          <w:rPr>
            <w:noProof/>
            <w:webHidden/>
          </w:rPr>
          <w:t>43</w:t>
        </w:r>
        <w:r>
          <w:rPr>
            <w:noProof/>
            <w:webHidden/>
          </w:rPr>
          <w:fldChar w:fldCharType="end"/>
        </w:r>
      </w:hyperlink>
    </w:p>
    <w:p w14:paraId="4E645234" w14:textId="3C823CA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3" w:history="1">
        <w:r w:rsidRPr="00F02CFB">
          <w:rPr>
            <w:rStyle w:val="Hyperlink"/>
            <w:noProof/>
          </w:rPr>
          <w:t>Bảng 20: Xử lý tính lũy đẳng trong route manager</w:t>
        </w:r>
        <w:r>
          <w:rPr>
            <w:noProof/>
            <w:webHidden/>
          </w:rPr>
          <w:tab/>
        </w:r>
        <w:r>
          <w:rPr>
            <w:noProof/>
            <w:webHidden/>
          </w:rPr>
          <w:fldChar w:fldCharType="begin"/>
        </w:r>
        <w:r>
          <w:rPr>
            <w:noProof/>
            <w:webHidden/>
          </w:rPr>
          <w:instrText xml:space="preserve"> PAGEREF _Toc225755423 \h </w:instrText>
        </w:r>
        <w:r>
          <w:rPr>
            <w:noProof/>
            <w:webHidden/>
          </w:rPr>
        </w:r>
        <w:r>
          <w:rPr>
            <w:noProof/>
            <w:webHidden/>
          </w:rPr>
          <w:fldChar w:fldCharType="separate"/>
        </w:r>
        <w:r>
          <w:rPr>
            <w:noProof/>
            <w:webHidden/>
          </w:rPr>
          <w:t>44</w:t>
        </w:r>
        <w:r>
          <w:rPr>
            <w:noProof/>
            <w:webHidden/>
          </w:rPr>
          <w:fldChar w:fldCharType="end"/>
        </w:r>
      </w:hyperlink>
    </w:p>
    <w:p w14:paraId="79B272D9" w14:textId="1595BAC2"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4" w:history="1">
        <w:r w:rsidRPr="00F02CFB">
          <w:rPr>
            <w:rStyle w:val="Hyperlink"/>
            <w:noProof/>
          </w:rPr>
          <w:t>Bảng 21: Rollback trong P4Orch</w:t>
        </w:r>
        <w:r>
          <w:rPr>
            <w:noProof/>
            <w:webHidden/>
          </w:rPr>
          <w:tab/>
        </w:r>
        <w:r>
          <w:rPr>
            <w:noProof/>
            <w:webHidden/>
          </w:rPr>
          <w:fldChar w:fldCharType="begin"/>
        </w:r>
        <w:r>
          <w:rPr>
            <w:noProof/>
            <w:webHidden/>
          </w:rPr>
          <w:instrText xml:space="preserve"> PAGEREF _Toc225755424 \h </w:instrText>
        </w:r>
        <w:r>
          <w:rPr>
            <w:noProof/>
            <w:webHidden/>
          </w:rPr>
        </w:r>
        <w:r>
          <w:rPr>
            <w:noProof/>
            <w:webHidden/>
          </w:rPr>
          <w:fldChar w:fldCharType="separate"/>
        </w:r>
        <w:r>
          <w:rPr>
            <w:noProof/>
            <w:webHidden/>
          </w:rPr>
          <w:t>45</w:t>
        </w:r>
        <w:r>
          <w:rPr>
            <w:noProof/>
            <w:webHidden/>
          </w:rPr>
          <w:fldChar w:fldCharType="end"/>
        </w:r>
      </w:hyperlink>
    </w:p>
    <w:p w14:paraId="4DECE67E" w14:textId="6E188D59"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5" w:history="1">
        <w:r w:rsidRPr="00F02CFB">
          <w:rPr>
            <w:rStyle w:val="Hyperlink"/>
            <w:noProof/>
          </w:rPr>
          <w:t>Bảng 22: SAI only và SAI+P4</w:t>
        </w:r>
        <w:r>
          <w:rPr>
            <w:noProof/>
            <w:webHidden/>
          </w:rPr>
          <w:tab/>
        </w:r>
        <w:r>
          <w:rPr>
            <w:noProof/>
            <w:webHidden/>
          </w:rPr>
          <w:fldChar w:fldCharType="begin"/>
        </w:r>
        <w:r>
          <w:rPr>
            <w:noProof/>
            <w:webHidden/>
          </w:rPr>
          <w:instrText xml:space="preserve"> PAGEREF _Toc225755425 \h </w:instrText>
        </w:r>
        <w:r>
          <w:rPr>
            <w:noProof/>
            <w:webHidden/>
          </w:rPr>
        </w:r>
        <w:r>
          <w:rPr>
            <w:noProof/>
            <w:webHidden/>
          </w:rPr>
          <w:fldChar w:fldCharType="separate"/>
        </w:r>
        <w:r>
          <w:rPr>
            <w:noProof/>
            <w:webHidden/>
          </w:rPr>
          <w:t>47</w:t>
        </w:r>
        <w:r>
          <w:rPr>
            <w:noProof/>
            <w:webHidden/>
          </w:rPr>
          <w:fldChar w:fldCharType="end"/>
        </w:r>
      </w:hyperlink>
    </w:p>
    <w:p w14:paraId="14534CC3" w14:textId="1CDCBA4D"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6" w:history="1">
        <w:r w:rsidRPr="00F02CFB">
          <w:rPr>
            <w:rStyle w:val="Hyperlink"/>
            <w:noProof/>
          </w:rPr>
          <w:t>Bảng 23: Bảo trì hệ thống</w:t>
        </w:r>
        <w:r>
          <w:rPr>
            <w:noProof/>
            <w:webHidden/>
          </w:rPr>
          <w:tab/>
        </w:r>
        <w:r>
          <w:rPr>
            <w:noProof/>
            <w:webHidden/>
          </w:rPr>
          <w:fldChar w:fldCharType="begin"/>
        </w:r>
        <w:r>
          <w:rPr>
            <w:noProof/>
            <w:webHidden/>
          </w:rPr>
          <w:instrText xml:space="preserve"> PAGEREF _Toc225755426 \h </w:instrText>
        </w:r>
        <w:r>
          <w:rPr>
            <w:noProof/>
            <w:webHidden/>
          </w:rPr>
        </w:r>
        <w:r>
          <w:rPr>
            <w:noProof/>
            <w:webHidden/>
          </w:rPr>
          <w:fldChar w:fldCharType="separate"/>
        </w:r>
        <w:r>
          <w:rPr>
            <w:noProof/>
            <w:webHidden/>
          </w:rPr>
          <w:t>50</w:t>
        </w:r>
        <w:r>
          <w:rPr>
            <w:noProof/>
            <w:webHidden/>
          </w:rPr>
          <w:fldChar w:fldCharType="end"/>
        </w:r>
      </w:hyperlink>
    </w:p>
    <w:p w14:paraId="5AB49846" w14:textId="71BC9362"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7" w:history="1">
        <w:r w:rsidRPr="00F02CFB">
          <w:rPr>
            <w:rStyle w:val="Hyperlink"/>
            <w:noProof/>
          </w:rPr>
          <w:t>Bảng 24: Cơ chế logic Adapter</w:t>
        </w:r>
        <w:r>
          <w:rPr>
            <w:noProof/>
            <w:webHidden/>
          </w:rPr>
          <w:tab/>
        </w:r>
        <w:r>
          <w:rPr>
            <w:noProof/>
            <w:webHidden/>
          </w:rPr>
          <w:fldChar w:fldCharType="begin"/>
        </w:r>
        <w:r>
          <w:rPr>
            <w:noProof/>
            <w:webHidden/>
          </w:rPr>
          <w:instrText xml:space="preserve"> PAGEREF _Toc225755427 \h </w:instrText>
        </w:r>
        <w:r>
          <w:rPr>
            <w:noProof/>
            <w:webHidden/>
          </w:rPr>
        </w:r>
        <w:r>
          <w:rPr>
            <w:noProof/>
            <w:webHidden/>
          </w:rPr>
          <w:fldChar w:fldCharType="separate"/>
        </w:r>
        <w:r>
          <w:rPr>
            <w:noProof/>
            <w:webHidden/>
          </w:rPr>
          <w:t>52</w:t>
        </w:r>
        <w:r>
          <w:rPr>
            <w:noProof/>
            <w:webHidden/>
          </w:rPr>
          <w:fldChar w:fldCharType="end"/>
        </w:r>
      </w:hyperlink>
    </w:p>
    <w:p w14:paraId="5D42A18D" w14:textId="4396C57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8" w:history="1">
        <w:r w:rsidRPr="00F02CFB">
          <w:rPr>
            <w:rStyle w:val="Hyperlink"/>
            <w:noProof/>
          </w:rPr>
          <w:t>Bảng 25: Cơ chế encoding</w:t>
        </w:r>
        <w:r>
          <w:rPr>
            <w:noProof/>
            <w:webHidden/>
          </w:rPr>
          <w:tab/>
        </w:r>
        <w:r>
          <w:rPr>
            <w:noProof/>
            <w:webHidden/>
          </w:rPr>
          <w:fldChar w:fldCharType="begin"/>
        </w:r>
        <w:r>
          <w:rPr>
            <w:noProof/>
            <w:webHidden/>
          </w:rPr>
          <w:instrText xml:space="preserve"> PAGEREF _Toc225755428 \h </w:instrText>
        </w:r>
        <w:r>
          <w:rPr>
            <w:noProof/>
            <w:webHidden/>
          </w:rPr>
        </w:r>
        <w:r>
          <w:rPr>
            <w:noProof/>
            <w:webHidden/>
          </w:rPr>
          <w:fldChar w:fldCharType="separate"/>
        </w:r>
        <w:r>
          <w:rPr>
            <w:noProof/>
            <w:webHidden/>
          </w:rPr>
          <w:t>53</w:t>
        </w:r>
        <w:r>
          <w:rPr>
            <w:noProof/>
            <w:webHidden/>
          </w:rPr>
          <w:fldChar w:fldCharType="end"/>
        </w:r>
      </w:hyperlink>
    </w:p>
    <w:p w14:paraId="603C7C2E" w14:textId="6EAAAFCC"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29" w:history="1">
        <w:r w:rsidRPr="00F02CFB">
          <w:rPr>
            <w:rStyle w:val="Hyperlink"/>
            <w:noProof/>
          </w:rPr>
          <w:t>Bảng 26: Cơ chế hàng đợi ưu tiên</w:t>
        </w:r>
        <w:r>
          <w:rPr>
            <w:noProof/>
            <w:webHidden/>
          </w:rPr>
          <w:tab/>
        </w:r>
        <w:r>
          <w:rPr>
            <w:noProof/>
            <w:webHidden/>
          </w:rPr>
          <w:fldChar w:fldCharType="begin"/>
        </w:r>
        <w:r>
          <w:rPr>
            <w:noProof/>
            <w:webHidden/>
          </w:rPr>
          <w:instrText xml:space="preserve"> PAGEREF _Toc225755429 \h </w:instrText>
        </w:r>
        <w:r>
          <w:rPr>
            <w:noProof/>
            <w:webHidden/>
          </w:rPr>
        </w:r>
        <w:r>
          <w:rPr>
            <w:noProof/>
            <w:webHidden/>
          </w:rPr>
          <w:fldChar w:fldCharType="separate"/>
        </w:r>
        <w:r>
          <w:rPr>
            <w:noProof/>
            <w:webHidden/>
          </w:rPr>
          <w:t>53</w:t>
        </w:r>
        <w:r>
          <w:rPr>
            <w:noProof/>
            <w:webHidden/>
          </w:rPr>
          <w:fldChar w:fldCharType="end"/>
        </w:r>
      </w:hyperlink>
    </w:p>
    <w:p w14:paraId="0B74E860" w14:textId="6A9596CF"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0" w:history="1">
        <w:r w:rsidRPr="00F02CFB">
          <w:rPr>
            <w:rStyle w:val="Hyperlink"/>
            <w:noProof/>
          </w:rPr>
          <w:t>Bảng 27: Lớp cơ sở orch.h</w:t>
        </w:r>
        <w:r>
          <w:rPr>
            <w:noProof/>
            <w:webHidden/>
          </w:rPr>
          <w:tab/>
        </w:r>
        <w:r>
          <w:rPr>
            <w:noProof/>
            <w:webHidden/>
          </w:rPr>
          <w:fldChar w:fldCharType="begin"/>
        </w:r>
        <w:r>
          <w:rPr>
            <w:noProof/>
            <w:webHidden/>
          </w:rPr>
          <w:instrText xml:space="preserve"> PAGEREF _Toc225755430 \h </w:instrText>
        </w:r>
        <w:r>
          <w:rPr>
            <w:noProof/>
            <w:webHidden/>
          </w:rPr>
        </w:r>
        <w:r>
          <w:rPr>
            <w:noProof/>
            <w:webHidden/>
          </w:rPr>
          <w:fldChar w:fldCharType="separate"/>
        </w:r>
        <w:r>
          <w:rPr>
            <w:noProof/>
            <w:webHidden/>
          </w:rPr>
          <w:t>54</w:t>
        </w:r>
        <w:r>
          <w:rPr>
            <w:noProof/>
            <w:webHidden/>
          </w:rPr>
          <w:fldChar w:fldCharType="end"/>
        </w:r>
      </w:hyperlink>
    </w:p>
    <w:p w14:paraId="1F03616D" w14:textId="09991428"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1" w:history="1">
        <w:r w:rsidRPr="00F02CFB">
          <w:rPr>
            <w:rStyle w:val="Hyperlink"/>
            <w:noProof/>
          </w:rPr>
          <w:t>Bảng 28: Xử lý route trong routeorch.cpp</w:t>
        </w:r>
        <w:r>
          <w:rPr>
            <w:noProof/>
            <w:webHidden/>
          </w:rPr>
          <w:tab/>
        </w:r>
        <w:r>
          <w:rPr>
            <w:noProof/>
            <w:webHidden/>
          </w:rPr>
          <w:fldChar w:fldCharType="begin"/>
        </w:r>
        <w:r>
          <w:rPr>
            <w:noProof/>
            <w:webHidden/>
          </w:rPr>
          <w:instrText xml:space="preserve"> PAGEREF _Toc225755431 \h </w:instrText>
        </w:r>
        <w:r>
          <w:rPr>
            <w:noProof/>
            <w:webHidden/>
          </w:rPr>
        </w:r>
        <w:r>
          <w:rPr>
            <w:noProof/>
            <w:webHidden/>
          </w:rPr>
          <w:fldChar w:fldCharType="separate"/>
        </w:r>
        <w:r>
          <w:rPr>
            <w:noProof/>
            <w:webHidden/>
          </w:rPr>
          <w:t>55</w:t>
        </w:r>
        <w:r>
          <w:rPr>
            <w:noProof/>
            <w:webHidden/>
          </w:rPr>
          <w:fldChar w:fldCharType="end"/>
        </w:r>
      </w:hyperlink>
    </w:p>
    <w:p w14:paraId="5FBD4F10" w14:textId="31F0489D"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2" w:history="1">
        <w:r w:rsidRPr="00F02CFB">
          <w:rPr>
            <w:rStyle w:val="Hyperlink"/>
            <w:noProof/>
          </w:rPr>
          <w:t>Bảng 29: Thiết kế P4Orch</w:t>
        </w:r>
        <w:r>
          <w:rPr>
            <w:noProof/>
            <w:webHidden/>
          </w:rPr>
          <w:tab/>
        </w:r>
        <w:r>
          <w:rPr>
            <w:noProof/>
            <w:webHidden/>
          </w:rPr>
          <w:fldChar w:fldCharType="begin"/>
        </w:r>
        <w:r>
          <w:rPr>
            <w:noProof/>
            <w:webHidden/>
          </w:rPr>
          <w:instrText xml:space="preserve"> PAGEREF _Toc225755432 \h </w:instrText>
        </w:r>
        <w:r>
          <w:rPr>
            <w:noProof/>
            <w:webHidden/>
          </w:rPr>
        </w:r>
        <w:r>
          <w:rPr>
            <w:noProof/>
            <w:webHidden/>
          </w:rPr>
          <w:fldChar w:fldCharType="separate"/>
        </w:r>
        <w:r>
          <w:rPr>
            <w:noProof/>
            <w:webHidden/>
          </w:rPr>
          <w:t>56</w:t>
        </w:r>
        <w:r>
          <w:rPr>
            <w:noProof/>
            <w:webHidden/>
          </w:rPr>
          <w:fldChar w:fldCharType="end"/>
        </w:r>
      </w:hyperlink>
    </w:p>
    <w:p w14:paraId="7C8F090D" w14:textId="2DE388A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3" w:history="1">
        <w:r w:rsidRPr="00F02CFB">
          <w:rPr>
            <w:rStyle w:val="Hyperlink"/>
            <w:noProof/>
          </w:rPr>
          <w:t>Bảng 30: Lược đồ APPL_DB cho PINS</w:t>
        </w:r>
        <w:r>
          <w:rPr>
            <w:noProof/>
            <w:webHidden/>
          </w:rPr>
          <w:tab/>
        </w:r>
        <w:r>
          <w:rPr>
            <w:noProof/>
            <w:webHidden/>
          </w:rPr>
          <w:fldChar w:fldCharType="begin"/>
        </w:r>
        <w:r>
          <w:rPr>
            <w:noProof/>
            <w:webHidden/>
          </w:rPr>
          <w:instrText xml:space="preserve"> PAGEREF _Toc225755433 \h </w:instrText>
        </w:r>
        <w:r>
          <w:rPr>
            <w:noProof/>
            <w:webHidden/>
          </w:rPr>
        </w:r>
        <w:r>
          <w:rPr>
            <w:noProof/>
            <w:webHidden/>
          </w:rPr>
          <w:fldChar w:fldCharType="separate"/>
        </w:r>
        <w:r>
          <w:rPr>
            <w:noProof/>
            <w:webHidden/>
          </w:rPr>
          <w:t>57</w:t>
        </w:r>
        <w:r>
          <w:rPr>
            <w:noProof/>
            <w:webHidden/>
          </w:rPr>
          <w:fldChar w:fldCharType="end"/>
        </w:r>
      </w:hyperlink>
    </w:p>
    <w:p w14:paraId="165B3BAD" w14:textId="2111298B"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4" w:history="1">
        <w:r w:rsidRPr="00F02CFB">
          <w:rPr>
            <w:rStyle w:val="Hyperlink"/>
            <w:noProof/>
          </w:rPr>
          <w:t>Bảng 31: Lược đồ ASIC_DB</w:t>
        </w:r>
        <w:r>
          <w:rPr>
            <w:noProof/>
            <w:webHidden/>
          </w:rPr>
          <w:tab/>
        </w:r>
        <w:r>
          <w:rPr>
            <w:noProof/>
            <w:webHidden/>
          </w:rPr>
          <w:fldChar w:fldCharType="begin"/>
        </w:r>
        <w:r>
          <w:rPr>
            <w:noProof/>
            <w:webHidden/>
          </w:rPr>
          <w:instrText xml:space="preserve"> PAGEREF _Toc225755434 \h </w:instrText>
        </w:r>
        <w:r>
          <w:rPr>
            <w:noProof/>
            <w:webHidden/>
          </w:rPr>
        </w:r>
        <w:r>
          <w:rPr>
            <w:noProof/>
            <w:webHidden/>
          </w:rPr>
          <w:fldChar w:fldCharType="separate"/>
        </w:r>
        <w:r>
          <w:rPr>
            <w:noProof/>
            <w:webHidden/>
          </w:rPr>
          <w:t>58</w:t>
        </w:r>
        <w:r>
          <w:rPr>
            <w:noProof/>
            <w:webHidden/>
          </w:rPr>
          <w:fldChar w:fldCharType="end"/>
        </w:r>
      </w:hyperlink>
    </w:p>
    <w:p w14:paraId="450D0A61" w14:textId="2CEB52C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5" w:history="1">
        <w:r w:rsidRPr="00F02CFB">
          <w:rPr>
            <w:rStyle w:val="Hyperlink"/>
            <w:noProof/>
          </w:rPr>
          <w:t>Bảng 32: Lược đồ STATE_DB</w:t>
        </w:r>
        <w:r>
          <w:rPr>
            <w:noProof/>
            <w:webHidden/>
          </w:rPr>
          <w:tab/>
        </w:r>
        <w:r>
          <w:rPr>
            <w:noProof/>
            <w:webHidden/>
          </w:rPr>
          <w:fldChar w:fldCharType="begin"/>
        </w:r>
        <w:r>
          <w:rPr>
            <w:noProof/>
            <w:webHidden/>
          </w:rPr>
          <w:instrText xml:space="preserve"> PAGEREF _Toc225755435 \h </w:instrText>
        </w:r>
        <w:r>
          <w:rPr>
            <w:noProof/>
            <w:webHidden/>
          </w:rPr>
        </w:r>
        <w:r>
          <w:rPr>
            <w:noProof/>
            <w:webHidden/>
          </w:rPr>
          <w:fldChar w:fldCharType="separate"/>
        </w:r>
        <w:r>
          <w:rPr>
            <w:noProof/>
            <w:webHidden/>
          </w:rPr>
          <w:t>58</w:t>
        </w:r>
        <w:r>
          <w:rPr>
            <w:noProof/>
            <w:webHidden/>
          </w:rPr>
          <w:fldChar w:fldCharType="end"/>
        </w:r>
      </w:hyperlink>
    </w:p>
    <w:p w14:paraId="2053FD5D" w14:textId="25A8D864"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6" w:history="1">
        <w:r w:rsidRPr="00F02CFB">
          <w:rPr>
            <w:rStyle w:val="Hyperlink"/>
            <w:noProof/>
          </w:rPr>
          <w:t>Bảng 33: Quản lý phiên và tương thích</w:t>
        </w:r>
        <w:r>
          <w:rPr>
            <w:noProof/>
            <w:webHidden/>
          </w:rPr>
          <w:tab/>
        </w:r>
        <w:r>
          <w:rPr>
            <w:noProof/>
            <w:webHidden/>
          </w:rPr>
          <w:fldChar w:fldCharType="begin"/>
        </w:r>
        <w:r>
          <w:rPr>
            <w:noProof/>
            <w:webHidden/>
          </w:rPr>
          <w:instrText xml:space="preserve"> PAGEREF _Toc225755436 \h </w:instrText>
        </w:r>
        <w:r>
          <w:rPr>
            <w:noProof/>
            <w:webHidden/>
          </w:rPr>
        </w:r>
        <w:r>
          <w:rPr>
            <w:noProof/>
            <w:webHidden/>
          </w:rPr>
          <w:fldChar w:fldCharType="separate"/>
        </w:r>
        <w:r>
          <w:rPr>
            <w:noProof/>
            <w:webHidden/>
          </w:rPr>
          <w:t>59</w:t>
        </w:r>
        <w:r>
          <w:rPr>
            <w:noProof/>
            <w:webHidden/>
          </w:rPr>
          <w:fldChar w:fldCharType="end"/>
        </w:r>
      </w:hyperlink>
    </w:p>
    <w:p w14:paraId="512B8F42" w14:textId="764E412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7" w:history="1">
        <w:r w:rsidRPr="00F02CFB">
          <w:rPr>
            <w:rStyle w:val="Hyperlink"/>
            <w:noProof/>
          </w:rPr>
          <w:t>Bảng 34: Chuyển đổi kiểu trong sai_serialize.cpp</w:t>
        </w:r>
        <w:r>
          <w:rPr>
            <w:noProof/>
            <w:webHidden/>
          </w:rPr>
          <w:tab/>
        </w:r>
        <w:r>
          <w:rPr>
            <w:noProof/>
            <w:webHidden/>
          </w:rPr>
          <w:fldChar w:fldCharType="begin"/>
        </w:r>
        <w:r>
          <w:rPr>
            <w:noProof/>
            <w:webHidden/>
          </w:rPr>
          <w:instrText xml:space="preserve"> PAGEREF _Toc225755437 \h </w:instrText>
        </w:r>
        <w:r>
          <w:rPr>
            <w:noProof/>
            <w:webHidden/>
          </w:rPr>
        </w:r>
        <w:r>
          <w:rPr>
            <w:noProof/>
            <w:webHidden/>
          </w:rPr>
          <w:fldChar w:fldCharType="separate"/>
        </w:r>
        <w:r>
          <w:rPr>
            <w:noProof/>
            <w:webHidden/>
          </w:rPr>
          <w:t>60</w:t>
        </w:r>
        <w:r>
          <w:rPr>
            <w:noProof/>
            <w:webHidden/>
          </w:rPr>
          <w:fldChar w:fldCharType="end"/>
        </w:r>
      </w:hyperlink>
    </w:p>
    <w:p w14:paraId="0F23B2D8" w14:textId="0B0C3E13"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8" w:history="1">
        <w:r w:rsidRPr="00F02CFB">
          <w:rPr>
            <w:rStyle w:val="Hyperlink"/>
            <w:noProof/>
          </w:rPr>
          <w:t>Bảng 35: Dùng SAI metadata để kiểm tra ràng buộc</w:t>
        </w:r>
        <w:r>
          <w:rPr>
            <w:noProof/>
            <w:webHidden/>
          </w:rPr>
          <w:tab/>
        </w:r>
        <w:r>
          <w:rPr>
            <w:noProof/>
            <w:webHidden/>
          </w:rPr>
          <w:fldChar w:fldCharType="begin"/>
        </w:r>
        <w:r>
          <w:rPr>
            <w:noProof/>
            <w:webHidden/>
          </w:rPr>
          <w:instrText xml:space="preserve"> PAGEREF _Toc225755438 \h </w:instrText>
        </w:r>
        <w:r>
          <w:rPr>
            <w:noProof/>
            <w:webHidden/>
          </w:rPr>
        </w:r>
        <w:r>
          <w:rPr>
            <w:noProof/>
            <w:webHidden/>
          </w:rPr>
          <w:fldChar w:fldCharType="separate"/>
        </w:r>
        <w:r>
          <w:rPr>
            <w:noProof/>
            <w:webHidden/>
          </w:rPr>
          <w:t>61</w:t>
        </w:r>
        <w:r>
          <w:rPr>
            <w:noProof/>
            <w:webHidden/>
          </w:rPr>
          <w:fldChar w:fldCharType="end"/>
        </w:r>
      </w:hyperlink>
    </w:p>
    <w:p w14:paraId="6790B01B" w14:textId="3841F585"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39" w:history="1">
        <w:r w:rsidRPr="00F02CFB">
          <w:rPr>
            <w:rStyle w:val="Hyperlink"/>
            <w:noProof/>
          </w:rPr>
          <w:t>Bảng 36: Kiểm tra phiên bản SAI</w:t>
        </w:r>
        <w:r>
          <w:rPr>
            <w:noProof/>
            <w:webHidden/>
          </w:rPr>
          <w:tab/>
        </w:r>
        <w:r>
          <w:rPr>
            <w:noProof/>
            <w:webHidden/>
          </w:rPr>
          <w:fldChar w:fldCharType="begin"/>
        </w:r>
        <w:r>
          <w:rPr>
            <w:noProof/>
            <w:webHidden/>
          </w:rPr>
          <w:instrText xml:space="preserve"> PAGEREF _Toc225755439 \h </w:instrText>
        </w:r>
        <w:r>
          <w:rPr>
            <w:noProof/>
            <w:webHidden/>
          </w:rPr>
        </w:r>
        <w:r>
          <w:rPr>
            <w:noProof/>
            <w:webHidden/>
          </w:rPr>
          <w:fldChar w:fldCharType="separate"/>
        </w:r>
        <w:r>
          <w:rPr>
            <w:noProof/>
            <w:webHidden/>
          </w:rPr>
          <w:t>62</w:t>
        </w:r>
        <w:r>
          <w:rPr>
            <w:noProof/>
            <w:webHidden/>
          </w:rPr>
          <w:fldChar w:fldCharType="end"/>
        </w:r>
      </w:hyperlink>
    </w:p>
    <w:p w14:paraId="34C0D905" w14:textId="7D86877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0" w:history="1">
        <w:r w:rsidRPr="00F02CFB">
          <w:rPr>
            <w:rStyle w:val="Hyperlink"/>
            <w:noProof/>
          </w:rPr>
          <w:t>Bảng 37: Kiểm tra capability trong Redis</w:t>
        </w:r>
        <w:r>
          <w:rPr>
            <w:noProof/>
            <w:webHidden/>
          </w:rPr>
          <w:tab/>
        </w:r>
        <w:r>
          <w:rPr>
            <w:noProof/>
            <w:webHidden/>
          </w:rPr>
          <w:fldChar w:fldCharType="begin"/>
        </w:r>
        <w:r>
          <w:rPr>
            <w:noProof/>
            <w:webHidden/>
          </w:rPr>
          <w:instrText xml:space="preserve"> PAGEREF _Toc225755440 \h </w:instrText>
        </w:r>
        <w:r>
          <w:rPr>
            <w:noProof/>
            <w:webHidden/>
          </w:rPr>
        </w:r>
        <w:r>
          <w:rPr>
            <w:noProof/>
            <w:webHidden/>
          </w:rPr>
          <w:fldChar w:fldCharType="separate"/>
        </w:r>
        <w:r>
          <w:rPr>
            <w:noProof/>
            <w:webHidden/>
          </w:rPr>
          <w:t>64</w:t>
        </w:r>
        <w:r>
          <w:rPr>
            <w:noProof/>
            <w:webHidden/>
          </w:rPr>
          <w:fldChar w:fldCharType="end"/>
        </w:r>
      </w:hyperlink>
    </w:p>
    <w:p w14:paraId="65526D28" w14:textId="482D9EF3"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1" w:history="1">
        <w:r w:rsidRPr="00F02CFB">
          <w:rPr>
            <w:rStyle w:val="Hyperlink"/>
            <w:noProof/>
          </w:rPr>
          <w:t>Bảng 38: Thêm sonic pins vào build target</w:t>
        </w:r>
        <w:r>
          <w:rPr>
            <w:noProof/>
            <w:webHidden/>
          </w:rPr>
          <w:tab/>
        </w:r>
        <w:r>
          <w:rPr>
            <w:noProof/>
            <w:webHidden/>
          </w:rPr>
          <w:fldChar w:fldCharType="begin"/>
        </w:r>
        <w:r>
          <w:rPr>
            <w:noProof/>
            <w:webHidden/>
          </w:rPr>
          <w:instrText xml:space="preserve"> PAGEREF _Toc225755441 \h </w:instrText>
        </w:r>
        <w:r>
          <w:rPr>
            <w:noProof/>
            <w:webHidden/>
          </w:rPr>
        </w:r>
        <w:r>
          <w:rPr>
            <w:noProof/>
            <w:webHidden/>
          </w:rPr>
          <w:fldChar w:fldCharType="separate"/>
        </w:r>
        <w:r>
          <w:rPr>
            <w:noProof/>
            <w:webHidden/>
          </w:rPr>
          <w:t>65</w:t>
        </w:r>
        <w:r>
          <w:rPr>
            <w:noProof/>
            <w:webHidden/>
          </w:rPr>
          <w:fldChar w:fldCharType="end"/>
        </w:r>
      </w:hyperlink>
    </w:p>
    <w:p w14:paraId="2632774B" w14:textId="0801AD03"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2" w:history="1">
        <w:r w:rsidRPr="00F02CFB">
          <w:rPr>
            <w:rStyle w:val="Hyperlink"/>
            <w:noProof/>
          </w:rPr>
          <w:t>Bảng 39: Kiểm tra tính năng định tuyến</w:t>
        </w:r>
        <w:r>
          <w:rPr>
            <w:noProof/>
            <w:webHidden/>
          </w:rPr>
          <w:tab/>
        </w:r>
        <w:r>
          <w:rPr>
            <w:noProof/>
            <w:webHidden/>
          </w:rPr>
          <w:fldChar w:fldCharType="begin"/>
        </w:r>
        <w:r>
          <w:rPr>
            <w:noProof/>
            <w:webHidden/>
          </w:rPr>
          <w:instrText xml:space="preserve"> PAGEREF _Toc225755442 \h </w:instrText>
        </w:r>
        <w:r>
          <w:rPr>
            <w:noProof/>
            <w:webHidden/>
          </w:rPr>
        </w:r>
        <w:r>
          <w:rPr>
            <w:noProof/>
            <w:webHidden/>
          </w:rPr>
          <w:fldChar w:fldCharType="separate"/>
        </w:r>
        <w:r>
          <w:rPr>
            <w:noProof/>
            <w:webHidden/>
          </w:rPr>
          <w:t>65</w:t>
        </w:r>
        <w:r>
          <w:rPr>
            <w:noProof/>
            <w:webHidden/>
          </w:rPr>
          <w:fldChar w:fldCharType="end"/>
        </w:r>
      </w:hyperlink>
    </w:p>
    <w:p w14:paraId="791730F7" w14:textId="7DB676E7"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3" w:history="1">
        <w:r w:rsidRPr="00F02CFB">
          <w:rPr>
            <w:rStyle w:val="Hyperlink"/>
            <w:noProof/>
          </w:rPr>
          <w:t>Bảng 40: Quản lý ma trận thiết bị]</w:t>
        </w:r>
        <w:r>
          <w:rPr>
            <w:noProof/>
            <w:webHidden/>
          </w:rPr>
          <w:tab/>
        </w:r>
        <w:r>
          <w:rPr>
            <w:noProof/>
            <w:webHidden/>
          </w:rPr>
          <w:fldChar w:fldCharType="begin"/>
        </w:r>
        <w:r>
          <w:rPr>
            <w:noProof/>
            <w:webHidden/>
          </w:rPr>
          <w:instrText xml:space="preserve"> PAGEREF _Toc225755443 \h </w:instrText>
        </w:r>
        <w:r>
          <w:rPr>
            <w:noProof/>
            <w:webHidden/>
          </w:rPr>
        </w:r>
        <w:r>
          <w:rPr>
            <w:noProof/>
            <w:webHidden/>
          </w:rPr>
          <w:fldChar w:fldCharType="separate"/>
        </w:r>
        <w:r>
          <w:rPr>
            <w:noProof/>
            <w:webHidden/>
          </w:rPr>
          <w:t>66</w:t>
        </w:r>
        <w:r>
          <w:rPr>
            <w:noProof/>
            <w:webHidden/>
          </w:rPr>
          <w:fldChar w:fldCharType="end"/>
        </w:r>
      </w:hyperlink>
    </w:p>
    <w:p w14:paraId="09BE60D4" w14:textId="7E63B7E7"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4" w:history="1">
        <w:r w:rsidRPr="00F02CFB">
          <w:rPr>
            <w:rStyle w:val="Hyperlink"/>
            <w:noProof/>
          </w:rPr>
          <w:t>Bảng 41: Cấu hình FlexCounter</w:t>
        </w:r>
        <w:r>
          <w:rPr>
            <w:noProof/>
            <w:webHidden/>
          </w:rPr>
          <w:tab/>
        </w:r>
        <w:r>
          <w:rPr>
            <w:noProof/>
            <w:webHidden/>
          </w:rPr>
          <w:fldChar w:fldCharType="begin"/>
        </w:r>
        <w:r>
          <w:rPr>
            <w:noProof/>
            <w:webHidden/>
          </w:rPr>
          <w:instrText xml:space="preserve"> PAGEREF _Toc225755444 \h </w:instrText>
        </w:r>
        <w:r>
          <w:rPr>
            <w:noProof/>
            <w:webHidden/>
          </w:rPr>
        </w:r>
        <w:r>
          <w:rPr>
            <w:noProof/>
            <w:webHidden/>
          </w:rPr>
          <w:fldChar w:fldCharType="separate"/>
        </w:r>
        <w:r>
          <w:rPr>
            <w:noProof/>
            <w:webHidden/>
          </w:rPr>
          <w:t>67</w:t>
        </w:r>
        <w:r>
          <w:rPr>
            <w:noProof/>
            <w:webHidden/>
          </w:rPr>
          <w:fldChar w:fldCharType="end"/>
        </w:r>
      </w:hyperlink>
    </w:p>
    <w:p w14:paraId="67956A79" w14:textId="6E2F437D"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5" w:history="1">
        <w:r w:rsidRPr="00F02CFB">
          <w:rPr>
            <w:rStyle w:val="Hyperlink"/>
            <w:noProof/>
          </w:rPr>
          <w:t>Bảng 42: Ghi nhật ký và truy vết</w:t>
        </w:r>
        <w:r>
          <w:rPr>
            <w:noProof/>
            <w:webHidden/>
          </w:rPr>
          <w:tab/>
        </w:r>
        <w:r>
          <w:rPr>
            <w:noProof/>
            <w:webHidden/>
          </w:rPr>
          <w:fldChar w:fldCharType="begin"/>
        </w:r>
        <w:r>
          <w:rPr>
            <w:noProof/>
            <w:webHidden/>
          </w:rPr>
          <w:instrText xml:space="preserve"> PAGEREF _Toc225755445 \h </w:instrText>
        </w:r>
        <w:r>
          <w:rPr>
            <w:noProof/>
            <w:webHidden/>
          </w:rPr>
        </w:r>
        <w:r>
          <w:rPr>
            <w:noProof/>
            <w:webHidden/>
          </w:rPr>
          <w:fldChar w:fldCharType="separate"/>
        </w:r>
        <w:r>
          <w:rPr>
            <w:noProof/>
            <w:webHidden/>
          </w:rPr>
          <w:t>68</w:t>
        </w:r>
        <w:r>
          <w:rPr>
            <w:noProof/>
            <w:webHidden/>
          </w:rPr>
          <w:fldChar w:fldCharType="end"/>
        </w:r>
      </w:hyperlink>
    </w:p>
    <w:p w14:paraId="6A228C68" w14:textId="0ED21070"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6" w:history="1">
        <w:r w:rsidRPr="00F02CFB">
          <w:rPr>
            <w:rStyle w:val="Hyperlink"/>
            <w:noProof/>
          </w:rPr>
          <w:t>Bảng 43: Ghi lỗi vào ERROR_DB</w:t>
        </w:r>
        <w:r>
          <w:rPr>
            <w:noProof/>
            <w:webHidden/>
          </w:rPr>
          <w:tab/>
        </w:r>
        <w:r>
          <w:rPr>
            <w:noProof/>
            <w:webHidden/>
          </w:rPr>
          <w:fldChar w:fldCharType="begin"/>
        </w:r>
        <w:r>
          <w:rPr>
            <w:noProof/>
            <w:webHidden/>
          </w:rPr>
          <w:instrText xml:space="preserve"> PAGEREF _Toc225755446 \h </w:instrText>
        </w:r>
        <w:r>
          <w:rPr>
            <w:noProof/>
            <w:webHidden/>
          </w:rPr>
        </w:r>
        <w:r>
          <w:rPr>
            <w:noProof/>
            <w:webHidden/>
          </w:rPr>
          <w:fldChar w:fldCharType="separate"/>
        </w:r>
        <w:r>
          <w:rPr>
            <w:noProof/>
            <w:webHidden/>
          </w:rPr>
          <w:t>68</w:t>
        </w:r>
        <w:r>
          <w:rPr>
            <w:noProof/>
            <w:webHidden/>
          </w:rPr>
          <w:fldChar w:fldCharType="end"/>
        </w:r>
      </w:hyperlink>
    </w:p>
    <w:p w14:paraId="4A715390" w14:textId="01902F29"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7" w:history="1">
        <w:r w:rsidRPr="00F02CFB">
          <w:rPr>
            <w:rStyle w:val="Hyperlink"/>
            <w:noProof/>
          </w:rPr>
          <w:t>Bảng 44: Control plane policing</w:t>
        </w:r>
        <w:r>
          <w:rPr>
            <w:noProof/>
            <w:webHidden/>
          </w:rPr>
          <w:tab/>
        </w:r>
        <w:r>
          <w:rPr>
            <w:noProof/>
            <w:webHidden/>
          </w:rPr>
          <w:fldChar w:fldCharType="begin"/>
        </w:r>
        <w:r>
          <w:rPr>
            <w:noProof/>
            <w:webHidden/>
          </w:rPr>
          <w:instrText xml:space="preserve"> PAGEREF _Toc225755447 \h </w:instrText>
        </w:r>
        <w:r>
          <w:rPr>
            <w:noProof/>
            <w:webHidden/>
          </w:rPr>
        </w:r>
        <w:r>
          <w:rPr>
            <w:noProof/>
            <w:webHidden/>
          </w:rPr>
          <w:fldChar w:fldCharType="separate"/>
        </w:r>
        <w:r>
          <w:rPr>
            <w:noProof/>
            <w:webHidden/>
          </w:rPr>
          <w:t>70</w:t>
        </w:r>
        <w:r>
          <w:rPr>
            <w:noProof/>
            <w:webHidden/>
          </w:rPr>
          <w:fldChar w:fldCharType="end"/>
        </w:r>
      </w:hyperlink>
    </w:p>
    <w:p w14:paraId="789F96B9" w14:textId="7C97B9E9"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8" w:history="1">
        <w:r w:rsidRPr="00F02CFB">
          <w:rPr>
            <w:rStyle w:val="Hyperlink"/>
            <w:noProof/>
          </w:rPr>
          <w:t>Bảng 45: Xác thực</w:t>
        </w:r>
        <w:r>
          <w:rPr>
            <w:noProof/>
            <w:webHidden/>
          </w:rPr>
          <w:tab/>
        </w:r>
        <w:r>
          <w:rPr>
            <w:noProof/>
            <w:webHidden/>
          </w:rPr>
          <w:fldChar w:fldCharType="begin"/>
        </w:r>
        <w:r>
          <w:rPr>
            <w:noProof/>
            <w:webHidden/>
          </w:rPr>
          <w:instrText xml:space="preserve"> PAGEREF _Toc225755448 \h </w:instrText>
        </w:r>
        <w:r>
          <w:rPr>
            <w:noProof/>
            <w:webHidden/>
          </w:rPr>
        </w:r>
        <w:r>
          <w:rPr>
            <w:noProof/>
            <w:webHidden/>
          </w:rPr>
          <w:fldChar w:fldCharType="separate"/>
        </w:r>
        <w:r>
          <w:rPr>
            <w:noProof/>
            <w:webHidden/>
          </w:rPr>
          <w:t>71</w:t>
        </w:r>
        <w:r>
          <w:rPr>
            <w:noProof/>
            <w:webHidden/>
          </w:rPr>
          <w:fldChar w:fldCharType="end"/>
        </w:r>
      </w:hyperlink>
    </w:p>
    <w:p w14:paraId="1D662820" w14:textId="77A5F6D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49" w:history="1">
        <w:r w:rsidRPr="00F02CFB">
          <w:rPr>
            <w:rStyle w:val="Hyperlink"/>
            <w:noProof/>
          </w:rPr>
          <w:t>Bảng 46: Kiểm tra tạo LAG</w:t>
        </w:r>
        <w:r>
          <w:rPr>
            <w:noProof/>
            <w:webHidden/>
          </w:rPr>
          <w:tab/>
        </w:r>
        <w:r>
          <w:rPr>
            <w:noProof/>
            <w:webHidden/>
          </w:rPr>
          <w:fldChar w:fldCharType="begin"/>
        </w:r>
        <w:r>
          <w:rPr>
            <w:noProof/>
            <w:webHidden/>
          </w:rPr>
          <w:instrText xml:space="preserve"> PAGEREF _Toc225755449 \h </w:instrText>
        </w:r>
        <w:r>
          <w:rPr>
            <w:noProof/>
            <w:webHidden/>
          </w:rPr>
        </w:r>
        <w:r>
          <w:rPr>
            <w:noProof/>
            <w:webHidden/>
          </w:rPr>
          <w:fldChar w:fldCharType="separate"/>
        </w:r>
        <w:r>
          <w:rPr>
            <w:noProof/>
            <w:webHidden/>
          </w:rPr>
          <w:t>74</w:t>
        </w:r>
        <w:r>
          <w:rPr>
            <w:noProof/>
            <w:webHidden/>
          </w:rPr>
          <w:fldChar w:fldCharType="end"/>
        </w:r>
      </w:hyperlink>
    </w:p>
    <w:p w14:paraId="731E2345" w14:textId="4174DD15"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0" w:history="1">
        <w:r w:rsidRPr="00F02CFB">
          <w:rPr>
            <w:rStyle w:val="Hyperlink"/>
            <w:noProof/>
          </w:rPr>
          <w:t>Bảng 47: Thử nghiệm tạo route</w:t>
        </w:r>
        <w:r>
          <w:rPr>
            <w:noProof/>
            <w:webHidden/>
          </w:rPr>
          <w:tab/>
        </w:r>
        <w:r>
          <w:rPr>
            <w:noProof/>
            <w:webHidden/>
          </w:rPr>
          <w:fldChar w:fldCharType="begin"/>
        </w:r>
        <w:r>
          <w:rPr>
            <w:noProof/>
            <w:webHidden/>
          </w:rPr>
          <w:instrText xml:space="preserve"> PAGEREF _Toc225755450 \h </w:instrText>
        </w:r>
        <w:r>
          <w:rPr>
            <w:noProof/>
            <w:webHidden/>
          </w:rPr>
        </w:r>
        <w:r>
          <w:rPr>
            <w:noProof/>
            <w:webHidden/>
          </w:rPr>
          <w:fldChar w:fldCharType="separate"/>
        </w:r>
        <w:r>
          <w:rPr>
            <w:noProof/>
            <w:webHidden/>
          </w:rPr>
          <w:t>74</w:t>
        </w:r>
        <w:r>
          <w:rPr>
            <w:noProof/>
            <w:webHidden/>
          </w:rPr>
          <w:fldChar w:fldCharType="end"/>
        </w:r>
      </w:hyperlink>
    </w:p>
    <w:p w14:paraId="663C117D" w14:textId="60D7FC90"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1" w:history="1">
        <w:r w:rsidRPr="00F02CFB">
          <w:rPr>
            <w:rStyle w:val="Hyperlink"/>
            <w:noProof/>
          </w:rPr>
          <w:t>Bảng 48: Cơ chế xử lý sự kiện từ phần cứng gửi lên</w:t>
        </w:r>
        <w:r>
          <w:rPr>
            <w:noProof/>
            <w:webHidden/>
          </w:rPr>
          <w:tab/>
        </w:r>
        <w:r>
          <w:rPr>
            <w:noProof/>
            <w:webHidden/>
          </w:rPr>
          <w:fldChar w:fldCharType="begin"/>
        </w:r>
        <w:r>
          <w:rPr>
            <w:noProof/>
            <w:webHidden/>
          </w:rPr>
          <w:instrText xml:space="preserve"> PAGEREF _Toc225755451 \h </w:instrText>
        </w:r>
        <w:r>
          <w:rPr>
            <w:noProof/>
            <w:webHidden/>
          </w:rPr>
        </w:r>
        <w:r>
          <w:rPr>
            <w:noProof/>
            <w:webHidden/>
          </w:rPr>
          <w:fldChar w:fldCharType="separate"/>
        </w:r>
        <w:r>
          <w:rPr>
            <w:noProof/>
            <w:webHidden/>
          </w:rPr>
          <w:t>76</w:t>
        </w:r>
        <w:r>
          <w:rPr>
            <w:noProof/>
            <w:webHidden/>
          </w:rPr>
          <w:fldChar w:fldCharType="end"/>
        </w:r>
      </w:hyperlink>
    </w:p>
    <w:p w14:paraId="2977D954" w14:textId="183E3CAD"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2" w:history="1">
        <w:r w:rsidRPr="00F02CFB">
          <w:rPr>
            <w:rStyle w:val="Hyperlink"/>
            <w:noProof/>
          </w:rPr>
          <w:t>Bảng 49: Lập trình lại ACL</w:t>
        </w:r>
        <w:r>
          <w:rPr>
            <w:noProof/>
            <w:webHidden/>
          </w:rPr>
          <w:tab/>
        </w:r>
        <w:r>
          <w:rPr>
            <w:noProof/>
            <w:webHidden/>
          </w:rPr>
          <w:fldChar w:fldCharType="begin"/>
        </w:r>
        <w:r>
          <w:rPr>
            <w:noProof/>
            <w:webHidden/>
          </w:rPr>
          <w:instrText xml:space="preserve"> PAGEREF _Toc225755452 \h </w:instrText>
        </w:r>
        <w:r>
          <w:rPr>
            <w:noProof/>
            <w:webHidden/>
          </w:rPr>
        </w:r>
        <w:r>
          <w:rPr>
            <w:noProof/>
            <w:webHidden/>
          </w:rPr>
          <w:fldChar w:fldCharType="separate"/>
        </w:r>
        <w:r>
          <w:rPr>
            <w:noProof/>
            <w:webHidden/>
          </w:rPr>
          <w:t>78</w:t>
        </w:r>
        <w:r>
          <w:rPr>
            <w:noProof/>
            <w:webHidden/>
          </w:rPr>
          <w:fldChar w:fldCharType="end"/>
        </w:r>
      </w:hyperlink>
    </w:p>
    <w:p w14:paraId="75D93B16" w14:textId="739D173A"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3" w:history="1">
        <w:r w:rsidRPr="00F02CFB">
          <w:rPr>
            <w:rStyle w:val="Hyperlink"/>
            <w:noProof/>
          </w:rPr>
          <w:t>Bảng 50: Đo đạc trễ</w:t>
        </w:r>
        <w:r>
          <w:rPr>
            <w:noProof/>
            <w:webHidden/>
          </w:rPr>
          <w:tab/>
        </w:r>
        <w:r>
          <w:rPr>
            <w:noProof/>
            <w:webHidden/>
          </w:rPr>
          <w:fldChar w:fldCharType="begin"/>
        </w:r>
        <w:r>
          <w:rPr>
            <w:noProof/>
            <w:webHidden/>
          </w:rPr>
          <w:instrText xml:space="preserve"> PAGEREF _Toc225755453 \h </w:instrText>
        </w:r>
        <w:r>
          <w:rPr>
            <w:noProof/>
            <w:webHidden/>
          </w:rPr>
        </w:r>
        <w:r>
          <w:rPr>
            <w:noProof/>
            <w:webHidden/>
          </w:rPr>
          <w:fldChar w:fldCharType="separate"/>
        </w:r>
        <w:r>
          <w:rPr>
            <w:noProof/>
            <w:webHidden/>
          </w:rPr>
          <w:t>79</w:t>
        </w:r>
        <w:r>
          <w:rPr>
            <w:noProof/>
            <w:webHidden/>
          </w:rPr>
          <w:fldChar w:fldCharType="end"/>
        </w:r>
      </w:hyperlink>
    </w:p>
    <w:p w14:paraId="29BCB773" w14:textId="10BF2B91"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4" w:history="1">
        <w:r w:rsidRPr="00F02CFB">
          <w:rPr>
            <w:rStyle w:val="Hyperlink"/>
            <w:noProof/>
          </w:rPr>
          <w:t>Bảng 51: Bulk API</w:t>
        </w:r>
        <w:r>
          <w:rPr>
            <w:noProof/>
            <w:webHidden/>
          </w:rPr>
          <w:tab/>
        </w:r>
        <w:r>
          <w:rPr>
            <w:noProof/>
            <w:webHidden/>
          </w:rPr>
          <w:fldChar w:fldCharType="begin"/>
        </w:r>
        <w:r>
          <w:rPr>
            <w:noProof/>
            <w:webHidden/>
          </w:rPr>
          <w:instrText xml:space="preserve"> PAGEREF _Toc225755454 \h </w:instrText>
        </w:r>
        <w:r>
          <w:rPr>
            <w:noProof/>
            <w:webHidden/>
          </w:rPr>
        </w:r>
        <w:r>
          <w:rPr>
            <w:noProof/>
            <w:webHidden/>
          </w:rPr>
          <w:fldChar w:fldCharType="separate"/>
        </w:r>
        <w:r>
          <w:rPr>
            <w:noProof/>
            <w:webHidden/>
          </w:rPr>
          <w:t>80</w:t>
        </w:r>
        <w:r>
          <w:rPr>
            <w:noProof/>
            <w:webHidden/>
          </w:rPr>
          <w:fldChar w:fldCharType="end"/>
        </w:r>
      </w:hyperlink>
    </w:p>
    <w:p w14:paraId="47D68561" w14:textId="707B65F1"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5" w:history="1">
        <w:r w:rsidRPr="00F02CFB">
          <w:rPr>
            <w:rStyle w:val="Hyperlink"/>
            <w:noProof/>
          </w:rPr>
          <w:t>Bảng 52: Cơ chế Coalescing</w:t>
        </w:r>
        <w:r>
          <w:rPr>
            <w:noProof/>
            <w:webHidden/>
          </w:rPr>
          <w:tab/>
        </w:r>
        <w:r>
          <w:rPr>
            <w:noProof/>
            <w:webHidden/>
          </w:rPr>
          <w:fldChar w:fldCharType="begin"/>
        </w:r>
        <w:r>
          <w:rPr>
            <w:noProof/>
            <w:webHidden/>
          </w:rPr>
          <w:instrText xml:space="preserve"> PAGEREF _Toc225755455 \h </w:instrText>
        </w:r>
        <w:r>
          <w:rPr>
            <w:noProof/>
            <w:webHidden/>
          </w:rPr>
        </w:r>
        <w:r>
          <w:rPr>
            <w:noProof/>
            <w:webHidden/>
          </w:rPr>
          <w:fldChar w:fldCharType="separate"/>
        </w:r>
        <w:r>
          <w:rPr>
            <w:noProof/>
            <w:webHidden/>
          </w:rPr>
          <w:t>81</w:t>
        </w:r>
        <w:r>
          <w:rPr>
            <w:noProof/>
            <w:webHidden/>
          </w:rPr>
          <w:fldChar w:fldCharType="end"/>
        </w:r>
      </w:hyperlink>
    </w:p>
    <w:p w14:paraId="0BC7A279" w14:textId="09447093"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6" w:history="1">
        <w:r w:rsidRPr="00F02CFB">
          <w:rPr>
            <w:rStyle w:val="Hyperlink"/>
            <w:noProof/>
          </w:rPr>
          <w:t>Bảng 53: Giám sát tài nguyên thực tế</w:t>
        </w:r>
        <w:r>
          <w:rPr>
            <w:noProof/>
            <w:webHidden/>
          </w:rPr>
          <w:tab/>
        </w:r>
        <w:r>
          <w:rPr>
            <w:noProof/>
            <w:webHidden/>
          </w:rPr>
          <w:fldChar w:fldCharType="begin"/>
        </w:r>
        <w:r>
          <w:rPr>
            <w:noProof/>
            <w:webHidden/>
          </w:rPr>
          <w:instrText xml:space="preserve"> PAGEREF _Toc225755456 \h </w:instrText>
        </w:r>
        <w:r>
          <w:rPr>
            <w:noProof/>
            <w:webHidden/>
          </w:rPr>
        </w:r>
        <w:r>
          <w:rPr>
            <w:noProof/>
            <w:webHidden/>
          </w:rPr>
          <w:fldChar w:fldCharType="separate"/>
        </w:r>
        <w:r>
          <w:rPr>
            <w:noProof/>
            <w:webHidden/>
          </w:rPr>
          <w:t>82</w:t>
        </w:r>
        <w:r>
          <w:rPr>
            <w:noProof/>
            <w:webHidden/>
          </w:rPr>
          <w:fldChar w:fldCharType="end"/>
        </w:r>
      </w:hyperlink>
    </w:p>
    <w:p w14:paraId="04B0B355" w14:textId="7BEDEA3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7" w:history="1">
        <w:r w:rsidRPr="00F02CFB">
          <w:rPr>
            <w:rStyle w:val="Hyperlink"/>
            <w:noProof/>
          </w:rPr>
          <w:t>Bảng 54: Kiểm tra rò rỉ bộ nhớ</w:t>
        </w:r>
        <w:r>
          <w:rPr>
            <w:noProof/>
            <w:webHidden/>
          </w:rPr>
          <w:tab/>
        </w:r>
        <w:r>
          <w:rPr>
            <w:noProof/>
            <w:webHidden/>
          </w:rPr>
          <w:fldChar w:fldCharType="begin"/>
        </w:r>
        <w:r>
          <w:rPr>
            <w:noProof/>
            <w:webHidden/>
          </w:rPr>
          <w:instrText xml:space="preserve"> PAGEREF _Toc225755457 \h </w:instrText>
        </w:r>
        <w:r>
          <w:rPr>
            <w:noProof/>
            <w:webHidden/>
          </w:rPr>
        </w:r>
        <w:r>
          <w:rPr>
            <w:noProof/>
            <w:webHidden/>
          </w:rPr>
          <w:fldChar w:fldCharType="separate"/>
        </w:r>
        <w:r>
          <w:rPr>
            <w:noProof/>
            <w:webHidden/>
          </w:rPr>
          <w:t>83</w:t>
        </w:r>
        <w:r>
          <w:rPr>
            <w:noProof/>
            <w:webHidden/>
          </w:rPr>
          <w:fldChar w:fldCharType="end"/>
        </w:r>
      </w:hyperlink>
    </w:p>
    <w:p w14:paraId="09DC8046" w14:textId="4AEBEBF8"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8" w:history="1">
        <w:r w:rsidRPr="00F02CFB">
          <w:rPr>
            <w:rStyle w:val="Hyperlink"/>
            <w:noProof/>
          </w:rPr>
          <w:t>Bảng 55: Demux trong p4Orch</w:t>
        </w:r>
        <w:r>
          <w:rPr>
            <w:noProof/>
            <w:webHidden/>
          </w:rPr>
          <w:tab/>
        </w:r>
        <w:r>
          <w:rPr>
            <w:noProof/>
            <w:webHidden/>
          </w:rPr>
          <w:fldChar w:fldCharType="begin"/>
        </w:r>
        <w:r>
          <w:rPr>
            <w:noProof/>
            <w:webHidden/>
          </w:rPr>
          <w:instrText xml:space="preserve"> PAGEREF _Toc225755458 \h </w:instrText>
        </w:r>
        <w:r>
          <w:rPr>
            <w:noProof/>
            <w:webHidden/>
          </w:rPr>
        </w:r>
        <w:r>
          <w:rPr>
            <w:noProof/>
            <w:webHidden/>
          </w:rPr>
          <w:fldChar w:fldCharType="separate"/>
        </w:r>
        <w:r>
          <w:rPr>
            <w:noProof/>
            <w:webHidden/>
          </w:rPr>
          <w:t>84</w:t>
        </w:r>
        <w:r>
          <w:rPr>
            <w:noProof/>
            <w:webHidden/>
          </w:rPr>
          <w:fldChar w:fldCharType="end"/>
        </w:r>
      </w:hyperlink>
    </w:p>
    <w:p w14:paraId="6B31C057" w14:textId="3E85311E"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59" w:history="1">
        <w:r w:rsidRPr="00F02CFB">
          <w:rPr>
            <w:rStyle w:val="Hyperlink"/>
            <w:noProof/>
          </w:rPr>
          <w:t>Bảng 56: Xác thực phụ thuộc chéo</w:t>
        </w:r>
        <w:r>
          <w:rPr>
            <w:noProof/>
            <w:webHidden/>
          </w:rPr>
          <w:tab/>
        </w:r>
        <w:r>
          <w:rPr>
            <w:noProof/>
            <w:webHidden/>
          </w:rPr>
          <w:fldChar w:fldCharType="begin"/>
        </w:r>
        <w:r>
          <w:rPr>
            <w:noProof/>
            <w:webHidden/>
          </w:rPr>
          <w:instrText xml:space="preserve"> PAGEREF _Toc225755459 \h </w:instrText>
        </w:r>
        <w:r>
          <w:rPr>
            <w:noProof/>
            <w:webHidden/>
          </w:rPr>
        </w:r>
        <w:r>
          <w:rPr>
            <w:noProof/>
            <w:webHidden/>
          </w:rPr>
          <w:fldChar w:fldCharType="separate"/>
        </w:r>
        <w:r>
          <w:rPr>
            <w:noProof/>
            <w:webHidden/>
          </w:rPr>
          <w:t>86</w:t>
        </w:r>
        <w:r>
          <w:rPr>
            <w:noProof/>
            <w:webHidden/>
          </w:rPr>
          <w:fldChar w:fldCharType="end"/>
        </w:r>
      </w:hyperlink>
    </w:p>
    <w:p w14:paraId="6EACAB4F" w14:textId="7B9A741C"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60" w:history="1">
        <w:r w:rsidRPr="00F02CFB">
          <w:rPr>
            <w:rStyle w:val="Hyperlink"/>
            <w:noProof/>
          </w:rPr>
          <w:t>Bảng 57: Kiểm tra giới hạn và phân mảnh TCAM</w:t>
        </w:r>
        <w:r>
          <w:rPr>
            <w:noProof/>
            <w:webHidden/>
          </w:rPr>
          <w:tab/>
        </w:r>
        <w:r>
          <w:rPr>
            <w:noProof/>
            <w:webHidden/>
          </w:rPr>
          <w:fldChar w:fldCharType="begin"/>
        </w:r>
        <w:r>
          <w:rPr>
            <w:noProof/>
            <w:webHidden/>
          </w:rPr>
          <w:instrText xml:space="preserve"> PAGEREF _Toc225755460 \h </w:instrText>
        </w:r>
        <w:r>
          <w:rPr>
            <w:noProof/>
            <w:webHidden/>
          </w:rPr>
        </w:r>
        <w:r>
          <w:rPr>
            <w:noProof/>
            <w:webHidden/>
          </w:rPr>
          <w:fldChar w:fldCharType="separate"/>
        </w:r>
        <w:r>
          <w:rPr>
            <w:noProof/>
            <w:webHidden/>
          </w:rPr>
          <w:t>87</w:t>
        </w:r>
        <w:r>
          <w:rPr>
            <w:noProof/>
            <w:webHidden/>
          </w:rPr>
          <w:fldChar w:fldCharType="end"/>
        </w:r>
      </w:hyperlink>
    </w:p>
    <w:p w14:paraId="7134F081" w14:textId="1B20101C" w:rsidR="00076311" w:rsidRDefault="00076311">
      <w:pPr>
        <w:pStyle w:val="TableofFigures"/>
        <w:tabs>
          <w:tab w:val="right" w:leader="dot" w:pos="9232"/>
        </w:tabs>
        <w:rPr>
          <w:rFonts w:asciiTheme="minorHAnsi" w:eastAsiaTheme="minorEastAsia" w:hAnsiTheme="minorHAnsi" w:cstheme="minorBidi"/>
          <w:noProof/>
          <w:kern w:val="2"/>
          <w14:ligatures w14:val="standardContextual"/>
        </w:rPr>
      </w:pPr>
      <w:hyperlink w:anchor="_Toc225755461" w:history="1">
        <w:r w:rsidRPr="00F02CFB">
          <w:rPr>
            <w:rStyle w:val="Hyperlink"/>
            <w:noProof/>
          </w:rPr>
          <w:t>Bảng 58: Khả năng cập nhật dưới tác động của tài nguyên giới hạn</w:t>
        </w:r>
        <w:r>
          <w:rPr>
            <w:noProof/>
            <w:webHidden/>
          </w:rPr>
          <w:tab/>
        </w:r>
        <w:r>
          <w:rPr>
            <w:noProof/>
            <w:webHidden/>
          </w:rPr>
          <w:fldChar w:fldCharType="begin"/>
        </w:r>
        <w:r>
          <w:rPr>
            <w:noProof/>
            <w:webHidden/>
          </w:rPr>
          <w:instrText xml:space="preserve"> PAGEREF _Toc225755461 \h </w:instrText>
        </w:r>
        <w:r>
          <w:rPr>
            <w:noProof/>
            <w:webHidden/>
          </w:rPr>
        </w:r>
        <w:r>
          <w:rPr>
            <w:noProof/>
            <w:webHidden/>
          </w:rPr>
          <w:fldChar w:fldCharType="separate"/>
        </w:r>
        <w:r>
          <w:rPr>
            <w:noProof/>
            <w:webHidden/>
          </w:rPr>
          <w:t>88</w:t>
        </w:r>
        <w:r>
          <w:rPr>
            <w:noProof/>
            <w:webHidden/>
          </w:rPr>
          <w:fldChar w:fldCharType="end"/>
        </w:r>
      </w:hyperlink>
    </w:p>
    <w:p w14:paraId="3AE3C95D" w14:textId="16FB79FB" w:rsidR="00927122" w:rsidRPr="00174B87" w:rsidRDefault="00927122" w:rsidP="00927122">
      <w:pPr>
        <w:spacing w:line="360" w:lineRule="auto"/>
        <w:rPr>
          <w:szCs w:val="28"/>
          <w:lang w:val="de-DE"/>
        </w:rPr>
      </w:pPr>
      <w:r w:rsidRPr="00174B87">
        <w:rPr>
          <w:szCs w:val="28"/>
          <w:lang w:val="de-DE"/>
        </w:rPr>
        <w:fldChar w:fldCharType="end"/>
      </w:r>
    </w:p>
    <w:p w14:paraId="4FB0C2A3" w14:textId="77777777" w:rsidR="00927122" w:rsidRDefault="00927122">
      <w:pPr>
        <w:spacing w:after="160" w:line="259" w:lineRule="auto"/>
        <w:rPr>
          <w:szCs w:val="28"/>
          <w:lang w:val="de-DE"/>
        </w:rPr>
      </w:pPr>
      <w:r>
        <w:rPr>
          <w:szCs w:val="28"/>
          <w:lang w:val="de-DE"/>
        </w:rPr>
        <w:br w:type="page"/>
      </w:r>
    </w:p>
    <w:p w14:paraId="4B27B67D" w14:textId="77777777" w:rsidR="002C3ADD" w:rsidRDefault="002C3ADD" w:rsidP="002C3ADD">
      <w:pPr>
        <w:spacing w:line="360" w:lineRule="auto"/>
        <w:rPr>
          <w:szCs w:val="28"/>
          <w:lang w:val="de-DE"/>
        </w:rPr>
      </w:pPr>
    </w:p>
    <w:p w14:paraId="4D90B9FE" w14:textId="77777777" w:rsidR="00927122" w:rsidRPr="00941F6F" w:rsidRDefault="00927122" w:rsidP="00927122">
      <w:pPr>
        <w:jc w:val="center"/>
        <w:outlineLvl w:val="0"/>
        <w:rPr>
          <w:rFonts w:ascii="Times New Roman Bold" w:hAnsi="Times New Roman Bold"/>
          <w:b/>
          <w:caps/>
          <w:sz w:val="40"/>
          <w:szCs w:val="28"/>
          <w:lang w:val="de-DE"/>
        </w:rPr>
      </w:pPr>
      <w:bookmarkStart w:id="3" w:name="_Toc225755645"/>
      <w:r w:rsidRPr="00941F6F">
        <w:rPr>
          <w:rFonts w:ascii="Times New Roman Bold" w:hAnsi="Times New Roman Bold"/>
          <w:b/>
          <w:caps/>
          <w:sz w:val="40"/>
          <w:szCs w:val="28"/>
          <w:lang w:val="de-DE"/>
        </w:rPr>
        <w:t>Danh mục các ký hiệu và chữ viết tắt</w:t>
      </w:r>
      <w:bookmarkEnd w:id="3"/>
    </w:p>
    <w:p w14:paraId="443C2448" w14:textId="77777777" w:rsidR="00927122" w:rsidRPr="00174B87" w:rsidRDefault="00927122" w:rsidP="00927122">
      <w:pPr>
        <w:spacing w:line="360" w:lineRule="auto"/>
        <w:rPr>
          <w:szCs w:val="28"/>
          <w:lang w:val="de-DE"/>
        </w:rPr>
      </w:pPr>
    </w:p>
    <w:tbl>
      <w:tblPr>
        <w:tblStyle w:val="TableGrid"/>
        <w:tblW w:w="0" w:type="auto"/>
        <w:tblLook w:val="04A0" w:firstRow="1" w:lastRow="0" w:firstColumn="1" w:lastColumn="0" w:noHBand="0" w:noVBand="1"/>
      </w:tblPr>
      <w:tblGrid>
        <w:gridCol w:w="2339"/>
        <w:gridCol w:w="3468"/>
        <w:gridCol w:w="3425"/>
      </w:tblGrid>
      <w:tr w:rsidR="00907389" w:rsidRPr="00907389" w14:paraId="04376C67" w14:textId="77777777" w:rsidTr="00907389">
        <w:trPr>
          <w:trHeight w:val="375"/>
        </w:trPr>
        <w:tc>
          <w:tcPr>
            <w:tcW w:w="2339" w:type="dxa"/>
            <w:hideMark/>
          </w:tcPr>
          <w:p w14:paraId="1F7B47F2" w14:textId="77777777" w:rsidR="00907389" w:rsidRPr="00907389" w:rsidRDefault="00907389" w:rsidP="00907389">
            <w:pPr>
              <w:spacing w:line="360" w:lineRule="auto"/>
              <w:rPr>
                <w:b/>
                <w:bCs/>
                <w:szCs w:val="28"/>
              </w:rPr>
            </w:pPr>
            <w:r w:rsidRPr="00907389">
              <w:rPr>
                <w:b/>
                <w:bCs/>
                <w:szCs w:val="28"/>
              </w:rPr>
              <w:t>Từ viết tắt</w:t>
            </w:r>
          </w:p>
        </w:tc>
        <w:tc>
          <w:tcPr>
            <w:tcW w:w="3468" w:type="dxa"/>
            <w:hideMark/>
          </w:tcPr>
          <w:p w14:paraId="5783D0C6" w14:textId="77777777" w:rsidR="00907389" w:rsidRPr="00907389" w:rsidRDefault="00907389" w:rsidP="00907389">
            <w:pPr>
              <w:spacing w:line="360" w:lineRule="auto"/>
              <w:rPr>
                <w:b/>
                <w:bCs/>
                <w:szCs w:val="28"/>
              </w:rPr>
            </w:pPr>
            <w:r w:rsidRPr="00907389">
              <w:rPr>
                <w:b/>
                <w:bCs/>
                <w:szCs w:val="28"/>
              </w:rPr>
              <w:t>Thuật ngữ đầy đủ (Tiếng Anh)</w:t>
            </w:r>
          </w:p>
        </w:tc>
        <w:tc>
          <w:tcPr>
            <w:tcW w:w="3425" w:type="dxa"/>
            <w:hideMark/>
          </w:tcPr>
          <w:p w14:paraId="76ED2F2B" w14:textId="77777777" w:rsidR="00907389" w:rsidRPr="00907389" w:rsidRDefault="00907389" w:rsidP="00907389">
            <w:pPr>
              <w:spacing w:line="360" w:lineRule="auto"/>
              <w:rPr>
                <w:b/>
                <w:bCs/>
                <w:szCs w:val="28"/>
              </w:rPr>
            </w:pPr>
            <w:r w:rsidRPr="00907389">
              <w:rPr>
                <w:b/>
                <w:bCs/>
                <w:szCs w:val="28"/>
              </w:rPr>
              <w:t>Giải thích / Nghĩa tiếng Việt</w:t>
            </w:r>
          </w:p>
        </w:tc>
      </w:tr>
      <w:tr w:rsidR="00907389" w:rsidRPr="00907389" w14:paraId="4672B1F2" w14:textId="77777777" w:rsidTr="00907389">
        <w:trPr>
          <w:trHeight w:val="375"/>
        </w:trPr>
        <w:tc>
          <w:tcPr>
            <w:tcW w:w="2339" w:type="dxa"/>
            <w:hideMark/>
          </w:tcPr>
          <w:p w14:paraId="5D464E8F" w14:textId="77777777" w:rsidR="00907389" w:rsidRPr="00907389" w:rsidRDefault="00907389" w:rsidP="00907389">
            <w:pPr>
              <w:spacing w:line="360" w:lineRule="auto"/>
              <w:rPr>
                <w:szCs w:val="28"/>
              </w:rPr>
            </w:pPr>
            <w:r w:rsidRPr="00907389">
              <w:rPr>
                <w:szCs w:val="28"/>
              </w:rPr>
              <w:t>ABI</w:t>
            </w:r>
          </w:p>
        </w:tc>
        <w:tc>
          <w:tcPr>
            <w:tcW w:w="3468" w:type="dxa"/>
            <w:hideMark/>
          </w:tcPr>
          <w:p w14:paraId="6D40A50E" w14:textId="77777777" w:rsidR="00907389" w:rsidRPr="00907389" w:rsidRDefault="00907389" w:rsidP="00907389">
            <w:pPr>
              <w:spacing w:line="360" w:lineRule="auto"/>
              <w:rPr>
                <w:szCs w:val="28"/>
              </w:rPr>
            </w:pPr>
            <w:r w:rsidRPr="00907389">
              <w:rPr>
                <w:szCs w:val="28"/>
              </w:rPr>
              <w:t>Application Binary Interface</w:t>
            </w:r>
          </w:p>
        </w:tc>
        <w:tc>
          <w:tcPr>
            <w:tcW w:w="3425" w:type="dxa"/>
            <w:hideMark/>
          </w:tcPr>
          <w:p w14:paraId="6408F382" w14:textId="77777777" w:rsidR="00907389" w:rsidRPr="00907389" w:rsidRDefault="00907389" w:rsidP="00907389">
            <w:pPr>
              <w:spacing w:line="360" w:lineRule="auto"/>
              <w:rPr>
                <w:szCs w:val="28"/>
              </w:rPr>
            </w:pPr>
            <w:r w:rsidRPr="00907389">
              <w:rPr>
                <w:szCs w:val="28"/>
              </w:rPr>
              <w:t>Giao diện nhị phân ứng dụng</w:t>
            </w:r>
          </w:p>
        </w:tc>
      </w:tr>
      <w:tr w:rsidR="00907389" w:rsidRPr="00907389" w14:paraId="72C63752" w14:textId="77777777" w:rsidTr="00907389">
        <w:trPr>
          <w:trHeight w:val="375"/>
        </w:trPr>
        <w:tc>
          <w:tcPr>
            <w:tcW w:w="2339" w:type="dxa"/>
            <w:hideMark/>
          </w:tcPr>
          <w:p w14:paraId="39216416" w14:textId="77777777" w:rsidR="00907389" w:rsidRPr="00907389" w:rsidRDefault="00907389" w:rsidP="00907389">
            <w:pPr>
              <w:spacing w:line="360" w:lineRule="auto"/>
              <w:rPr>
                <w:szCs w:val="28"/>
              </w:rPr>
            </w:pPr>
            <w:r w:rsidRPr="00907389">
              <w:rPr>
                <w:szCs w:val="28"/>
              </w:rPr>
              <w:t>ACL</w:t>
            </w:r>
          </w:p>
        </w:tc>
        <w:tc>
          <w:tcPr>
            <w:tcW w:w="3468" w:type="dxa"/>
            <w:hideMark/>
          </w:tcPr>
          <w:p w14:paraId="51096B4B" w14:textId="77777777" w:rsidR="00907389" w:rsidRPr="00907389" w:rsidRDefault="00907389" w:rsidP="00907389">
            <w:pPr>
              <w:spacing w:line="360" w:lineRule="auto"/>
              <w:rPr>
                <w:szCs w:val="28"/>
              </w:rPr>
            </w:pPr>
            <w:r w:rsidRPr="00907389">
              <w:rPr>
                <w:szCs w:val="28"/>
              </w:rPr>
              <w:t>Access Control List</w:t>
            </w:r>
          </w:p>
        </w:tc>
        <w:tc>
          <w:tcPr>
            <w:tcW w:w="3425" w:type="dxa"/>
            <w:hideMark/>
          </w:tcPr>
          <w:p w14:paraId="71660B23" w14:textId="77777777" w:rsidR="00907389" w:rsidRPr="00907389" w:rsidRDefault="00907389" w:rsidP="00907389">
            <w:pPr>
              <w:spacing w:line="360" w:lineRule="auto"/>
              <w:rPr>
                <w:szCs w:val="28"/>
              </w:rPr>
            </w:pPr>
            <w:r w:rsidRPr="00907389">
              <w:rPr>
                <w:szCs w:val="28"/>
              </w:rPr>
              <w:t>Danh sách điều khiển truy cập</w:t>
            </w:r>
          </w:p>
        </w:tc>
      </w:tr>
      <w:tr w:rsidR="00907389" w:rsidRPr="00907389" w14:paraId="7C3F1A2C" w14:textId="77777777" w:rsidTr="00907389">
        <w:trPr>
          <w:trHeight w:val="375"/>
        </w:trPr>
        <w:tc>
          <w:tcPr>
            <w:tcW w:w="2339" w:type="dxa"/>
            <w:hideMark/>
          </w:tcPr>
          <w:p w14:paraId="39453D80" w14:textId="77777777" w:rsidR="00907389" w:rsidRPr="00907389" w:rsidRDefault="00907389" w:rsidP="00907389">
            <w:pPr>
              <w:spacing w:line="360" w:lineRule="auto"/>
              <w:rPr>
                <w:szCs w:val="28"/>
              </w:rPr>
            </w:pPr>
            <w:r w:rsidRPr="00907389">
              <w:rPr>
                <w:szCs w:val="28"/>
              </w:rPr>
              <w:t>ALU</w:t>
            </w:r>
          </w:p>
        </w:tc>
        <w:tc>
          <w:tcPr>
            <w:tcW w:w="3468" w:type="dxa"/>
            <w:hideMark/>
          </w:tcPr>
          <w:p w14:paraId="305522F4" w14:textId="77777777" w:rsidR="00907389" w:rsidRPr="00907389" w:rsidRDefault="00907389" w:rsidP="00907389">
            <w:pPr>
              <w:spacing w:line="360" w:lineRule="auto"/>
              <w:rPr>
                <w:szCs w:val="28"/>
              </w:rPr>
            </w:pPr>
            <w:r w:rsidRPr="00907389">
              <w:rPr>
                <w:szCs w:val="28"/>
              </w:rPr>
              <w:t>Arithmetic Logic Unit</w:t>
            </w:r>
          </w:p>
        </w:tc>
        <w:tc>
          <w:tcPr>
            <w:tcW w:w="3425" w:type="dxa"/>
            <w:hideMark/>
          </w:tcPr>
          <w:p w14:paraId="4D2AC11B" w14:textId="77777777" w:rsidR="00907389" w:rsidRPr="00907389" w:rsidRDefault="00907389" w:rsidP="00907389">
            <w:pPr>
              <w:spacing w:line="360" w:lineRule="auto"/>
              <w:rPr>
                <w:szCs w:val="28"/>
              </w:rPr>
            </w:pPr>
            <w:r w:rsidRPr="00907389">
              <w:rPr>
                <w:szCs w:val="28"/>
              </w:rPr>
              <w:t>Đơn vị số học – logic</w:t>
            </w:r>
          </w:p>
        </w:tc>
      </w:tr>
      <w:tr w:rsidR="00907389" w:rsidRPr="00907389" w14:paraId="42DE6C16" w14:textId="77777777" w:rsidTr="00907389">
        <w:trPr>
          <w:trHeight w:val="375"/>
        </w:trPr>
        <w:tc>
          <w:tcPr>
            <w:tcW w:w="2339" w:type="dxa"/>
            <w:hideMark/>
          </w:tcPr>
          <w:p w14:paraId="1BDC035F" w14:textId="77777777" w:rsidR="00907389" w:rsidRPr="00907389" w:rsidRDefault="00907389" w:rsidP="00907389">
            <w:pPr>
              <w:spacing w:line="360" w:lineRule="auto"/>
              <w:rPr>
                <w:szCs w:val="28"/>
              </w:rPr>
            </w:pPr>
            <w:r w:rsidRPr="00907389">
              <w:rPr>
                <w:szCs w:val="28"/>
              </w:rPr>
              <w:t>AOF</w:t>
            </w:r>
          </w:p>
        </w:tc>
        <w:tc>
          <w:tcPr>
            <w:tcW w:w="3468" w:type="dxa"/>
            <w:hideMark/>
          </w:tcPr>
          <w:p w14:paraId="627A10E0" w14:textId="77777777" w:rsidR="00907389" w:rsidRPr="00907389" w:rsidRDefault="00907389" w:rsidP="00907389">
            <w:pPr>
              <w:spacing w:line="360" w:lineRule="auto"/>
              <w:rPr>
                <w:szCs w:val="28"/>
              </w:rPr>
            </w:pPr>
            <w:r w:rsidRPr="00907389">
              <w:rPr>
                <w:szCs w:val="28"/>
              </w:rPr>
              <w:t>Append Only File</w:t>
            </w:r>
          </w:p>
        </w:tc>
        <w:tc>
          <w:tcPr>
            <w:tcW w:w="3425" w:type="dxa"/>
            <w:hideMark/>
          </w:tcPr>
          <w:p w14:paraId="7FE65882" w14:textId="77777777" w:rsidR="00907389" w:rsidRPr="00907389" w:rsidRDefault="00907389" w:rsidP="00907389">
            <w:pPr>
              <w:spacing w:line="360" w:lineRule="auto"/>
              <w:rPr>
                <w:szCs w:val="28"/>
              </w:rPr>
            </w:pPr>
            <w:r w:rsidRPr="00907389">
              <w:rPr>
                <w:szCs w:val="28"/>
              </w:rPr>
              <w:t>File ghi log chỉ ghi thêm của Redis</w:t>
            </w:r>
          </w:p>
        </w:tc>
      </w:tr>
      <w:tr w:rsidR="00907389" w:rsidRPr="00907389" w14:paraId="26DBAB8C" w14:textId="77777777" w:rsidTr="00907389">
        <w:trPr>
          <w:trHeight w:val="750"/>
        </w:trPr>
        <w:tc>
          <w:tcPr>
            <w:tcW w:w="2339" w:type="dxa"/>
            <w:hideMark/>
          </w:tcPr>
          <w:p w14:paraId="69E56161" w14:textId="77777777" w:rsidR="00907389" w:rsidRPr="00907389" w:rsidRDefault="00907389" w:rsidP="00907389">
            <w:pPr>
              <w:spacing w:line="360" w:lineRule="auto"/>
              <w:rPr>
                <w:szCs w:val="28"/>
              </w:rPr>
            </w:pPr>
            <w:r w:rsidRPr="00907389">
              <w:rPr>
                <w:szCs w:val="28"/>
              </w:rPr>
              <w:t>API</w:t>
            </w:r>
          </w:p>
        </w:tc>
        <w:tc>
          <w:tcPr>
            <w:tcW w:w="3468" w:type="dxa"/>
            <w:hideMark/>
          </w:tcPr>
          <w:p w14:paraId="1FD5BAD4" w14:textId="77777777" w:rsidR="00907389" w:rsidRPr="00907389" w:rsidRDefault="00907389" w:rsidP="00907389">
            <w:pPr>
              <w:spacing w:line="360" w:lineRule="auto"/>
              <w:rPr>
                <w:szCs w:val="28"/>
              </w:rPr>
            </w:pPr>
            <w:r w:rsidRPr="00907389">
              <w:rPr>
                <w:szCs w:val="28"/>
              </w:rPr>
              <w:t>Application Programming Interface</w:t>
            </w:r>
          </w:p>
        </w:tc>
        <w:tc>
          <w:tcPr>
            <w:tcW w:w="3425" w:type="dxa"/>
            <w:hideMark/>
          </w:tcPr>
          <w:p w14:paraId="656D22C4" w14:textId="77777777" w:rsidR="00907389" w:rsidRPr="00907389" w:rsidRDefault="00907389" w:rsidP="00907389">
            <w:pPr>
              <w:spacing w:line="360" w:lineRule="auto"/>
              <w:rPr>
                <w:szCs w:val="28"/>
              </w:rPr>
            </w:pPr>
            <w:r w:rsidRPr="00907389">
              <w:rPr>
                <w:szCs w:val="28"/>
              </w:rPr>
              <w:t>Giao diện lập trình</w:t>
            </w:r>
          </w:p>
        </w:tc>
      </w:tr>
      <w:tr w:rsidR="00907389" w:rsidRPr="00907389" w14:paraId="1813E158" w14:textId="77777777" w:rsidTr="00907389">
        <w:trPr>
          <w:trHeight w:val="375"/>
        </w:trPr>
        <w:tc>
          <w:tcPr>
            <w:tcW w:w="2339" w:type="dxa"/>
            <w:hideMark/>
          </w:tcPr>
          <w:p w14:paraId="5450D461" w14:textId="77777777" w:rsidR="00907389" w:rsidRPr="00907389" w:rsidRDefault="00907389" w:rsidP="00907389">
            <w:pPr>
              <w:spacing w:line="360" w:lineRule="auto"/>
              <w:rPr>
                <w:szCs w:val="28"/>
              </w:rPr>
            </w:pPr>
            <w:r w:rsidRPr="00907389">
              <w:rPr>
                <w:szCs w:val="28"/>
              </w:rPr>
              <w:t>ARP</w:t>
            </w:r>
          </w:p>
        </w:tc>
        <w:tc>
          <w:tcPr>
            <w:tcW w:w="3468" w:type="dxa"/>
            <w:hideMark/>
          </w:tcPr>
          <w:p w14:paraId="3BF061C2" w14:textId="77777777" w:rsidR="00907389" w:rsidRPr="00907389" w:rsidRDefault="00907389" w:rsidP="00907389">
            <w:pPr>
              <w:spacing w:line="360" w:lineRule="auto"/>
              <w:rPr>
                <w:szCs w:val="28"/>
              </w:rPr>
            </w:pPr>
            <w:r w:rsidRPr="00907389">
              <w:rPr>
                <w:szCs w:val="28"/>
              </w:rPr>
              <w:t>Address Resolution Protocol</w:t>
            </w:r>
          </w:p>
        </w:tc>
        <w:tc>
          <w:tcPr>
            <w:tcW w:w="3425" w:type="dxa"/>
            <w:hideMark/>
          </w:tcPr>
          <w:p w14:paraId="0FE3251F" w14:textId="77777777" w:rsidR="00907389" w:rsidRPr="00907389" w:rsidRDefault="00907389" w:rsidP="00907389">
            <w:pPr>
              <w:spacing w:line="360" w:lineRule="auto"/>
              <w:rPr>
                <w:szCs w:val="28"/>
              </w:rPr>
            </w:pPr>
            <w:r w:rsidRPr="00907389">
              <w:rPr>
                <w:szCs w:val="28"/>
              </w:rPr>
              <w:t>Giao thức phân giải địa chỉ</w:t>
            </w:r>
          </w:p>
        </w:tc>
      </w:tr>
      <w:tr w:rsidR="00907389" w:rsidRPr="00907389" w14:paraId="34B00E3C" w14:textId="77777777" w:rsidTr="00907389">
        <w:trPr>
          <w:trHeight w:val="750"/>
        </w:trPr>
        <w:tc>
          <w:tcPr>
            <w:tcW w:w="2339" w:type="dxa"/>
            <w:hideMark/>
          </w:tcPr>
          <w:p w14:paraId="4DB8A098" w14:textId="77777777" w:rsidR="00907389" w:rsidRPr="00907389" w:rsidRDefault="00907389" w:rsidP="00907389">
            <w:pPr>
              <w:spacing w:line="360" w:lineRule="auto"/>
              <w:rPr>
                <w:szCs w:val="28"/>
              </w:rPr>
            </w:pPr>
            <w:r w:rsidRPr="00907389">
              <w:rPr>
                <w:szCs w:val="28"/>
              </w:rPr>
              <w:t>ASIC</w:t>
            </w:r>
          </w:p>
        </w:tc>
        <w:tc>
          <w:tcPr>
            <w:tcW w:w="3468" w:type="dxa"/>
            <w:hideMark/>
          </w:tcPr>
          <w:p w14:paraId="3EF5C6D4" w14:textId="77777777" w:rsidR="00907389" w:rsidRPr="00907389" w:rsidRDefault="00907389" w:rsidP="00907389">
            <w:pPr>
              <w:spacing w:line="360" w:lineRule="auto"/>
              <w:rPr>
                <w:szCs w:val="28"/>
              </w:rPr>
            </w:pPr>
            <w:r w:rsidRPr="00907389">
              <w:rPr>
                <w:szCs w:val="28"/>
              </w:rPr>
              <w:t>Application-Specific Integrated Circuit</w:t>
            </w:r>
          </w:p>
        </w:tc>
        <w:tc>
          <w:tcPr>
            <w:tcW w:w="3425" w:type="dxa"/>
            <w:hideMark/>
          </w:tcPr>
          <w:p w14:paraId="75D98429" w14:textId="77777777" w:rsidR="00907389" w:rsidRPr="00907389" w:rsidRDefault="00907389" w:rsidP="00907389">
            <w:pPr>
              <w:spacing w:line="360" w:lineRule="auto"/>
              <w:rPr>
                <w:szCs w:val="28"/>
              </w:rPr>
            </w:pPr>
            <w:r w:rsidRPr="00907389">
              <w:rPr>
                <w:szCs w:val="28"/>
              </w:rPr>
              <w:t>Chip chuyển mạch chuyên dụng</w:t>
            </w:r>
          </w:p>
        </w:tc>
      </w:tr>
      <w:tr w:rsidR="00907389" w:rsidRPr="00907389" w14:paraId="4B507F15" w14:textId="77777777" w:rsidTr="00907389">
        <w:trPr>
          <w:trHeight w:val="375"/>
        </w:trPr>
        <w:tc>
          <w:tcPr>
            <w:tcW w:w="2339" w:type="dxa"/>
            <w:hideMark/>
          </w:tcPr>
          <w:p w14:paraId="611ED8A7" w14:textId="77777777" w:rsidR="00907389" w:rsidRPr="00907389" w:rsidRDefault="00907389" w:rsidP="00907389">
            <w:pPr>
              <w:spacing w:line="360" w:lineRule="auto"/>
              <w:rPr>
                <w:szCs w:val="28"/>
              </w:rPr>
            </w:pPr>
            <w:r w:rsidRPr="00907389">
              <w:rPr>
                <w:szCs w:val="28"/>
              </w:rPr>
              <w:t>BGP</w:t>
            </w:r>
          </w:p>
        </w:tc>
        <w:tc>
          <w:tcPr>
            <w:tcW w:w="3468" w:type="dxa"/>
            <w:hideMark/>
          </w:tcPr>
          <w:p w14:paraId="776A7C18" w14:textId="77777777" w:rsidR="00907389" w:rsidRPr="00907389" w:rsidRDefault="00907389" w:rsidP="00907389">
            <w:pPr>
              <w:spacing w:line="360" w:lineRule="auto"/>
              <w:rPr>
                <w:szCs w:val="28"/>
              </w:rPr>
            </w:pPr>
            <w:r w:rsidRPr="00907389">
              <w:rPr>
                <w:szCs w:val="28"/>
              </w:rPr>
              <w:t>Border Gateway Protocol</w:t>
            </w:r>
          </w:p>
        </w:tc>
        <w:tc>
          <w:tcPr>
            <w:tcW w:w="3425" w:type="dxa"/>
            <w:hideMark/>
          </w:tcPr>
          <w:p w14:paraId="4B27A778" w14:textId="77777777" w:rsidR="00907389" w:rsidRPr="00907389" w:rsidRDefault="00907389" w:rsidP="00907389">
            <w:pPr>
              <w:spacing w:line="360" w:lineRule="auto"/>
              <w:rPr>
                <w:szCs w:val="28"/>
              </w:rPr>
            </w:pPr>
            <w:r w:rsidRPr="00907389">
              <w:rPr>
                <w:szCs w:val="28"/>
              </w:rPr>
              <w:t>Giao thức định tuyến biên</w:t>
            </w:r>
          </w:p>
        </w:tc>
      </w:tr>
      <w:tr w:rsidR="00907389" w:rsidRPr="00907389" w14:paraId="36CAADAE" w14:textId="77777777" w:rsidTr="00907389">
        <w:trPr>
          <w:trHeight w:val="750"/>
        </w:trPr>
        <w:tc>
          <w:tcPr>
            <w:tcW w:w="2339" w:type="dxa"/>
            <w:hideMark/>
          </w:tcPr>
          <w:p w14:paraId="6A283652" w14:textId="77777777" w:rsidR="00907389" w:rsidRPr="00907389" w:rsidRDefault="00907389" w:rsidP="00907389">
            <w:pPr>
              <w:spacing w:line="360" w:lineRule="auto"/>
              <w:rPr>
                <w:szCs w:val="28"/>
              </w:rPr>
            </w:pPr>
            <w:r w:rsidRPr="00907389">
              <w:rPr>
                <w:szCs w:val="28"/>
              </w:rPr>
              <w:t>CI/CD</w:t>
            </w:r>
          </w:p>
        </w:tc>
        <w:tc>
          <w:tcPr>
            <w:tcW w:w="3468" w:type="dxa"/>
            <w:hideMark/>
          </w:tcPr>
          <w:p w14:paraId="23B8E4FF" w14:textId="77777777" w:rsidR="00907389" w:rsidRPr="00907389" w:rsidRDefault="00907389" w:rsidP="00907389">
            <w:pPr>
              <w:spacing w:line="360" w:lineRule="auto"/>
              <w:rPr>
                <w:szCs w:val="28"/>
              </w:rPr>
            </w:pPr>
            <w:r w:rsidRPr="00907389">
              <w:rPr>
                <w:szCs w:val="28"/>
              </w:rPr>
              <w:t>Continuous Integration / Continuous Deployment</w:t>
            </w:r>
          </w:p>
        </w:tc>
        <w:tc>
          <w:tcPr>
            <w:tcW w:w="3425" w:type="dxa"/>
            <w:hideMark/>
          </w:tcPr>
          <w:p w14:paraId="0735D21F" w14:textId="77777777" w:rsidR="00907389" w:rsidRPr="00907389" w:rsidRDefault="00907389" w:rsidP="00907389">
            <w:pPr>
              <w:spacing w:line="360" w:lineRule="auto"/>
              <w:rPr>
                <w:szCs w:val="28"/>
              </w:rPr>
            </w:pPr>
            <w:r w:rsidRPr="00907389">
              <w:rPr>
                <w:szCs w:val="28"/>
              </w:rPr>
              <w:t>Tích hợp &amp; triển khai liên tục</w:t>
            </w:r>
          </w:p>
        </w:tc>
      </w:tr>
      <w:tr w:rsidR="00907389" w:rsidRPr="00907389" w14:paraId="19180A06" w14:textId="77777777" w:rsidTr="00907389">
        <w:trPr>
          <w:trHeight w:val="375"/>
        </w:trPr>
        <w:tc>
          <w:tcPr>
            <w:tcW w:w="2339" w:type="dxa"/>
            <w:hideMark/>
          </w:tcPr>
          <w:p w14:paraId="1875AB74" w14:textId="77777777" w:rsidR="00907389" w:rsidRPr="00907389" w:rsidRDefault="00907389" w:rsidP="00907389">
            <w:pPr>
              <w:spacing w:line="360" w:lineRule="auto"/>
              <w:rPr>
                <w:szCs w:val="28"/>
              </w:rPr>
            </w:pPr>
            <w:r w:rsidRPr="00907389">
              <w:rPr>
                <w:szCs w:val="28"/>
              </w:rPr>
              <w:t>CLI</w:t>
            </w:r>
          </w:p>
        </w:tc>
        <w:tc>
          <w:tcPr>
            <w:tcW w:w="3468" w:type="dxa"/>
            <w:hideMark/>
          </w:tcPr>
          <w:p w14:paraId="753F404D" w14:textId="77777777" w:rsidR="00907389" w:rsidRPr="00907389" w:rsidRDefault="00907389" w:rsidP="00907389">
            <w:pPr>
              <w:spacing w:line="360" w:lineRule="auto"/>
              <w:rPr>
                <w:szCs w:val="28"/>
              </w:rPr>
            </w:pPr>
            <w:r w:rsidRPr="00907389">
              <w:rPr>
                <w:szCs w:val="28"/>
              </w:rPr>
              <w:t>Command Line Interface</w:t>
            </w:r>
          </w:p>
        </w:tc>
        <w:tc>
          <w:tcPr>
            <w:tcW w:w="3425" w:type="dxa"/>
            <w:hideMark/>
          </w:tcPr>
          <w:p w14:paraId="1692CEE6" w14:textId="77777777" w:rsidR="00907389" w:rsidRPr="00907389" w:rsidRDefault="00907389" w:rsidP="00907389">
            <w:pPr>
              <w:spacing w:line="360" w:lineRule="auto"/>
              <w:rPr>
                <w:szCs w:val="28"/>
              </w:rPr>
            </w:pPr>
            <w:r w:rsidRPr="00907389">
              <w:rPr>
                <w:szCs w:val="28"/>
              </w:rPr>
              <w:t>Giao diện dòng lệnh</w:t>
            </w:r>
          </w:p>
        </w:tc>
      </w:tr>
      <w:tr w:rsidR="00907389" w:rsidRPr="00907389" w14:paraId="45BC5282" w14:textId="77777777" w:rsidTr="00907389">
        <w:trPr>
          <w:trHeight w:val="375"/>
        </w:trPr>
        <w:tc>
          <w:tcPr>
            <w:tcW w:w="2339" w:type="dxa"/>
            <w:hideMark/>
          </w:tcPr>
          <w:p w14:paraId="4A45520F" w14:textId="77777777" w:rsidR="00907389" w:rsidRPr="00907389" w:rsidRDefault="00907389" w:rsidP="00907389">
            <w:pPr>
              <w:spacing w:line="360" w:lineRule="auto"/>
              <w:rPr>
                <w:szCs w:val="28"/>
              </w:rPr>
            </w:pPr>
            <w:r w:rsidRPr="00907389">
              <w:rPr>
                <w:szCs w:val="28"/>
              </w:rPr>
              <w:t>CoPP</w:t>
            </w:r>
          </w:p>
        </w:tc>
        <w:tc>
          <w:tcPr>
            <w:tcW w:w="3468" w:type="dxa"/>
            <w:hideMark/>
          </w:tcPr>
          <w:p w14:paraId="6069E708" w14:textId="77777777" w:rsidR="00907389" w:rsidRPr="00907389" w:rsidRDefault="00907389" w:rsidP="00907389">
            <w:pPr>
              <w:spacing w:line="360" w:lineRule="auto"/>
              <w:rPr>
                <w:szCs w:val="28"/>
              </w:rPr>
            </w:pPr>
            <w:r w:rsidRPr="00907389">
              <w:rPr>
                <w:szCs w:val="28"/>
              </w:rPr>
              <w:t>Control Plane Policing</w:t>
            </w:r>
          </w:p>
        </w:tc>
        <w:tc>
          <w:tcPr>
            <w:tcW w:w="3425" w:type="dxa"/>
            <w:hideMark/>
          </w:tcPr>
          <w:p w14:paraId="59D11916" w14:textId="77777777" w:rsidR="00907389" w:rsidRPr="00907389" w:rsidRDefault="00907389" w:rsidP="00907389">
            <w:pPr>
              <w:spacing w:line="360" w:lineRule="auto"/>
              <w:rPr>
                <w:szCs w:val="28"/>
              </w:rPr>
            </w:pPr>
            <w:r w:rsidRPr="00907389">
              <w:rPr>
                <w:szCs w:val="28"/>
              </w:rPr>
              <w:t>Cơ chế bảo vệ mặt phẳng điều khiển</w:t>
            </w:r>
          </w:p>
        </w:tc>
      </w:tr>
      <w:tr w:rsidR="00907389" w:rsidRPr="00907389" w14:paraId="3655E232" w14:textId="77777777" w:rsidTr="00907389">
        <w:trPr>
          <w:trHeight w:val="375"/>
        </w:trPr>
        <w:tc>
          <w:tcPr>
            <w:tcW w:w="2339" w:type="dxa"/>
            <w:hideMark/>
          </w:tcPr>
          <w:p w14:paraId="64B6262F" w14:textId="77777777" w:rsidR="00907389" w:rsidRPr="00907389" w:rsidRDefault="00907389" w:rsidP="00907389">
            <w:pPr>
              <w:spacing w:line="360" w:lineRule="auto"/>
              <w:rPr>
                <w:szCs w:val="28"/>
              </w:rPr>
            </w:pPr>
            <w:r w:rsidRPr="00907389">
              <w:rPr>
                <w:szCs w:val="28"/>
              </w:rPr>
              <w:t>CPU</w:t>
            </w:r>
          </w:p>
        </w:tc>
        <w:tc>
          <w:tcPr>
            <w:tcW w:w="3468" w:type="dxa"/>
            <w:hideMark/>
          </w:tcPr>
          <w:p w14:paraId="3AE3B490" w14:textId="77777777" w:rsidR="00907389" w:rsidRPr="00907389" w:rsidRDefault="00907389" w:rsidP="00907389">
            <w:pPr>
              <w:spacing w:line="360" w:lineRule="auto"/>
              <w:rPr>
                <w:szCs w:val="28"/>
              </w:rPr>
            </w:pPr>
            <w:r w:rsidRPr="00907389">
              <w:rPr>
                <w:szCs w:val="28"/>
              </w:rPr>
              <w:t>Central Processing Unit</w:t>
            </w:r>
          </w:p>
        </w:tc>
        <w:tc>
          <w:tcPr>
            <w:tcW w:w="3425" w:type="dxa"/>
            <w:hideMark/>
          </w:tcPr>
          <w:p w14:paraId="4C92C9D6" w14:textId="77777777" w:rsidR="00907389" w:rsidRPr="00907389" w:rsidRDefault="00907389" w:rsidP="00907389">
            <w:pPr>
              <w:spacing w:line="360" w:lineRule="auto"/>
              <w:rPr>
                <w:szCs w:val="28"/>
              </w:rPr>
            </w:pPr>
            <w:r w:rsidRPr="00907389">
              <w:rPr>
                <w:szCs w:val="28"/>
              </w:rPr>
              <w:t>Bộ xử lý trung tâm</w:t>
            </w:r>
          </w:p>
        </w:tc>
      </w:tr>
      <w:tr w:rsidR="00907389" w:rsidRPr="00907389" w14:paraId="6CC8247E" w14:textId="77777777" w:rsidTr="00907389">
        <w:trPr>
          <w:trHeight w:val="375"/>
        </w:trPr>
        <w:tc>
          <w:tcPr>
            <w:tcW w:w="2339" w:type="dxa"/>
            <w:hideMark/>
          </w:tcPr>
          <w:p w14:paraId="17D36EA2" w14:textId="77777777" w:rsidR="00907389" w:rsidRPr="00907389" w:rsidRDefault="00907389" w:rsidP="00907389">
            <w:pPr>
              <w:spacing w:line="360" w:lineRule="auto"/>
              <w:rPr>
                <w:szCs w:val="28"/>
              </w:rPr>
            </w:pPr>
            <w:r w:rsidRPr="00907389">
              <w:rPr>
                <w:szCs w:val="28"/>
              </w:rPr>
              <w:t>CRUD</w:t>
            </w:r>
          </w:p>
        </w:tc>
        <w:tc>
          <w:tcPr>
            <w:tcW w:w="3468" w:type="dxa"/>
            <w:hideMark/>
          </w:tcPr>
          <w:p w14:paraId="254807DB" w14:textId="77777777" w:rsidR="00907389" w:rsidRPr="00907389" w:rsidRDefault="00907389" w:rsidP="00907389">
            <w:pPr>
              <w:spacing w:line="360" w:lineRule="auto"/>
              <w:rPr>
                <w:szCs w:val="28"/>
              </w:rPr>
            </w:pPr>
            <w:r w:rsidRPr="00907389">
              <w:rPr>
                <w:szCs w:val="28"/>
              </w:rPr>
              <w:t>Create, Read, Update, Delete</w:t>
            </w:r>
          </w:p>
        </w:tc>
        <w:tc>
          <w:tcPr>
            <w:tcW w:w="3425" w:type="dxa"/>
            <w:hideMark/>
          </w:tcPr>
          <w:p w14:paraId="57622F94" w14:textId="77777777" w:rsidR="00907389" w:rsidRPr="00907389" w:rsidRDefault="00907389" w:rsidP="00907389">
            <w:pPr>
              <w:spacing w:line="360" w:lineRule="auto"/>
              <w:rPr>
                <w:szCs w:val="28"/>
              </w:rPr>
            </w:pPr>
            <w:r w:rsidRPr="00907389">
              <w:rPr>
                <w:szCs w:val="28"/>
              </w:rPr>
              <w:t>Tạo – Đọc – Cập nhật – Xóa</w:t>
            </w:r>
          </w:p>
        </w:tc>
      </w:tr>
      <w:tr w:rsidR="00907389" w:rsidRPr="00907389" w14:paraId="62C244BA" w14:textId="77777777" w:rsidTr="00907389">
        <w:trPr>
          <w:trHeight w:val="375"/>
        </w:trPr>
        <w:tc>
          <w:tcPr>
            <w:tcW w:w="2339" w:type="dxa"/>
            <w:hideMark/>
          </w:tcPr>
          <w:p w14:paraId="552CECE9" w14:textId="77777777" w:rsidR="00907389" w:rsidRPr="00907389" w:rsidRDefault="00907389" w:rsidP="00907389">
            <w:pPr>
              <w:spacing w:line="360" w:lineRule="auto"/>
              <w:rPr>
                <w:szCs w:val="28"/>
              </w:rPr>
            </w:pPr>
            <w:r w:rsidRPr="00907389">
              <w:rPr>
                <w:szCs w:val="28"/>
              </w:rPr>
              <w:t>DB</w:t>
            </w:r>
          </w:p>
        </w:tc>
        <w:tc>
          <w:tcPr>
            <w:tcW w:w="3468" w:type="dxa"/>
            <w:hideMark/>
          </w:tcPr>
          <w:p w14:paraId="3789794B" w14:textId="77777777" w:rsidR="00907389" w:rsidRPr="00907389" w:rsidRDefault="00907389" w:rsidP="00907389">
            <w:pPr>
              <w:spacing w:line="360" w:lineRule="auto"/>
              <w:rPr>
                <w:szCs w:val="28"/>
              </w:rPr>
            </w:pPr>
            <w:r w:rsidRPr="00907389">
              <w:rPr>
                <w:szCs w:val="28"/>
              </w:rPr>
              <w:t>Database</w:t>
            </w:r>
          </w:p>
        </w:tc>
        <w:tc>
          <w:tcPr>
            <w:tcW w:w="3425" w:type="dxa"/>
            <w:hideMark/>
          </w:tcPr>
          <w:p w14:paraId="2FFEF323" w14:textId="77777777" w:rsidR="00907389" w:rsidRPr="00907389" w:rsidRDefault="00907389" w:rsidP="00907389">
            <w:pPr>
              <w:spacing w:line="360" w:lineRule="auto"/>
              <w:rPr>
                <w:szCs w:val="28"/>
              </w:rPr>
            </w:pPr>
            <w:r w:rsidRPr="00907389">
              <w:rPr>
                <w:szCs w:val="28"/>
              </w:rPr>
              <w:t>Cơ sở dữ liệu</w:t>
            </w:r>
          </w:p>
        </w:tc>
      </w:tr>
      <w:tr w:rsidR="00907389" w:rsidRPr="00907389" w14:paraId="39494587" w14:textId="77777777" w:rsidTr="00907389">
        <w:trPr>
          <w:trHeight w:val="375"/>
        </w:trPr>
        <w:tc>
          <w:tcPr>
            <w:tcW w:w="2339" w:type="dxa"/>
            <w:hideMark/>
          </w:tcPr>
          <w:p w14:paraId="51D38A8E" w14:textId="77777777" w:rsidR="00907389" w:rsidRPr="00907389" w:rsidRDefault="00907389" w:rsidP="00907389">
            <w:pPr>
              <w:spacing w:line="360" w:lineRule="auto"/>
              <w:rPr>
                <w:szCs w:val="28"/>
              </w:rPr>
            </w:pPr>
            <w:r w:rsidRPr="00907389">
              <w:rPr>
                <w:szCs w:val="28"/>
              </w:rPr>
              <w:t>DinD</w:t>
            </w:r>
          </w:p>
        </w:tc>
        <w:tc>
          <w:tcPr>
            <w:tcW w:w="3468" w:type="dxa"/>
            <w:hideMark/>
          </w:tcPr>
          <w:p w14:paraId="3B775482" w14:textId="77777777" w:rsidR="00907389" w:rsidRPr="00907389" w:rsidRDefault="00907389" w:rsidP="00907389">
            <w:pPr>
              <w:spacing w:line="360" w:lineRule="auto"/>
              <w:rPr>
                <w:szCs w:val="28"/>
              </w:rPr>
            </w:pPr>
            <w:r w:rsidRPr="00907389">
              <w:rPr>
                <w:szCs w:val="28"/>
              </w:rPr>
              <w:t>Docker in Docker</w:t>
            </w:r>
          </w:p>
        </w:tc>
        <w:tc>
          <w:tcPr>
            <w:tcW w:w="3425" w:type="dxa"/>
            <w:hideMark/>
          </w:tcPr>
          <w:p w14:paraId="6BF1E0C8" w14:textId="77777777" w:rsidR="00907389" w:rsidRPr="00907389" w:rsidRDefault="00907389" w:rsidP="00907389">
            <w:pPr>
              <w:spacing w:line="360" w:lineRule="auto"/>
              <w:rPr>
                <w:szCs w:val="28"/>
              </w:rPr>
            </w:pPr>
            <w:r w:rsidRPr="00907389">
              <w:rPr>
                <w:szCs w:val="28"/>
              </w:rPr>
              <w:t>Docker chạy trong Docker</w:t>
            </w:r>
          </w:p>
        </w:tc>
      </w:tr>
      <w:tr w:rsidR="00907389" w:rsidRPr="00907389" w14:paraId="66A9A162" w14:textId="77777777" w:rsidTr="00907389">
        <w:trPr>
          <w:trHeight w:val="375"/>
        </w:trPr>
        <w:tc>
          <w:tcPr>
            <w:tcW w:w="2339" w:type="dxa"/>
            <w:hideMark/>
          </w:tcPr>
          <w:p w14:paraId="4AFD2309" w14:textId="77777777" w:rsidR="00907389" w:rsidRPr="00907389" w:rsidRDefault="00907389" w:rsidP="00907389">
            <w:pPr>
              <w:spacing w:line="360" w:lineRule="auto"/>
              <w:rPr>
                <w:szCs w:val="28"/>
              </w:rPr>
            </w:pPr>
            <w:r w:rsidRPr="00907389">
              <w:rPr>
                <w:szCs w:val="28"/>
              </w:rPr>
              <w:t>DMA</w:t>
            </w:r>
          </w:p>
        </w:tc>
        <w:tc>
          <w:tcPr>
            <w:tcW w:w="3468" w:type="dxa"/>
            <w:hideMark/>
          </w:tcPr>
          <w:p w14:paraId="6C35E5AF" w14:textId="77777777" w:rsidR="00907389" w:rsidRPr="00907389" w:rsidRDefault="00907389" w:rsidP="00907389">
            <w:pPr>
              <w:spacing w:line="360" w:lineRule="auto"/>
              <w:rPr>
                <w:szCs w:val="28"/>
              </w:rPr>
            </w:pPr>
            <w:r w:rsidRPr="00907389">
              <w:rPr>
                <w:szCs w:val="28"/>
              </w:rPr>
              <w:t>Direct Memory Access</w:t>
            </w:r>
          </w:p>
        </w:tc>
        <w:tc>
          <w:tcPr>
            <w:tcW w:w="3425" w:type="dxa"/>
            <w:hideMark/>
          </w:tcPr>
          <w:p w14:paraId="6AB96D79" w14:textId="77777777" w:rsidR="00907389" w:rsidRPr="00907389" w:rsidRDefault="00907389" w:rsidP="00907389">
            <w:pPr>
              <w:spacing w:line="360" w:lineRule="auto"/>
              <w:rPr>
                <w:szCs w:val="28"/>
              </w:rPr>
            </w:pPr>
            <w:r w:rsidRPr="00907389">
              <w:rPr>
                <w:szCs w:val="28"/>
              </w:rPr>
              <w:t>Truy cập bộ nhớ trực tiếp</w:t>
            </w:r>
          </w:p>
        </w:tc>
      </w:tr>
      <w:tr w:rsidR="00907389" w:rsidRPr="00907389" w14:paraId="24B2333E" w14:textId="77777777" w:rsidTr="00907389">
        <w:trPr>
          <w:trHeight w:val="375"/>
        </w:trPr>
        <w:tc>
          <w:tcPr>
            <w:tcW w:w="2339" w:type="dxa"/>
            <w:hideMark/>
          </w:tcPr>
          <w:p w14:paraId="14A1120F" w14:textId="77777777" w:rsidR="00907389" w:rsidRPr="00907389" w:rsidRDefault="00907389" w:rsidP="00907389">
            <w:pPr>
              <w:spacing w:line="360" w:lineRule="auto"/>
              <w:rPr>
                <w:szCs w:val="28"/>
              </w:rPr>
            </w:pPr>
            <w:r w:rsidRPr="00907389">
              <w:rPr>
                <w:szCs w:val="28"/>
              </w:rPr>
              <w:t>DoS</w:t>
            </w:r>
          </w:p>
        </w:tc>
        <w:tc>
          <w:tcPr>
            <w:tcW w:w="3468" w:type="dxa"/>
            <w:hideMark/>
          </w:tcPr>
          <w:p w14:paraId="023E7AAE" w14:textId="77777777" w:rsidR="00907389" w:rsidRPr="00907389" w:rsidRDefault="00907389" w:rsidP="00907389">
            <w:pPr>
              <w:spacing w:line="360" w:lineRule="auto"/>
              <w:rPr>
                <w:szCs w:val="28"/>
              </w:rPr>
            </w:pPr>
            <w:r w:rsidRPr="00907389">
              <w:rPr>
                <w:szCs w:val="28"/>
              </w:rPr>
              <w:t>Denial of Service</w:t>
            </w:r>
          </w:p>
        </w:tc>
        <w:tc>
          <w:tcPr>
            <w:tcW w:w="3425" w:type="dxa"/>
            <w:hideMark/>
          </w:tcPr>
          <w:p w14:paraId="31F525A7" w14:textId="77777777" w:rsidR="00907389" w:rsidRPr="00907389" w:rsidRDefault="00907389" w:rsidP="00907389">
            <w:pPr>
              <w:spacing w:line="360" w:lineRule="auto"/>
              <w:rPr>
                <w:szCs w:val="28"/>
              </w:rPr>
            </w:pPr>
            <w:r w:rsidRPr="00907389">
              <w:rPr>
                <w:szCs w:val="28"/>
              </w:rPr>
              <w:t>Tấn công từ chối dịch vụ</w:t>
            </w:r>
          </w:p>
        </w:tc>
      </w:tr>
      <w:tr w:rsidR="00907389" w:rsidRPr="00907389" w14:paraId="74A47501" w14:textId="77777777" w:rsidTr="00907389">
        <w:trPr>
          <w:trHeight w:val="375"/>
        </w:trPr>
        <w:tc>
          <w:tcPr>
            <w:tcW w:w="2339" w:type="dxa"/>
            <w:hideMark/>
          </w:tcPr>
          <w:p w14:paraId="63648526" w14:textId="77777777" w:rsidR="00907389" w:rsidRPr="00907389" w:rsidRDefault="00907389" w:rsidP="00907389">
            <w:pPr>
              <w:spacing w:line="360" w:lineRule="auto"/>
              <w:rPr>
                <w:szCs w:val="28"/>
              </w:rPr>
            </w:pPr>
            <w:r w:rsidRPr="00907389">
              <w:rPr>
                <w:szCs w:val="28"/>
              </w:rPr>
              <w:t>DOWN</w:t>
            </w:r>
          </w:p>
        </w:tc>
        <w:tc>
          <w:tcPr>
            <w:tcW w:w="3468" w:type="dxa"/>
            <w:hideMark/>
          </w:tcPr>
          <w:p w14:paraId="2254E26A" w14:textId="77777777" w:rsidR="00907389" w:rsidRPr="00907389" w:rsidRDefault="00907389" w:rsidP="00907389">
            <w:pPr>
              <w:spacing w:line="360" w:lineRule="auto"/>
              <w:rPr>
                <w:szCs w:val="28"/>
              </w:rPr>
            </w:pPr>
            <w:r w:rsidRPr="00907389">
              <w:rPr>
                <w:szCs w:val="28"/>
              </w:rPr>
              <w:t>Link Down</w:t>
            </w:r>
          </w:p>
        </w:tc>
        <w:tc>
          <w:tcPr>
            <w:tcW w:w="3425" w:type="dxa"/>
            <w:hideMark/>
          </w:tcPr>
          <w:p w14:paraId="2D7ECDA8" w14:textId="77777777" w:rsidR="00907389" w:rsidRPr="00907389" w:rsidRDefault="00907389" w:rsidP="00907389">
            <w:pPr>
              <w:spacing w:line="360" w:lineRule="auto"/>
              <w:rPr>
                <w:szCs w:val="28"/>
              </w:rPr>
            </w:pPr>
            <w:r w:rsidRPr="00907389">
              <w:rPr>
                <w:szCs w:val="28"/>
              </w:rPr>
              <w:t>Trạng thái cổng ngắt</w:t>
            </w:r>
          </w:p>
        </w:tc>
      </w:tr>
      <w:tr w:rsidR="00907389" w:rsidRPr="00907389" w14:paraId="0A9FDA25" w14:textId="77777777" w:rsidTr="00907389">
        <w:trPr>
          <w:trHeight w:val="750"/>
        </w:trPr>
        <w:tc>
          <w:tcPr>
            <w:tcW w:w="2339" w:type="dxa"/>
            <w:hideMark/>
          </w:tcPr>
          <w:p w14:paraId="6429926F" w14:textId="77777777" w:rsidR="00907389" w:rsidRPr="00907389" w:rsidRDefault="00907389" w:rsidP="00907389">
            <w:pPr>
              <w:spacing w:line="360" w:lineRule="auto"/>
              <w:rPr>
                <w:szCs w:val="28"/>
              </w:rPr>
            </w:pPr>
            <w:r w:rsidRPr="00907389">
              <w:rPr>
                <w:szCs w:val="28"/>
              </w:rPr>
              <w:t>DSCP</w:t>
            </w:r>
          </w:p>
        </w:tc>
        <w:tc>
          <w:tcPr>
            <w:tcW w:w="3468" w:type="dxa"/>
            <w:hideMark/>
          </w:tcPr>
          <w:p w14:paraId="29E39BE5" w14:textId="77777777" w:rsidR="00907389" w:rsidRPr="00907389" w:rsidRDefault="00907389" w:rsidP="00907389">
            <w:pPr>
              <w:spacing w:line="360" w:lineRule="auto"/>
              <w:rPr>
                <w:szCs w:val="28"/>
              </w:rPr>
            </w:pPr>
            <w:r w:rsidRPr="00907389">
              <w:rPr>
                <w:szCs w:val="28"/>
              </w:rPr>
              <w:t>Differentiated Services Code Point</w:t>
            </w:r>
          </w:p>
        </w:tc>
        <w:tc>
          <w:tcPr>
            <w:tcW w:w="3425" w:type="dxa"/>
            <w:hideMark/>
          </w:tcPr>
          <w:p w14:paraId="1BE0656D" w14:textId="77777777" w:rsidR="00907389" w:rsidRPr="00907389" w:rsidRDefault="00907389" w:rsidP="00907389">
            <w:pPr>
              <w:spacing w:line="360" w:lineRule="auto"/>
              <w:rPr>
                <w:szCs w:val="28"/>
              </w:rPr>
            </w:pPr>
            <w:r w:rsidRPr="00907389">
              <w:rPr>
                <w:szCs w:val="28"/>
              </w:rPr>
              <w:t>Điểm đánh dấu dịch vụ phân biệt</w:t>
            </w:r>
          </w:p>
        </w:tc>
      </w:tr>
      <w:tr w:rsidR="00907389" w:rsidRPr="00907389" w14:paraId="3960EF24" w14:textId="77777777" w:rsidTr="00907389">
        <w:trPr>
          <w:trHeight w:val="375"/>
        </w:trPr>
        <w:tc>
          <w:tcPr>
            <w:tcW w:w="2339" w:type="dxa"/>
            <w:hideMark/>
          </w:tcPr>
          <w:p w14:paraId="31808539" w14:textId="77777777" w:rsidR="00907389" w:rsidRPr="00907389" w:rsidRDefault="00907389" w:rsidP="00907389">
            <w:pPr>
              <w:spacing w:line="360" w:lineRule="auto"/>
              <w:rPr>
                <w:szCs w:val="28"/>
              </w:rPr>
            </w:pPr>
            <w:r w:rsidRPr="00907389">
              <w:rPr>
                <w:szCs w:val="28"/>
              </w:rPr>
              <w:t>DWRR</w:t>
            </w:r>
          </w:p>
        </w:tc>
        <w:tc>
          <w:tcPr>
            <w:tcW w:w="3468" w:type="dxa"/>
            <w:hideMark/>
          </w:tcPr>
          <w:p w14:paraId="2A83B5FF" w14:textId="77777777" w:rsidR="00907389" w:rsidRPr="00907389" w:rsidRDefault="00907389" w:rsidP="00907389">
            <w:pPr>
              <w:spacing w:line="360" w:lineRule="auto"/>
              <w:rPr>
                <w:szCs w:val="28"/>
              </w:rPr>
            </w:pPr>
            <w:r w:rsidRPr="00907389">
              <w:rPr>
                <w:szCs w:val="28"/>
              </w:rPr>
              <w:t>Deficit Weighted Round Robin</w:t>
            </w:r>
          </w:p>
        </w:tc>
        <w:tc>
          <w:tcPr>
            <w:tcW w:w="3425" w:type="dxa"/>
            <w:hideMark/>
          </w:tcPr>
          <w:p w14:paraId="19E9CCC2" w14:textId="77777777" w:rsidR="00907389" w:rsidRPr="00907389" w:rsidRDefault="00907389" w:rsidP="00907389">
            <w:pPr>
              <w:spacing w:line="360" w:lineRule="auto"/>
              <w:rPr>
                <w:szCs w:val="28"/>
              </w:rPr>
            </w:pPr>
            <w:r w:rsidRPr="00907389">
              <w:rPr>
                <w:szCs w:val="28"/>
              </w:rPr>
              <w:t>Lập lịch vòng tròn có trọng số</w:t>
            </w:r>
          </w:p>
        </w:tc>
      </w:tr>
      <w:tr w:rsidR="00907389" w:rsidRPr="00907389" w14:paraId="1A6A03D9" w14:textId="77777777" w:rsidTr="00907389">
        <w:trPr>
          <w:trHeight w:val="375"/>
        </w:trPr>
        <w:tc>
          <w:tcPr>
            <w:tcW w:w="2339" w:type="dxa"/>
            <w:hideMark/>
          </w:tcPr>
          <w:p w14:paraId="56C3088D" w14:textId="77777777" w:rsidR="00907389" w:rsidRPr="00907389" w:rsidRDefault="00907389" w:rsidP="00907389">
            <w:pPr>
              <w:spacing w:line="360" w:lineRule="auto"/>
              <w:rPr>
                <w:szCs w:val="28"/>
              </w:rPr>
            </w:pPr>
            <w:r w:rsidRPr="00907389">
              <w:rPr>
                <w:szCs w:val="28"/>
              </w:rPr>
              <w:t>ECMP</w:t>
            </w:r>
          </w:p>
        </w:tc>
        <w:tc>
          <w:tcPr>
            <w:tcW w:w="3468" w:type="dxa"/>
            <w:hideMark/>
          </w:tcPr>
          <w:p w14:paraId="132BE636" w14:textId="77777777" w:rsidR="00907389" w:rsidRPr="00907389" w:rsidRDefault="00907389" w:rsidP="00907389">
            <w:pPr>
              <w:spacing w:line="360" w:lineRule="auto"/>
              <w:rPr>
                <w:szCs w:val="28"/>
              </w:rPr>
            </w:pPr>
            <w:r w:rsidRPr="00907389">
              <w:rPr>
                <w:szCs w:val="28"/>
              </w:rPr>
              <w:t>Equal-Cost Multi-Path</w:t>
            </w:r>
          </w:p>
        </w:tc>
        <w:tc>
          <w:tcPr>
            <w:tcW w:w="3425" w:type="dxa"/>
            <w:hideMark/>
          </w:tcPr>
          <w:p w14:paraId="162B690E" w14:textId="77777777" w:rsidR="00907389" w:rsidRPr="00907389" w:rsidRDefault="00907389" w:rsidP="00907389">
            <w:pPr>
              <w:spacing w:line="360" w:lineRule="auto"/>
              <w:rPr>
                <w:szCs w:val="28"/>
              </w:rPr>
            </w:pPr>
            <w:r w:rsidRPr="00907389">
              <w:rPr>
                <w:szCs w:val="28"/>
              </w:rPr>
              <w:t>Đa đường chi phí bằng nhau</w:t>
            </w:r>
          </w:p>
        </w:tc>
      </w:tr>
      <w:tr w:rsidR="00907389" w:rsidRPr="00907389" w14:paraId="1C539B3E" w14:textId="77777777" w:rsidTr="00907389">
        <w:trPr>
          <w:trHeight w:val="375"/>
        </w:trPr>
        <w:tc>
          <w:tcPr>
            <w:tcW w:w="2339" w:type="dxa"/>
            <w:hideMark/>
          </w:tcPr>
          <w:p w14:paraId="7022536D" w14:textId="77777777" w:rsidR="00907389" w:rsidRPr="00907389" w:rsidRDefault="00907389" w:rsidP="00907389">
            <w:pPr>
              <w:spacing w:line="360" w:lineRule="auto"/>
              <w:rPr>
                <w:szCs w:val="28"/>
              </w:rPr>
            </w:pPr>
            <w:r w:rsidRPr="00907389">
              <w:rPr>
                <w:szCs w:val="28"/>
              </w:rPr>
              <w:t>ERROR_DB</w:t>
            </w:r>
          </w:p>
        </w:tc>
        <w:tc>
          <w:tcPr>
            <w:tcW w:w="3468" w:type="dxa"/>
            <w:hideMark/>
          </w:tcPr>
          <w:p w14:paraId="6FE77441" w14:textId="77777777" w:rsidR="00907389" w:rsidRPr="00907389" w:rsidRDefault="00907389" w:rsidP="00907389">
            <w:pPr>
              <w:spacing w:line="360" w:lineRule="auto"/>
              <w:rPr>
                <w:szCs w:val="28"/>
              </w:rPr>
            </w:pPr>
            <w:r w:rsidRPr="00907389">
              <w:rPr>
                <w:szCs w:val="28"/>
              </w:rPr>
              <w:t>Error Database</w:t>
            </w:r>
          </w:p>
        </w:tc>
        <w:tc>
          <w:tcPr>
            <w:tcW w:w="3425" w:type="dxa"/>
            <w:hideMark/>
          </w:tcPr>
          <w:p w14:paraId="1D63E4F7" w14:textId="77777777" w:rsidR="00907389" w:rsidRPr="00907389" w:rsidRDefault="00907389" w:rsidP="00907389">
            <w:pPr>
              <w:spacing w:line="360" w:lineRule="auto"/>
              <w:rPr>
                <w:szCs w:val="28"/>
              </w:rPr>
            </w:pPr>
            <w:r w:rsidRPr="00907389">
              <w:rPr>
                <w:szCs w:val="28"/>
              </w:rPr>
              <w:t>CSDL ghi nhận lỗi bất đồng bộ</w:t>
            </w:r>
          </w:p>
        </w:tc>
      </w:tr>
      <w:tr w:rsidR="00907389" w:rsidRPr="00907389" w14:paraId="611F50EE" w14:textId="77777777" w:rsidTr="00907389">
        <w:trPr>
          <w:trHeight w:val="375"/>
        </w:trPr>
        <w:tc>
          <w:tcPr>
            <w:tcW w:w="2339" w:type="dxa"/>
            <w:hideMark/>
          </w:tcPr>
          <w:p w14:paraId="4E776640" w14:textId="77777777" w:rsidR="00907389" w:rsidRPr="00907389" w:rsidRDefault="00907389" w:rsidP="00907389">
            <w:pPr>
              <w:spacing w:line="360" w:lineRule="auto"/>
              <w:rPr>
                <w:szCs w:val="28"/>
              </w:rPr>
            </w:pPr>
            <w:r w:rsidRPr="00907389">
              <w:rPr>
                <w:szCs w:val="28"/>
              </w:rPr>
              <w:t>FDB</w:t>
            </w:r>
          </w:p>
        </w:tc>
        <w:tc>
          <w:tcPr>
            <w:tcW w:w="3468" w:type="dxa"/>
            <w:hideMark/>
          </w:tcPr>
          <w:p w14:paraId="559A7F17" w14:textId="77777777" w:rsidR="00907389" w:rsidRPr="00907389" w:rsidRDefault="00907389" w:rsidP="00907389">
            <w:pPr>
              <w:spacing w:line="360" w:lineRule="auto"/>
              <w:rPr>
                <w:szCs w:val="28"/>
              </w:rPr>
            </w:pPr>
            <w:r w:rsidRPr="00907389">
              <w:rPr>
                <w:szCs w:val="28"/>
              </w:rPr>
              <w:t>Forwarding Database</w:t>
            </w:r>
          </w:p>
        </w:tc>
        <w:tc>
          <w:tcPr>
            <w:tcW w:w="3425" w:type="dxa"/>
            <w:hideMark/>
          </w:tcPr>
          <w:p w14:paraId="230A6708" w14:textId="77777777" w:rsidR="00907389" w:rsidRPr="00907389" w:rsidRDefault="00907389" w:rsidP="00907389">
            <w:pPr>
              <w:spacing w:line="360" w:lineRule="auto"/>
              <w:rPr>
                <w:szCs w:val="28"/>
              </w:rPr>
            </w:pPr>
            <w:r w:rsidRPr="00907389">
              <w:rPr>
                <w:szCs w:val="28"/>
              </w:rPr>
              <w:t>Cơ sở dữ liệu chuyển tiếp MAC</w:t>
            </w:r>
          </w:p>
        </w:tc>
      </w:tr>
      <w:tr w:rsidR="00907389" w:rsidRPr="00907389" w14:paraId="6A1F217D" w14:textId="77777777" w:rsidTr="00907389">
        <w:trPr>
          <w:trHeight w:val="375"/>
        </w:trPr>
        <w:tc>
          <w:tcPr>
            <w:tcW w:w="2339" w:type="dxa"/>
            <w:hideMark/>
          </w:tcPr>
          <w:p w14:paraId="0970AF0E" w14:textId="77777777" w:rsidR="00907389" w:rsidRPr="00907389" w:rsidRDefault="00907389" w:rsidP="00907389">
            <w:pPr>
              <w:spacing w:line="360" w:lineRule="auto"/>
              <w:rPr>
                <w:szCs w:val="28"/>
              </w:rPr>
            </w:pPr>
            <w:r w:rsidRPr="00907389">
              <w:rPr>
                <w:szCs w:val="28"/>
              </w:rPr>
              <w:t>FEC</w:t>
            </w:r>
          </w:p>
        </w:tc>
        <w:tc>
          <w:tcPr>
            <w:tcW w:w="3468" w:type="dxa"/>
            <w:hideMark/>
          </w:tcPr>
          <w:p w14:paraId="42F8517A" w14:textId="77777777" w:rsidR="00907389" w:rsidRPr="00907389" w:rsidRDefault="00907389" w:rsidP="00907389">
            <w:pPr>
              <w:spacing w:line="360" w:lineRule="auto"/>
              <w:rPr>
                <w:szCs w:val="28"/>
              </w:rPr>
            </w:pPr>
            <w:r w:rsidRPr="00907389">
              <w:rPr>
                <w:szCs w:val="28"/>
              </w:rPr>
              <w:t>Forward Error Correction</w:t>
            </w:r>
          </w:p>
        </w:tc>
        <w:tc>
          <w:tcPr>
            <w:tcW w:w="3425" w:type="dxa"/>
            <w:hideMark/>
          </w:tcPr>
          <w:p w14:paraId="4B5A814C" w14:textId="77777777" w:rsidR="00907389" w:rsidRPr="00907389" w:rsidRDefault="00907389" w:rsidP="00907389">
            <w:pPr>
              <w:spacing w:line="360" w:lineRule="auto"/>
              <w:rPr>
                <w:szCs w:val="28"/>
              </w:rPr>
            </w:pPr>
            <w:r w:rsidRPr="00907389">
              <w:rPr>
                <w:szCs w:val="28"/>
              </w:rPr>
              <w:t>Sửa lỗi hướng tới</w:t>
            </w:r>
          </w:p>
        </w:tc>
      </w:tr>
      <w:tr w:rsidR="00907389" w:rsidRPr="00907389" w14:paraId="064C4046" w14:textId="77777777" w:rsidTr="00907389">
        <w:trPr>
          <w:trHeight w:val="375"/>
        </w:trPr>
        <w:tc>
          <w:tcPr>
            <w:tcW w:w="2339" w:type="dxa"/>
            <w:hideMark/>
          </w:tcPr>
          <w:p w14:paraId="4754B34B" w14:textId="77777777" w:rsidR="00907389" w:rsidRPr="00907389" w:rsidRDefault="00907389" w:rsidP="00907389">
            <w:pPr>
              <w:spacing w:line="360" w:lineRule="auto"/>
              <w:rPr>
                <w:szCs w:val="28"/>
              </w:rPr>
            </w:pPr>
            <w:r w:rsidRPr="00907389">
              <w:rPr>
                <w:szCs w:val="28"/>
              </w:rPr>
              <w:lastRenderedPageBreak/>
              <w:t>FRR</w:t>
            </w:r>
          </w:p>
        </w:tc>
        <w:tc>
          <w:tcPr>
            <w:tcW w:w="3468" w:type="dxa"/>
            <w:hideMark/>
          </w:tcPr>
          <w:p w14:paraId="176F19E4" w14:textId="77777777" w:rsidR="00907389" w:rsidRPr="00907389" w:rsidRDefault="00907389" w:rsidP="00907389">
            <w:pPr>
              <w:spacing w:line="360" w:lineRule="auto"/>
              <w:rPr>
                <w:szCs w:val="28"/>
              </w:rPr>
            </w:pPr>
            <w:r w:rsidRPr="00907389">
              <w:rPr>
                <w:szCs w:val="28"/>
              </w:rPr>
              <w:t>Free Range Routing</w:t>
            </w:r>
          </w:p>
        </w:tc>
        <w:tc>
          <w:tcPr>
            <w:tcW w:w="3425" w:type="dxa"/>
            <w:hideMark/>
          </w:tcPr>
          <w:p w14:paraId="1C410AE9" w14:textId="77777777" w:rsidR="00907389" w:rsidRPr="00907389" w:rsidRDefault="00907389" w:rsidP="00907389">
            <w:pPr>
              <w:spacing w:line="360" w:lineRule="auto"/>
              <w:rPr>
                <w:szCs w:val="28"/>
              </w:rPr>
            </w:pPr>
            <w:r w:rsidRPr="00907389">
              <w:rPr>
                <w:szCs w:val="28"/>
              </w:rPr>
              <w:t>Bộ định tuyến mã nguồn mở</w:t>
            </w:r>
          </w:p>
        </w:tc>
      </w:tr>
      <w:tr w:rsidR="00907389" w:rsidRPr="00907389" w14:paraId="7B02CFBE" w14:textId="77777777" w:rsidTr="00907389">
        <w:trPr>
          <w:trHeight w:val="375"/>
        </w:trPr>
        <w:tc>
          <w:tcPr>
            <w:tcW w:w="2339" w:type="dxa"/>
            <w:hideMark/>
          </w:tcPr>
          <w:p w14:paraId="364A76AD" w14:textId="77777777" w:rsidR="00907389" w:rsidRPr="00907389" w:rsidRDefault="00907389" w:rsidP="00907389">
            <w:pPr>
              <w:spacing w:line="360" w:lineRule="auto"/>
              <w:rPr>
                <w:szCs w:val="28"/>
              </w:rPr>
            </w:pPr>
            <w:r w:rsidRPr="00907389">
              <w:rPr>
                <w:szCs w:val="28"/>
              </w:rPr>
              <w:t>GET</w:t>
            </w:r>
          </w:p>
        </w:tc>
        <w:tc>
          <w:tcPr>
            <w:tcW w:w="3468" w:type="dxa"/>
            <w:hideMark/>
          </w:tcPr>
          <w:p w14:paraId="61B79BFE" w14:textId="77777777" w:rsidR="00907389" w:rsidRPr="00907389" w:rsidRDefault="00907389" w:rsidP="00907389">
            <w:pPr>
              <w:spacing w:line="360" w:lineRule="auto"/>
              <w:rPr>
                <w:szCs w:val="28"/>
              </w:rPr>
            </w:pPr>
            <w:r w:rsidRPr="00907389">
              <w:rPr>
                <w:szCs w:val="28"/>
              </w:rPr>
              <w:t>HTTP GET Method</w:t>
            </w:r>
          </w:p>
        </w:tc>
        <w:tc>
          <w:tcPr>
            <w:tcW w:w="3425" w:type="dxa"/>
            <w:hideMark/>
          </w:tcPr>
          <w:p w14:paraId="5BE8549C" w14:textId="77777777" w:rsidR="00907389" w:rsidRPr="00907389" w:rsidRDefault="00907389" w:rsidP="00907389">
            <w:pPr>
              <w:spacing w:line="360" w:lineRule="auto"/>
              <w:rPr>
                <w:szCs w:val="28"/>
              </w:rPr>
            </w:pPr>
            <w:r w:rsidRPr="00907389">
              <w:rPr>
                <w:szCs w:val="28"/>
              </w:rPr>
              <w:t>Phương thức truy vấn</w:t>
            </w:r>
          </w:p>
        </w:tc>
      </w:tr>
      <w:tr w:rsidR="00907389" w:rsidRPr="00907389" w14:paraId="769A0B83" w14:textId="77777777" w:rsidTr="00907389">
        <w:trPr>
          <w:trHeight w:val="375"/>
        </w:trPr>
        <w:tc>
          <w:tcPr>
            <w:tcW w:w="2339" w:type="dxa"/>
            <w:hideMark/>
          </w:tcPr>
          <w:p w14:paraId="35E89B85" w14:textId="77777777" w:rsidR="00907389" w:rsidRPr="00907389" w:rsidRDefault="00907389" w:rsidP="00907389">
            <w:pPr>
              <w:spacing w:line="360" w:lineRule="auto"/>
              <w:rPr>
                <w:szCs w:val="28"/>
              </w:rPr>
            </w:pPr>
            <w:r w:rsidRPr="00907389">
              <w:rPr>
                <w:szCs w:val="28"/>
              </w:rPr>
              <w:t>GPG</w:t>
            </w:r>
          </w:p>
        </w:tc>
        <w:tc>
          <w:tcPr>
            <w:tcW w:w="3468" w:type="dxa"/>
            <w:hideMark/>
          </w:tcPr>
          <w:p w14:paraId="37A2FB95" w14:textId="77777777" w:rsidR="00907389" w:rsidRPr="00907389" w:rsidRDefault="00907389" w:rsidP="00907389">
            <w:pPr>
              <w:spacing w:line="360" w:lineRule="auto"/>
              <w:rPr>
                <w:szCs w:val="28"/>
              </w:rPr>
            </w:pPr>
            <w:r w:rsidRPr="00907389">
              <w:rPr>
                <w:szCs w:val="28"/>
              </w:rPr>
              <w:t>GNU Privacy Guard</w:t>
            </w:r>
          </w:p>
        </w:tc>
        <w:tc>
          <w:tcPr>
            <w:tcW w:w="3425" w:type="dxa"/>
            <w:hideMark/>
          </w:tcPr>
          <w:p w14:paraId="029A5ACD" w14:textId="77777777" w:rsidR="00907389" w:rsidRPr="00907389" w:rsidRDefault="00907389" w:rsidP="00907389">
            <w:pPr>
              <w:spacing w:line="360" w:lineRule="auto"/>
              <w:rPr>
                <w:szCs w:val="28"/>
              </w:rPr>
            </w:pPr>
            <w:r w:rsidRPr="00907389">
              <w:rPr>
                <w:szCs w:val="28"/>
              </w:rPr>
              <w:t>Công cụ ký/xác thực mã</w:t>
            </w:r>
          </w:p>
        </w:tc>
      </w:tr>
      <w:tr w:rsidR="00907389" w:rsidRPr="00907389" w14:paraId="443BF8A3" w14:textId="77777777" w:rsidTr="00907389">
        <w:trPr>
          <w:trHeight w:val="375"/>
        </w:trPr>
        <w:tc>
          <w:tcPr>
            <w:tcW w:w="2339" w:type="dxa"/>
            <w:hideMark/>
          </w:tcPr>
          <w:p w14:paraId="0EB8A4C5" w14:textId="77777777" w:rsidR="00907389" w:rsidRPr="00907389" w:rsidRDefault="00907389" w:rsidP="00907389">
            <w:pPr>
              <w:spacing w:line="360" w:lineRule="auto"/>
              <w:rPr>
                <w:szCs w:val="28"/>
              </w:rPr>
            </w:pPr>
            <w:r w:rsidRPr="00907389">
              <w:rPr>
                <w:szCs w:val="28"/>
              </w:rPr>
              <w:t>gRPC</w:t>
            </w:r>
          </w:p>
        </w:tc>
        <w:tc>
          <w:tcPr>
            <w:tcW w:w="3468" w:type="dxa"/>
            <w:hideMark/>
          </w:tcPr>
          <w:p w14:paraId="5C95CDA4" w14:textId="77777777" w:rsidR="00907389" w:rsidRPr="00907389" w:rsidRDefault="00907389" w:rsidP="00907389">
            <w:pPr>
              <w:spacing w:line="360" w:lineRule="auto"/>
              <w:rPr>
                <w:szCs w:val="28"/>
              </w:rPr>
            </w:pPr>
            <w:r w:rsidRPr="00907389">
              <w:rPr>
                <w:szCs w:val="28"/>
              </w:rPr>
              <w:t>Google Remote Procedure Call</w:t>
            </w:r>
          </w:p>
        </w:tc>
        <w:tc>
          <w:tcPr>
            <w:tcW w:w="3425" w:type="dxa"/>
            <w:hideMark/>
          </w:tcPr>
          <w:p w14:paraId="79FEEFA1" w14:textId="77777777" w:rsidR="00907389" w:rsidRPr="00907389" w:rsidRDefault="00907389" w:rsidP="00907389">
            <w:pPr>
              <w:spacing w:line="360" w:lineRule="auto"/>
              <w:rPr>
                <w:szCs w:val="28"/>
              </w:rPr>
            </w:pPr>
            <w:r w:rsidRPr="00907389">
              <w:rPr>
                <w:szCs w:val="28"/>
              </w:rPr>
              <w:t>RPC dùng HTTP/2</w:t>
            </w:r>
          </w:p>
        </w:tc>
      </w:tr>
      <w:tr w:rsidR="00907389" w:rsidRPr="00907389" w14:paraId="13B64FC3" w14:textId="77777777" w:rsidTr="00907389">
        <w:trPr>
          <w:trHeight w:val="375"/>
        </w:trPr>
        <w:tc>
          <w:tcPr>
            <w:tcW w:w="2339" w:type="dxa"/>
            <w:hideMark/>
          </w:tcPr>
          <w:p w14:paraId="4BBE5683" w14:textId="77777777" w:rsidR="00907389" w:rsidRPr="00907389" w:rsidRDefault="00907389" w:rsidP="00907389">
            <w:pPr>
              <w:spacing w:line="360" w:lineRule="auto"/>
              <w:rPr>
                <w:szCs w:val="28"/>
              </w:rPr>
            </w:pPr>
            <w:r w:rsidRPr="00907389">
              <w:rPr>
                <w:szCs w:val="28"/>
              </w:rPr>
              <w:t>GRUB</w:t>
            </w:r>
          </w:p>
        </w:tc>
        <w:tc>
          <w:tcPr>
            <w:tcW w:w="3468" w:type="dxa"/>
            <w:hideMark/>
          </w:tcPr>
          <w:p w14:paraId="6009BC80" w14:textId="77777777" w:rsidR="00907389" w:rsidRPr="00907389" w:rsidRDefault="00907389" w:rsidP="00907389">
            <w:pPr>
              <w:spacing w:line="360" w:lineRule="auto"/>
              <w:rPr>
                <w:szCs w:val="28"/>
              </w:rPr>
            </w:pPr>
            <w:r w:rsidRPr="00907389">
              <w:rPr>
                <w:szCs w:val="28"/>
              </w:rPr>
              <w:t>Grand Unified Bootloader</w:t>
            </w:r>
          </w:p>
        </w:tc>
        <w:tc>
          <w:tcPr>
            <w:tcW w:w="3425" w:type="dxa"/>
            <w:hideMark/>
          </w:tcPr>
          <w:p w14:paraId="70915D54" w14:textId="77777777" w:rsidR="00907389" w:rsidRPr="00907389" w:rsidRDefault="00907389" w:rsidP="00907389">
            <w:pPr>
              <w:spacing w:line="360" w:lineRule="auto"/>
              <w:rPr>
                <w:szCs w:val="28"/>
              </w:rPr>
            </w:pPr>
            <w:r w:rsidRPr="00907389">
              <w:rPr>
                <w:szCs w:val="28"/>
              </w:rPr>
              <w:t>Trình nạp khởi động</w:t>
            </w:r>
          </w:p>
        </w:tc>
      </w:tr>
      <w:tr w:rsidR="00907389" w:rsidRPr="00907389" w14:paraId="2E80EABA" w14:textId="77777777" w:rsidTr="00907389">
        <w:trPr>
          <w:trHeight w:val="375"/>
        </w:trPr>
        <w:tc>
          <w:tcPr>
            <w:tcW w:w="2339" w:type="dxa"/>
            <w:hideMark/>
          </w:tcPr>
          <w:p w14:paraId="541EA336" w14:textId="77777777" w:rsidR="00907389" w:rsidRPr="00907389" w:rsidRDefault="00907389" w:rsidP="00907389">
            <w:pPr>
              <w:spacing w:line="360" w:lineRule="auto"/>
              <w:rPr>
                <w:szCs w:val="28"/>
              </w:rPr>
            </w:pPr>
            <w:r w:rsidRPr="00907389">
              <w:rPr>
                <w:szCs w:val="28"/>
              </w:rPr>
              <w:t>HAL</w:t>
            </w:r>
          </w:p>
        </w:tc>
        <w:tc>
          <w:tcPr>
            <w:tcW w:w="3468" w:type="dxa"/>
            <w:hideMark/>
          </w:tcPr>
          <w:p w14:paraId="36683160" w14:textId="77777777" w:rsidR="00907389" w:rsidRPr="00907389" w:rsidRDefault="00907389" w:rsidP="00907389">
            <w:pPr>
              <w:spacing w:line="360" w:lineRule="auto"/>
              <w:rPr>
                <w:szCs w:val="28"/>
              </w:rPr>
            </w:pPr>
            <w:r w:rsidRPr="00907389">
              <w:rPr>
                <w:szCs w:val="28"/>
              </w:rPr>
              <w:t>Hardware Abstraction Layer</w:t>
            </w:r>
          </w:p>
        </w:tc>
        <w:tc>
          <w:tcPr>
            <w:tcW w:w="3425" w:type="dxa"/>
            <w:hideMark/>
          </w:tcPr>
          <w:p w14:paraId="563AF2C9" w14:textId="77777777" w:rsidR="00907389" w:rsidRPr="00907389" w:rsidRDefault="00907389" w:rsidP="00907389">
            <w:pPr>
              <w:spacing w:line="360" w:lineRule="auto"/>
              <w:rPr>
                <w:szCs w:val="28"/>
              </w:rPr>
            </w:pPr>
            <w:r w:rsidRPr="00907389">
              <w:rPr>
                <w:szCs w:val="28"/>
              </w:rPr>
              <w:t>Lớp trừu tượng hóa phần cứng</w:t>
            </w:r>
          </w:p>
        </w:tc>
      </w:tr>
      <w:tr w:rsidR="00907389" w:rsidRPr="00907389" w14:paraId="144C5E0E" w14:textId="77777777" w:rsidTr="00907389">
        <w:trPr>
          <w:trHeight w:val="375"/>
        </w:trPr>
        <w:tc>
          <w:tcPr>
            <w:tcW w:w="2339" w:type="dxa"/>
            <w:hideMark/>
          </w:tcPr>
          <w:p w14:paraId="22B9B604" w14:textId="77777777" w:rsidR="00907389" w:rsidRPr="00907389" w:rsidRDefault="00907389" w:rsidP="00907389">
            <w:pPr>
              <w:spacing w:line="360" w:lineRule="auto"/>
              <w:rPr>
                <w:szCs w:val="28"/>
              </w:rPr>
            </w:pPr>
            <w:r w:rsidRPr="00907389">
              <w:rPr>
                <w:szCs w:val="28"/>
              </w:rPr>
              <w:t>HWSKU</w:t>
            </w:r>
          </w:p>
        </w:tc>
        <w:tc>
          <w:tcPr>
            <w:tcW w:w="3468" w:type="dxa"/>
            <w:hideMark/>
          </w:tcPr>
          <w:p w14:paraId="49888621" w14:textId="77777777" w:rsidR="00907389" w:rsidRPr="00907389" w:rsidRDefault="00907389" w:rsidP="00907389">
            <w:pPr>
              <w:spacing w:line="360" w:lineRule="auto"/>
              <w:rPr>
                <w:szCs w:val="28"/>
              </w:rPr>
            </w:pPr>
            <w:r w:rsidRPr="00907389">
              <w:rPr>
                <w:szCs w:val="28"/>
              </w:rPr>
              <w:t>Hardware Stock Keeping Unit</w:t>
            </w:r>
          </w:p>
        </w:tc>
        <w:tc>
          <w:tcPr>
            <w:tcW w:w="3425" w:type="dxa"/>
            <w:hideMark/>
          </w:tcPr>
          <w:p w14:paraId="158E6F31" w14:textId="77777777" w:rsidR="00907389" w:rsidRPr="00907389" w:rsidRDefault="00907389" w:rsidP="00907389">
            <w:pPr>
              <w:spacing w:line="360" w:lineRule="auto"/>
              <w:rPr>
                <w:szCs w:val="28"/>
              </w:rPr>
            </w:pPr>
            <w:r w:rsidRPr="00907389">
              <w:rPr>
                <w:szCs w:val="28"/>
              </w:rPr>
              <w:t>Định danh biến thể phần cứng</w:t>
            </w:r>
          </w:p>
        </w:tc>
      </w:tr>
      <w:tr w:rsidR="00907389" w:rsidRPr="00907389" w14:paraId="6D19518E" w14:textId="77777777" w:rsidTr="00907389">
        <w:trPr>
          <w:trHeight w:val="375"/>
        </w:trPr>
        <w:tc>
          <w:tcPr>
            <w:tcW w:w="2339" w:type="dxa"/>
            <w:hideMark/>
          </w:tcPr>
          <w:p w14:paraId="50C0FBDA" w14:textId="77777777" w:rsidR="00907389" w:rsidRPr="00907389" w:rsidRDefault="00907389" w:rsidP="00907389">
            <w:pPr>
              <w:spacing w:line="360" w:lineRule="auto"/>
              <w:rPr>
                <w:szCs w:val="28"/>
              </w:rPr>
            </w:pPr>
            <w:r w:rsidRPr="00907389">
              <w:rPr>
                <w:szCs w:val="28"/>
              </w:rPr>
              <w:t>I/O</w:t>
            </w:r>
          </w:p>
        </w:tc>
        <w:tc>
          <w:tcPr>
            <w:tcW w:w="3468" w:type="dxa"/>
            <w:hideMark/>
          </w:tcPr>
          <w:p w14:paraId="168ABFF3" w14:textId="77777777" w:rsidR="00907389" w:rsidRPr="00907389" w:rsidRDefault="00907389" w:rsidP="00907389">
            <w:pPr>
              <w:spacing w:line="360" w:lineRule="auto"/>
              <w:rPr>
                <w:szCs w:val="28"/>
              </w:rPr>
            </w:pPr>
            <w:r w:rsidRPr="00907389">
              <w:rPr>
                <w:szCs w:val="28"/>
              </w:rPr>
              <w:t>Input / Output</w:t>
            </w:r>
          </w:p>
        </w:tc>
        <w:tc>
          <w:tcPr>
            <w:tcW w:w="3425" w:type="dxa"/>
            <w:hideMark/>
          </w:tcPr>
          <w:p w14:paraId="63F29A60" w14:textId="77777777" w:rsidR="00907389" w:rsidRPr="00907389" w:rsidRDefault="00907389" w:rsidP="00907389">
            <w:pPr>
              <w:spacing w:line="360" w:lineRule="auto"/>
              <w:rPr>
                <w:szCs w:val="28"/>
              </w:rPr>
            </w:pPr>
            <w:r w:rsidRPr="00907389">
              <w:rPr>
                <w:szCs w:val="28"/>
              </w:rPr>
              <w:t>Vào / ra dữ liệu</w:t>
            </w:r>
          </w:p>
        </w:tc>
      </w:tr>
      <w:tr w:rsidR="00907389" w:rsidRPr="00907389" w14:paraId="267F8F72" w14:textId="77777777" w:rsidTr="00907389">
        <w:trPr>
          <w:trHeight w:val="375"/>
        </w:trPr>
        <w:tc>
          <w:tcPr>
            <w:tcW w:w="2339" w:type="dxa"/>
            <w:hideMark/>
          </w:tcPr>
          <w:p w14:paraId="7F5A9803" w14:textId="77777777" w:rsidR="00907389" w:rsidRPr="00907389" w:rsidRDefault="00907389" w:rsidP="00907389">
            <w:pPr>
              <w:spacing w:line="360" w:lineRule="auto"/>
              <w:rPr>
                <w:szCs w:val="28"/>
              </w:rPr>
            </w:pPr>
            <w:r w:rsidRPr="00907389">
              <w:rPr>
                <w:szCs w:val="28"/>
              </w:rPr>
              <w:t>ID</w:t>
            </w:r>
          </w:p>
        </w:tc>
        <w:tc>
          <w:tcPr>
            <w:tcW w:w="3468" w:type="dxa"/>
            <w:hideMark/>
          </w:tcPr>
          <w:p w14:paraId="5186ACCA" w14:textId="77777777" w:rsidR="00907389" w:rsidRPr="00907389" w:rsidRDefault="00907389" w:rsidP="00907389">
            <w:pPr>
              <w:spacing w:line="360" w:lineRule="auto"/>
              <w:rPr>
                <w:szCs w:val="28"/>
              </w:rPr>
            </w:pPr>
            <w:r w:rsidRPr="00907389">
              <w:rPr>
                <w:szCs w:val="28"/>
              </w:rPr>
              <w:t>Identifier</w:t>
            </w:r>
          </w:p>
        </w:tc>
        <w:tc>
          <w:tcPr>
            <w:tcW w:w="3425" w:type="dxa"/>
            <w:hideMark/>
          </w:tcPr>
          <w:p w14:paraId="369FAB68" w14:textId="77777777" w:rsidR="00907389" w:rsidRPr="00907389" w:rsidRDefault="00907389" w:rsidP="00907389">
            <w:pPr>
              <w:spacing w:line="360" w:lineRule="auto"/>
              <w:rPr>
                <w:szCs w:val="28"/>
              </w:rPr>
            </w:pPr>
            <w:r w:rsidRPr="00907389">
              <w:rPr>
                <w:szCs w:val="28"/>
              </w:rPr>
              <w:t>Định danh</w:t>
            </w:r>
          </w:p>
        </w:tc>
      </w:tr>
      <w:tr w:rsidR="00907389" w:rsidRPr="00907389" w14:paraId="3522F8A4" w14:textId="77777777" w:rsidTr="00907389">
        <w:trPr>
          <w:trHeight w:val="375"/>
        </w:trPr>
        <w:tc>
          <w:tcPr>
            <w:tcW w:w="2339" w:type="dxa"/>
            <w:hideMark/>
          </w:tcPr>
          <w:p w14:paraId="06AEDA04" w14:textId="77777777" w:rsidR="00907389" w:rsidRPr="00907389" w:rsidRDefault="00907389" w:rsidP="00907389">
            <w:pPr>
              <w:spacing w:line="360" w:lineRule="auto"/>
              <w:rPr>
                <w:szCs w:val="28"/>
              </w:rPr>
            </w:pPr>
            <w:r w:rsidRPr="00907389">
              <w:rPr>
                <w:szCs w:val="28"/>
              </w:rPr>
              <w:t>INT</w:t>
            </w:r>
          </w:p>
        </w:tc>
        <w:tc>
          <w:tcPr>
            <w:tcW w:w="3468" w:type="dxa"/>
            <w:hideMark/>
          </w:tcPr>
          <w:p w14:paraId="7CEE7782" w14:textId="77777777" w:rsidR="00907389" w:rsidRPr="00907389" w:rsidRDefault="00907389" w:rsidP="00907389">
            <w:pPr>
              <w:spacing w:line="360" w:lineRule="auto"/>
              <w:rPr>
                <w:szCs w:val="28"/>
              </w:rPr>
            </w:pPr>
            <w:r w:rsidRPr="00907389">
              <w:rPr>
                <w:szCs w:val="28"/>
              </w:rPr>
              <w:t>In-band Network Telemetry</w:t>
            </w:r>
          </w:p>
        </w:tc>
        <w:tc>
          <w:tcPr>
            <w:tcW w:w="3425" w:type="dxa"/>
            <w:hideMark/>
          </w:tcPr>
          <w:p w14:paraId="636BAEEF" w14:textId="77777777" w:rsidR="00907389" w:rsidRPr="00907389" w:rsidRDefault="00907389" w:rsidP="00907389">
            <w:pPr>
              <w:spacing w:line="360" w:lineRule="auto"/>
              <w:rPr>
                <w:szCs w:val="28"/>
              </w:rPr>
            </w:pPr>
            <w:r w:rsidRPr="00907389">
              <w:rPr>
                <w:szCs w:val="28"/>
              </w:rPr>
              <w:t>Telemetry trong luồng</w:t>
            </w:r>
          </w:p>
        </w:tc>
      </w:tr>
      <w:tr w:rsidR="00907389" w:rsidRPr="00907389" w14:paraId="2D7F5591" w14:textId="77777777" w:rsidTr="00907389">
        <w:trPr>
          <w:trHeight w:val="375"/>
        </w:trPr>
        <w:tc>
          <w:tcPr>
            <w:tcW w:w="2339" w:type="dxa"/>
            <w:hideMark/>
          </w:tcPr>
          <w:p w14:paraId="19A9820C" w14:textId="77777777" w:rsidR="00907389" w:rsidRPr="00907389" w:rsidRDefault="00907389" w:rsidP="00907389">
            <w:pPr>
              <w:spacing w:line="360" w:lineRule="auto"/>
              <w:rPr>
                <w:szCs w:val="28"/>
              </w:rPr>
            </w:pPr>
            <w:r w:rsidRPr="00907389">
              <w:rPr>
                <w:szCs w:val="28"/>
              </w:rPr>
              <w:t>INTF</w:t>
            </w:r>
          </w:p>
        </w:tc>
        <w:tc>
          <w:tcPr>
            <w:tcW w:w="3468" w:type="dxa"/>
            <w:hideMark/>
          </w:tcPr>
          <w:p w14:paraId="16EED15E" w14:textId="77777777" w:rsidR="00907389" w:rsidRPr="00907389" w:rsidRDefault="00907389" w:rsidP="00907389">
            <w:pPr>
              <w:spacing w:line="360" w:lineRule="auto"/>
              <w:rPr>
                <w:szCs w:val="28"/>
              </w:rPr>
            </w:pPr>
            <w:r w:rsidRPr="00907389">
              <w:rPr>
                <w:szCs w:val="28"/>
              </w:rPr>
              <w:t>Interface</w:t>
            </w:r>
          </w:p>
        </w:tc>
        <w:tc>
          <w:tcPr>
            <w:tcW w:w="3425" w:type="dxa"/>
            <w:hideMark/>
          </w:tcPr>
          <w:p w14:paraId="62E2AFCE" w14:textId="77777777" w:rsidR="00907389" w:rsidRPr="00907389" w:rsidRDefault="00907389" w:rsidP="00907389">
            <w:pPr>
              <w:spacing w:line="360" w:lineRule="auto"/>
              <w:rPr>
                <w:szCs w:val="28"/>
              </w:rPr>
            </w:pPr>
            <w:r w:rsidRPr="00907389">
              <w:rPr>
                <w:szCs w:val="28"/>
              </w:rPr>
              <w:t>Giao diện mạng</w:t>
            </w:r>
          </w:p>
        </w:tc>
      </w:tr>
      <w:tr w:rsidR="00907389" w:rsidRPr="00907389" w14:paraId="6BC2BEA4" w14:textId="77777777" w:rsidTr="00907389">
        <w:trPr>
          <w:trHeight w:val="375"/>
        </w:trPr>
        <w:tc>
          <w:tcPr>
            <w:tcW w:w="2339" w:type="dxa"/>
            <w:hideMark/>
          </w:tcPr>
          <w:p w14:paraId="09026C74" w14:textId="77777777" w:rsidR="00907389" w:rsidRPr="00907389" w:rsidRDefault="00907389" w:rsidP="00907389">
            <w:pPr>
              <w:spacing w:line="360" w:lineRule="auto"/>
              <w:rPr>
                <w:szCs w:val="28"/>
              </w:rPr>
            </w:pPr>
            <w:r w:rsidRPr="00907389">
              <w:rPr>
                <w:szCs w:val="28"/>
              </w:rPr>
              <w:t>IO</w:t>
            </w:r>
          </w:p>
        </w:tc>
        <w:tc>
          <w:tcPr>
            <w:tcW w:w="3468" w:type="dxa"/>
            <w:hideMark/>
          </w:tcPr>
          <w:p w14:paraId="3D074A46" w14:textId="77777777" w:rsidR="00907389" w:rsidRPr="00907389" w:rsidRDefault="00907389" w:rsidP="00907389">
            <w:pPr>
              <w:spacing w:line="360" w:lineRule="auto"/>
              <w:rPr>
                <w:szCs w:val="28"/>
              </w:rPr>
            </w:pPr>
            <w:r w:rsidRPr="00907389">
              <w:rPr>
                <w:szCs w:val="28"/>
              </w:rPr>
              <w:t>Input/Output</w:t>
            </w:r>
          </w:p>
        </w:tc>
        <w:tc>
          <w:tcPr>
            <w:tcW w:w="3425" w:type="dxa"/>
            <w:hideMark/>
          </w:tcPr>
          <w:p w14:paraId="5BB938BE" w14:textId="77777777" w:rsidR="00907389" w:rsidRPr="00907389" w:rsidRDefault="00907389" w:rsidP="00907389">
            <w:pPr>
              <w:spacing w:line="360" w:lineRule="auto"/>
              <w:rPr>
                <w:szCs w:val="28"/>
              </w:rPr>
            </w:pPr>
            <w:r w:rsidRPr="00907389">
              <w:rPr>
                <w:szCs w:val="28"/>
              </w:rPr>
              <w:t>Vào/Ra</w:t>
            </w:r>
          </w:p>
        </w:tc>
      </w:tr>
      <w:tr w:rsidR="00907389" w:rsidRPr="00907389" w14:paraId="218BA552" w14:textId="77777777" w:rsidTr="00907389">
        <w:trPr>
          <w:trHeight w:val="375"/>
        </w:trPr>
        <w:tc>
          <w:tcPr>
            <w:tcW w:w="2339" w:type="dxa"/>
            <w:hideMark/>
          </w:tcPr>
          <w:p w14:paraId="29188FD1" w14:textId="77777777" w:rsidR="00907389" w:rsidRPr="00907389" w:rsidRDefault="00907389" w:rsidP="00907389">
            <w:pPr>
              <w:spacing w:line="360" w:lineRule="auto"/>
              <w:rPr>
                <w:szCs w:val="28"/>
              </w:rPr>
            </w:pPr>
            <w:r w:rsidRPr="00907389">
              <w:rPr>
                <w:szCs w:val="28"/>
              </w:rPr>
              <w:t>IP</w:t>
            </w:r>
          </w:p>
        </w:tc>
        <w:tc>
          <w:tcPr>
            <w:tcW w:w="3468" w:type="dxa"/>
            <w:hideMark/>
          </w:tcPr>
          <w:p w14:paraId="2E5210AE" w14:textId="77777777" w:rsidR="00907389" w:rsidRPr="00907389" w:rsidRDefault="00907389" w:rsidP="00907389">
            <w:pPr>
              <w:spacing w:line="360" w:lineRule="auto"/>
              <w:rPr>
                <w:szCs w:val="28"/>
              </w:rPr>
            </w:pPr>
            <w:r w:rsidRPr="00907389">
              <w:rPr>
                <w:szCs w:val="28"/>
              </w:rPr>
              <w:t>Internet Protocol</w:t>
            </w:r>
          </w:p>
        </w:tc>
        <w:tc>
          <w:tcPr>
            <w:tcW w:w="3425" w:type="dxa"/>
            <w:hideMark/>
          </w:tcPr>
          <w:p w14:paraId="1D56AF31" w14:textId="77777777" w:rsidR="00907389" w:rsidRPr="00907389" w:rsidRDefault="00907389" w:rsidP="00907389">
            <w:pPr>
              <w:spacing w:line="360" w:lineRule="auto"/>
              <w:rPr>
                <w:szCs w:val="28"/>
              </w:rPr>
            </w:pPr>
            <w:r w:rsidRPr="00907389">
              <w:rPr>
                <w:szCs w:val="28"/>
              </w:rPr>
              <w:t>Giao thức Internet</w:t>
            </w:r>
          </w:p>
        </w:tc>
      </w:tr>
      <w:tr w:rsidR="00907389" w:rsidRPr="00907389" w14:paraId="336E2C59" w14:textId="77777777" w:rsidTr="00907389">
        <w:trPr>
          <w:trHeight w:val="375"/>
        </w:trPr>
        <w:tc>
          <w:tcPr>
            <w:tcW w:w="2339" w:type="dxa"/>
            <w:hideMark/>
          </w:tcPr>
          <w:p w14:paraId="05520F50" w14:textId="77777777" w:rsidR="00907389" w:rsidRPr="00907389" w:rsidRDefault="00907389" w:rsidP="00907389">
            <w:pPr>
              <w:spacing w:line="360" w:lineRule="auto"/>
              <w:rPr>
                <w:szCs w:val="28"/>
              </w:rPr>
            </w:pPr>
            <w:r w:rsidRPr="00907389">
              <w:rPr>
                <w:szCs w:val="28"/>
              </w:rPr>
              <w:t>IPC</w:t>
            </w:r>
          </w:p>
        </w:tc>
        <w:tc>
          <w:tcPr>
            <w:tcW w:w="3468" w:type="dxa"/>
            <w:hideMark/>
          </w:tcPr>
          <w:p w14:paraId="38221F58" w14:textId="77777777" w:rsidR="00907389" w:rsidRPr="00907389" w:rsidRDefault="00907389" w:rsidP="00907389">
            <w:pPr>
              <w:spacing w:line="360" w:lineRule="auto"/>
              <w:rPr>
                <w:szCs w:val="28"/>
              </w:rPr>
            </w:pPr>
            <w:r w:rsidRPr="00907389">
              <w:rPr>
                <w:szCs w:val="28"/>
              </w:rPr>
              <w:t>Inter-Process Communication</w:t>
            </w:r>
          </w:p>
        </w:tc>
        <w:tc>
          <w:tcPr>
            <w:tcW w:w="3425" w:type="dxa"/>
            <w:hideMark/>
          </w:tcPr>
          <w:p w14:paraId="10193E0D" w14:textId="77777777" w:rsidR="00907389" w:rsidRPr="00907389" w:rsidRDefault="00907389" w:rsidP="00907389">
            <w:pPr>
              <w:spacing w:line="360" w:lineRule="auto"/>
              <w:rPr>
                <w:szCs w:val="28"/>
              </w:rPr>
            </w:pPr>
            <w:r w:rsidRPr="00907389">
              <w:rPr>
                <w:szCs w:val="28"/>
              </w:rPr>
              <w:t>Giao tiếp liên tiến trình</w:t>
            </w:r>
          </w:p>
        </w:tc>
      </w:tr>
      <w:tr w:rsidR="00907389" w:rsidRPr="00907389" w14:paraId="66309812" w14:textId="77777777" w:rsidTr="00907389">
        <w:trPr>
          <w:trHeight w:val="375"/>
        </w:trPr>
        <w:tc>
          <w:tcPr>
            <w:tcW w:w="2339" w:type="dxa"/>
            <w:hideMark/>
          </w:tcPr>
          <w:p w14:paraId="24A831F1" w14:textId="77777777" w:rsidR="00907389" w:rsidRPr="00907389" w:rsidRDefault="00907389" w:rsidP="00907389">
            <w:pPr>
              <w:spacing w:line="360" w:lineRule="auto"/>
              <w:rPr>
                <w:szCs w:val="28"/>
              </w:rPr>
            </w:pPr>
            <w:r w:rsidRPr="00907389">
              <w:rPr>
                <w:szCs w:val="28"/>
              </w:rPr>
              <w:t>IPv4</w:t>
            </w:r>
          </w:p>
        </w:tc>
        <w:tc>
          <w:tcPr>
            <w:tcW w:w="3468" w:type="dxa"/>
            <w:hideMark/>
          </w:tcPr>
          <w:p w14:paraId="6390BBB2" w14:textId="77777777" w:rsidR="00907389" w:rsidRPr="00907389" w:rsidRDefault="00907389" w:rsidP="00907389">
            <w:pPr>
              <w:spacing w:line="360" w:lineRule="auto"/>
              <w:rPr>
                <w:szCs w:val="28"/>
              </w:rPr>
            </w:pPr>
            <w:r w:rsidRPr="00907389">
              <w:rPr>
                <w:szCs w:val="28"/>
              </w:rPr>
              <w:t>Internet Protocol version 4</w:t>
            </w:r>
          </w:p>
        </w:tc>
        <w:tc>
          <w:tcPr>
            <w:tcW w:w="3425" w:type="dxa"/>
            <w:hideMark/>
          </w:tcPr>
          <w:p w14:paraId="427D9100" w14:textId="77777777" w:rsidR="00907389" w:rsidRPr="00907389" w:rsidRDefault="00907389" w:rsidP="00907389">
            <w:pPr>
              <w:spacing w:line="360" w:lineRule="auto"/>
              <w:rPr>
                <w:szCs w:val="28"/>
              </w:rPr>
            </w:pPr>
            <w:r w:rsidRPr="00907389">
              <w:rPr>
                <w:szCs w:val="28"/>
              </w:rPr>
              <w:t>Giao thức Internet phiên bản 4</w:t>
            </w:r>
          </w:p>
        </w:tc>
      </w:tr>
      <w:tr w:rsidR="00907389" w:rsidRPr="00907389" w14:paraId="771743F6" w14:textId="77777777" w:rsidTr="00907389">
        <w:trPr>
          <w:trHeight w:val="375"/>
        </w:trPr>
        <w:tc>
          <w:tcPr>
            <w:tcW w:w="2339" w:type="dxa"/>
            <w:hideMark/>
          </w:tcPr>
          <w:p w14:paraId="7146DA08" w14:textId="77777777" w:rsidR="00907389" w:rsidRPr="00907389" w:rsidRDefault="00907389" w:rsidP="00907389">
            <w:pPr>
              <w:spacing w:line="360" w:lineRule="auto"/>
              <w:rPr>
                <w:szCs w:val="28"/>
              </w:rPr>
            </w:pPr>
            <w:r w:rsidRPr="00907389">
              <w:rPr>
                <w:szCs w:val="28"/>
              </w:rPr>
              <w:t>JSON</w:t>
            </w:r>
          </w:p>
        </w:tc>
        <w:tc>
          <w:tcPr>
            <w:tcW w:w="3468" w:type="dxa"/>
            <w:hideMark/>
          </w:tcPr>
          <w:p w14:paraId="46274989" w14:textId="77777777" w:rsidR="00907389" w:rsidRPr="00907389" w:rsidRDefault="00907389" w:rsidP="00907389">
            <w:pPr>
              <w:spacing w:line="360" w:lineRule="auto"/>
              <w:rPr>
                <w:szCs w:val="28"/>
              </w:rPr>
            </w:pPr>
            <w:r w:rsidRPr="00907389">
              <w:rPr>
                <w:szCs w:val="28"/>
              </w:rPr>
              <w:t>JavaScript Object Notation</w:t>
            </w:r>
          </w:p>
        </w:tc>
        <w:tc>
          <w:tcPr>
            <w:tcW w:w="3425" w:type="dxa"/>
            <w:hideMark/>
          </w:tcPr>
          <w:p w14:paraId="6C3CE482" w14:textId="77777777" w:rsidR="00907389" w:rsidRPr="00907389" w:rsidRDefault="00907389" w:rsidP="00907389">
            <w:pPr>
              <w:spacing w:line="360" w:lineRule="auto"/>
              <w:rPr>
                <w:szCs w:val="28"/>
              </w:rPr>
            </w:pPr>
            <w:r w:rsidRPr="00907389">
              <w:rPr>
                <w:szCs w:val="28"/>
              </w:rPr>
              <w:t>Định dạng dữ liệu JSON</w:t>
            </w:r>
          </w:p>
        </w:tc>
      </w:tr>
      <w:tr w:rsidR="00907389" w:rsidRPr="00907389" w14:paraId="2ECFBC58" w14:textId="77777777" w:rsidTr="00907389">
        <w:trPr>
          <w:trHeight w:val="375"/>
        </w:trPr>
        <w:tc>
          <w:tcPr>
            <w:tcW w:w="2339" w:type="dxa"/>
            <w:hideMark/>
          </w:tcPr>
          <w:p w14:paraId="52973492" w14:textId="77777777" w:rsidR="00907389" w:rsidRPr="00907389" w:rsidRDefault="00907389" w:rsidP="00907389">
            <w:pPr>
              <w:spacing w:line="360" w:lineRule="auto"/>
              <w:rPr>
                <w:szCs w:val="28"/>
              </w:rPr>
            </w:pPr>
            <w:r w:rsidRPr="00907389">
              <w:rPr>
                <w:szCs w:val="28"/>
              </w:rPr>
              <w:t>L2</w:t>
            </w:r>
          </w:p>
        </w:tc>
        <w:tc>
          <w:tcPr>
            <w:tcW w:w="3468" w:type="dxa"/>
            <w:hideMark/>
          </w:tcPr>
          <w:p w14:paraId="0DC896CA" w14:textId="77777777" w:rsidR="00907389" w:rsidRPr="00907389" w:rsidRDefault="00907389" w:rsidP="00907389">
            <w:pPr>
              <w:spacing w:line="360" w:lineRule="auto"/>
              <w:rPr>
                <w:szCs w:val="28"/>
              </w:rPr>
            </w:pPr>
            <w:r w:rsidRPr="00907389">
              <w:rPr>
                <w:szCs w:val="28"/>
              </w:rPr>
              <w:t>Layer 2</w:t>
            </w:r>
          </w:p>
        </w:tc>
        <w:tc>
          <w:tcPr>
            <w:tcW w:w="3425" w:type="dxa"/>
            <w:hideMark/>
          </w:tcPr>
          <w:p w14:paraId="634D7D60" w14:textId="77777777" w:rsidR="00907389" w:rsidRPr="00907389" w:rsidRDefault="00907389" w:rsidP="00907389">
            <w:pPr>
              <w:spacing w:line="360" w:lineRule="auto"/>
              <w:rPr>
                <w:szCs w:val="28"/>
              </w:rPr>
            </w:pPr>
            <w:r w:rsidRPr="00907389">
              <w:rPr>
                <w:szCs w:val="28"/>
              </w:rPr>
              <w:t>Lớp liên kết dữ liệu</w:t>
            </w:r>
          </w:p>
        </w:tc>
      </w:tr>
      <w:tr w:rsidR="00907389" w:rsidRPr="00907389" w14:paraId="6FA82B68" w14:textId="77777777" w:rsidTr="00907389">
        <w:trPr>
          <w:trHeight w:val="375"/>
        </w:trPr>
        <w:tc>
          <w:tcPr>
            <w:tcW w:w="2339" w:type="dxa"/>
            <w:hideMark/>
          </w:tcPr>
          <w:p w14:paraId="72794818" w14:textId="77777777" w:rsidR="00907389" w:rsidRPr="00907389" w:rsidRDefault="00907389" w:rsidP="00907389">
            <w:pPr>
              <w:spacing w:line="360" w:lineRule="auto"/>
              <w:rPr>
                <w:szCs w:val="28"/>
              </w:rPr>
            </w:pPr>
            <w:r w:rsidRPr="00907389">
              <w:rPr>
                <w:szCs w:val="28"/>
              </w:rPr>
              <w:t>L3</w:t>
            </w:r>
          </w:p>
        </w:tc>
        <w:tc>
          <w:tcPr>
            <w:tcW w:w="3468" w:type="dxa"/>
            <w:hideMark/>
          </w:tcPr>
          <w:p w14:paraId="31CFAF8A" w14:textId="77777777" w:rsidR="00907389" w:rsidRPr="00907389" w:rsidRDefault="00907389" w:rsidP="00907389">
            <w:pPr>
              <w:spacing w:line="360" w:lineRule="auto"/>
              <w:rPr>
                <w:szCs w:val="28"/>
              </w:rPr>
            </w:pPr>
            <w:r w:rsidRPr="00907389">
              <w:rPr>
                <w:szCs w:val="28"/>
              </w:rPr>
              <w:t>Layer 3</w:t>
            </w:r>
          </w:p>
        </w:tc>
        <w:tc>
          <w:tcPr>
            <w:tcW w:w="3425" w:type="dxa"/>
            <w:hideMark/>
          </w:tcPr>
          <w:p w14:paraId="078E0D7D" w14:textId="77777777" w:rsidR="00907389" w:rsidRPr="00907389" w:rsidRDefault="00907389" w:rsidP="00907389">
            <w:pPr>
              <w:spacing w:line="360" w:lineRule="auto"/>
              <w:rPr>
                <w:szCs w:val="28"/>
              </w:rPr>
            </w:pPr>
            <w:r w:rsidRPr="00907389">
              <w:rPr>
                <w:szCs w:val="28"/>
              </w:rPr>
              <w:t>Lớp mạng</w:t>
            </w:r>
          </w:p>
        </w:tc>
      </w:tr>
      <w:tr w:rsidR="00907389" w:rsidRPr="00907389" w14:paraId="4C572841" w14:textId="77777777" w:rsidTr="00907389">
        <w:trPr>
          <w:trHeight w:val="750"/>
        </w:trPr>
        <w:tc>
          <w:tcPr>
            <w:tcW w:w="2339" w:type="dxa"/>
            <w:hideMark/>
          </w:tcPr>
          <w:p w14:paraId="21961B10" w14:textId="77777777" w:rsidR="00907389" w:rsidRPr="00907389" w:rsidRDefault="00907389" w:rsidP="00907389">
            <w:pPr>
              <w:spacing w:line="360" w:lineRule="auto"/>
              <w:rPr>
                <w:szCs w:val="28"/>
              </w:rPr>
            </w:pPr>
            <w:r w:rsidRPr="00907389">
              <w:rPr>
                <w:szCs w:val="28"/>
              </w:rPr>
              <w:t>LACP</w:t>
            </w:r>
          </w:p>
        </w:tc>
        <w:tc>
          <w:tcPr>
            <w:tcW w:w="3468" w:type="dxa"/>
            <w:hideMark/>
          </w:tcPr>
          <w:p w14:paraId="1698E60B" w14:textId="77777777" w:rsidR="00907389" w:rsidRPr="00907389" w:rsidRDefault="00907389" w:rsidP="00907389">
            <w:pPr>
              <w:spacing w:line="360" w:lineRule="auto"/>
              <w:rPr>
                <w:szCs w:val="28"/>
              </w:rPr>
            </w:pPr>
            <w:r w:rsidRPr="00907389">
              <w:rPr>
                <w:szCs w:val="28"/>
              </w:rPr>
              <w:t>Link Aggregation Control Protocol</w:t>
            </w:r>
          </w:p>
        </w:tc>
        <w:tc>
          <w:tcPr>
            <w:tcW w:w="3425" w:type="dxa"/>
            <w:hideMark/>
          </w:tcPr>
          <w:p w14:paraId="02BDF470" w14:textId="77777777" w:rsidR="00907389" w:rsidRPr="00907389" w:rsidRDefault="00907389" w:rsidP="00907389">
            <w:pPr>
              <w:spacing w:line="360" w:lineRule="auto"/>
              <w:rPr>
                <w:szCs w:val="28"/>
              </w:rPr>
            </w:pPr>
            <w:r w:rsidRPr="00907389">
              <w:rPr>
                <w:szCs w:val="28"/>
              </w:rPr>
              <w:t>Giao thức điều khiển gộp liên kết</w:t>
            </w:r>
          </w:p>
        </w:tc>
      </w:tr>
      <w:tr w:rsidR="00907389" w:rsidRPr="00907389" w14:paraId="15F24F5A" w14:textId="77777777" w:rsidTr="00907389">
        <w:trPr>
          <w:trHeight w:val="375"/>
        </w:trPr>
        <w:tc>
          <w:tcPr>
            <w:tcW w:w="2339" w:type="dxa"/>
            <w:hideMark/>
          </w:tcPr>
          <w:p w14:paraId="46B02EF7" w14:textId="77777777" w:rsidR="00907389" w:rsidRPr="00907389" w:rsidRDefault="00907389" w:rsidP="00907389">
            <w:pPr>
              <w:spacing w:line="360" w:lineRule="auto"/>
              <w:rPr>
                <w:szCs w:val="28"/>
              </w:rPr>
            </w:pPr>
            <w:r w:rsidRPr="00907389">
              <w:rPr>
                <w:szCs w:val="28"/>
              </w:rPr>
              <w:t>LAG</w:t>
            </w:r>
          </w:p>
        </w:tc>
        <w:tc>
          <w:tcPr>
            <w:tcW w:w="3468" w:type="dxa"/>
            <w:hideMark/>
          </w:tcPr>
          <w:p w14:paraId="7006930B" w14:textId="77777777" w:rsidR="00907389" w:rsidRPr="00907389" w:rsidRDefault="00907389" w:rsidP="00907389">
            <w:pPr>
              <w:spacing w:line="360" w:lineRule="auto"/>
              <w:rPr>
                <w:szCs w:val="28"/>
              </w:rPr>
            </w:pPr>
            <w:r w:rsidRPr="00907389">
              <w:rPr>
                <w:szCs w:val="28"/>
              </w:rPr>
              <w:t>Link Aggregation Group</w:t>
            </w:r>
          </w:p>
        </w:tc>
        <w:tc>
          <w:tcPr>
            <w:tcW w:w="3425" w:type="dxa"/>
            <w:hideMark/>
          </w:tcPr>
          <w:p w14:paraId="4743FA9E" w14:textId="77777777" w:rsidR="00907389" w:rsidRPr="00907389" w:rsidRDefault="00907389" w:rsidP="00907389">
            <w:pPr>
              <w:spacing w:line="360" w:lineRule="auto"/>
              <w:rPr>
                <w:szCs w:val="28"/>
              </w:rPr>
            </w:pPr>
            <w:r w:rsidRPr="00907389">
              <w:rPr>
                <w:szCs w:val="28"/>
              </w:rPr>
              <w:t>Nhóm gộp liên kết</w:t>
            </w:r>
          </w:p>
        </w:tc>
      </w:tr>
      <w:tr w:rsidR="00907389" w:rsidRPr="00907389" w14:paraId="2047A7CB" w14:textId="77777777" w:rsidTr="00907389">
        <w:trPr>
          <w:trHeight w:val="375"/>
        </w:trPr>
        <w:tc>
          <w:tcPr>
            <w:tcW w:w="2339" w:type="dxa"/>
            <w:hideMark/>
          </w:tcPr>
          <w:p w14:paraId="0BDADBE8" w14:textId="77777777" w:rsidR="00907389" w:rsidRPr="00907389" w:rsidRDefault="00907389" w:rsidP="00907389">
            <w:pPr>
              <w:spacing w:line="360" w:lineRule="auto"/>
              <w:rPr>
                <w:szCs w:val="28"/>
              </w:rPr>
            </w:pPr>
            <w:r w:rsidRPr="00907389">
              <w:rPr>
                <w:szCs w:val="28"/>
              </w:rPr>
              <w:t>LPM</w:t>
            </w:r>
          </w:p>
        </w:tc>
        <w:tc>
          <w:tcPr>
            <w:tcW w:w="3468" w:type="dxa"/>
            <w:hideMark/>
          </w:tcPr>
          <w:p w14:paraId="66330D33" w14:textId="77777777" w:rsidR="00907389" w:rsidRPr="00907389" w:rsidRDefault="00907389" w:rsidP="00907389">
            <w:pPr>
              <w:spacing w:line="360" w:lineRule="auto"/>
              <w:rPr>
                <w:szCs w:val="28"/>
              </w:rPr>
            </w:pPr>
            <w:r w:rsidRPr="00907389">
              <w:rPr>
                <w:szCs w:val="28"/>
              </w:rPr>
              <w:t>Longest Prefix Match</w:t>
            </w:r>
          </w:p>
        </w:tc>
        <w:tc>
          <w:tcPr>
            <w:tcW w:w="3425" w:type="dxa"/>
            <w:hideMark/>
          </w:tcPr>
          <w:p w14:paraId="4F8E4707" w14:textId="77777777" w:rsidR="00907389" w:rsidRPr="00907389" w:rsidRDefault="00907389" w:rsidP="00907389">
            <w:pPr>
              <w:spacing w:line="360" w:lineRule="auto"/>
              <w:rPr>
                <w:szCs w:val="28"/>
              </w:rPr>
            </w:pPr>
            <w:r w:rsidRPr="00907389">
              <w:rPr>
                <w:szCs w:val="28"/>
              </w:rPr>
              <w:t>So khớp tiền tố dài nhất</w:t>
            </w:r>
          </w:p>
        </w:tc>
      </w:tr>
      <w:tr w:rsidR="00907389" w:rsidRPr="00907389" w14:paraId="1011BE59" w14:textId="77777777" w:rsidTr="00907389">
        <w:trPr>
          <w:trHeight w:val="375"/>
        </w:trPr>
        <w:tc>
          <w:tcPr>
            <w:tcW w:w="2339" w:type="dxa"/>
            <w:hideMark/>
          </w:tcPr>
          <w:p w14:paraId="77FCDED3" w14:textId="77777777" w:rsidR="00907389" w:rsidRPr="00907389" w:rsidRDefault="00907389" w:rsidP="00907389">
            <w:pPr>
              <w:spacing w:line="360" w:lineRule="auto"/>
              <w:rPr>
                <w:szCs w:val="28"/>
              </w:rPr>
            </w:pPr>
            <w:r w:rsidRPr="00907389">
              <w:rPr>
                <w:szCs w:val="28"/>
              </w:rPr>
              <w:t>MAC</w:t>
            </w:r>
          </w:p>
        </w:tc>
        <w:tc>
          <w:tcPr>
            <w:tcW w:w="3468" w:type="dxa"/>
            <w:hideMark/>
          </w:tcPr>
          <w:p w14:paraId="3AFD3AD1" w14:textId="77777777" w:rsidR="00907389" w:rsidRPr="00907389" w:rsidRDefault="00907389" w:rsidP="00907389">
            <w:pPr>
              <w:spacing w:line="360" w:lineRule="auto"/>
              <w:rPr>
                <w:szCs w:val="28"/>
              </w:rPr>
            </w:pPr>
            <w:r w:rsidRPr="00907389">
              <w:rPr>
                <w:szCs w:val="28"/>
              </w:rPr>
              <w:t>Media Access Control</w:t>
            </w:r>
          </w:p>
        </w:tc>
        <w:tc>
          <w:tcPr>
            <w:tcW w:w="3425" w:type="dxa"/>
            <w:hideMark/>
          </w:tcPr>
          <w:p w14:paraId="1FC628A3" w14:textId="77777777" w:rsidR="00907389" w:rsidRPr="00907389" w:rsidRDefault="00907389" w:rsidP="00907389">
            <w:pPr>
              <w:spacing w:line="360" w:lineRule="auto"/>
              <w:rPr>
                <w:szCs w:val="28"/>
              </w:rPr>
            </w:pPr>
            <w:r w:rsidRPr="00907389">
              <w:rPr>
                <w:szCs w:val="28"/>
              </w:rPr>
              <w:t>Điều khiển truy nhập môi trường</w:t>
            </w:r>
          </w:p>
        </w:tc>
      </w:tr>
      <w:tr w:rsidR="00907389" w:rsidRPr="00907389" w14:paraId="5BD15FD7" w14:textId="77777777" w:rsidTr="00907389">
        <w:trPr>
          <w:trHeight w:val="375"/>
        </w:trPr>
        <w:tc>
          <w:tcPr>
            <w:tcW w:w="2339" w:type="dxa"/>
            <w:hideMark/>
          </w:tcPr>
          <w:p w14:paraId="13C01A9A" w14:textId="77777777" w:rsidR="00907389" w:rsidRPr="00907389" w:rsidRDefault="00907389" w:rsidP="00907389">
            <w:pPr>
              <w:spacing w:line="360" w:lineRule="auto"/>
              <w:rPr>
                <w:szCs w:val="28"/>
              </w:rPr>
            </w:pPr>
            <w:r w:rsidRPr="00907389">
              <w:rPr>
                <w:szCs w:val="28"/>
              </w:rPr>
              <w:t>MMU</w:t>
            </w:r>
          </w:p>
        </w:tc>
        <w:tc>
          <w:tcPr>
            <w:tcW w:w="3468" w:type="dxa"/>
            <w:hideMark/>
          </w:tcPr>
          <w:p w14:paraId="4BC9373F" w14:textId="77777777" w:rsidR="00907389" w:rsidRPr="00907389" w:rsidRDefault="00907389" w:rsidP="00907389">
            <w:pPr>
              <w:spacing w:line="360" w:lineRule="auto"/>
              <w:rPr>
                <w:szCs w:val="28"/>
              </w:rPr>
            </w:pPr>
            <w:r w:rsidRPr="00907389">
              <w:rPr>
                <w:szCs w:val="28"/>
              </w:rPr>
              <w:t>Memory Management Unit</w:t>
            </w:r>
          </w:p>
        </w:tc>
        <w:tc>
          <w:tcPr>
            <w:tcW w:w="3425" w:type="dxa"/>
            <w:hideMark/>
          </w:tcPr>
          <w:p w14:paraId="015959A9" w14:textId="77777777" w:rsidR="00907389" w:rsidRPr="00907389" w:rsidRDefault="00907389" w:rsidP="00907389">
            <w:pPr>
              <w:spacing w:line="360" w:lineRule="auto"/>
              <w:rPr>
                <w:szCs w:val="28"/>
              </w:rPr>
            </w:pPr>
            <w:r w:rsidRPr="00907389">
              <w:rPr>
                <w:szCs w:val="28"/>
              </w:rPr>
              <w:t>Đơn vị quản lý bộ nhớ</w:t>
            </w:r>
          </w:p>
        </w:tc>
      </w:tr>
      <w:tr w:rsidR="00907389" w:rsidRPr="00907389" w14:paraId="6CF8E895" w14:textId="77777777" w:rsidTr="00907389">
        <w:trPr>
          <w:trHeight w:val="375"/>
        </w:trPr>
        <w:tc>
          <w:tcPr>
            <w:tcW w:w="2339" w:type="dxa"/>
            <w:hideMark/>
          </w:tcPr>
          <w:p w14:paraId="0A56A4D6" w14:textId="77777777" w:rsidR="00907389" w:rsidRPr="00907389" w:rsidRDefault="00907389" w:rsidP="00907389">
            <w:pPr>
              <w:spacing w:line="360" w:lineRule="auto"/>
              <w:rPr>
                <w:szCs w:val="28"/>
              </w:rPr>
            </w:pPr>
            <w:r w:rsidRPr="00907389">
              <w:rPr>
                <w:szCs w:val="28"/>
              </w:rPr>
              <w:t>MPLS</w:t>
            </w:r>
          </w:p>
        </w:tc>
        <w:tc>
          <w:tcPr>
            <w:tcW w:w="3468" w:type="dxa"/>
            <w:hideMark/>
          </w:tcPr>
          <w:p w14:paraId="38FE49A2" w14:textId="77777777" w:rsidR="00907389" w:rsidRPr="00907389" w:rsidRDefault="00907389" w:rsidP="00907389">
            <w:pPr>
              <w:spacing w:line="360" w:lineRule="auto"/>
              <w:rPr>
                <w:szCs w:val="28"/>
              </w:rPr>
            </w:pPr>
            <w:r w:rsidRPr="00907389">
              <w:rPr>
                <w:szCs w:val="28"/>
              </w:rPr>
              <w:t>Multi-Protocol Label Switching</w:t>
            </w:r>
          </w:p>
        </w:tc>
        <w:tc>
          <w:tcPr>
            <w:tcW w:w="3425" w:type="dxa"/>
            <w:hideMark/>
          </w:tcPr>
          <w:p w14:paraId="0E5BA5EB" w14:textId="77777777" w:rsidR="00907389" w:rsidRPr="00907389" w:rsidRDefault="00907389" w:rsidP="00907389">
            <w:pPr>
              <w:spacing w:line="360" w:lineRule="auto"/>
              <w:rPr>
                <w:szCs w:val="28"/>
              </w:rPr>
            </w:pPr>
            <w:r w:rsidRPr="00907389">
              <w:rPr>
                <w:szCs w:val="28"/>
              </w:rPr>
              <w:t>Chuyển mạch nhãn đa giao thức</w:t>
            </w:r>
          </w:p>
        </w:tc>
      </w:tr>
      <w:tr w:rsidR="00907389" w:rsidRPr="00907389" w14:paraId="5E631E96" w14:textId="77777777" w:rsidTr="00907389">
        <w:trPr>
          <w:trHeight w:val="375"/>
        </w:trPr>
        <w:tc>
          <w:tcPr>
            <w:tcW w:w="2339" w:type="dxa"/>
            <w:hideMark/>
          </w:tcPr>
          <w:p w14:paraId="23FF8F85" w14:textId="77777777" w:rsidR="00907389" w:rsidRPr="00907389" w:rsidRDefault="00907389" w:rsidP="00907389">
            <w:pPr>
              <w:spacing w:line="360" w:lineRule="auto"/>
              <w:rPr>
                <w:szCs w:val="28"/>
              </w:rPr>
            </w:pPr>
            <w:r w:rsidRPr="00907389">
              <w:rPr>
                <w:szCs w:val="28"/>
              </w:rPr>
              <w:t>MTU</w:t>
            </w:r>
          </w:p>
        </w:tc>
        <w:tc>
          <w:tcPr>
            <w:tcW w:w="3468" w:type="dxa"/>
            <w:hideMark/>
          </w:tcPr>
          <w:p w14:paraId="1E31B0AB" w14:textId="77777777" w:rsidR="00907389" w:rsidRPr="00907389" w:rsidRDefault="00907389" w:rsidP="00907389">
            <w:pPr>
              <w:spacing w:line="360" w:lineRule="auto"/>
              <w:rPr>
                <w:szCs w:val="28"/>
              </w:rPr>
            </w:pPr>
            <w:r w:rsidRPr="00907389">
              <w:rPr>
                <w:szCs w:val="28"/>
              </w:rPr>
              <w:t>Maximum Transmission Unit</w:t>
            </w:r>
          </w:p>
        </w:tc>
        <w:tc>
          <w:tcPr>
            <w:tcW w:w="3425" w:type="dxa"/>
            <w:hideMark/>
          </w:tcPr>
          <w:p w14:paraId="7353514E" w14:textId="77777777" w:rsidR="00907389" w:rsidRPr="00907389" w:rsidRDefault="00907389" w:rsidP="00907389">
            <w:pPr>
              <w:spacing w:line="360" w:lineRule="auto"/>
              <w:rPr>
                <w:szCs w:val="28"/>
              </w:rPr>
            </w:pPr>
            <w:r w:rsidRPr="00907389">
              <w:rPr>
                <w:szCs w:val="28"/>
              </w:rPr>
              <w:t>Đơn vị truyền tải tối đa</w:t>
            </w:r>
          </w:p>
        </w:tc>
      </w:tr>
      <w:tr w:rsidR="00907389" w:rsidRPr="00907389" w14:paraId="567A09BB" w14:textId="77777777" w:rsidTr="00907389">
        <w:trPr>
          <w:trHeight w:val="375"/>
        </w:trPr>
        <w:tc>
          <w:tcPr>
            <w:tcW w:w="2339" w:type="dxa"/>
            <w:hideMark/>
          </w:tcPr>
          <w:p w14:paraId="1B994712" w14:textId="77777777" w:rsidR="00907389" w:rsidRPr="00907389" w:rsidRDefault="00907389" w:rsidP="00907389">
            <w:pPr>
              <w:spacing w:line="360" w:lineRule="auto"/>
              <w:rPr>
                <w:szCs w:val="28"/>
              </w:rPr>
            </w:pPr>
            <w:r w:rsidRPr="00907389">
              <w:rPr>
                <w:szCs w:val="28"/>
              </w:rPr>
              <w:t>NDP</w:t>
            </w:r>
          </w:p>
        </w:tc>
        <w:tc>
          <w:tcPr>
            <w:tcW w:w="3468" w:type="dxa"/>
            <w:hideMark/>
          </w:tcPr>
          <w:p w14:paraId="62484A90" w14:textId="77777777" w:rsidR="00907389" w:rsidRPr="00907389" w:rsidRDefault="00907389" w:rsidP="00907389">
            <w:pPr>
              <w:spacing w:line="360" w:lineRule="auto"/>
              <w:rPr>
                <w:szCs w:val="28"/>
              </w:rPr>
            </w:pPr>
            <w:r w:rsidRPr="00907389">
              <w:rPr>
                <w:szCs w:val="28"/>
              </w:rPr>
              <w:t>Neighbor Discovery Protocol</w:t>
            </w:r>
          </w:p>
        </w:tc>
        <w:tc>
          <w:tcPr>
            <w:tcW w:w="3425" w:type="dxa"/>
            <w:hideMark/>
          </w:tcPr>
          <w:p w14:paraId="0A616C07" w14:textId="77777777" w:rsidR="00907389" w:rsidRPr="00907389" w:rsidRDefault="00907389" w:rsidP="00907389">
            <w:pPr>
              <w:spacing w:line="360" w:lineRule="auto"/>
              <w:rPr>
                <w:szCs w:val="28"/>
              </w:rPr>
            </w:pPr>
            <w:r w:rsidRPr="00907389">
              <w:rPr>
                <w:szCs w:val="28"/>
              </w:rPr>
              <w:t>Khám phá láng giềng IPv6</w:t>
            </w:r>
          </w:p>
        </w:tc>
      </w:tr>
      <w:tr w:rsidR="00907389" w:rsidRPr="00907389" w14:paraId="066B064F" w14:textId="77777777" w:rsidTr="00907389">
        <w:trPr>
          <w:trHeight w:val="375"/>
        </w:trPr>
        <w:tc>
          <w:tcPr>
            <w:tcW w:w="2339" w:type="dxa"/>
            <w:hideMark/>
          </w:tcPr>
          <w:p w14:paraId="22D425D3" w14:textId="77777777" w:rsidR="00907389" w:rsidRPr="00907389" w:rsidRDefault="00907389" w:rsidP="00907389">
            <w:pPr>
              <w:spacing w:line="360" w:lineRule="auto"/>
              <w:rPr>
                <w:szCs w:val="28"/>
              </w:rPr>
            </w:pPr>
            <w:r w:rsidRPr="00907389">
              <w:rPr>
                <w:szCs w:val="28"/>
              </w:rPr>
              <w:t>NH</w:t>
            </w:r>
          </w:p>
        </w:tc>
        <w:tc>
          <w:tcPr>
            <w:tcW w:w="3468" w:type="dxa"/>
            <w:hideMark/>
          </w:tcPr>
          <w:p w14:paraId="3FBBCFCB" w14:textId="77777777" w:rsidR="00907389" w:rsidRPr="00907389" w:rsidRDefault="00907389" w:rsidP="00907389">
            <w:pPr>
              <w:spacing w:line="360" w:lineRule="auto"/>
              <w:rPr>
                <w:szCs w:val="28"/>
              </w:rPr>
            </w:pPr>
            <w:r w:rsidRPr="00907389">
              <w:rPr>
                <w:szCs w:val="28"/>
              </w:rPr>
              <w:t>Next Hop</w:t>
            </w:r>
          </w:p>
        </w:tc>
        <w:tc>
          <w:tcPr>
            <w:tcW w:w="3425" w:type="dxa"/>
            <w:hideMark/>
          </w:tcPr>
          <w:p w14:paraId="231F64CE" w14:textId="77777777" w:rsidR="00907389" w:rsidRPr="00907389" w:rsidRDefault="00907389" w:rsidP="00907389">
            <w:pPr>
              <w:spacing w:line="360" w:lineRule="auto"/>
              <w:rPr>
                <w:szCs w:val="28"/>
              </w:rPr>
            </w:pPr>
            <w:r w:rsidRPr="00907389">
              <w:rPr>
                <w:szCs w:val="28"/>
              </w:rPr>
              <w:t>Bước nhảy kế tiếp</w:t>
            </w:r>
          </w:p>
        </w:tc>
      </w:tr>
      <w:tr w:rsidR="00907389" w:rsidRPr="00907389" w14:paraId="608BC092" w14:textId="77777777" w:rsidTr="00907389">
        <w:trPr>
          <w:trHeight w:val="375"/>
        </w:trPr>
        <w:tc>
          <w:tcPr>
            <w:tcW w:w="2339" w:type="dxa"/>
            <w:hideMark/>
          </w:tcPr>
          <w:p w14:paraId="52DDC583" w14:textId="77777777" w:rsidR="00907389" w:rsidRPr="00907389" w:rsidRDefault="00907389" w:rsidP="00907389">
            <w:pPr>
              <w:spacing w:line="360" w:lineRule="auto"/>
              <w:rPr>
                <w:szCs w:val="28"/>
              </w:rPr>
            </w:pPr>
            <w:r w:rsidRPr="00907389">
              <w:rPr>
                <w:szCs w:val="28"/>
              </w:rPr>
              <w:t>NHG</w:t>
            </w:r>
          </w:p>
        </w:tc>
        <w:tc>
          <w:tcPr>
            <w:tcW w:w="3468" w:type="dxa"/>
            <w:hideMark/>
          </w:tcPr>
          <w:p w14:paraId="20EF1100" w14:textId="77777777" w:rsidR="00907389" w:rsidRPr="00907389" w:rsidRDefault="00907389" w:rsidP="00907389">
            <w:pPr>
              <w:spacing w:line="360" w:lineRule="auto"/>
              <w:rPr>
                <w:szCs w:val="28"/>
              </w:rPr>
            </w:pPr>
            <w:r w:rsidRPr="00907389">
              <w:rPr>
                <w:szCs w:val="28"/>
              </w:rPr>
              <w:t>Next Hop Group</w:t>
            </w:r>
          </w:p>
        </w:tc>
        <w:tc>
          <w:tcPr>
            <w:tcW w:w="3425" w:type="dxa"/>
            <w:hideMark/>
          </w:tcPr>
          <w:p w14:paraId="0E6C01BF" w14:textId="77777777" w:rsidR="00907389" w:rsidRPr="00907389" w:rsidRDefault="00907389" w:rsidP="00907389">
            <w:pPr>
              <w:spacing w:line="360" w:lineRule="auto"/>
              <w:rPr>
                <w:szCs w:val="28"/>
              </w:rPr>
            </w:pPr>
            <w:r w:rsidRPr="00907389">
              <w:rPr>
                <w:szCs w:val="28"/>
              </w:rPr>
              <w:t>Nhóm next hop</w:t>
            </w:r>
          </w:p>
        </w:tc>
      </w:tr>
      <w:tr w:rsidR="00907389" w:rsidRPr="00907389" w14:paraId="0E5C686A" w14:textId="77777777" w:rsidTr="00907389">
        <w:trPr>
          <w:trHeight w:val="375"/>
        </w:trPr>
        <w:tc>
          <w:tcPr>
            <w:tcW w:w="2339" w:type="dxa"/>
            <w:hideMark/>
          </w:tcPr>
          <w:p w14:paraId="6C67861D" w14:textId="77777777" w:rsidR="00907389" w:rsidRPr="00907389" w:rsidRDefault="00907389" w:rsidP="00907389">
            <w:pPr>
              <w:spacing w:line="360" w:lineRule="auto"/>
              <w:rPr>
                <w:szCs w:val="28"/>
              </w:rPr>
            </w:pPr>
            <w:r w:rsidRPr="00907389">
              <w:rPr>
                <w:szCs w:val="28"/>
              </w:rPr>
              <w:t>NMS</w:t>
            </w:r>
          </w:p>
        </w:tc>
        <w:tc>
          <w:tcPr>
            <w:tcW w:w="3468" w:type="dxa"/>
            <w:hideMark/>
          </w:tcPr>
          <w:p w14:paraId="5A910803" w14:textId="77777777" w:rsidR="00907389" w:rsidRPr="00907389" w:rsidRDefault="00907389" w:rsidP="00907389">
            <w:pPr>
              <w:spacing w:line="360" w:lineRule="auto"/>
              <w:rPr>
                <w:szCs w:val="28"/>
              </w:rPr>
            </w:pPr>
            <w:r w:rsidRPr="00907389">
              <w:rPr>
                <w:szCs w:val="28"/>
              </w:rPr>
              <w:t>Network Management System</w:t>
            </w:r>
          </w:p>
        </w:tc>
        <w:tc>
          <w:tcPr>
            <w:tcW w:w="3425" w:type="dxa"/>
            <w:hideMark/>
          </w:tcPr>
          <w:p w14:paraId="08ED3023" w14:textId="77777777" w:rsidR="00907389" w:rsidRPr="00907389" w:rsidRDefault="00907389" w:rsidP="00907389">
            <w:pPr>
              <w:spacing w:line="360" w:lineRule="auto"/>
              <w:rPr>
                <w:szCs w:val="28"/>
              </w:rPr>
            </w:pPr>
            <w:r w:rsidRPr="00907389">
              <w:rPr>
                <w:szCs w:val="28"/>
              </w:rPr>
              <w:t>Hệ thống quản lý mạng</w:t>
            </w:r>
          </w:p>
        </w:tc>
      </w:tr>
      <w:tr w:rsidR="00907389" w:rsidRPr="00907389" w14:paraId="22080355" w14:textId="77777777" w:rsidTr="00907389">
        <w:trPr>
          <w:trHeight w:val="375"/>
        </w:trPr>
        <w:tc>
          <w:tcPr>
            <w:tcW w:w="2339" w:type="dxa"/>
            <w:hideMark/>
          </w:tcPr>
          <w:p w14:paraId="0A1E58BE" w14:textId="77777777" w:rsidR="00907389" w:rsidRPr="00907389" w:rsidRDefault="00907389" w:rsidP="00907389">
            <w:pPr>
              <w:spacing w:line="360" w:lineRule="auto"/>
              <w:rPr>
                <w:szCs w:val="28"/>
              </w:rPr>
            </w:pPr>
            <w:r w:rsidRPr="00907389">
              <w:rPr>
                <w:szCs w:val="28"/>
              </w:rPr>
              <w:t>No-op</w:t>
            </w:r>
          </w:p>
        </w:tc>
        <w:tc>
          <w:tcPr>
            <w:tcW w:w="3468" w:type="dxa"/>
            <w:hideMark/>
          </w:tcPr>
          <w:p w14:paraId="493F2745" w14:textId="77777777" w:rsidR="00907389" w:rsidRPr="00907389" w:rsidRDefault="00907389" w:rsidP="00907389">
            <w:pPr>
              <w:spacing w:line="360" w:lineRule="auto"/>
              <w:rPr>
                <w:szCs w:val="28"/>
              </w:rPr>
            </w:pPr>
            <w:r w:rsidRPr="00907389">
              <w:rPr>
                <w:szCs w:val="28"/>
              </w:rPr>
              <w:t>No Operation</w:t>
            </w:r>
          </w:p>
        </w:tc>
        <w:tc>
          <w:tcPr>
            <w:tcW w:w="3425" w:type="dxa"/>
            <w:hideMark/>
          </w:tcPr>
          <w:p w14:paraId="16D26F64" w14:textId="77777777" w:rsidR="00907389" w:rsidRPr="00907389" w:rsidRDefault="00907389" w:rsidP="00907389">
            <w:pPr>
              <w:spacing w:line="360" w:lineRule="auto"/>
              <w:rPr>
                <w:szCs w:val="28"/>
              </w:rPr>
            </w:pPr>
            <w:r w:rsidRPr="00907389">
              <w:rPr>
                <w:szCs w:val="28"/>
              </w:rPr>
              <w:t>Không thay đổi trạng thái</w:t>
            </w:r>
          </w:p>
        </w:tc>
      </w:tr>
      <w:tr w:rsidR="00907389" w:rsidRPr="00907389" w14:paraId="61255E75" w14:textId="77777777" w:rsidTr="00907389">
        <w:trPr>
          <w:trHeight w:val="375"/>
        </w:trPr>
        <w:tc>
          <w:tcPr>
            <w:tcW w:w="2339" w:type="dxa"/>
            <w:hideMark/>
          </w:tcPr>
          <w:p w14:paraId="2874899B" w14:textId="77777777" w:rsidR="00907389" w:rsidRPr="00907389" w:rsidRDefault="00907389" w:rsidP="00907389">
            <w:pPr>
              <w:spacing w:line="360" w:lineRule="auto"/>
              <w:rPr>
                <w:szCs w:val="28"/>
              </w:rPr>
            </w:pPr>
            <w:r w:rsidRPr="00907389">
              <w:rPr>
                <w:szCs w:val="28"/>
              </w:rPr>
              <w:t>NOS</w:t>
            </w:r>
          </w:p>
        </w:tc>
        <w:tc>
          <w:tcPr>
            <w:tcW w:w="3468" w:type="dxa"/>
            <w:hideMark/>
          </w:tcPr>
          <w:p w14:paraId="19CFBBDA" w14:textId="77777777" w:rsidR="00907389" w:rsidRPr="00907389" w:rsidRDefault="00907389" w:rsidP="00907389">
            <w:pPr>
              <w:spacing w:line="360" w:lineRule="auto"/>
              <w:rPr>
                <w:szCs w:val="28"/>
              </w:rPr>
            </w:pPr>
            <w:r w:rsidRPr="00907389">
              <w:rPr>
                <w:szCs w:val="28"/>
              </w:rPr>
              <w:t>Network Operating System</w:t>
            </w:r>
          </w:p>
        </w:tc>
        <w:tc>
          <w:tcPr>
            <w:tcW w:w="3425" w:type="dxa"/>
            <w:hideMark/>
          </w:tcPr>
          <w:p w14:paraId="51666B0B" w14:textId="77777777" w:rsidR="00907389" w:rsidRPr="00907389" w:rsidRDefault="00907389" w:rsidP="00907389">
            <w:pPr>
              <w:spacing w:line="360" w:lineRule="auto"/>
              <w:rPr>
                <w:szCs w:val="28"/>
              </w:rPr>
            </w:pPr>
            <w:r w:rsidRPr="00907389">
              <w:rPr>
                <w:szCs w:val="28"/>
              </w:rPr>
              <w:t>Hệ điều hành mạng</w:t>
            </w:r>
          </w:p>
        </w:tc>
      </w:tr>
      <w:tr w:rsidR="00907389" w:rsidRPr="00907389" w14:paraId="2D9AA0A4" w14:textId="77777777" w:rsidTr="00907389">
        <w:trPr>
          <w:trHeight w:val="375"/>
        </w:trPr>
        <w:tc>
          <w:tcPr>
            <w:tcW w:w="2339" w:type="dxa"/>
            <w:hideMark/>
          </w:tcPr>
          <w:p w14:paraId="71A5AA0F" w14:textId="77777777" w:rsidR="00907389" w:rsidRPr="00907389" w:rsidRDefault="00907389" w:rsidP="00907389">
            <w:pPr>
              <w:spacing w:line="360" w:lineRule="auto"/>
              <w:rPr>
                <w:szCs w:val="28"/>
              </w:rPr>
            </w:pPr>
            <w:r w:rsidRPr="00907389">
              <w:rPr>
                <w:szCs w:val="28"/>
              </w:rPr>
              <w:t>OCP</w:t>
            </w:r>
          </w:p>
        </w:tc>
        <w:tc>
          <w:tcPr>
            <w:tcW w:w="3468" w:type="dxa"/>
            <w:hideMark/>
          </w:tcPr>
          <w:p w14:paraId="7B79EF71" w14:textId="77777777" w:rsidR="00907389" w:rsidRPr="00907389" w:rsidRDefault="00907389" w:rsidP="00907389">
            <w:pPr>
              <w:spacing w:line="360" w:lineRule="auto"/>
              <w:rPr>
                <w:szCs w:val="28"/>
              </w:rPr>
            </w:pPr>
            <w:r w:rsidRPr="00907389">
              <w:rPr>
                <w:szCs w:val="28"/>
              </w:rPr>
              <w:t>Open Compute Project</w:t>
            </w:r>
          </w:p>
        </w:tc>
        <w:tc>
          <w:tcPr>
            <w:tcW w:w="3425" w:type="dxa"/>
            <w:hideMark/>
          </w:tcPr>
          <w:p w14:paraId="0FE3B4C5" w14:textId="77777777" w:rsidR="00907389" w:rsidRPr="00907389" w:rsidRDefault="00907389" w:rsidP="00907389">
            <w:pPr>
              <w:spacing w:line="360" w:lineRule="auto"/>
              <w:rPr>
                <w:szCs w:val="28"/>
              </w:rPr>
            </w:pPr>
            <w:r w:rsidRPr="00907389">
              <w:rPr>
                <w:szCs w:val="28"/>
              </w:rPr>
              <w:t>Dự án hạ tầng mở</w:t>
            </w:r>
          </w:p>
        </w:tc>
      </w:tr>
      <w:tr w:rsidR="00907389" w:rsidRPr="00907389" w14:paraId="7DC65363" w14:textId="77777777" w:rsidTr="00907389">
        <w:trPr>
          <w:trHeight w:val="375"/>
        </w:trPr>
        <w:tc>
          <w:tcPr>
            <w:tcW w:w="2339" w:type="dxa"/>
            <w:hideMark/>
          </w:tcPr>
          <w:p w14:paraId="20117A76" w14:textId="77777777" w:rsidR="00907389" w:rsidRPr="00907389" w:rsidRDefault="00907389" w:rsidP="00907389">
            <w:pPr>
              <w:spacing w:line="360" w:lineRule="auto"/>
              <w:rPr>
                <w:szCs w:val="28"/>
              </w:rPr>
            </w:pPr>
            <w:r w:rsidRPr="00907389">
              <w:rPr>
                <w:szCs w:val="28"/>
              </w:rPr>
              <w:t>OID</w:t>
            </w:r>
          </w:p>
        </w:tc>
        <w:tc>
          <w:tcPr>
            <w:tcW w:w="3468" w:type="dxa"/>
            <w:hideMark/>
          </w:tcPr>
          <w:p w14:paraId="5993D443" w14:textId="77777777" w:rsidR="00907389" w:rsidRPr="00907389" w:rsidRDefault="00907389" w:rsidP="00907389">
            <w:pPr>
              <w:spacing w:line="360" w:lineRule="auto"/>
              <w:rPr>
                <w:szCs w:val="28"/>
              </w:rPr>
            </w:pPr>
            <w:r w:rsidRPr="00907389">
              <w:rPr>
                <w:szCs w:val="28"/>
              </w:rPr>
              <w:t>Object Identifier</w:t>
            </w:r>
          </w:p>
        </w:tc>
        <w:tc>
          <w:tcPr>
            <w:tcW w:w="3425" w:type="dxa"/>
            <w:hideMark/>
          </w:tcPr>
          <w:p w14:paraId="1742EE8D" w14:textId="77777777" w:rsidR="00907389" w:rsidRPr="00907389" w:rsidRDefault="00907389" w:rsidP="00907389">
            <w:pPr>
              <w:spacing w:line="360" w:lineRule="auto"/>
              <w:rPr>
                <w:szCs w:val="28"/>
              </w:rPr>
            </w:pPr>
            <w:r w:rsidRPr="00907389">
              <w:rPr>
                <w:szCs w:val="28"/>
              </w:rPr>
              <w:t>Định danh đối tượng</w:t>
            </w:r>
          </w:p>
        </w:tc>
      </w:tr>
      <w:tr w:rsidR="00907389" w:rsidRPr="00907389" w14:paraId="6C93BA6B" w14:textId="77777777" w:rsidTr="00907389">
        <w:trPr>
          <w:trHeight w:val="750"/>
        </w:trPr>
        <w:tc>
          <w:tcPr>
            <w:tcW w:w="2339" w:type="dxa"/>
            <w:hideMark/>
          </w:tcPr>
          <w:p w14:paraId="3C79F7B3" w14:textId="77777777" w:rsidR="00907389" w:rsidRPr="00907389" w:rsidRDefault="00907389" w:rsidP="00907389">
            <w:pPr>
              <w:spacing w:line="360" w:lineRule="auto"/>
              <w:rPr>
                <w:szCs w:val="28"/>
              </w:rPr>
            </w:pPr>
            <w:r w:rsidRPr="00907389">
              <w:rPr>
                <w:szCs w:val="28"/>
              </w:rPr>
              <w:lastRenderedPageBreak/>
              <w:t>ONIE</w:t>
            </w:r>
          </w:p>
        </w:tc>
        <w:tc>
          <w:tcPr>
            <w:tcW w:w="3468" w:type="dxa"/>
            <w:hideMark/>
          </w:tcPr>
          <w:p w14:paraId="2E2055E3" w14:textId="77777777" w:rsidR="00907389" w:rsidRPr="00907389" w:rsidRDefault="00907389" w:rsidP="00907389">
            <w:pPr>
              <w:spacing w:line="360" w:lineRule="auto"/>
              <w:rPr>
                <w:szCs w:val="28"/>
              </w:rPr>
            </w:pPr>
            <w:r w:rsidRPr="00907389">
              <w:rPr>
                <w:szCs w:val="28"/>
              </w:rPr>
              <w:t>Open Network Install Environment</w:t>
            </w:r>
          </w:p>
        </w:tc>
        <w:tc>
          <w:tcPr>
            <w:tcW w:w="3425" w:type="dxa"/>
            <w:hideMark/>
          </w:tcPr>
          <w:p w14:paraId="298BA05C" w14:textId="77777777" w:rsidR="00907389" w:rsidRPr="00907389" w:rsidRDefault="00907389" w:rsidP="00907389">
            <w:pPr>
              <w:spacing w:line="360" w:lineRule="auto"/>
              <w:rPr>
                <w:szCs w:val="28"/>
              </w:rPr>
            </w:pPr>
            <w:r w:rsidRPr="00907389">
              <w:rPr>
                <w:szCs w:val="28"/>
              </w:rPr>
              <w:t>Môi trường cài đặt mạng mở</w:t>
            </w:r>
          </w:p>
        </w:tc>
      </w:tr>
      <w:tr w:rsidR="00907389" w:rsidRPr="00907389" w14:paraId="7C4647B9" w14:textId="77777777" w:rsidTr="00907389">
        <w:trPr>
          <w:trHeight w:val="375"/>
        </w:trPr>
        <w:tc>
          <w:tcPr>
            <w:tcW w:w="2339" w:type="dxa"/>
            <w:hideMark/>
          </w:tcPr>
          <w:p w14:paraId="7A638245" w14:textId="77777777" w:rsidR="00907389" w:rsidRPr="00907389" w:rsidRDefault="00907389" w:rsidP="00907389">
            <w:pPr>
              <w:spacing w:line="360" w:lineRule="auto"/>
              <w:rPr>
                <w:szCs w:val="28"/>
              </w:rPr>
            </w:pPr>
            <w:r w:rsidRPr="00907389">
              <w:rPr>
                <w:szCs w:val="28"/>
              </w:rPr>
              <w:t>OS</w:t>
            </w:r>
          </w:p>
        </w:tc>
        <w:tc>
          <w:tcPr>
            <w:tcW w:w="3468" w:type="dxa"/>
            <w:hideMark/>
          </w:tcPr>
          <w:p w14:paraId="56898461" w14:textId="77777777" w:rsidR="00907389" w:rsidRPr="00907389" w:rsidRDefault="00907389" w:rsidP="00907389">
            <w:pPr>
              <w:spacing w:line="360" w:lineRule="auto"/>
              <w:rPr>
                <w:szCs w:val="28"/>
              </w:rPr>
            </w:pPr>
            <w:r w:rsidRPr="00907389">
              <w:rPr>
                <w:szCs w:val="28"/>
              </w:rPr>
              <w:t>Operating System</w:t>
            </w:r>
          </w:p>
        </w:tc>
        <w:tc>
          <w:tcPr>
            <w:tcW w:w="3425" w:type="dxa"/>
            <w:hideMark/>
          </w:tcPr>
          <w:p w14:paraId="74A86C0E" w14:textId="77777777" w:rsidR="00907389" w:rsidRPr="00907389" w:rsidRDefault="00907389" w:rsidP="00907389">
            <w:pPr>
              <w:spacing w:line="360" w:lineRule="auto"/>
              <w:rPr>
                <w:szCs w:val="28"/>
              </w:rPr>
            </w:pPr>
            <w:r w:rsidRPr="00907389">
              <w:rPr>
                <w:szCs w:val="28"/>
              </w:rPr>
              <w:t>Hệ điều hành</w:t>
            </w:r>
          </w:p>
        </w:tc>
      </w:tr>
      <w:tr w:rsidR="00907389" w:rsidRPr="00907389" w14:paraId="65777AC5" w14:textId="77777777" w:rsidTr="00907389">
        <w:trPr>
          <w:trHeight w:val="375"/>
        </w:trPr>
        <w:tc>
          <w:tcPr>
            <w:tcW w:w="2339" w:type="dxa"/>
            <w:hideMark/>
          </w:tcPr>
          <w:p w14:paraId="2F3A811D" w14:textId="77777777" w:rsidR="00907389" w:rsidRPr="00907389" w:rsidRDefault="00907389" w:rsidP="00907389">
            <w:pPr>
              <w:spacing w:line="360" w:lineRule="auto"/>
              <w:rPr>
                <w:szCs w:val="28"/>
              </w:rPr>
            </w:pPr>
            <w:r w:rsidRPr="00907389">
              <w:rPr>
                <w:szCs w:val="28"/>
              </w:rPr>
              <w:t>OSPF</w:t>
            </w:r>
          </w:p>
        </w:tc>
        <w:tc>
          <w:tcPr>
            <w:tcW w:w="3468" w:type="dxa"/>
            <w:hideMark/>
          </w:tcPr>
          <w:p w14:paraId="72780794" w14:textId="77777777" w:rsidR="00907389" w:rsidRPr="00907389" w:rsidRDefault="00907389" w:rsidP="00907389">
            <w:pPr>
              <w:spacing w:line="360" w:lineRule="auto"/>
              <w:rPr>
                <w:szCs w:val="28"/>
              </w:rPr>
            </w:pPr>
            <w:r w:rsidRPr="00907389">
              <w:rPr>
                <w:szCs w:val="28"/>
              </w:rPr>
              <w:t>Open Shortest Path First</w:t>
            </w:r>
          </w:p>
        </w:tc>
        <w:tc>
          <w:tcPr>
            <w:tcW w:w="3425" w:type="dxa"/>
            <w:hideMark/>
          </w:tcPr>
          <w:p w14:paraId="01C7B500" w14:textId="77777777" w:rsidR="00907389" w:rsidRPr="00907389" w:rsidRDefault="00907389" w:rsidP="00907389">
            <w:pPr>
              <w:spacing w:line="360" w:lineRule="auto"/>
              <w:rPr>
                <w:szCs w:val="28"/>
              </w:rPr>
            </w:pPr>
            <w:r w:rsidRPr="00907389">
              <w:rPr>
                <w:szCs w:val="28"/>
              </w:rPr>
              <w:t>Giao thức định tuyến nội vùng</w:t>
            </w:r>
          </w:p>
        </w:tc>
      </w:tr>
      <w:tr w:rsidR="00907389" w:rsidRPr="00907389" w14:paraId="2E2F23BB" w14:textId="77777777" w:rsidTr="00907389">
        <w:trPr>
          <w:trHeight w:val="750"/>
        </w:trPr>
        <w:tc>
          <w:tcPr>
            <w:tcW w:w="2339" w:type="dxa"/>
            <w:hideMark/>
          </w:tcPr>
          <w:p w14:paraId="33ADB322" w14:textId="77777777" w:rsidR="00907389" w:rsidRPr="00907389" w:rsidRDefault="00907389" w:rsidP="00907389">
            <w:pPr>
              <w:spacing w:line="360" w:lineRule="auto"/>
              <w:rPr>
                <w:szCs w:val="28"/>
              </w:rPr>
            </w:pPr>
            <w:r w:rsidRPr="00907389">
              <w:rPr>
                <w:szCs w:val="28"/>
              </w:rPr>
              <w:t>P4</w:t>
            </w:r>
          </w:p>
        </w:tc>
        <w:tc>
          <w:tcPr>
            <w:tcW w:w="3468" w:type="dxa"/>
            <w:hideMark/>
          </w:tcPr>
          <w:p w14:paraId="29BDE87C" w14:textId="77777777" w:rsidR="00907389" w:rsidRPr="00907389" w:rsidRDefault="00907389" w:rsidP="00907389">
            <w:pPr>
              <w:spacing w:line="360" w:lineRule="auto"/>
              <w:rPr>
                <w:szCs w:val="28"/>
              </w:rPr>
            </w:pPr>
            <w:r w:rsidRPr="00907389">
              <w:rPr>
                <w:szCs w:val="28"/>
              </w:rPr>
              <w:t>Programming Protocol-Independent Packet Processors</w:t>
            </w:r>
          </w:p>
        </w:tc>
        <w:tc>
          <w:tcPr>
            <w:tcW w:w="3425" w:type="dxa"/>
            <w:hideMark/>
          </w:tcPr>
          <w:p w14:paraId="758C9B4F" w14:textId="77777777" w:rsidR="00907389" w:rsidRPr="00907389" w:rsidRDefault="00907389" w:rsidP="00907389">
            <w:pPr>
              <w:spacing w:line="360" w:lineRule="auto"/>
              <w:rPr>
                <w:szCs w:val="28"/>
              </w:rPr>
            </w:pPr>
            <w:r w:rsidRPr="00907389">
              <w:rPr>
                <w:szCs w:val="28"/>
              </w:rPr>
              <w:t>Ngôn ngữ lập trình xử lý gói</w:t>
            </w:r>
          </w:p>
        </w:tc>
      </w:tr>
      <w:tr w:rsidR="00907389" w:rsidRPr="00907389" w14:paraId="6BD26BFD" w14:textId="77777777" w:rsidTr="00907389">
        <w:trPr>
          <w:trHeight w:val="375"/>
        </w:trPr>
        <w:tc>
          <w:tcPr>
            <w:tcW w:w="2339" w:type="dxa"/>
            <w:hideMark/>
          </w:tcPr>
          <w:p w14:paraId="617A847D" w14:textId="77777777" w:rsidR="00907389" w:rsidRPr="00907389" w:rsidRDefault="00907389" w:rsidP="00907389">
            <w:pPr>
              <w:spacing w:line="360" w:lineRule="auto"/>
              <w:rPr>
                <w:szCs w:val="28"/>
              </w:rPr>
            </w:pPr>
            <w:r w:rsidRPr="00907389">
              <w:rPr>
                <w:szCs w:val="28"/>
              </w:rPr>
              <w:t>P4C</w:t>
            </w:r>
          </w:p>
        </w:tc>
        <w:tc>
          <w:tcPr>
            <w:tcW w:w="3468" w:type="dxa"/>
            <w:hideMark/>
          </w:tcPr>
          <w:p w14:paraId="34399B28" w14:textId="77777777" w:rsidR="00907389" w:rsidRPr="00907389" w:rsidRDefault="00907389" w:rsidP="00907389">
            <w:pPr>
              <w:spacing w:line="360" w:lineRule="auto"/>
              <w:rPr>
                <w:szCs w:val="28"/>
              </w:rPr>
            </w:pPr>
            <w:r w:rsidRPr="00907389">
              <w:rPr>
                <w:szCs w:val="28"/>
              </w:rPr>
              <w:t>P4 Compiler</w:t>
            </w:r>
          </w:p>
        </w:tc>
        <w:tc>
          <w:tcPr>
            <w:tcW w:w="3425" w:type="dxa"/>
            <w:hideMark/>
          </w:tcPr>
          <w:p w14:paraId="21022F04" w14:textId="77777777" w:rsidR="00907389" w:rsidRPr="00907389" w:rsidRDefault="00907389" w:rsidP="00907389">
            <w:pPr>
              <w:spacing w:line="360" w:lineRule="auto"/>
              <w:rPr>
                <w:szCs w:val="28"/>
              </w:rPr>
            </w:pPr>
            <w:r w:rsidRPr="00907389">
              <w:rPr>
                <w:szCs w:val="28"/>
              </w:rPr>
              <w:t>Trình biên dịch P4</w:t>
            </w:r>
          </w:p>
        </w:tc>
      </w:tr>
      <w:tr w:rsidR="00907389" w:rsidRPr="00907389" w14:paraId="29DB554E" w14:textId="77777777" w:rsidTr="00907389">
        <w:trPr>
          <w:trHeight w:val="375"/>
        </w:trPr>
        <w:tc>
          <w:tcPr>
            <w:tcW w:w="2339" w:type="dxa"/>
            <w:hideMark/>
          </w:tcPr>
          <w:p w14:paraId="0285CA51" w14:textId="77777777" w:rsidR="00907389" w:rsidRPr="00907389" w:rsidRDefault="00907389" w:rsidP="00907389">
            <w:pPr>
              <w:spacing w:line="360" w:lineRule="auto"/>
              <w:rPr>
                <w:szCs w:val="28"/>
              </w:rPr>
            </w:pPr>
            <w:r w:rsidRPr="00907389">
              <w:rPr>
                <w:szCs w:val="28"/>
              </w:rPr>
              <w:t>P4Info</w:t>
            </w:r>
          </w:p>
        </w:tc>
        <w:tc>
          <w:tcPr>
            <w:tcW w:w="3468" w:type="dxa"/>
            <w:hideMark/>
          </w:tcPr>
          <w:p w14:paraId="61AF2D36" w14:textId="77777777" w:rsidR="00907389" w:rsidRPr="00907389" w:rsidRDefault="00907389" w:rsidP="00907389">
            <w:pPr>
              <w:spacing w:line="360" w:lineRule="auto"/>
              <w:rPr>
                <w:szCs w:val="28"/>
              </w:rPr>
            </w:pPr>
            <w:r w:rsidRPr="00907389">
              <w:rPr>
                <w:szCs w:val="28"/>
              </w:rPr>
              <w:t>P4 Information File</w:t>
            </w:r>
          </w:p>
        </w:tc>
        <w:tc>
          <w:tcPr>
            <w:tcW w:w="3425" w:type="dxa"/>
            <w:hideMark/>
          </w:tcPr>
          <w:p w14:paraId="18665BC5" w14:textId="77777777" w:rsidR="00907389" w:rsidRPr="00907389" w:rsidRDefault="00907389" w:rsidP="00907389">
            <w:pPr>
              <w:spacing w:line="360" w:lineRule="auto"/>
              <w:rPr>
                <w:szCs w:val="28"/>
              </w:rPr>
            </w:pPr>
            <w:r w:rsidRPr="00907389">
              <w:rPr>
                <w:szCs w:val="28"/>
              </w:rPr>
              <w:t>Tệp mô tả pipeline P4</w:t>
            </w:r>
          </w:p>
        </w:tc>
      </w:tr>
      <w:tr w:rsidR="00907389" w:rsidRPr="00907389" w14:paraId="2A6B74FE" w14:textId="77777777" w:rsidTr="00907389">
        <w:trPr>
          <w:trHeight w:val="375"/>
        </w:trPr>
        <w:tc>
          <w:tcPr>
            <w:tcW w:w="2339" w:type="dxa"/>
            <w:hideMark/>
          </w:tcPr>
          <w:p w14:paraId="5E6468C7" w14:textId="77777777" w:rsidR="00907389" w:rsidRPr="00907389" w:rsidRDefault="00907389" w:rsidP="00907389">
            <w:pPr>
              <w:spacing w:line="360" w:lineRule="auto"/>
              <w:rPr>
                <w:szCs w:val="28"/>
              </w:rPr>
            </w:pPr>
            <w:r w:rsidRPr="00907389">
              <w:rPr>
                <w:szCs w:val="28"/>
              </w:rPr>
              <w:t>P4Orch</w:t>
            </w:r>
          </w:p>
        </w:tc>
        <w:tc>
          <w:tcPr>
            <w:tcW w:w="3468" w:type="dxa"/>
            <w:hideMark/>
          </w:tcPr>
          <w:p w14:paraId="4D147328" w14:textId="77777777" w:rsidR="00907389" w:rsidRPr="00907389" w:rsidRDefault="00907389" w:rsidP="00907389">
            <w:pPr>
              <w:spacing w:line="360" w:lineRule="auto"/>
              <w:rPr>
                <w:szCs w:val="28"/>
              </w:rPr>
            </w:pPr>
            <w:r w:rsidRPr="00907389">
              <w:rPr>
                <w:szCs w:val="28"/>
              </w:rPr>
              <w:t>P4 Orchestrator</w:t>
            </w:r>
          </w:p>
        </w:tc>
        <w:tc>
          <w:tcPr>
            <w:tcW w:w="3425" w:type="dxa"/>
            <w:hideMark/>
          </w:tcPr>
          <w:p w14:paraId="2492AFB5" w14:textId="77777777" w:rsidR="00907389" w:rsidRPr="00907389" w:rsidRDefault="00907389" w:rsidP="00907389">
            <w:pPr>
              <w:spacing w:line="360" w:lineRule="auto"/>
              <w:rPr>
                <w:szCs w:val="28"/>
              </w:rPr>
            </w:pPr>
            <w:r w:rsidRPr="00907389">
              <w:rPr>
                <w:szCs w:val="28"/>
              </w:rPr>
              <w:t>Thành phần điều phối P4</w:t>
            </w:r>
          </w:p>
        </w:tc>
      </w:tr>
      <w:tr w:rsidR="00907389" w:rsidRPr="00907389" w14:paraId="7ECFFD4C" w14:textId="77777777" w:rsidTr="00907389">
        <w:trPr>
          <w:trHeight w:val="375"/>
        </w:trPr>
        <w:tc>
          <w:tcPr>
            <w:tcW w:w="2339" w:type="dxa"/>
            <w:hideMark/>
          </w:tcPr>
          <w:p w14:paraId="7773FDA0" w14:textId="77777777" w:rsidR="00907389" w:rsidRPr="00907389" w:rsidRDefault="00907389" w:rsidP="00907389">
            <w:pPr>
              <w:spacing w:line="360" w:lineRule="auto"/>
              <w:rPr>
                <w:szCs w:val="28"/>
              </w:rPr>
            </w:pPr>
            <w:r w:rsidRPr="00907389">
              <w:rPr>
                <w:szCs w:val="28"/>
              </w:rPr>
              <w:t>P4RT</w:t>
            </w:r>
          </w:p>
        </w:tc>
        <w:tc>
          <w:tcPr>
            <w:tcW w:w="3468" w:type="dxa"/>
            <w:hideMark/>
          </w:tcPr>
          <w:p w14:paraId="37D5DCA9" w14:textId="77777777" w:rsidR="00907389" w:rsidRPr="00907389" w:rsidRDefault="00907389" w:rsidP="00907389">
            <w:pPr>
              <w:spacing w:line="360" w:lineRule="auto"/>
              <w:rPr>
                <w:szCs w:val="28"/>
              </w:rPr>
            </w:pPr>
            <w:r w:rsidRPr="00907389">
              <w:rPr>
                <w:szCs w:val="28"/>
              </w:rPr>
              <w:t>P4 Runtime</w:t>
            </w:r>
          </w:p>
        </w:tc>
        <w:tc>
          <w:tcPr>
            <w:tcW w:w="3425" w:type="dxa"/>
            <w:hideMark/>
          </w:tcPr>
          <w:p w14:paraId="227F0AD9" w14:textId="77777777" w:rsidR="00907389" w:rsidRPr="00907389" w:rsidRDefault="00907389" w:rsidP="00907389">
            <w:pPr>
              <w:spacing w:line="360" w:lineRule="auto"/>
              <w:rPr>
                <w:szCs w:val="28"/>
              </w:rPr>
            </w:pPr>
            <w:r w:rsidRPr="00907389">
              <w:rPr>
                <w:szCs w:val="28"/>
              </w:rPr>
              <w:t>Giao thức runtime cho P4</w:t>
            </w:r>
          </w:p>
        </w:tc>
      </w:tr>
      <w:tr w:rsidR="00907389" w:rsidRPr="00907389" w14:paraId="27EA9D68" w14:textId="77777777" w:rsidTr="00907389">
        <w:trPr>
          <w:trHeight w:val="375"/>
        </w:trPr>
        <w:tc>
          <w:tcPr>
            <w:tcW w:w="2339" w:type="dxa"/>
            <w:hideMark/>
          </w:tcPr>
          <w:p w14:paraId="0C353DFB" w14:textId="77777777" w:rsidR="00907389" w:rsidRPr="00907389" w:rsidRDefault="00907389" w:rsidP="00907389">
            <w:pPr>
              <w:spacing w:line="360" w:lineRule="auto"/>
              <w:rPr>
                <w:szCs w:val="28"/>
              </w:rPr>
            </w:pPr>
            <w:r w:rsidRPr="00907389">
              <w:rPr>
                <w:szCs w:val="28"/>
              </w:rPr>
              <w:t>P4RT_DB</w:t>
            </w:r>
          </w:p>
        </w:tc>
        <w:tc>
          <w:tcPr>
            <w:tcW w:w="3468" w:type="dxa"/>
            <w:hideMark/>
          </w:tcPr>
          <w:p w14:paraId="719772EA" w14:textId="77777777" w:rsidR="00907389" w:rsidRPr="00907389" w:rsidRDefault="00907389" w:rsidP="00907389">
            <w:pPr>
              <w:spacing w:line="360" w:lineRule="auto"/>
              <w:rPr>
                <w:szCs w:val="28"/>
              </w:rPr>
            </w:pPr>
            <w:r w:rsidRPr="00907389">
              <w:rPr>
                <w:szCs w:val="28"/>
              </w:rPr>
              <w:t>P4 Runtime Database</w:t>
            </w:r>
          </w:p>
        </w:tc>
        <w:tc>
          <w:tcPr>
            <w:tcW w:w="3425" w:type="dxa"/>
            <w:hideMark/>
          </w:tcPr>
          <w:p w14:paraId="5A2065B4" w14:textId="77777777" w:rsidR="00907389" w:rsidRPr="00907389" w:rsidRDefault="00907389" w:rsidP="00907389">
            <w:pPr>
              <w:spacing w:line="360" w:lineRule="auto"/>
              <w:rPr>
                <w:szCs w:val="28"/>
              </w:rPr>
            </w:pPr>
            <w:r w:rsidRPr="00907389">
              <w:rPr>
                <w:szCs w:val="28"/>
              </w:rPr>
              <w:t>CSDL P4Runtime</w:t>
            </w:r>
          </w:p>
        </w:tc>
      </w:tr>
      <w:tr w:rsidR="00907389" w:rsidRPr="00907389" w14:paraId="71FB8BB7" w14:textId="77777777" w:rsidTr="00907389">
        <w:trPr>
          <w:trHeight w:val="375"/>
        </w:trPr>
        <w:tc>
          <w:tcPr>
            <w:tcW w:w="2339" w:type="dxa"/>
            <w:hideMark/>
          </w:tcPr>
          <w:p w14:paraId="6EA571A6" w14:textId="77777777" w:rsidR="00907389" w:rsidRPr="00907389" w:rsidRDefault="00907389" w:rsidP="00907389">
            <w:pPr>
              <w:spacing w:line="360" w:lineRule="auto"/>
              <w:rPr>
                <w:szCs w:val="28"/>
              </w:rPr>
            </w:pPr>
            <w:r w:rsidRPr="00907389">
              <w:rPr>
                <w:szCs w:val="28"/>
              </w:rPr>
              <w:t>P4RT_TABLE</w:t>
            </w:r>
          </w:p>
        </w:tc>
        <w:tc>
          <w:tcPr>
            <w:tcW w:w="3468" w:type="dxa"/>
            <w:hideMark/>
          </w:tcPr>
          <w:p w14:paraId="5C05E976" w14:textId="77777777" w:rsidR="00907389" w:rsidRPr="00907389" w:rsidRDefault="00907389" w:rsidP="00907389">
            <w:pPr>
              <w:spacing w:line="360" w:lineRule="auto"/>
              <w:rPr>
                <w:szCs w:val="28"/>
              </w:rPr>
            </w:pPr>
            <w:r w:rsidRPr="00907389">
              <w:rPr>
                <w:szCs w:val="28"/>
              </w:rPr>
              <w:t>P4 Runtime Table</w:t>
            </w:r>
          </w:p>
        </w:tc>
        <w:tc>
          <w:tcPr>
            <w:tcW w:w="3425" w:type="dxa"/>
            <w:hideMark/>
          </w:tcPr>
          <w:p w14:paraId="69DA2CF4" w14:textId="77777777" w:rsidR="00907389" w:rsidRPr="00907389" w:rsidRDefault="00907389" w:rsidP="00907389">
            <w:pPr>
              <w:spacing w:line="360" w:lineRule="auto"/>
              <w:rPr>
                <w:szCs w:val="28"/>
              </w:rPr>
            </w:pPr>
            <w:r w:rsidRPr="00907389">
              <w:rPr>
                <w:szCs w:val="28"/>
              </w:rPr>
              <w:t>Bảng runtime P4</w:t>
            </w:r>
          </w:p>
        </w:tc>
      </w:tr>
      <w:tr w:rsidR="00907389" w:rsidRPr="00907389" w14:paraId="3636FE66" w14:textId="77777777" w:rsidTr="00907389">
        <w:trPr>
          <w:trHeight w:val="375"/>
        </w:trPr>
        <w:tc>
          <w:tcPr>
            <w:tcW w:w="2339" w:type="dxa"/>
            <w:hideMark/>
          </w:tcPr>
          <w:p w14:paraId="5A2BEE14" w14:textId="77777777" w:rsidR="00907389" w:rsidRPr="00907389" w:rsidRDefault="00907389" w:rsidP="00907389">
            <w:pPr>
              <w:spacing w:line="360" w:lineRule="auto"/>
              <w:rPr>
                <w:szCs w:val="28"/>
              </w:rPr>
            </w:pPr>
            <w:r w:rsidRPr="00907389">
              <w:rPr>
                <w:szCs w:val="28"/>
              </w:rPr>
              <w:t>P4Runtime</w:t>
            </w:r>
          </w:p>
        </w:tc>
        <w:tc>
          <w:tcPr>
            <w:tcW w:w="3468" w:type="dxa"/>
            <w:hideMark/>
          </w:tcPr>
          <w:p w14:paraId="6259662E" w14:textId="77777777" w:rsidR="00907389" w:rsidRPr="00907389" w:rsidRDefault="00907389" w:rsidP="00907389">
            <w:pPr>
              <w:spacing w:line="360" w:lineRule="auto"/>
              <w:rPr>
                <w:szCs w:val="28"/>
              </w:rPr>
            </w:pPr>
            <w:r w:rsidRPr="00907389">
              <w:rPr>
                <w:szCs w:val="28"/>
              </w:rPr>
              <w:t>P4 Runtime API</w:t>
            </w:r>
          </w:p>
        </w:tc>
        <w:tc>
          <w:tcPr>
            <w:tcW w:w="3425" w:type="dxa"/>
            <w:hideMark/>
          </w:tcPr>
          <w:p w14:paraId="1AB1E8A7" w14:textId="77777777" w:rsidR="00907389" w:rsidRPr="00907389" w:rsidRDefault="00907389" w:rsidP="00907389">
            <w:pPr>
              <w:spacing w:line="360" w:lineRule="auto"/>
              <w:rPr>
                <w:szCs w:val="28"/>
              </w:rPr>
            </w:pPr>
            <w:r w:rsidRPr="00907389">
              <w:rPr>
                <w:szCs w:val="28"/>
              </w:rPr>
              <w:t>API điều khiển chương trình P4</w:t>
            </w:r>
          </w:p>
        </w:tc>
      </w:tr>
      <w:tr w:rsidR="00907389" w:rsidRPr="00907389" w14:paraId="08D2C154" w14:textId="77777777" w:rsidTr="00907389">
        <w:trPr>
          <w:trHeight w:val="750"/>
        </w:trPr>
        <w:tc>
          <w:tcPr>
            <w:tcW w:w="2339" w:type="dxa"/>
            <w:hideMark/>
          </w:tcPr>
          <w:p w14:paraId="76CA5D94" w14:textId="77777777" w:rsidR="00907389" w:rsidRPr="00907389" w:rsidRDefault="00907389" w:rsidP="00907389">
            <w:pPr>
              <w:spacing w:line="360" w:lineRule="auto"/>
              <w:rPr>
                <w:szCs w:val="28"/>
              </w:rPr>
            </w:pPr>
            <w:r w:rsidRPr="00907389">
              <w:rPr>
                <w:szCs w:val="28"/>
              </w:rPr>
              <w:t>PCIe</w:t>
            </w:r>
          </w:p>
        </w:tc>
        <w:tc>
          <w:tcPr>
            <w:tcW w:w="3468" w:type="dxa"/>
            <w:hideMark/>
          </w:tcPr>
          <w:p w14:paraId="4C74DE64" w14:textId="77777777" w:rsidR="00907389" w:rsidRPr="00907389" w:rsidRDefault="00907389" w:rsidP="00907389">
            <w:pPr>
              <w:spacing w:line="360" w:lineRule="auto"/>
              <w:rPr>
                <w:szCs w:val="28"/>
              </w:rPr>
            </w:pPr>
            <w:r w:rsidRPr="00907389">
              <w:rPr>
                <w:szCs w:val="28"/>
              </w:rPr>
              <w:t>Peripheral Component Interconnect Express</w:t>
            </w:r>
          </w:p>
        </w:tc>
        <w:tc>
          <w:tcPr>
            <w:tcW w:w="3425" w:type="dxa"/>
            <w:hideMark/>
          </w:tcPr>
          <w:p w14:paraId="3A848443" w14:textId="77777777" w:rsidR="00907389" w:rsidRPr="00907389" w:rsidRDefault="00907389" w:rsidP="00907389">
            <w:pPr>
              <w:spacing w:line="360" w:lineRule="auto"/>
              <w:rPr>
                <w:szCs w:val="28"/>
              </w:rPr>
            </w:pPr>
            <w:r w:rsidRPr="00907389">
              <w:rPr>
                <w:szCs w:val="28"/>
              </w:rPr>
              <w:t>Bus kết nối tốc độ cao</w:t>
            </w:r>
          </w:p>
        </w:tc>
      </w:tr>
      <w:tr w:rsidR="00907389" w:rsidRPr="00907389" w14:paraId="3090B6B6" w14:textId="77777777" w:rsidTr="00907389">
        <w:trPr>
          <w:trHeight w:val="375"/>
        </w:trPr>
        <w:tc>
          <w:tcPr>
            <w:tcW w:w="2339" w:type="dxa"/>
            <w:hideMark/>
          </w:tcPr>
          <w:p w14:paraId="184F75D4" w14:textId="77777777" w:rsidR="00907389" w:rsidRPr="00907389" w:rsidRDefault="00907389" w:rsidP="00907389">
            <w:pPr>
              <w:spacing w:line="360" w:lineRule="auto"/>
              <w:rPr>
                <w:szCs w:val="28"/>
              </w:rPr>
            </w:pPr>
            <w:r w:rsidRPr="00907389">
              <w:rPr>
                <w:szCs w:val="28"/>
              </w:rPr>
              <w:t>PFC</w:t>
            </w:r>
          </w:p>
        </w:tc>
        <w:tc>
          <w:tcPr>
            <w:tcW w:w="3468" w:type="dxa"/>
            <w:hideMark/>
          </w:tcPr>
          <w:p w14:paraId="3B681657" w14:textId="77777777" w:rsidR="00907389" w:rsidRPr="00907389" w:rsidRDefault="00907389" w:rsidP="00907389">
            <w:pPr>
              <w:spacing w:line="360" w:lineRule="auto"/>
              <w:rPr>
                <w:szCs w:val="28"/>
              </w:rPr>
            </w:pPr>
            <w:r w:rsidRPr="00907389">
              <w:rPr>
                <w:szCs w:val="28"/>
              </w:rPr>
              <w:t>Priority Flow Control</w:t>
            </w:r>
          </w:p>
        </w:tc>
        <w:tc>
          <w:tcPr>
            <w:tcW w:w="3425" w:type="dxa"/>
            <w:hideMark/>
          </w:tcPr>
          <w:p w14:paraId="232DD6A8" w14:textId="77777777" w:rsidR="00907389" w:rsidRPr="00907389" w:rsidRDefault="00907389" w:rsidP="00907389">
            <w:pPr>
              <w:spacing w:line="360" w:lineRule="auto"/>
              <w:rPr>
                <w:szCs w:val="28"/>
              </w:rPr>
            </w:pPr>
            <w:r w:rsidRPr="00907389">
              <w:rPr>
                <w:szCs w:val="28"/>
              </w:rPr>
              <w:t>Điều khiển luồng ưu tiên</w:t>
            </w:r>
          </w:p>
        </w:tc>
      </w:tr>
      <w:tr w:rsidR="00907389" w:rsidRPr="00907389" w14:paraId="145BC105" w14:textId="77777777" w:rsidTr="00907389">
        <w:trPr>
          <w:trHeight w:val="375"/>
        </w:trPr>
        <w:tc>
          <w:tcPr>
            <w:tcW w:w="2339" w:type="dxa"/>
            <w:hideMark/>
          </w:tcPr>
          <w:p w14:paraId="3ABE2920" w14:textId="77777777" w:rsidR="00907389" w:rsidRPr="00907389" w:rsidRDefault="00907389" w:rsidP="00907389">
            <w:pPr>
              <w:spacing w:line="360" w:lineRule="auto"/>
              <w:rPr>
                <w:szCs w:val="28"/>
              </w:rPr>
            </w:pPr>
            <w:r w:rsidRPr="00907389">
              <w:rPr>
                <w:szCs w:val="28"/>
              </w:rPr>
              <w:t>PINS</w:t>
            </w:r>
          </w:p>
        </w:tc>
        <w:tc>
          <w:tcPr>
            <w:tcW w:w="3468" w:type="dxa"/>
            <w:hideMark/>
          </w:tcPr>
          <w:p w14:paraId="2C3C95A1" w14:textId="77777777" w:rsidR="00907389" w:rsidRPr="00907389" w:rsidRDefault="00907389" w:rsidP="00907389">
            <w:pPr>
              <w:spacing w:line="360" w:lineRule="auto"/>
              <w:rPr>
                <w:szCs w:val="28"/>
              </w:rPr>
            </w:pPr>
            <w:r w:rsidRPr="00907389">
              <w:rPr>
                <w:szCs w:val="28"/>
              </w:rPr>
              <w:t>P4-Integrated Network Switch</w:t>
            </w:r>
          </w:p>
        </w:tc>
        <w:tc>
          <w:tcPr>
            <w:tcW w:w="3425" w:type="dxa"/>
            <w:hideMark/>
          </w:tcPr>
          <w:p w14:paraId="2B4515A2" w14:textId="77777777" w:rsidR="00907389" w:rsidRPr="00907389" w:rsidRDefault="00907389" w:rsidP="00907389">
            <w:pPr>
              <w:spacing w:line="360" w:lineRule="auto"/>
              <w:rPr>
                <w:szCs w:val="28"/>
              </w:rPr>
            </w:pPr>
            <w:r w:rsidRPr="00907389">
              <w:rPr>
                <w:szCs w:val="28"/>
              </w:rPr>
              <w:t>Kiến trúc switch tích hợp P4</w:t>
            </w:r>
          </w:p>
        </w:tc>
      </w:tr>
      <w:tr w:rsidR="00907389" w:rsidRPr="00907389" w14:paraId="152414E2" w14:textId="77777777" w:rsidTr="00907389">
        <w:trPr>
          <w:trHeight w:val="375"/>
        </w:trPr>
        <w:tc>
          <w:tcPr>
            <w:tcW w:w="2339" w:type="dxa"/>
            <w:hideMark/>
          </w:tcPr>
          <w:p w14:paraId="1F089624" w14:textId="77777777" w:rsidR="00907389" w:rsidRPr="00907389" w:rsidRDefault="00907389" w:rsidP="00907389">
            <w:pPr>
              <w:spacing w:line="360" w:lineRule="auto"/>
              <w:rPr>
                <w:szCs w:val="28"/>
              </w:rPr>
            </w:pPr>
            <w:r w:rsidRPr="00907389">
              <w:rPr>
                <w:szCs w:val="28"/>
              </w:rPr>
              <w:t>Pipeline</w:t>
            </w:r>
          </w:p>
        </w:tc>
        <w:tc>
          <w:tcPr>
            <w:tcW w:w="3468" w:type="dxa"/>
            <w:hideMark/>
          </w:tcPr>
          <w:p w14:paraId="277494D5" w14:textId="77777777" w:rsidR="00907389" w:rsidRPr="00907389" w:rsidRDefault="00907389" w:rsidP="00907389">
            <w:pPr>
              <w:spacing w:line="360" w:lineRule="auto"/>
              <w:rPr>
                <w:szCs w:val="28"/>
              </w:rPr>
            </w:pPr>
            <w:r w:rsidRPr="00907389">
              <w:rPr>
                <w:szCs w:val="28"/>
              </w:rPr>
              <w:t>Packet Processing Pipeline</w:t>
            </w:r>
          </w:p>
        </w:tc>
        <w:tc>
          <w:tcPr>
            <w:tcW w:w="3425" w:type="dxa"/>
            <w:hideMark/>
          </w:tcPr>
          <w:p w14:paraId="3E7E7A3C" w14:textId="77777777" w:rsidR="00907389" w:rsidRPr="00907389" w:rsidRDefault="00907389" w:rsidP="00907389">
            <w:pPr>
              <w:spacing w:line="360" w:lineRule="auto"/>
              <w:rPr>
                <w:szCs w:val="28"/>
              </w:rPr>
            </w:pPr>
            <w:r w:rsidRPr="00907389">
              <w:rPr>
                <w:szCs w:val="28"/>
              </w:rPr>
              <w:t>Đường ống xử lý gói tin</w:t>
            </w:r>
          </w:p>
        </w:tc>
      </w:tr>
      <w:tr w:rsidR="00907389" w:rsidRPr="00907389" w14:paraId="1171D890" w14:textId="77777777" w:rsidTr="00907389">
        <w:trPr>
          <w:trHeight w:val="375"/>
        </w:trPr>
        <w:tc>
          <w:tcPr>
            <w:tcW w:w="2339" w:type="dxa"/>
            <w:hideMark/>
          </w:tcPr>
          <w:p w14:paraId="2441E7B6" w14:textId="77777777" w:rsidR="00907389" w:rsidRPr="00907389" w:rsidRDefault="00907389" w:rsidP="00907389">
            <w:pPr>
              <w:spacing w:line="360" w:lineRule="auto"/>
              <w:rPr>
                <w:szCs w:val="28"/>
              </w:rPr>
            </w:pPr>
            <w:r w:rsidRPr="00907389">
              <w:rPr>
                <w:szCs w:val="28"/>
              </w:rPr>
              <w:t>PM</w:t>
            </w:r>
          </w:p>
        </w:tc>
        <w:tc>
          <w:tcPr>
            <w:tcW w:w="3468" w:type="dxa"/>
            <w:hideMark/>
          </w:tcPr>
          <w:p w14:paraId="0F630125" w14:textId="77777777" w:rsidR="00907389" w:rsidRPr="00907389" w:rsidRDefault="00907389" w:rsidP="00907389">
            <w:pPr>
              <w:spacing w:line="360" w:lineRule="auto"/>
              <w:rPr>
                <w:szCs w:val="28"/>
              </w:rPr>
            </w:pPr>
            <w:r w:rsidRPr="00907389">
              <w:rPr>
                <w:szCs w:val="28"/>
              </w:rPr>
              <w:t>Performance Monitoring</w:t>
            </w:r>
          </w:p>
        </w:tc>
        <w:tc>
          <w:tcPr>
            <w:tcW w:w="3425" w:type="dxa"/>
            <w:hideMark/>
          </w:tcPr>
          <w:p w14:paraId="642F9B9E" w14:textId="77777777" w:rsidR="00907389" w:rsidRPr="00907389" w:rsidRDefault="00907389" w:rsidP="00907389">
            <w:pPr>
              <w:spacing w:line="360" w:lineRule="auto"/>
              <w:rPr>
                <w:szCs w:val="28"/>
              </w:rPr>
            </w:pPr>
            <w:r w:rsidRPr="00907389">
              <w:rPr>
                <w:szCs w:val="28"/>
              </w:rPr>
              <w:t>Giám sát hiệu năng</w:t>
            </w:r>
          </w:p>
        </w:tc>
      </w:tr>
      <w:tr w:rsidR="00907389" w:rsidRPr="00907389" w14:paraId="1710D604" w14:textId="77777777" w:rsidTr="00907389">
        <w:trPr>
          <w:trHeight w:val="375"/>
        </w:trPr>
        <w:tc>
          <w:tcPr>
            <w:tcW w:w="2339" w:type="dxa"/>
            <w:hideMark/>
          </w:tcPr>
          <w:p w14:paraId="578DCFD2" w14:textId="77777777" w:rsidR="00907389" w:rsidRPr="00907389" w:rsidRDefault="00907389" w:rsidP="00907389">
            <w:pPr>
              <w:spacing w:line="360" w:lineRule="auto"/>
              <w:rPr>
                <w:szCs w:val="28"/>
              </w:rPr>
            </w:pPr>
            <w:r w:rsidRPr="00907389">
              <w:rPr>
                <w:szCs w:val="28"/>
              </w:rPr>
              <w:t>PPS</w:t>
            </w:r>
          </w:p>
        </w:tc>
        <w:tc>
          <w:tcPr>
            <w:tcW w:w="3468" w:type="dxa"/>
            <w:hideMark/>
          </w:tcPr>
          <w:p w14:paraId="766A9E60" w14:textId="77777777" w:rsidR="00907389" w:rsidRPr="00907389" w:rsidRDefault="00907389" w:rsidP="00907389">
            <w:pPr>
              <w:spacing w:line="360" w:lineRule="auto"/>
              <w:rPr>
                <w:szCs w:val="28"/>
              </w:rPr>
            </w:pPr>
            <w:r w:rsidRPr="00907389">
              <w:rPr>
                <w:szCs w:val="28"/>
              </w:rPr>
              <w:t>Packets Per Second</w:t>
            </w:r>
          </w:p>
        </w:tc>
        <w:tc>
          <w:tcPr>
            <w:tcW w:w="3425" w:type="dxa"/>
            <w:hideMark/>
          </w:tcPr>
          <w:p w14:paraId="734AC913" w14:textId="77777777" w:rsidR="00907389" w:rsidRPr="00907389" w:rsidRDefault="00907389" w:rsidP="00907389">
            <w:pPr>
              <w:spacing w:line="360" w:lineRule="auto"/>
              <w:rPr>
                <w:szCs w:val="28"/>
              </w:rPr>
            </w:pPr>
            <w:r w:rsidRPr="00907389">
              <w:rPr>
                <w:szCs w:val="28"/>
              </w:rPr>
              <w:t>Số gói tin trên giây</w:t>
            </w:r>
          </w:p>
        </w:tc>
      </w:tr>
      <w:tr w:rsidR="00907389" w:rsidRPr="00907389" w14:paraId="4ECDB3D5" w14:textId="77777777" w:rsidTr="00907389">
        <w:trPr>
          <w:trHeight w:val="375"/>
        </w:trPr>
        <w:tc>
          <w:tcPr>
            <w:tcW w:w="2339" w:type="dxa"/>
            <w:hideMark/>
          </w:tcPr>
          <w:p w14:paraId="7BEF1185" w14:textId="77777777" w:rsidR="00907389" w:rsidRPr="00907389" w:rsidRDefault="00907389" w:rsidP="00907389">
            <w:pPr>
              <w:spacing w:line="360" w:lineRule="auto"/>
              <w:rPr>
                <w:szCs w:val="28"/>
              </w:rPr>
            </w:pPr>
            <w:r w:rsidRPr="00907389">
              <w:rPr>
                <w:szCs w:val="28"/>
              </w:rPr>
              <w:t>Protobuf</w:t>
            </w:r>
          </w:p>
        </w:tc>
        <w:tc>
          <w:tcPr>
            <w:tcW w:w="3468" w:type="dxa"/>
            <w:hideMark/>
          </w:tcPr>
          <w:p w14:paraId="1D8012C1" w14:textId="77777777" w:rsidR="00907389" w:rsidRPr="00907389" w:rsidRDefault="00907389" w:rsidP="00907389">
            <w:pPr>
              <w:spacing w:line="360" w:lineRule="auto"/>
              <w:rPr>
                <w:szCs w:val="28"/>
              </w:rPr>
            </w:pPr>
            <w:r w:rsidRPr="00907389">
              <w:rPr>
                <w:szCs w:val="28"/>
              </w:rPr>
              <w:t>Protocol Buffers</w:t>
            </w:r>
          </w:p>
        </w:tc>
        <w:tc>
          <w:tcPr>
            <w:tcW w:w="3425" w:type="dxa"/>
            <w:hideMark/>
          </w:tcPr>
          <w:p w14:paraId="555C3E45" w14:textId="77777777" w:rsidR="00907389" w:rsidRPr="00907389" w:rsidRDefault="00907389" w:rsidP="00907389">
            <w:pPr>
              <w:spacing w:line="360" w:lineRule="auto"/>
              <w:rPr>
                <w:szCs w:val="28"/>
              </w:rPr>
            </w:pPr>
            <w:r w:rsidRPr="00907389">
              <w:rPr>
                <w:szCs w:val="28"/>
              </w:rPr>
              <w:t>Cơ chế tuần tự hóa dữ liệu</w:t>
            </w:r>
          </w:p>
        </w:tc>
      </w:tr>
      <w:tr w:rsidR="00907389" w:rsidRPr="00907389" w14:paraId="3C1B7C0D" w14:textId="77777777" w:rsidTr="00907389">
        <w:trPr>
          <w:trHeight w:val="375"/>
        </w:trPr>
        <w:tc>
          <w:tcPr>
            <w:tcW w:w="2339" w:type="dxa"/>
            <w:hideMark/>
          </w:tcPr>
          <w:p w14:paraId="4478D941" w14:textId="77777777" w:rsidR="00907389" w:rsidRPr="00907389" w:rsidRDefault="00907389" w:rsidP="00907389">
            <w:pPr>
              <w:spacing w:line="360" w:lineRule="auto"/>
              <w:rPr>
                <w:szCs w:val="28"/>
              </w:rPr>
            </w:pPr>
            <w:r w:rsidRPr="00907389">
              <w:rPr>
                <w:szCs w:val="28"/>
              </w:rPr>
              <w:t>PTF</w:t>
            </w:r>
          </w:p>
        </w:tc>
        <w:tc>
          <w:tcPr>
            <w:tcW w:w="3468" w:type="dxa"/>
            <w:hideMark/>
          </w:tcPr>
          <w:p w14:paraId="6B337B83" w14:textId="77777777" w:rsidR="00907389" w:rsidRPr="00907389" w:rsidRDefault="00907389" w:rsidP="00907389">
            <w:pPr>
              <w:spacing w:line="360" w:lineRule="auto"/>
              <w:rPr>
                <w:szCs w:val="28"/>
              </w:rPr>
            </w:pPr>
            <w:r w:rsidRPr="00907389">
              <w:rPr>
                <w:szCs w:val="28"/>
              </w:rPr>
              <w:t>Packet Test Framework</w:t>
            </w:r>
          </w:p>
        </w:tc>
        <w:tc>
          <w:tcPr>
            <w:tcW w:w="3425" w:type="dxa"/>
            <w:hideMark/>
          </w:tcPr>
          <w:p w14:paraId="311635D2" w14:textId="77777777" w:rsidR="00907389" w:rsidRPr="00907389" w:rsidRDefault="00907389" w:rsidP="00907389">
            <w:pPr>
              <w:spacing w:line="360" w:lineRule="auto"/>
              <w:rPr>
                <w:szCs w:val="28"/>
              </w:rPr>
            </w:pPr>
            <w:r w:rsidRPr="00907389">
              <w:rPr>
                <w:szCs w:val="28"/>
              </w:rPr>
              <w:t>Khung kiểm thử gói tin</w:t>
            </w:r>
          </w:p>
        </w:tc>
      </w:tr>
      <w:tr w:rsidR="00907389" w:rsidRPr="00907389" w14:paraId="5E2695FD" w14:textId="77777777" w:rsidTr="00907389">
        <w:trPr>
          <w:trHeight w:val="375"/>
        </w:trPr>
        <w:tc>
          <w:tcPr>
            <w:tcW w:w="2339" w:type="dxa"/>
            <w:hideMark/>
          </w:tcPr>
          <w:p w14:paraId="0572D27F" w14:textId="77777777" w:rsidR="00907389" w:rsidRPr="00907389" w:rsidRDefault="00907389" w:rsidP="00907389">
            <w:pPr>
              <w:spacing w:line="360" w:lineRule="auto"/>
              <w:rPr>
                <w:szCs w:val="28"/>
              </w:rPr>
            </w:pPr>
            <w:r w:rsidRPr="00907389">
              <w:rPr>
                <w:szCs w:val="28"/>
              </w:rPr>
              <w:t>QoS</w:t>
            </w:r>
          </w:p>
        </w:tc>
        <w:tc>
          <w:tcPr>
            <w:tcW w:w="3468" w:type="dxa"/>
            <w:hideMark/>
          </w:tcPr>
          <w:p w14:paraId="21020876" w14:textId="77777777" w:rsidR="00907389" w:rsidRPr="00907389" w:rsidRDefault="00907389" w:rsidP="00907389">
            <w:pPr>
              <w:spacing w:line="360" w:lineRule="auto"/>
              <w:rPr>
                <w:szCs w:val="28"/>
              </w:rPr>
            </w:pPr>
            <w:r w:rsidRPr="00907389">
              <w:rPr>
                <w:szCs w:val="28"/>
              </w:rPr>
              <w:t>Quality of Service</w:t>
            </w:r>
          </w:p>
        </w:tc>
        <w:tc>
          <w:tcPr>
            <w:tcW w:w="3425" w:type="dxa"/>
            <w:hideMark/>
          </w:tcPr>
          <w:p w14:paraId="660B64CA" w14:textId="77777777" w:rsidR="00907389" w:rsidRPr="00907389" w:rsidRDefault="00907389" w:rsidP="00907389">
            <w:pPr>
              <w:spacing w:line="360" w:lineRule="auto"/>
              <w:rPr>
                <w:szCs w:val="28"/>
              </w:rPr>
            </w:pPr>
            <w:r w:rsidRPr="00907389">
              <w:rPr>
                <w:szCs w:val="28"/>
              </w:rPr>
              <w:t>Chất lượng dịch vụ</w:t>
            </w:r>
          </w:p>
        </w:tc>
      </w:tr>
      <w:tr w:rsidR="00907389" w:rsidRPr="00907389" w14:paraId="553AAA72" w14:textId="77777777" w:rsidTr="00907389">
        <w:trPr>
          <w:trHeight w:val="375"/>
        </w:trPr>
        <w:tc>
          <w:tcPr>
            <w:tcW w:w="2339" w:type="dxa"/>
            <w:hideMark/>
          </w:tcPr>
          <w:p w14:paraId="0954E760" w14:textId="77777777" w:rsidR="00907389" w:rsidRPr="00907389" w:rsidRDefault="00907389" w:rsidP="00907389">
            <w:pPr>
              <w:spacing w:line="360" w:lineRule="auto"/>
              <w:rPr>
                <w:szCs w:val="28"/>
              </w:rPr>
            </w:pPr>
            <w:r w:rsidRPr="00907389">
              <w:rPr>
                <w:szCs w:val="28"/>
              </w:rPr>
              <w:t>Queue</w:t>
            </w:r>
          </w:p>
        </w:tc>
        <w:tc>
          <w:tcPr>
            <w:tcW w:w="3468" w:type="dxa"/>
            <w:hideMark/>
          </w:tcPr>
          <w:p w14:paraId="193D06E6" w14:textId="77777777" w:rsidR="00907389" w:rsidRPr="00907389" w:rsidRDefault="00907389" w:rsidP="00907389">
            <w:pPr>
              <w:spacing w:line="360" w:lineRule="auto"/>
              <w:rPr>
                <w:szCs w:val="28"/>
              </w:rPr>
            </w:pPr>
            <w:r w:rsidRPr="00907389">
              <w:rPr>
                <w:szCs w:val="28"/>
              </w:rPr>
              <w:t>Packet Queue</w:t>
            </w:r>
          </w:p>
        </w:tc>
        <w:tc>
          <w:tcPr>
            <w:tcW w:w="3425" w:type="dxa"/>
            <w:hideMark/>
          </w:tcPr>
          <w:p w14:paraId="553E61CC" w14:textId="77777777" w:rsidR="00907389" w:rsidRPr="00907389" w:rsidRDefault="00907389" w:rsidP="00907389">
            <w:pPr>
              <w:spacing w:line="360" w:lineRule="auto"/>
              <w:rPr>
                <w:szCs w:val="28"/>
              </w:rPr>
            </w:pPr>
            <w:r w:rsidRPr="00907389">
              <w:rPr>
                <w:szCs w:val="28"/>
              </w:rPr>
              <w:t>Hàng đợi gói tin</w:t>
            </w:r>
          </w:p>
        </w:tc>
      </w:tr>
      <w:tr w:rsidR="00907389" w:rsidRPr="00907389" w14:paraId="33A2D577" w14:textId="77777777" w:rsidTr="00907389">
        <w:trPr>
          <w:trHeight w:val="375"/>
        </w:trPr>
        <w:tc>
          <w:tcPr>
            <w:tcW w:w="2339" w:type="dxa"/>
            <w:hideMark/>
          </w:tcPr>
          <w:p w14:paraId="46A9C15D" w14:textId="77777777" w:rsidR="00907389" w:rsidRPr="00907389" w:rsidRDefault="00907389" w:rsidP="00907389">
            <w:pPr>
              <w:spacing w:line="360" w:lineRule="auto"/>
              <w:rPr>
                <w:szCs w:val="28"/>
              </w:rPr>
            </w:pPr>
            <w:r w:rsidRPr="00907389">
              <w:rPr>
                <w:szCs w:val="28"/>
              </w:rPr>
              <w:t>RAM</w:t>
            </w:r>
          </w:p>
        </w:tc>
        <w:tc>
          <w:tcPr>
            <w:tcW w:w="3468" w:type="dxa"/>
            <w:hideMark/>
          </w:tcPr>
          <w:p w14:paraId="796BE07A" w14:textId="77777777" w:rsidR="00907389" w:rsidRPr="00907389" w:rsidRDefault="00907389" w:rsidP="00907389">
            <w:pPr>
              <w:spacing w:line="360" w:lineRule="auto"/>
              <w:rPr>
                <w:szCs w:val="28"/>
              </w:rPr>
            </w:pPr>
            <w:r w:rsidRPr="00907389">
              <w:rPr>
                <w:szCs w:val="28"/>
              </w:rPr>
              <w:t>Random Access Memory</w:t>
            </w:r>
          </w:p>
        </w:tc>
        <w:tc>
          <w:tcPr>
            <w:tcW w:w="3425" w:type="dxa"/>
            <w:hideMark/>
          </w:tcPr>
          <w:p w14:paraId="3A8FA467" w14:textId="77777777" w:rsidR="00907389" w:rsidRPr="00907389" w:rsidRDefault="00907389" w:rsidP="00907389">
            <w:pPr>
              <w:spacing w:line="360" w:lineRule="auto"/>
              <w:rPr>
                <w:szCs w:val="28"/>
              </w:rPr>
            </w:pPr>
            <w:r w:rsidRPr="00907389">
              <w:rPr>
                <w:szCs w:val="28"/>
              </w:rPr>
              <w:t>Bộ nhớ truy cập ngẫu nhiên</w:t>
            </w:r>
          </w:p>
        </w:tc>
      </w:tr>
      <w:tr w:rsidR="00907389" w:rsidRPr="00907389" w14:paraId="17390135" w14:textId="77777777" w:rsidTr="00907389">
        <w:trPr>
          <w:trHeight w:val="375"/>
        </w:trPr>
        <w:tc>
          <w:tcPr>
            <w:tcW w:w="2339" w:type="dxa"/>
            <w:hideMark/>
          </w:tcPr>
          <w:p w14:paraId="08E40C1A" w14:textId="77777777" w:rsidR="00907389" w:rsidRPr="00907389" w:rsidRDefault="00907389" w:rsidP="00907389">
            <w:pPr>
              <w:spacing w:line="360" w:lineRule="auto"/>
              <w:rPr>
                <w:szCs w:val="28"/>
              </w:rPr>
            </w:pPr>
            <w:r w:rsidRPr="00907389">
              <w:rPr>
                <w:szCs w:val="28"/>
              </w:rPr>
              <w:t>RBAC</w:t>
            </w:r>
          </w:p>
        </w:tc>
        <w:tc>
          <w:tcPr>
            <w:tcW w:w="3468" w:type="dxa"/>
            <w:hideMark/>
          </w:tcPr>
          <w:p w14:paraId="2FB0FB11" w14:textId="77777777" w:rsidR="00907389" w:rsidRPr="00907389" w:rsidRDefault="00907389" w:rsidP="00907389">
            <w:pPr>
              <w:spacing w:line="360" w:lineRule="auto"/>
              <w:rPr>
                <w:szCs w:val="28"/>
              </w:rPr>
            </w:pPr>
            <w:r w:rsidRPr="00907389">
              <w:rPr>
                <w:szCs w:val="28"/>
              </w:rPr>
              <w:t>Role-Based Access Control</w:t>
            </w:r>
          </w:p>
        </w:tc>
        <w:tc>
          <w:tcPr>
            <w:tcW w:w="3425" w:type="dxa"/>
            <w:hideMark/>
          </w:tcPr>
          <w:p w14:paraId="339C88CD" w14:textId="77777777" w:rsidR="00907389" w:rsidRPr="00907389" w:rsidRDefault="00907389" w:rsidP="00907389">
            <w:pPr>
              <w:spacing w:line="360" w:lineRule="auto"/>
              <w:rPr>
                <w:szCs w:val="28"/>
              </w:rPr>
            </w:pPr>
            <w:r w:rsidRPr="00907389">
              <w:rPr>
                <w:szCs w:val="28"/>
              </w:rPr>
              <w:t>Kiểm soát truy cập theo vai trò</w:t>
            </w:r>
          </w:p>
        </w:tc>
      </w:tr>
      <w:tr w:rsidR="00907389" w:rsidRPr="00907389" w14:paraId="565C4B75" w14:textId="77777777" w:rsidTr="00907389">
        <w:trPr>
          <w:trHeight w:val="375"/>
        </w:trPr>
        <w:tc>
          <w:tcPr>
            <w:tcW w:w="2339" w:type="dxa"/>
            <w:hideMark/>
          </w:tcPr>
          <w:p w14:paraId="00F014D7" w14:textId="77777777" w:rsidR="00907389" w:rsidRPr="00907389" w:rsidRDefault="00907389" w:rsidP="00907389">
            <w:pPr>
              <w:spacing w:line="360" w:lineRule="auto"/>
              <w:rPr>
                <w:szCs w:val="28"/>
              </w:rPr>
            </w:pPr>
            <w:r w:rsidRPr="00907389">
              <w:rPr>
                <w:szCs w:val="28"/>
              </w:rPr>
              <w:t>RDMA</w:t>
            </w:r>
          </w:p>
        </w:tc>
        <w:tc>
          <w:tcPr>
            <w:tcW w:w="3468" w:type="dxa"/>
            <w:hideMark/>
          </w:tcPr>
          <w:p w14:paraId="155C33A1" w14:textId="77777777" w:rsidR="00907389" w:rsidRPr="00907389" w:rsidRDefault="00907389" w:rsidP="00907389">
            <w:pPr>
              <w:spacing w:line="360" w:lineRule="auto"/>
              <w:rPr>
                <w:szCs w:val="28"/>
              </w:rPr>
            </w:pPr>
            <w:r w:rsidRPr="00907389">
              <w:rPr>
                <w:szCs w:val="28"/>
              </w:rPr>
              <w:t>Remote Direct Memory Access</w:t>
            </w:r>
          </w:p>
        </w:tc>
        <w:tc>
          <w:tcPr>
            <w:tcW w:w="3425" w:type="dxa"/>
            <w:hideMark/>
          </w:tcPr>
          <w:p w14:paraId="0D3571D2" w14:textId="77777777" w:rsidR="00907389" w:rsidRPr="00907389" w:rsidRDefault="00907389" w:rsidP="00907389">
            <w:pPr>
              <w:spacing w:line="360" w:lineRule="auto"/>
              <w:rPr>
                <w:szCs w:val="28"/>
              </w:rPr>
            </w:pPr>
            <w:r w:rsidRPr="00907389">
              <w:rPr>
                <w:szCs w:val="28"/>
              </w:rPr>
              <w:t>Truy cập bộ nhớ trực tiếp từ xa</w:t>
            </w:r>
          </w:p>
        </w:tc>
      </w:tr>
      <w:tr w:rsidR="00907389" w:rsidRPr="00907389" w14:paraId="55943455" w14:textId="77777777" w:rsidTr="00907389">
        <w:trPr>
          <w:trHeight w:val="375"/>
        </w:trPr>
        <w:tc>
          <w:tcPr>
            <w:tcW w:w="2339" w:type="dxa"/>
            <w:hideMark/>
          </w:tcPr>
          <w:p w14:paraId="2DC7B89C" w14:textId="77777777" w:rsidR="00907389" w:rsidRPr="00907389" w:rsidRDefault="00907389" w:rsidP="00907389">
            <w:pPr>
              <w:spacing w:line="360" w:lineRule="auto"/>
              <w:rPr>
                <w:szCs w:val="28"/>
              </w:rPr>
            </w:pPr>
            <w:r w:rsidRPr="00907389">
              <w:rPr>
                <w:szCs w:val="28"/>
              </w:rPr>
              <w:t>Redis</w:t>
            </w:r>
          </w:p>
        </w:tc>
        <w:tc>
          <w:tcPr>
            <w:tcW w:w="3468" w:type="dxa"/>
            <w:hideMark/>
          </w:tcPr>
          <w:p w14:paraId="62020672" w14:textId="77777777" w:rsidR="00907389" w:rsidRPr="00907389" w:rsidRDefault="00907389" w:rsidP="00907389">
            <w:pPr>
              <w:spacing w:line="360" w:lineRule="auto"/>
              <w:rPr>
                <w:szCs w:val="28"/>
              </w:rPr>
            </w:pPr>
            <w:r w:rsidRPr="00907389">
              <w:rPr>
                <w:szCs w:val="28"/>
              </w:rPr>
              <w:t>Remote Dictionary Server</w:t>
            </w:r>
          </w:p>
        </w:tc>
        <w:tc>
          <w:tcPr>
            <w:tcW w:w="3425" w:type="dxa"/>
            <w:hideMark/>
          </w:tcPr>
          <w:p w14:paraId="02BE3216" w14:textId="77777777" w:rsidR="00907389" w:rsidRPr="00907389" w:rsidRDefault="00907389" w:rsidP="00907389">
            <w:pPr>
              <w:spacing w:line="360" w:lineRule="auto"/>
              <w:rPr>
                <w:szCs w:val="28"/>
              </w:rPr>
            </w:pPr>
            <w:r w:rsidRPr="00907389">
              <w:rPr>
                <w:szCs w:val="28"/>
              </w:rPr>
              <w:t>CSDL key–value trong bộ nhớ</w:t>
            </w:r>
          </w:p>
        </w:tc>
      </w:tr>
      <w:tr w:rsidR="00907389" w:rsidRPr="00907389" w14:paraId="45846A9B" w14:textId="77777777" w:rsidTr="00907389">
        <w:trPr>
          <w:trHeight w:val="375"/>
        </w:trPr>
        <w:tc>
          <w:tcPr>
            <w:tcW w:w="2339" w:type="dxa"/>
            <w:hideMark/>
          </w:tcPr>
          <w:p w14:paraId="31A87F84" w14:textId="77777777" w:rsidR="00907389" w:rsidRPr="00907389" w:rsidRDefault="00907389" w:rsidP="00907389">
            <w:pPr>
              <w:spacing w:line="360" w:lineRule="auto"/>
              <w:rPr>
                <w:szCs w:val="28"/>
              </w:rPr>
            </w:pPr>
            <w:r w:rsidRPr="00907389">
              <w:rPr>
                <w:szCs w:val="28"/>
              </w:rPr>
              <w:t>RID</w:t>
            </w:r>
          </w:p>
        </w:tc>
        <w:tc>
          <w:tcPr>
            <w:tcW w:w="3468" w:type="dxa"/>
            <w:hideMark/>
          </w:tcPr>
          <w:p w14:paraId="2830C53E" w14:textId="77777777" w:rsidR="00907389" w:rsidRPr="00907389" w:rsidRDefault="00907389" w:rsidP="00907389">
            <w:pPr>
              <w:spacing w:line="360" w:lineRule="auto"/>
              <w:rPr>
                <w:szCs w:val="28"/>
              </w:rPr>
            </w:pPr>
            <w:r w:rsidRPr="00907389">
              <w:rPr>
                <w:szCs w:val="28"/>
              </w:rPr>
              <w:t>Real ID</w:t>
            </w:r>
          </w:p>
        </w:tc>
        <w:tc>
          <w:tcPr>
            <w:tcW w:w="3425" w:type="dxa"/>
            <w:hideMark/>
          </w:tcPr>
          <w:p w14:paraId="720BB0A4" w14:textId="77777777" w:rsidR="00907389" w:rsidRPr="00907389" w:rsidRDefault="00907389" w:rsidP="00907389">
            <w:pPr>
              <w:spacing w:line="360" w:lineRule="auto"/>
              <w:rPr>
                <w:szCs w:val="28"/>
              </w:rPr>
            </w:pPr>
            <w:r w:rsidRPr="00907389">
              <w:rPr>
                <w:szCs w:val="28"/>
              </w:rPr>
              <w:t>Định danh thật (SAI)</w:t>
            </w:r>
          </w:p>
        </w:tc>
      </w:tr>
      <w:tr w:rsidR="00907389" w:rsidRPr="00907389" w14:paraId="1FBB0134" w14:textId="77777777" w:rsidTr="00907389">
        <w:trPr>
          <w:trHeight w:val="375"/>
        </w:trPr>
        <w:tc>
          <w:tcPr>
            <w:tcW w:w="2339" w:type="dxa"/>
            <w:hideMark/>
          </w:tcPr>
          <w:p w14:paraId="03FA8CDC" w14:textId="77777777" w:rsidR="00907389" w:rsidRPr="00907389" w:rsidRDefault="00907389" w:rsidP="00907389">
            <w:pPr>
              <w:spacing w:line="360" w:lineRule="auto"/>
              <w:rPr>
                <w:szCs w:val="28"/>
              </w:rPr>
            </w:pPr>
            <w:r w:rsidRPr="00907389">
              <w:rPr>
                <w:szCs w:val="28"/>
              </w:rPr>
              <w:t>RIF</w:t>
            </w:r>
          </w:p>
        </w:tc>
        <w:tc>
          <w:tcPr>
            <w:tcW w:w="3468" w:type="dxa"/>
            <w:hideMark/>
          </w:tcPr>
          <w:p w14:paraId="3DFA9183" w14:textId="77777777" w:rsidR="00907389" w:rsidRPr="00907389" w:rsidRDefault="00907389" w:rsidP="00907389">
            <w:pPr>
              <w:spacing w:line="360" w:lineRule="auto"/>
              <w:rPr>
                <w:szCs w:val="28"/>
              </w:rPr>
            </w:pPr>
            <w:r w:rsidRPr="00907389">
              <w:rPr>
                <w:szCs w:val="28"/>
              </w:rPr>
              <w:t>Router Interface</w:t>
            </w:r>
          </w:p>
        </w:tc>
        <w:tc>
          <w:tcPr>
            <w:tcW w:w="3425" w:type="dxa"/>
            <w:hideMark/>
          </w:tcPr>
          <w:p w14:paraId="50AD3444" w14:textId="77777777" w:rsidR="00907389" w:rsidRPr="00907389" w:rsidRDefault="00907389" w:rsidP="00907389">
            <w:pPr>
              <w:spacing w:line="360" w:lineRule="auto"/>
              <w:rPr>
                <w:szCs w:val="28"/>
              </w:rPr>
            </w:pPr>
            <w:r w:rsidRPr="00907389">
              <w:rPr>
                <w:szCs w:val="28"/>
              </w:rPr>
              <w:t>Giao diện định tuyến</w:t>
            </w:r>
          </w:p>
        </w:tc>
      </w:tr>
      <w:tr w:rsidR="00907389" w:rsidRPr="00907389" w14:paraId="4F3C760F" w14:textId="77777777" w:rsidTr="00907389">
        <w:trPr>
          <w:trHeight w:val="375"/>
        </w:trPr>
        <w:tc>
          <w:tcPr>
            <w:tcW w:w="2339" w:type="dxa"/>
            <w:hideMark/>
          </w:tcPr>
          <w:p w14:paraId="6429DBF7" w14:textId="77777777" w:rsidR="00907389" w:rsidRPr="00907389" w:rsidRDefault="00907389" w:rsidP="00907389">
            <w:pPr>
              <w:spacing w:line="360" w:lineRule="auto"/>
              <w:rPr>
                <w:szCs w:val="28"/>
              </w:rPr>
            </w:pPr>
            <w:r w:rsidRPr="00907389">
              <w:rPr>
                <w:szCs w:val="28"/>
              </w:rPr>
              <w:t>RoCE</w:t>
            </w:r>
          </w:p>
        </w:tc>
        <w:tc>
          <w:tcPr>
            <w:tcW w:w="3468" w:type="dxa"/>
            <w:hideMark/>
          </w:tcPr>
          <w:p w14:paraId="34E875C9" w14:textId="77777777" w:rsidR="00907389" w:rsidRPr="00907389" w:rsidRDefault="00907389" w:rsidP="00907389">
            <w:pPr>
              <w:spacing w:line="360" w:lineRule="auto"/>
              <w:rPr>
                <w:szCs w:val="28"/>
              </w:rPr>
            </w:pPr>
            <w:r w:rsidRPr="00907389">
              <w:rPr>
                <w:szCs w:val="28"/>
              </w:rPr>
              <w:t>RDMA over Converged Ethernet</w:t>
            </w:r>
          </w:p>
        </w:tc>
        <w:tc>
          <w:tcPr>
            <w:tcW w:w="3425" w:type="dxa"/>
            <w:hideMark/>
          </w:tcPr>
          <w:p w14:paraId="54FB7ECE" w14:textId="77777777" w:rsidR="00907389" w:rsidRPr="00907389" w:rsidRDefault="00907389" w:rsidP="00907389">
            <w:pPr>
              <w:spacing w:line="360" w:lineRule="auto"/>
              <w:rPr>
                <w:szCs w:val="28"/>
              </w:rPr>
            </w:pPr>
            <w:r w:rsidRPr="00907389">
              <w:rPr>
                <w:szCs w:val="28"/>
              </w:rPr>
              <w:t>RDMA trên Ethernet hội tụ</w:t>
            </w:r>
          </w:p>
        </w:tc>
      </w:tr>
      <w:tr w:rsidR="00907389" w:rsidRPr="00907389" w14:paraId="118E9581" w14:textId="77777777" w:rsidTr="00907389">
        <w:trPr>
          <w:trHeight w:val="375"/>
        </w:trPr>
        <w:tc>
          <w:tcPr>
            <w:tcW w:w="2339" w:type="dxa"/>
            <w:hideMark/>
          </w:tcPr>
          <w:p w14:paraId="5D89F364" w14:textId="77777777" w:rsidR="00907389" w:rsidRPr="00907389" w:rsidRDefault="00907389" w:rsidP="00907389">
            <w:pPr>
              <w:spacing w:line="360" w:lineRule="auto"/>
              <w:rPr>
                <w:szCs w:val="28"/>
              </w:rPr>
            </w:pPr>
            <w:r w:rsidRPr="00907389">
              <w:rPr>
                <w:szCs w:val="28"/>
              </w:rPr>
              <w:t>RPC</w:t>
            </w:r>
          </w:p>
        </w:tc>
        <w:tc>
          <w:tcPr>
            <w:tcW w:w="3468" w:type="dxa"/>
            <w:hideMark/>
          </w:tcPr>
          <w:p w14:paraId="104B2A48" w14:textId="77777777" w:rsidR="00907389" w:rsidRPr="00907389" w:rsidRDefault="00907389" w:rsidP="00907389">
            <w:pPr>
              <w:spacing w:line="360" w:lineRule="auto"/>
              <w:rPr>
                <w:szCs w:val="28"/>
              </w:rPr>
            </w:pPr>
            <w:r w:rsidRPr="00907389">
              <w:rPr>
                <w:szCs w:val="28"/>
              </w:rPr>
              <w:t>Remote Procedure Call</w:t>
            </w:r>
          </w:p>
        </w:tc>
        <w:tc>
          <w:tcPr>
            <w:tcW w:w="3425" w:type="dxa"/>
            <w:hideMark/>
          </w:tcPr>
          <w:p w14:paraId="2EA1D5AA" w14:textId="77777777" w:rsidR="00907389" w:rsidRPr="00907389" w:rsidRDefault="00907389" w:rsidP="00907389">
            <w:pPr>
              <w:spacing w:line="360" w:lineRule="auto"/>
              <w:rPr>
                <w:szCs w:val="28"/>
              </w:rPr>
            </w:pPr>
            <w:r w:rsidRPr="00907389">
              <w:rPr>
                <w:szCs w:val="28"/>
              </w:rPr>
              <w:t>Gọi thủ tục từ xa</w:t>
            </w:r>
          </w:p>
        </w:tc>
      </w:tr>
      <w:tr w:rsidR="00907389" w:rsidRPr="00907389" w14:paraId="59622C8C" w14:textId="77777777" w:rsidTr="00907389">
        <w:trPr>
          <w:trHeight w:val="375"/>
        </w:trPr>
        <w:tc>
          <w:tcPr>
            <w:tcW w:w="2339" w:type="dxa"/>
            <w:hideMark/>
          </w:tcPr>
          <w:p w14:paraId="260A38ED" w14:textId="77777777" w:rsidR="00907389" w:rsidRPr="00907389" w:rsidRDefault="00907389" w:rsidP="00907389">
            <w:pPr>
              <w:spacing w:line="360" w:lineRule="auto"/>
              <w:rPr>
                <w:szCs w:val="28"/>
              </w:rPr>
            </w:pPr>
            <w:r w:rsidRPr="00907389">
              <w:rPr>
                <w:szCs w:val="28"/>
              </w:rPr>
              <w:t>SAI</w:t>
            </w:r>
          </w:p>
        </w:tc>
        <w:tc>
          <w:tcPr>
            <w:tcW w:w="3468" w:type="dxa"/>
            <w:hideMark/>
          </w:tcPr>
          <w:p w14:paraId="7136A560" w14:textId="77777777" w:rsidR="00907389" w:rsidRPr="00907389" w:rsidRDefault="00907389" w:rsidP="00907389">
            <w:pPr>
              <w:spacing w:line="360" w:lineRule="auto"/>
              <w:rPr>
                <w:szCs w:val="28"/>
              </w:rPr>
            </w:pPr>
            <w:r w:rsidRPr="00907389">
              <w:rPr>
                <w:szCs w:val="28"/>
              </w:rPr>
              <w:t>Switch Abstraction Interface</w:t>
            </w:r>
          </w:p>
        </w:tc>
        <w:tc>
          <w:tcPr>
            <w:tcW w:w="3425" w:type="dxa"/>
            <w:hideMark/>
          </w:tcPr>
          <w:p w14:paraId="58734670" w14:textId="77777777" w:rsidR="00907389" w:rsidRPr="00907389" w:rsidRDefault="00907389" w:rsidP="00907389">
            <w:pPr>
              <w:spacing w:line="360" w:lineRule="auto"/>
              <w:rPr>
                <w:szCs w:val="28"/>
              </w:rPr>
            </w:pPr>
            <w:r w:rsidRPr="00907389">
              <w:rPr>
                <w:szCs w:val="28"/>
              </w:rPr>
              <w:t>Giao diện trừu tượng hóa switch</w:t>
            </w:r>
          </w:p>
        </w:tc>
      </w:tr>
      <w:tr w:rsidR="00907389" w:rsidRPr="00907389" w14:paraId="3964C211" w14:textId="77777777" w:rsidTr="00907389">
        <w:trPr>
          <w:trHeight w:val="375"/>
        </w:trPr>
        <w:tc>
          <w:tcPr>
            <w:tcW w:w="2339" w:type="dxa"/>
            <w:hideMark/>
          </w:tcPr>
          <w:p w14:paraId="2653EC59" w14:textId="77777777" w:rsidR="00907389" w:rsidRPr="00907389" w:rsidRDefault="00907389" w:rsidP="00907389">
            <w:pPr>
              <w:spacing w:line="360" w:lineRule="auto"/>
              <w:rPr>
                <w:szCs w:val="28"/>
              </w:rPr>
            </w:pPr>
            <w:r w:rsidRPr="00907389">
              <w:rPr>
                <w:szCs w:val="28"/>
              </w:rPr>
              <w:t>SDK</w:t>
            </w:r>
          </w:p>
        </w:tc>
        <w:tc>
          <w:tcPr>
            <w:tcW w:w="3468" w:type="dxa"/>
            <w:hideMark/>
          </w:tcPr>
          <w:p w14:paraId="7C9EE4F9" w14:textId="77777777" w:rsidR="00907389" w:rsidRPr="00907389" w:rsidRDefault="00907389" w:rsidP="00907389">
            <w:pPr>
              <w:spacing w:line="360" w:lineRule="auto"/>
              <w:rPr>
                <w:szCs w:val="28"/>
              </w:rPr>
            </w:pPr>
            <w:r w:rsidRPr="00907389">
              <w:rPr>
                <w:szCs w:val="28"/>
              </w:rPr>
              <w:t>Software Development Kit</w:t>
            </w:r>
          </w:p>
        </w:tc>
        <w:tc>
          <w:tcPr>
            <w:tcW w:w="3425" w:type="dxa"/>
            <w:hideMark/>
          </w:tcPr>
          <w:p w14:paraId="76C33212" w14:textId="77777777" w:rsidR="00907389" w:rsidRPr="00907389" w:rsidRDefault="00907389" w:rsidP="00907389">
            <w:pPr>
              <w:spacing w:line="360" w:lineRule="auto"/>
              <w:rPr>
                <w:szCs w:val="28"/>
              </w:rPr>
            </w:pPr>
            <w:r w:rsidRPr="00907389">
              <w:rPr>
                <w:szCs w:val="28"/>
              </w:rPr>
              <w:t>Bộ công cụ phát triển</w:t>
            </w:r>
          </w:p>
        </w:tc>
      </w:tr>
      <w:tr w:rsidR="00907389" w:rsidRPr="00907389" w14:paraId="22DDC8BB" w14:textId="77777777" w:rsidTr="00907389">
        <w:trPr>
          <w:trHeight w:val="750"/>
        </w:trPr>
        <w:tc>
          <w:tcPr>
            <w:tcW w:w="2339" w:type="dxa"/>
            <w:hideMark/>
          </w:tcPr>
          <w:p w14:paraId="6975E4CF" w14:textId="77777777" w:rsidR="00907389" w:rsidRPr="00907389" w:rsidRDefault="00907389" w:rsidP="00907389">
            <w:pPr>
              <w:spacing w:line="360" w:lineRule="auto"/>
              <w:rPr>
                <w:szCs w:val="28"/>
              </w:rPr>
            </w:pPr>
            <w:r w:rsidRPr="00907389">
              <w:rPr>
                <w:szCs w:val="28"/>
              </w:rPr>
              <w:lastRenderedPageBreak/>
              <w:t>SDK Driver</w:t>
            </w:r>
          </w:p>
        </w:tc>
        <w:tc>
          <w:tcPr>
            <w:tcW w:w="3468" w:type="dxa"/>
            <w:hideMark/>
          </w:tcPr>
          <w:p w14:paraId="6AD7C2D9" w14:textId="77777777" w:rsidR="00907389" w:rsidRPr="00907389" w:rsidRDefault="00907389" w:rsidP="00907389">
            <w:pPr>
              <w:spacing w:line="360" w:lineRule="auto"/>
              <w:rPr>
                <w:szCs w:val="28"/>
              </w:rPr>
            </w:pPr>
            <w:r w:rsidRPr="00907389">
              <w:rPr>
                <w:szCs w:val="28"/>
              </w:rPr>
              <w:t>Software Development Kit Driver</w:t>
            </w:r>
          </w:p>
        </w:tc>
        <w:tc>
          <w:tcPr>
            <w:tcW w:w="3425" w:type="dxa"/>
            <w:hideMark/>
          </w:tcPr>
          <w:p w14:paraId="725ADD04" w14:textId="77777777" w:rsidR="00907389" w:rsidRPr="00907389" w:rsidRDefault="00907389" w:rsidP="00907389">
            <w:pPr>
              <w:spacing w:line="360" w:lineRule="auto"/>
              <w:rPr>
                <w:szCs w:val="28"/>
              </w:rPr>
            </w:pPr>
            <w:r w:rsidRPr="00907389">
              <w:rPr>
                <w:szCs w:val="28"/>
              </w:rPr>
              <w:t>Trình điều khiển SDK</w:t>
            </w:r>
          </w:p>
        </w:tc>
      </w:tr>
      <w:tr w:rsidR="00907389" w:rsidRPr="00907389" w14:paraId="54952C62" w14:textId="77777777" w:rsidTr="00907389">
        <w:trPr>
          <w:trHeight w:val="375"/>
        </w:trPr>
        <w:tc>
          <w:tcPr>
            <w:tcW w:w="2339" w:type="dxa"/>
            <w:hideMark/>
          </w:tcPr>
          <w:p w14:paraId="316A8587" w14:textId="77777777" w:rsidR="00907389" w:rsidRPr="00907389" w:rsidRDefault="00907389" w:rsidP="00907389">
            <w:pPr>
              <w:spacing w:line="360" w:lineRule="auto"/>
              <w:rPr>
                <w:szCs w:val="28"/>
              </w:rPr>
            </w:pPr>
            <w:r w:rsidRPr="00907389">
              <w:rPr>
                <w:szCs w:val="28"/>
              </w:rPr>
              <w:t>SDN</w:t>
            </w:r>
          </w:p>
        </w:tc>
        <w:tc>
          <w:tcPr>
            <w:tcW w:w="3468" w:type="dxa"/>
            <w:hideMark/>
          </w:tcPr>
          <w:p w14:paraId="5E914C7B" w14:textId="77777777" w:rsidR="00907389" w:rsidRPr="00907389" w:rsidRDefault="00907389" w:rsidP="00907389">
            <w:pPr>
              <w:spacing w:line="360" w:lineRule="auto"/>
              <w:rPr>
                <w:szCs w:val="28"/>
              </w:rPr>
            </w:pPr>
            <w:r w:rsidRPr="00907389">
              <w:rPr>
                <w:szCs w:val="28"/>
              </w:rPr>
              <w:t>Software-Defined Networking</w:t>
            </w:r>
          </w:p>
        </w:tc>
        <w:tc>
          <w:tcPr>
            <w:tcW w:w="3425" w:type="dxa"/>
            <w:hideMark/>
          </w:tcPr>
          <w:p w14:paraId="072FEC9E" w14:textId="77777777" w:rsidR="00907389" w:rsidRPr="00907389" w:rsidRDefault="00907389" w:rsidP="00907389">
            <w:pPr>
              <w:spacing w:line="360" w:lineRule="auto"/>
              <w:rPr>
                <w:szCs w:val="28"/>
              </w:rPr>
            </w:pPr>
            <w:r w:rsidRPr="00907389">
              <w:rPr>
                <w:szCs w:val="28"/>
              </w:rPr>
              <w:t>Mạng điều khiển bằng phần mềm</w:t>
            </w:r>
          </w:p>
        </w:tc>
      </w:tr>
      <w:tr w:rsidR="00907389" w:rsidRPr="00907389" w14:paraId="14BD2708" w14:textId="77777777" w:rsidTr="00907389">
        <w:trPr>
          <w:trHeight w:val="375"/>
        </w:trPr>
        <w:tc>
          <w:tcPr>
            <w:tcW w:w="2339" w:type="dxa"/>
            <w:hideMark/>
          </w:tcPr>
          <w:p w14:paraId="79D49446" w14:textId="77777777" w:rsidR="00907389" w:rsidRPr="00907389" w:rsidRDefault="00907389" w:rsidP="00907389">
            <w:pPr>
              <w:spacing w:line="360" w:lineRule="auto"/>
              <w:rPr>
                <w:szCs w:val="28"/>
              </w:rPr>
            </w:pPr>
            <w:r w:rsidRPr="00907389">
              <w:rPr>
                <w:szCs w:val="28"/>
              </w:rPr>
              <w:t>SLA</w:t>
            </w:r>
          </w:p>
        </w:tc>
        <w:tc>
          <w:tcPr>
            <w:tcW w:w="3468" w:type="dxa"/>
            <w:hideMark/>
          </w:tcPr>
          <w:p w14:paraId="6B49381D" w14:textId="77777777" w:rsidR="00907389" w:rsidRPr="00907389" w:rsidRDefault="00907389" w:rsidP="00907389">
            <w:pPr>
              <w:spacing w:line="360" w:lineRule="auto"/>
              <w:rPr>
                <w:szCs w:val="28"/>
              </w:rPr>
            </w:pPr>
            <w:r w:rsidRPr="00907389">
              <w:rPr>
                <w:szCs w:val="28"/>
              </w:rPr>
              <w:t>Service Level Agreement</w:t>
            </w:r>
          </w:p>
        </w:tc>
        <w:tc>
          <w:tcPr>
            <w:tcW w:w="3425" w:type="dxa"/>
            <w:hideMark/>
          </w:tcPr>
          <w:p w14:paraId="72FAA5F2" w14:textId="77777777" w:rsidR="00907389" w:rsidRPr="00907389" w:rsidRDefault="00907389" w:rsidP="00907389">
            <w:pPr>
              <w:spacing w:line="360" w:lineRule="auto"/>
              <w:rPr>
                <w:szCs w:val="28"/>
              </w:rPr>
            </w:pPr>
            <w:r w:rsidRPr="00907389">
              <w:rPr>
                <w:szCs w:val="28"/>
              </w:rPr>
              <w:t>Thỏa thuận mức dịch vụ</w:t>
            </w:r>
          </w:p>
        </w:tc>
      </w:tr>
      <w:tr w:rsidR="00907389" w:rsidRPr="00907389" w14:paraId="5719E505" w14:textId="77777777" w:rsidTr="00907389">
        <w:trPr>
          <w:trHeight w:val="750"/>
        </w:trPr>
        <w:tc>
          <w:tcPr>
            <w:tcW w:w="2339" w:type="dxa"/>
            <w:hideMark/>
          </w:tcPr>
          <w:p w14:paraId="378F29F6" w14:textId="77777777" w:rsidR="00907389" w:rsidRPr="00907389" w:rsidRDefault="00907389" w:rsidP="00907389">
            <w:pPr>
              <w:spacing w:line="360" w:lineRule="auto"/>
              <w:rPr>
                <w:szCs w:val="28"/>
              </w:rPr>
            </w:pPr>
            <w:r w:rsidRPr="00907389">
              <w:rPr>
                <w:szCs w:val="28"/>
              </w:rPr>
              <w:t>SONiC</w:t>
            </w:r>
          </w:p>
        </w:tc>
        <w:tc>
          <w:tcPr>
            <w:tcW w:w="3468" w:type="dxa"/>
            <w:hideMark/>
          </w:tcPr>
          <w:p w14:paraId="0A4983DC" w14:textId="77777777" w:rsidR="00907389" w:rsidRPr="00907389" w:rsidRDefault="00907389" w:rsidP="00907389">
            <w:pPr>
              <w:spacing w:line="360" w:lineRule="auto"/>
              <w:rPr>
                <w:szCs w:val="28"/>
              </w:rPr>
            </w:pPr>
            <w:r w:rsidRPr="00907389">
              <w:rPr>
                <w:szCs w:val="28"/>
              </w:rPr>
              <w:t>Software for Open Networking in the Cloud</w:t>
            </w:r>
          </w:p>
        </w:tc>
        <w:tc>
          <w:tcPr>
            <w:tcW w:w="3425" w:type="dxa"/>
            <w:hideMark/>
          </w:tcPr>
          <w:p w14:paraId="415438F5" w14:textId="77777777" w:rsidR="00907389" w:rsidRPr="00907389" w:rsidRDefault="00907389" w:rsidP="00907389">
            <w:pPr>
              <w:spacing w:line="360" w:lineRule="auto"/>
              <w:rPr>
                <w:szCs w:val="28"/>
              </w:rPr>
            </w:pPr>
            <w:r w:rsidRPr="00907389">
              <w:rPr>
                <w:szCs w:val="28"/>
              </w:rPr>
              <w:t>Hệ điều hành mạng cho hạ tầng mở</w:t>
            </w:r>
          </w:p>
        </w:tc>
      </w:tr>
      <w:tr w:rsidR="00907389" w:rsidRPr="00907389" w14:paraId="1E1F673A" w14:textId="77777777" w:rsidTr="00907389">
        <w:trPr>
          <w:trHeight w:val="375"/>
        </w:trPr>
        <w:tc>
          <w:tcPr>
            <w:tcW w:w="2339" w:type="dxa"/>
            <w:hideMark/>
          </w:tcPr>
          <w:p w14:paraId="1773DEBD" w14:textId="77777777" w:rsidR="00907389" w:rsidRPr="00907389" w:rsidRDefault="00907389" w:rsidP="00907389">
            <w:pPr>
              <w:spacing w:line="360" w:lineRule="auto"/>
              <w:rPr>
                <w:szCs w:val="28"/>
              </w:rPr>
            </w:pPr>
            <w:r w:rsidRPr="00907389">
              <w:rPr>
                <w:szCs w:val="28"/>
              </w:rPr>
              <w:t>SQL</w:t>
            </w:r>
          </w:p>
        </w:tc>
        <w:tc>
          <w:tcPr>
            <w:tcW w:w="3468" w:type="dxa"/>
            <w:hideMark/>
          </w:tcPr>
          <w:p w14:paraId="5334BE0B" w14:textId="77777777" w:rsidR="00907389" w:rsidRPr="00907389" w:rsidRDefault="00907389" w:rsidP="00907389">
            <w:pPr>
              <w:spacing w:line="360" w:lineRule="auto"/>
              <w:rPr>
                <w:szCs w:val="28"/>
              </w:rPr>
            </w:pPr>
            <w:r w:rsidRPr="00907389">
              <w:rPr>
                <w:szCs w:val="28"/>
              </w:rPr>
              <w:t>Structured Query Language</w:t>
            </w:r>
          </w:p>
        </w:tc>
        <w:tc>
          <w:tcPr>
            <w:tcW w:w="3425" w:type="dxa"/>
            <w:hideMark/>
          </w:tcPr>
          <w:p w14:paraId="296B8D7B" w14:textId="77777777" w:rsidR="00907389" w:rsidRPr="00907389" w:rsidRDefault="00907389" w:rsidP="00907389">
            <w:pPr>
              <w:spacing w:line="360" w:lineRule="auto"/>
              <w:rPr>
                <w:szCs w:val="28"/>
              </w:rPr>
            </w:pPr>
            <w:r w:rsidRPr="00907389">
              <w:rPr>
                <w:szCs w:val="28"/>
              </w:rPr>
              <w:t>Ngôn ngữ truy vấn CSDL</w:t>
            </w:r>
          </w:p>
        </w:tc>
      </w:tr>
      <w:tr w:rsidR="00907389" w:rsidRPr="00907389" w14:paraId="5262AC94" w14:textId="77777777" w:rsidTr="00907389">
        <w:trPr>
          <w:trHeight w:val="375"/>
        </w:trPr>
        <w:tc>
          <w:tcPr>
            <w:tcW w:w="2339" w:type="dxa"/>
            <w:hideMark/>
          </w:tcPr>
          <w:p w14:paraId="35C7D0BF" w14:textId="77777777" w:rsidR="00907389" w:rsidRPr="00907389" w:rsidRDefault="00907389" w:rsidP="00907389">
            <w:pPr>
              <w:spacing w:line="360" w:lineRule="auto"/>
              <w:rPr>
                <w:szCs w:val="28"/>
              </w:rPr>
            </w:pPr>
            <w:r w:rsidRPr="00907389">
              <w:rPr>
                <w:szCs w:val="28"/>
              </w:rPr>
              <w:t>SRAM</w:t>
            </w:r>
          </w:p>
        </w:tc>
        <w:tc>
          <w:tcPr>
            <w:tcW w:w="3468" w:type="dxa"/>
            <w:hideMark/>
          </w:tcPr>
          <w:p w14:paraId="4D9FFD76" w14:textId="77777777" w:rsidR="00907389" w:rsidRPr="00907389" w:rsidRDefault="00907389" w:rsidP="00907389">
            <w:pPr>
              <w:spacing w:line="360" w:lineRule="auto"/>
              <w:rPr>
                <w:szCs w:val="28"/>
              </w:rPr>
            </w:pPr>
            <w:r w:rsidRPr="00907389">
              <w:rPr>
                <w:szCs w:val="28"/>
              </w:rPr>
              <w:t>Static Random Access Memory</w:t>
            </w:r>
          </w:p>
        </w:tc>
        <w:tc>
          <w:tcPr>
            <w:tcW w:w="3425" w:type="dxa"/>
            <w:hideMark/>
          </w:tcPr>
          <w:p w14:paraId="0DCB7C0D" w14:textId="77777777" w:rsidR="00907389" w:rsidRPr="00907389" w:rsidRDefault="00907389" w:rsidP="00907389">
            <w:pPr>
              <w:spacing w:line="360" w:lineRule="auto"/>
              <w:rPr>
                <w:szCs w:val="28"/>
              </w:rPr>
            </w:pPr>
            <w:r w:rsidRPr="00907389">
              <w:rPr>
                <w:szCs w:val="28"/>
              </w:rPr>
              <w:t>Bộ nhớ truy cập ngẫu nhiên tĩnh</w:t>
            </w:r>
          </w:p>
        </w:tc>
      </w:tr>
      <w:tr w:rsidR="00907389" w:rsidRPr="00907389" w14:paraId="4F5B36A9" w14:textId="77777777" w:rsidTr="00907389">
        <w:trPr>
          <w:trHeight w:val="375"/>
        </w:trPr>
        <w:tc>
          <w:tcPr>
            <w:tcW w:w="2339" w:type="dxa"/>
            <w:hideMark/>
          </w:tcPr>
          <w:p w14:paraId="2E8389E6" w14:textId="77777777" w:rsidR="00907389" w:rsidRPr="00907389" w:rsidRDefault="00907389" w:rsidP="00907389">
            <w:pPr>
              <w:spacing w:line="360" w:lineRule="auto"/>
              <w:rPr>
                <w:szCs w:val="28"/>
              </w:rPr>
            </w:pPr>
            <w:r w:rsidRPr="00907389">
              <w:rPr>
                <w:szCs w:val="28"/>
              </w:rPr>
              <w:t>SRv6</w:t>
            </w:r>
          </w:p>
        </w:tc>
        <w:tc>
          <w:tcPr>
            <w:tcW w:w="3468" w:type="dxa"/>
            <w:hideMark/>
          </w:tcPr>
          <w:p w14:paraId="074E181F" w14:textId="77777777" w:rsidR="00907389" w:rsidRPr="00907389" w:rsidRDefault="00907389" w:rsidP="00907389">
            <w:pPr>
              <w:spacing w:line="360" w:lineRule="auto"/>
              <w:rPr>
                <w:szCs w:val="28"/>
              </w:rPr>
            </w:pPr>
            <w:r w:rsidRPr="00907389">
              <w:rPr>
                <w:szCs w:val="28"/>
              </w:rPr>
              <w:t>Segment Routing version 6</w:t>
            </w:r>
          </w:p>
        </w:tc>
        <w:tc>
          <w:tcPr>
            <w:tcW w:w="3425" w:type="dxa"/>
            <w:hideMark/>
          </w:tcPr>
          <w:p w14:paraId="5A000F63" w14:textId="77777777" w:rsidR="00907389" w:rsidRPr="00907389" w:rsidRDefault="00907389" w:rsidP="00907389">
            <w:pPr>
              <w:spacing w:line="360" w:lineRule="auto"/>
              <w:rPr>
                <w:szCs w:val="28"/>
              </w:rPr>
            </w:pPr>
            <w:r w:rsidRPr="00907389">
              <w:rPr>
                <w:szCs w:val="28"/>
              </w:rPr>
              <w:t>Định tuyến phân đoạn IPv6</w:t>
            </w:r>
          </w:p>
        </w:tc>
      </w:tr>
      <w:tr w:rsidR="00907389" w:rsidRPr="00907389" w14:paraId="02014B68" w14:textId="77777777" w:rsidTr="00907389">
        <w:trPr>
          <w:trHeight w:val="375"/>
        </w:trPr>
        <w:tc>
          <w:tcPr>
            <w:tcW w:w="2339" w:type="dxa"/>
            <w:hideMark/>
          </w:tcPr>
          <w:p w14:paraId="794CC83C" w14:textId="77777777" w:rsidR="00907389" w:rsidRPr="00907389" w:rsidRDefault="00907389" w:rsidP="00907389">
            <w:pPr>
              <w:spacing w:line="360" w:lineRule="auto"/>
              <w:rPr>
                <w:szCs w:val="28"/>
              </w:rPr>
            </w:pPr>
            <w:r w:rsidRPr="00907389">
              <w:rPr>
                <w:szCs w:val="28"/>
              </w:rPr>
              <w:t>SSH</w:t>
            </w:r>
          </w:p>
        </w:tc>
        <w:tc>
          <w:tcPr>
            <w:tcW w:w="3468" w:type="dxa"/>
            <w:hideMark/>
          </w:tcPr>
          <w:p w14:paraId="11AA93A5" w14:textId="77777777" w:rsidR="00907389" w:rsidRPr="00907389" w:rsidRDefault="00907389" w:rsidP="00907389">
            <w:pPr>
              <w:spacing w:line="360" w:lineRule="auto"/>
              <w:rPr>
                <w:szCs w:val="28"/>
              </w:rPr>
            </w:pPr>
            <w:r w:rsidRPr="00907389">
              <w:rPr>
                <w:szCs w:val="28"/>
              </w:rPr>
              <w:t>Secure Shell</w:t>
            </w:r>
          </w:p>
        </w:tc>
        <w:tc>
          <w:tcPr>
            <w:tcW w:w="3425" w:type="dxa"/>
            <w:hideMark/>
          </w:tcPr>
          <w:p w14:paraId="57EEDF81" w14:textId="77777777" w:rsidR="00907389" w:rsidRPr="00907389" w:rsidRDefault="00907389" w:rsidP="00907389">
            <w:pPr>
              <w:spacing w:line="360" w:lineRule="auto"/>
              <w:rPr>
                <w:szCs w:val="28"/>
              </w:rPr>
            </w:pPr>
            <w:r w:rsidRPr="00907389">
              <w:rPr>
                <w:szCs w:val="28"/>
              </w:rPr>
              <w:t>Giao thức truy cập bảo mật</w:t>
            </w:r>
          </w:p>
        </w:tc>
      </w:tr>
      <w:tr w:rsidR="00907389" w:rsidRPr="00907389" w14:paraId="13BFFA8B" w14:textId="77777777" w:rsidTr="00907389">
        <w:trPr>
          <w:trHeight w:val="375"/>
        </w:trPr>
        <w:tc>
          <w:tcPr>
            <w:tcW w:w="2339" w:type="dxa"/>
            <w:hideMark/>
          </w:tcPr>
          <w:p w14:paraId="06B68BB5" w14:textId="77777777" w:rsidR="00907389" w:rsidRPr="00907389" w:rsidRDefault="00907389" w:rsidP="00907389">
            <w:pPr>
              <w:spacing w:line="360" w:lineRule="auto"/>
              <w:rPr>
                <w:szCs w:val="28"/>
              </w:rPr>
            </w:pPr>
            <w:r w:rsidRPr="00907389">
              <w:rPr>
                <w:szCs w:val="28"/>
              </w:rPr>
              <w:t>STP</w:t>
            </w:r>
          </w:p>
        </w:tc>
        <w:tc>
          <w:tcPr>
            <w:tcW w:w="3468" w:type="dxa"/>
            <w:hideMark/>
          </w:tcPr>
          <w:p w14:paraId="241A57B4" w14:textId="77777777" w:rsidR="00907389" w:rsidRPr="00907389" w:rsidRDefault="00907389" w:rsidP="00907389">
            <w:pPr>
              <w:spacing w:line="360" w:lineRule="auto"/>
              <w:rPr>
                <w:szCs w:val="28"/>
              </w:rPr>
            </w:pPr>
            <w:r w:rsidRPr="00907389">
              <w:rPr>
                <w:szCs w:val="28"/>
              </w:rPr>
              <w:t>Spanning Tree Protocol</w:t>
            </w:r>
          </w:p>
        </w:tc>
        <w:tc>
          <w:tcPr>
            <w:tcW w:w="3425" w:type="dxa"/>
            <w:hideMark/>
          </w:tcPr>
          <w:p w14:paraId="21A360A9" w14:textId="77777777" w:rsidR="00907389" w:rsidRPr="00907389" w:rsidRDefault="00907389" w:rsidP="00907389">
            <w:pPr>
              <w:spacing w:line="360" w:lineRule="auto"/>
              <w:rPr>
                <w:szCs w:val="28"/>
              </w:rPr>
            </w:pPr>
            <w:r w:rsidRPr="00907389">
              <w:rPr>
                <w:szCs w:val="28"/>
              </w:rPr>
              <w:t>Giao thức chống lặp L2</w:t>
            </w:r>
          </w:p>
        </w:tc>
      </w:tr>
      <w:tr w:rsidR="00907389" w:rsidRPr="00907389" w14:paraId="752EEA2E" w14:textId="77777777" w:rsidTr="00907389">
        <w:trPr>
          <w:trHeight w:val="375"/>
        </w:trPr>
        <w:tc>
          <w:tcPr>
            <w:tcW w:w="2339" w:type="dxa"/>
            <w:hideMark/>
          </w:tcPr>
          <w:p w14:paraId="46FB58BC" w14:textId="77777777" w:rsidR="00907389" w:rsidRPr="00907389" w:rsidRDefault="00907389" w:rsidP="00907389">
            <w:pPr>
              <w:spacing w:line="360" w:lineRule="auto"/>
              <w:rPr>
                <w:szCs w:val="28"/>
              </w:rPr>
            </w:pPr>
            <w:r w:rsidRPr="00907389">
              <w:rPr>
                <w:szCs w:val="28"/>
              </w:rPr>
              <w:t>SwSS</w:t>
            </w:r>
          </w:p>
        </w:tc>
        <w:tc>
          <w:tcPr>
            <w:tcW w:w="3468" w:type="dxa"/>
            <w:hideMark/>
          </w:tcPr>
          <w:p w14:paraId="33880944" w14:textId="77777777" w:rsidR="00907389" w:rsidRPr="00907389" w:rsidRDefault="00907389" w:rsidP="00907389">
            <w:pPr>
              <w:spacing w:line="360" w:lineRule="auto"/>
              <w:rPr>
                <w:szCs w:val="28"/>
              </w:rPr>
            </w:pPr>
            <w:r w:rsidRPr="00907389">
              <w:rPr>
                <w:szCs w:val="28"/>
              </w:rPr>
              <w:t>Switch State Service</w:t>
            </w:r>
          </w:p>
        </w:tc>
        <w:tc>
          <w:tcPr>
            <w:tcW w:w="3425" w:type="dxa"/>
            <w:hideMark/>
          </w:tcPr>
          <w:p w14:paraId="04D83326" w14:textId="77777777" w:rsidR="00907389" w:rsidRPr="00907389" w:rsidRDefault="00907389" w:rsidP="00907389">
            <w:pPr>
              <w:spacing w:line="360" w:lineRule="auto"/>
              <w:rPr>
                <w:szCs w:val="28"/>
              </w:rPr>
            </w:pPr>
            <w:r w:rsidRPr="00907389">
              <w:rPr>
                <w:szCs w:val="28"/>
              </w:rPr>
              <w:t>Dịch vụ trạng thái switch</w:t>
            </w:r>
          </w:p>
        </w:tc>
      </w:tr>
      <w:tr w:rsidR="00907389" w:rsidRPr="00907389" w14:paraId="3CA972EE" w14:textId="77777777" w:rsidTr="00907389">
        <w:trPr>
          <w:trHeight w:val="375"/>
        </w:trPr>
        <w:tc>
          <w:tcPr>
            <w:tcW w:w="2339" w:type="dxa"/>
            <w:hideMark/>
          </w:tcPr>
          <w:p w14:paraId="23DADB74" w14:textId="77777777" w:rsidR="00907389" w:rsidRPr="00907389" w:rsidRDefault="00907389" w:rsidP="00907389">
            <w:pPr>
              <w:spacing w:line="360" w:lineRule="auto"/>
              <w:rPr>
                <w:szCs w:val="28"/>
              </w:rPr>
            </w:pPr>
            <w:r w:rsidRPr="00907389">
              <w:rPr>
                <w:szCs w:val="28"/>
              </w:rPr>
              <w:t>TC</w:t>
            </w:r>
          </w:p>
        </w:tc>
        <w:tc>
          <w:tcPr>
            <w:tcW w:w="3468" w:type="dxa"/>
            <w:hideMark/>
          </w:tcPr>
          <w:p w14:paraId="1E21A49E" w14:textId="77777777" w:rsidR="00907389" w:rsidRPr="00907389" w:rsidRDefault="00907389" w:rsidP="00907389">
            <w:pPr>
              <w:spacing w:line="360" w:lineRule="auto"/>
              <w:rPr>
                <w:szCs w:val="28"/>
              </w:rPr>
            </w:pPr>
            <w:r w:rsidRPr="00907389">
              <w:rPr>
                <w:szCs w:val="28"/>
              </w:rPr>
              <w:t>Traffic Class</w:t>
            </w:r>
          </w:p>
        </w:tc>
        <w:tc>
          <w:tcPr>
            <w:tcW w:w="3425" w:type="dxa"/>
            <w:hideMark/>
          </w:tcPr>
          <w:p w14:paraId="0BB51313" w14:textId="77777777" w:rsidR="00907389" w:rsidRPr="00907389" w:rsidRDefault="00907389" w:rsidP="00907389">
            <w:pPr>
              <w:spacing w:line="360" w:lineRule="auto"/>
              <w:rPr>
                <w:szCs w:val="28"/>
              </w:rPr>
            </w:pPr>
            <w:r w:rsidRPr="00907389">
              <w:rPr>
                <w:szCs w:val="28"/>
              </w:rPr>
              <w:t>Lớp lưu lượng</w:t>
            </w:r>
          </w:p>
        </w:tc>
      </w:tr>
      <w:tr w:rsidR="00907389" w:rsidRPr="00907389" w14:paraId="60F27BD3" w14:textId="77777777" w:rsidTr="00907389">
        <w:trPr>
          <w:trHeight w:val="750"/>
        </w:trPr>
        <w:tc>
          <w:tcPr>
            <w:tcW w:w="2339" w:type="dxa"/>
            <w:hideMark/>
          </w:tcPr>
          <w:p w14:paraId="4BAAE2B0" w14:textId="77777777" w:rsidR="00907389" w:rsidRPr="00907389" w:rsidRDefault="00907389" w:rsidP="00907389">
            <w:pPr>
              <w:spacing w:line="360" w:lineRule="auto"/>
              <w:rPr>
                <w:szCs w:val="28"/>
              </w:rPr>
            </w:pPr>
            <w:r w:rsidRPr="00907389">
              <w:rPr>
                <w:szCs w:val="28"/>
              </w:rPr>
              <w:t>TCAM</w:t>
            </w:r>
          </w:p>
        </w:tc>
        <w:tc>
          <w:tcPr>
            <w:tcW w:w="3468" w:type="dxa"/>
            <w:hideMark/>
          </w:tcPr>
          <w:p w14:paraId="75C745B0" w14:textId="77777777" w:rsidR="00907389" w:rsidRPr="00907389" w:rsidRDefault="00907389" w:rsidP="00907389">
            <w:pPr>
              <w:spacing w:line="360" w:lineRule="auto"/>
              <w:rPr>
                <w:szCs w:val="28"/>
              </w:rPr>
            </w:pPr>
            <w:r w:rsidRPr="00907389">
              <w:rPr>
                <w:szCs w:val="28"/>
              </w:rPr>
              <w:t>Ternary Content-Addressable Memory</w:t>
            </w:r>
          </w:p>
        </w:tc>
        <w:tc>
          <w:tcPr>
            <w:tcW w:w="3425" w:type="dxa"/>
            <w:hideMark/>
          </w:tcPr>
          <w:p w14:paraId="78C96346" w14:textId="77777777" w:rsidR="00907389" w:rsidRPr="00907389" w:rsidRDefault="00907389" w:rsidP="00907389">
            <w:pPr>
              <w:spacing w:line="360" w:lineRule="auto"/>
              <w:rPr>
                <w:szCs w:val="28"/>
              </w:rPr>
            </w:pPr>
            <w:r w:rsidRPr="00907389">
              <w:rPr>
                <w:szCs w:val="28"/>
              </w:rPr>
              <w:t>Bộ nhớ CAM ba trạng thái</w:t>
            </w:r>
          </w:p>
        </w:tc>
      </w:tr>
      <w:tr w:rsidR="00907389" w:rsidRPr="00907389" w14:paraId="680FC8A8" w14:textId="77777777" w:rsidTr="00907389">
        <w:trPr>
          <w:trHeight w:val="375"/>
        </w:trPr>
        <w:tc>
          <w:tcPr>
            <w:tcW w:w="2339" w:type="dxa"/>
            <w:hideMark/>
          </w:tcPr>
          <w:p w14:paraId="5185302F" w14:textId="77777777" w:rsidR="00907389" w:rsidRPr="00907389" w:rsidRDefault="00907389" w:rsidP="00907389">
            <w:pPr>
              <w:spacing w:line="360" w:lineRule="auto"/>
              <w:rPr>
                <w:szCs w:val="28"/>
              </w:rPr>
            </w:pPr>
            <w:r w:rsidRPr="00907389">
              <w:rPr>
                <w:szCs w:val="28"/>
              </w:rPr>
              <w:t>TCP</w:t>
            </w:r>
          </w:p>
        </w:tc>
        <w:tc>
          <w:tcPr>
            <w:tcW w:w="3468" w:type="dxa"/>
            <w:hideMark/>
          </w:tcPr>
          <w:p w14:paraId="7D964F71" w14:textId="77777777" w:rsidR="00907389" w:rsidRPr="00907389" w:rsidRDefault="00907389" w:rsidP="00907389">
            <w:pPr>
              <w:spacing w:line="360" w:lineRule="auto"/>
              <w:rPr>
                <w:szCs w:val="28"/>
              </w:rPr>
            </w:pPr>
            <w:r w:rsidRPr="00907389">
              <w:rPr>
                <w:szCs w:val="28"/>
              </w:rPr>
              <w:t>Transmission Control Protocol</w:t>
            </w:r>
          </w:p>
        </w:tc>
        <w:tc>
          <w:tcPr>
            <w:tcW w:w="3425" w:type="dxa"/>
            <w:hideMark/>
          </w:tcPr>
          <w:p w14:paraId="0A729020" w14:textId="77777777" w:rsidR="00907389" w:rsidRPr="00907389" w:rsidRDefault="00907389" w:rsidP="00907389">
            <w:pPr>
              <w:spacing w:line="360" w:lineRule="auto"/>
              <w:rPr>
                <w:szCs w:val="28"/>
              </w:rPr>
            </w:pPr>
            <w:r w:rsidRPr="00907389">
              <w:rPr>
                <w:szCs w:val="28"/>
              </w:rPr>
              <w:t>Giao thức truyền tải</w:t>
            </w:r>
          </w:p>
        </w:tc>
      </w:tr>
      <w:tr w:rsidR="00907389" w:rsidRPr="00907389" w14:paraId="17C77F32" w14:textId="77777777" w:rsidTr="00907389">
        <w:trPr>
          <w:trHeight w:val="375"/>
        </w:trPr>
        <w:tc>
          <w:tcPr>
            <w:tcW w:w="2339" w:type="dxa"/>
            <w:hideMark/>
          </w:tcPr>
          <w:p w14:paraId="4091B53D" w14:textId="77777777" w:rsidR="00907389" w:rsidRPr="00907389" w:rsidRDefault="00907389" w:rsidP="00907389">
            <w:pPr>
              <w:spacing w:line="360" w:lineRule="auto"/>
              <w:rPr>
                <w:szCs w:val="28"/>
              </w:rPr>
            </w:pPr>
            <w:r w:rsidRPr="00907389">
              <w:rPr>
                <w:szCs w:val="28"/>
              </w:rPr>
              <w:t>TM</w:t>
            </w:r>
          </w:p>
        </w:tc>
        <w:tc>
          <w:tcPr>
            <w:tcW w:w="3468" w:type="dxa"/>
            <w:hideMark/>
          </w:tcPr>
          <w:p w14:paraId="30E2C7B1" w14:textId="77777777" w:rsidR="00907389" w:rsidRPr="00907389" w:rsidRDefault="00907389" w:rsidP="00907389">
            <w:pPr>
              <w:spacing w:line="360" w:lineRule="auto"/>
              <w:rPr>
                <w:szCs w:val="28"/>
              </w:rPr>
            </w:pPr>
            <w:r w:rsidRPr="00907389">
              <w:rPr>
                <w:szCs w:val="28"/>
              </w:rPr>
              <w:t>Traffic Manager</w:t>
            </w:r>
          </w:p>
        </w:tc>
        <w:tc>
          <w:tcPr>
            <w:tcW w:w="3425" w:type="dxa"/>
            <w:hideMark/>
          </w:tcPr>
          <w:p w14:paraId="0713A5AD" w14:textId="77777777" w:rsidR="00907389" w:rsidRPr="00907389" w:rsidRDefault="00907389" w:rsidP="00907389">
            <w:pPr>
              <w:spacing w:line="360" w:lineRule="auto"/>
              <w:rPr>
                <w:szCs w:val="28"/>
              </w:rPr>
            </w:pPr>
            <w:r w:rsidRPr="00907389">
              <w:rPr>
                <w:szCs w:val="28"/>
              </w:rPr>
              <w:t>Bộ quản lý lưu lượng</w:t>
            </w:r>
          </w:p>
        </w:tc>
      </w:tr>
      <w:tr w:rsidR="00907389" w:rsidRPr="00907389" w14:paraId="2D8EC12A" w14:textId="77777777" w:rsidTr="00907389">
        <w:trPr>
          <w:trHeight w:val="375"/>
        </w:trPr>
        <w:tc>
          <w:tcPr>
            <w:tcW w:w="2339" w:type="dxa"/>
            <w:hideMark/>
          </w:tcPr>
          <w:p w14:paraId="5B674E1F" w14:textId="77777777" w:rsidR="00907389" w:rsidRPr="00907389" w:rsidRDefault="00907389" w:rsidP="00907389">
            <w:pPr>
              <w:spacing w:line="360" w:lineRule="auto"/>
              <w:rPr>
                <w:szCs w:val="28"/>
              </w:rPr>
            </w:pPr>
            <w:r w:rsidRPr="00907389">
              <w:rPr>
                <w:szCs w:val="28"/>
              </w:rPr>
              <w:t>TPM</w:t>
            </w:r>
          </w:p>
        </w:tc>
        <w:tc>
          <w:tcPr>
            <w:tcW w:w="3468" w:type="dxa"/>
            <w:hideMark/>
          </w:tcPr>
          <w:p w14:paraId="252CD481" w14:textId="77777777" w:rsidR="00907389" w:rsidRPr="00907389" w:rsidRDefault="00907389" w:rsidP="00907389">
            <w:pPr>
              <w:spacing w:line="360" w:lineRule="auto"/>
              <w:rPr>
                <w:szCs w:val="28"/>
              </w:rPr>
            </w:pPr>
            <w:r w:rsidRPr="00907389">
              <w:rPr>
                <w:szCs w:val="28"/>
              </w:rPr>
              <w:t>Trusted Platform Module</w:t>
            </w:r>
          </w:p>
        </w:tc>
        <w:tc>
          <w:tcPr>
            <w:tcW w:w="3425" w:type="dxa"/>
            <w:hideMark/>
          </w:tcPr>
          <w:p w14:paraId="43E11927" w14:textId="77777777" w:rsidR="00907389" w:rsidRPr="00907389" w:rsidRDefault="00907389" w:rsidP="00907389">
            <w:pPr>
              <w:spacing w:line="360" w:lineRule="auto"/>
              <w:rPr>
                <w:szCs w:val="28"/>
              </w:rPr>
            </w:pPr>
            <w:r w:rsidRPr="00907389">
              <w:rPr>
                <w:szCs w:val="28"/>
              </w:rPr>
              <w:t>Mô-đun phần cứng tin cậy</w:t>
            </w:r>
          </w:p>
        </w:tc>
      </w:tr>
      <w:tr w:rsidR="00907389" w:rsidRPr="00907389" w14:paraId="5034F6B3" w14:textId="77777777" w:rsidTr="00907389">
        <w:trPr>
          <w:trHeight w:val="375"/>
        </w:trPr>
        <w:tc>
          <w:tcPr>
            <w:tcW w:w="2339" w:type="dxa"/>
            <w:hideMark/>
          </w:tcPr>
          <w:p w14:paraId="5895337C" w14:textId="77777777" w:rsidR="00907389" w:rsidRPr="00907389" w:rsidRDefault="00907389" w:rsidP="00907389">
            <w:pPr>
              <w:spacing w:line="360" w:lineRule="auto"/>
              <w:rPr>
                <w:szCs w:val="28"/>
              </w:rPr>
            </w:pPr>
            <w:r w:rsidRPr="00907389">
              <w:rPr>
                <w:szCs w:val="28"/>
              </w:rPr>
              <w:t>TSDB</w:t>
            </w:r>
          </w:p>
        </w:tc>
        <w:tc>
          <w:tcPr>
            <w:tcW w:w="3468" w:type="dxa"/>
            <w:hideMark/>
          </w:tcPr>
          <w:p w14:paraId="6EE503F8" w14:textId="77777777" w:rsidR="00907389" w:rsidRPr="00907389" w:rsidRDefault="00907389" w:rsidP="00907389">
            <w:pPr>
              <w:spacing w:line="360" w:lineRule="auto"/>
              <w:rPr>
                <w:szCs w:val="28"/>
              </w:rPr>
            </w:pPr>
            <w:r w:rsidRPr="00907389">
              <w:rPr>
                <w:szCs w:val="28"/>
              </w:rPr>
              <w:t>Time-Series Database</w:t>
            </w:r>
          </w:p>
        </w:tc>
        <w:tc>
          <w:tcPr>
            <w:tcW w:w="3425" w:type="dxa"/>
            <w:hideMark/>
          </w:tcPr>
          <w:p w14:paraId="62D63ED2" w14:textId="77777777" w:rsidR="00907389" w:rsidRPr="00907389" w:rsidRDefault="00907389" w:rsidP="00907389">
            <w:pPr>
              <w:spacing w:line="360" w:lineRule="auto"/>
              <w:rPr>
                <w:szCs w:val="28"/>
              </w:rPr>
            </w:pPr>
            <w:r w:rsidRPr="00907389">
              <w:rPr>
                <w:szCs w:val="28"/>
              </w:rPr>
              <w:t>CSDL chuỗi thời gian</w:t>
            </w:r>
          </w:p>
        </w:tc>
      </w:tr>
      <w:tr w:rsidR="00907389" w:rsidRPr="00907389" w14:paraId="1B654731" w14:textId="77777777" w:rsidTr="00907389">
        <w:trPr>
          <w:trHeight w:val="375"/>
        </w:trPr>
        <w:tc>
          <w:tcPr>
            <w:tcW w:w="2339" w:type="dxa"/>
            <w:hideMark/>
          </w:tcPr>
          <w:p w14:paraId="1AE906E6" w14:textId="77777777" w:rsidR="00907389" w:rsidRPr="00907389" w:rsidRDefault="00907389" w:rsidP="00907389">
            <w:pPr>
              <w:spacing w:line="360" w:lineRule="auto"/>
              <w:rPr>
                <w:szCs w:val="28"/>
              </w:rPr>
            </w:pPr>
            <w:r w:rsidRPr="00907389">
              <w:rPr>
                <w:szCs w:val="28"/>
              </w:rPr>
              <w:t>TTL</w:t>
            </w:r>
          </w:p>
        </w:tc>
        <w:tc>
          <w:tcPr>
            <w:tcW w:w="3468" w:type="dxa"/>
            <w:hideMark/>
          </w:tcPr>
          <w:p w14:paraId="78BA5F2C" w14:textId="77777777" w:rsidR="00907389" w:rsidRPr="00907389" w:rsidRDefault="00907389" w:rsidP="00907389">
            <w:pPr>
              <w:spacing w:line="360" w:lineRule="auto"/>
              <w:rPr>
                <w:szCs w:val="28"/>
              </w:rPr>
            </w:pPr>
            <w:r w:rsidRPr="00907389">
              <w:rPr>
                <w:szCs w:val="28"/>
              </w:rPr>
              <w:t>Time To Live</w:t>
            </w:r>
          </w:p>
        </w:tc>
        <w:tc>
          <w:tcPr>
            <w:tcW w:w="3425" w:type="dxa"/>
            <w:hideMark/>
          </w:tcPr>
          <w:p w14:paraId="20E20EFA" w14:textId="77777777" w:rsidR="00907389" w:rsidRPr="00907389" w:rsidRDefault="00907389" w:rsidP="00907389">
            <w:pPr>
              <w:spacing w:line="360" w:lineRule="auto"/>
              <w:rPr>
                <w:szCs w:val="28"/>
              </w:rPr>
            </w:pPr>
            <w:r w:rsidRPr="00907389">
              <w:rPr>
                <w:szCs w:val="28"/>
              </w:rPr>
              <w:t>Thời gian sống của gói</w:t>
            </w:r>
          </w:p>
        </w:tc>
      </w:tr>
      <w:tr w:rsidR="00907389" w:rsidRPr="00907389" w14:paraId="6C29C6B1" w14:textId="77777777" w:rsidTr="00907389">
        <w:trPr>
          <w:trHeight w:val="375"/>
        </w:trPr>
        <w:tc>
          <w:tcPr>
            <w:tcW w:w="2339" w:type="dxa"/>
            <w:hideMark/>
          </w:tcPr>
          <w:p w14:paraId="1768E963" w14:textId="77777777" w:rsidR="00907389" w:rsidRPr="00907389" w:rsidRDefault="00907389" w:rsidP="00907389">
            <w:pPr>
              <w:spacing w:line="360" w:lineRule="auto"/>
              <w:rPr>
                <w:szCs w:val="28"/>
              </w:rPr>
            </w:pPr>
            <w:r w:rsidRPr="00907389">
              <w:rPr>
                <w:szCs w:val="28"/>
              </w:rPr>
              <w:t>UDF</w:t>
            </w:r>
          </w:p>
        </w:tc>
        <w:tc>
          <w:tcPr>
            <w:tcW w:w="3468" w:type="dxa"/>
            <w:hideMark/>
          </w:tcPr>
          <w:p w14:paraId="2ECE327D" w14:textId="77777777" w:rsidR="00907389" w:rsidRPr="00907389" w:rsidRDefault="00907389" w:rsidP="00907389">
            <w:pPr>
              <w:spacing w:line="360" w:lineRule="auto"/>
              <w:rPr>
                <w:szCs w:val="28"/>
              </w:rPr>
            </w:pPr>
            <w:r w:rsidRPr="00907389">
              <w:rPr>
                <w:szCs w:val="28"/>
              </w:rPr>
              <w:t>User Defined Field</w:t>
            </w:r>
          </w:p>
        </w:tc>
        <w:tc>
          <w:tcPr>
            <w:tcW w:w="3425" w:type="dxa"/>
            <w:hideMark/>
          </w:tcPr>
          <w:p w14:paraId="3773AFBD" w14:textId="77777777" w:rsidR="00907389" w:rsidRPr="00907389" w:rsidRDefault="00907389" w:rsidP="00907389">
            <w:pPr>
              <w:spacing w:line="360" w:lineRule="auto"/>
              <w:rPr>
                <w:szCs w:val="28"/>
              </w:rPr>
            </w:pPr>
            <w:r w:rsidRPr="00907389">
              <w:rPr>
                <w:szCs w:val="28"/>
              </w:rPr>
              <w:t>Trường định nghĩa bởi người dùng</w:t>
            </w:r>
          </w:p>
        </w:tc>
      </w:tr>
      <w:tr w:rsidR="00907389" w:rsidRPr="00907389" w14:paraId="4353BD67" w14:textId="77777777" w:rsidTr="00907389">
        <w:trPr>
          <w:trHeight w:val="750"/>
        </w:trPr>
        <w:tc>
          <w:tcPr>
            <w:tcW w:w="2339" w:type="dxa"/>
            <w:hideMark/>
          </w:tcPr>
          <w:p w14:paraId="19B856C2" w14:textId="77777777" w:rsidR="00907389" w:rsidRPr="00907389" w:rsidRDefault="00907389" w:rsidP="00907389">
            <w:pPr>
              <w:spacing w:line="360" w:lineRule="auto"/>
              <w:rPr>
                <w:szCs w:val="28"/>
              </w:rPr>
            </w:pPr>
            <w:r w:rsidRPr="00907389">
              <w:rPr>
                <w:szCs w:val="28"/>
              </w:rPr>
              <w:t>UEFI</w:t>
            </w:r>
          </w:p>
        </w:tc>
        <w:tc>
          <w:tcPr>
            <w:tcW w:w="3468" w:type="dxa"/>
            <w:hideMark/>
          </w:tcPr>
          <w:p w14:paraId="4FE51E07" w14:textId="77777777" w:rsidR="00907389" w:rsidRPr="00907389" w:rsidRDefault="00907389" w:rsidP="00907389">
            <w:pPr>
              <w:spacing w:line="360" w:lineRule="auto"/>
              <w:rPr>
                <w:szCs w:val="28"/>
              </w:rPr>
            </w:pPr>
            <w:r w:rsidRPr="00907389">
              <w:rPr>
                <w:szCs w:val="28"/>
              </w:rPr>
              <w:t>Unified Extensible Firmware Interface</w:t>
            </w:r>
          </w:p>
        </w:tc>
        <w:tc>
          <w:tcPr>
            <w:tcW w:w="3425" w:type="dxa"/>
            <w:hideMark/>
          </w:tcPr>
          <w:p w14:paraId="23BDCC4F" w14:textId="77777777" w:rsidR="00907389" w:rsidRPr="00907389" w:rsidRDefault="00907389" w:rsidP="00907389">
            <w:pPr>
              <w:spacing w:line="360" w:lineRule="auto"/>
              <w:rPr>
                <w:szCs w:val="28"/>
              </w:rPr>
            </w:pPr>
            <w:r w:rsidRPr="00907389">
              <w:rPr>
                <w:szCs w:val="28"/>
              </w:rPr>
              <w:t>Chuẩn firmware hiện đại</w:t>
            </w:r>
          </w:p>
        </w:tc>
      </w:tr>
      <w:tr w:rsidR="00907389" w:rsidRPr="00907389" w14:paraId="5A62C0B2" w14:textId="77777777" w:rsidTr="00907389">
        <w:trPr>
          <w:trHeight w:val="375"/>
        </w:trPr>
        <w:tc>
          <w:tcPr>
            <w:tcW w:w="2339" w:type="dxa"/>
            <w:hideMark/>
          </w:tcPr>
          <w:p w14:paraId="7E95F5ED" w14:textId="77777777" w:rsidR="00907389" w:rsidRPr="00907389" w:rsidRDefault="00907389" w:rsidP="00907389">
            <w:pPr>
              <w:spacing w:line="360" w:lineRule="auto"/>
              <w:rPr>
                <w:szCs w:val="28"/>
              </w:rPr>
            </w:pPr>
            <w:r w:rsidRPr="00907389">
              <w:rPr>
                <w:szCs w:val="28"/>
              </w:rPr>
              <w:t>UP</w:t>
            </w:r>
          </w:p>
        </w:tc>
        <w:tc>
          <w:tcPr>
            <w:tcW w:w="3468" w:type="dxa"/>
            <w:hideMark/>
          </w:tcPr>
          <w:p w14:paraId="5A08794F" w14:textId="77777777" w:rsidR="00907389" w:rsidRPr="00907389" w:rsidRDefault="00907389" w:rsidP="00907389">
            <w:pPr>
              <w:spacing w:line="360" w:lineRule="auto"/>
              <w:rPr>
                <w:szCs w:val="28"/>
              </w:rPr>
            </w:pPr>
            <w:r w:rsidRPr="00907389">
              <w:rPr>
                <w:szCs w:val="28"/>
              </w:rPr>
              <w:t>Link Up</w:t>
            </w:r>
          </w:p>
        </w:tc>
        <w:tc>
          <w:tcPr>
            <w:tcW w:w="3425" w:type="dxa"/>
            <w:hideMark/>
          </w:tcPr>
          <w:p w14:paraId="1222C16A" w14:textId="77777777" w:rsidR="00907389" w:rsidRPr="00907389" w:rsidRDefault="00907389" w:rsidP="00907389">
            <w:pPr>
              <w:spacing w:line="360" w:lineRule="auto"/>
              <w:rPr>
                <w:szCs w:val="28"/>
              </w:rPr>
            </w:pPr>
            <w:r w:rsidRPr="00907389">
              <w:rPr>
                <w:szCs w:val="28"/>
              </w:rPr>
              <w:t>Trạng thái cổng hoạt động</w:t>
            </w:r>
          </w:p>
        </w:tc>
      </w:tr>
      <w:tr w:rsidR="00907389" w:rsidRPr="00907389" w14:paraId="5B65C708" w14:textId="77777777" w:rsidTr="00907389">
        <w:trPr>
          <w:trHeight w:val="375"/>
        </w:trPr>
        <w:tc>
          <w:tcPr>
            <w:tcW w:w="2339" w:type="dxa"/>
            <w:hideMark/>
          </w:tcPr>
          <w:p w14:paraId="1987478E" w14:textId="77777777" w:rsidR="00907389" w:rsidRPr="00907389" w:rsidRDefault="00907389" w:rsidP="00907389">
            <w:pPr>
              <w:spacing w:line="360" w:lineRule="auto"/>
              <w:rPr>
                <w:szCs w:val="28"/>
              </w:rPr>
            </w:pPr>
            <w:r w:rsidRPr="00907389">
              <w:rPr>
                <w:szCs w:val="28"/>
              </w:rPr>
              <w:t>VID</w:t>
            </w:r>
          </w:p>
        </w:tc>
        <w:tc>
          <w:tcPr>
            <w:tcW w:w="3468" w:type="dxa"/>
            <w:hideMark/>
          </w:tcPr>
          <w:p w14:paraId="75D0D2B9" w14:textId="77777777" w:rsidR="00907389" w:rsidRPr="00907389" w:rsidRDefault="00907389" w:rsidP="00907389">
            <w:pPr>
              <w:spacing w:line="360" w:lineRule="auto"/>
              <w:rPr>
                <w:szCs w:val="28"/>
              </w:rPr>
            </w:pPr>
            <w:r w:rsidRPr="00907389">
              <w:rPr>
                <w:szCs w:val="28"/>
              </w:rPr>
              <w:t>Virtual Object ID</w:t>
            </w:r>
          </w:p>
        </w:tc>
        <w:tc>
          <w:tcPr>
            <w:tcW w:w="3425" w:type="dxa"/>
            <w:hideMark/>
          </w:tcPr>
          <w:p w14:paraId="6730EFA0" w14:textId="77777777" w:rsidR="00907389" w:rsidRPr="00907389" w:rsidRDefault="00907389" w:rsidP="00907389">
            <w:pPr>
              <w:spacing w:line="360" w:lineRule="auto"/>
              <w:rPr>
                <w:szCs w:val="28"/>
              </w:rPr>
            </w:pPr>
            <w:r w:rsidRPr="00907389">
              <w:rPr>
                <w:szCs w:val="28"/>
              </w:rPr>
              <w:t>Định danh đối tượng ảo</w:t>
            </w:r>
          </w:p>
        </w:tc>
      </w:tr>
      <w:tr w:rsidR="00907389" w:rsidRPr="00907389" w14:paraId="3BC71148" w14:textId="77777777" w:rsidTr="00907389">
        <w:trPr>
          <w:trHeight w:val="375"/>
        </w:trPr>
        <w:tc>
          <w:tcPr>
            <w:tcW w:w="2339" w:type="dxa"/>
            <w:hideMark/>
          </w:tcPr>
          <w:p w14:paraId="6A916C0C" w14:textId="77777777" w:rsidR="00907389" w:rsidRPr="00907389" w:rsidRDefault="00907389" w:rsidP="00907389">
            <w:pPr>
              <w:spacing w:line="360" w:lineRule="auto"/>
              <w:rPr>
                <w:szCs w:val="28"/>
              </w:rPr>
            </w:pPr>
            <w:r w:rsidRPr="00907389">
              <w:rPr>
                <w:szCs w:val="28"/>
              </w:rPr>
              <w:t>VLAN</w:t>
            </w:r>
          </w:p>
        </w:tc>
        <w:tc>
          <w:tcPr>
            <w:tcW w:w="3468" w:type="dxa"/>
            <w:hideMark/>
          </w:tcPr>
          <w:p w14:paraId="67EB0902" w14:textId="77777777" w:rsidR="00907389" w:rsidRPr="00907389" w:rsidRDefault="00907389" w:rsidP="00907389">
            <w:pPr>
              <w:spacing w:line="360" w:lineRule="auto"/>
              <w:rPr>
                <w:szCs w:val="28"/>
              </w:rPr>
            </w:pPr>
            <w:r w:rsidRPr="00907389">
              <w:rPr>
                <w:szCs w:val="28"/>
              </w:rPr>
              <w:t>Virtual Local Area Network</w:t>
            </w:r>
          </w:p>
        </w:tc>
        <w:tc>
          <w:tcPr>
            <w:tcW w:w="3425" w:type="dxa"/>
            <w:hideMark/>
          </w:tcPr>
          <w:p w14:paraId="3EC58D35" w14:textId="77777777" w:rsidR="00907389" w:rsidRPr="00907389" w:rsidRDefault="00907389" w:rsidP="00907389">
            <w:pPr>
              <w:spacing w:line="360" w:lineRule="auto"/>
              <w:rPr>
                <w:szCs w:val="28"/>
              </w:rPr>
            </w:pPr>
            <w:r w:rsidRPr="00907389">
              <w:rPr>
                <w:szCs w:val="28"/>
              </w:rPr>
              <w:t>Mạng cục bộ ảo</w:t>
            </w:r>
          </w:p>
        </w:tc>
      </w:tr>
      <w:tr w:rsidR="00907389" w:rsidRPr="00907389" w14:paraId="5E085F3C" w14:textId="77777777" w:rsidTr="00907389">
        <w:trPr>
          <w:trHeight w:val="375"/>
        </w:trPr>
        <w:tc>
          <w:tcPr>
            <w:tcW w:w="2339" w:type="dxa"/>
            <w:hideMark/>
          </w:tcPr>
          <w:p w14:paraId="5EEEC7A1" w14:textId="77777777" w:rsidR="00907389" w:rsidRPr="00907389" w:rsidRDefault="00907389" w:rsidP="00907389">
            <w:pPr>
              <w:spacing w:line="360" w:lineRule="auto"/>
              <w:rPr>
                <w:szCs w:val="28"/>
              </w:rPr>
            </w:pPr>
            <w:r w:rsidRPr="00907389">
              <w:rPr>
                <w:szCs w:val="28"/>
              </w:rPr>
              <w:t>VR</w:t>
            </w:r>
          </w:p>
        </w:tc>
        <w:tc>
          <w:tcPr>
            <w:tcW w:w="3468" w:type="dxa"/>
            <w:hideMark/>
          </w:tcPr>
          <w:p w14:paraId="096D487A" w14:textId="77777777" w:rsidR="00907389" w:rsidRPr="00907389" w:rsidRDefault="00907389" w:rsidP="00907389">
            <w:pPr>
              <w:spacing w:line="360" w:lineRule="auto"/>
              <w:rPr>
                <w:szCs w:val="28"/>
              </w:rPr>
            </w:pPr>
            <w:r w:rsidRPr="00907389">
              <w:rPr>
                <w:szCs w:val="28"/>
              </w:rPr>
              <w:t>Virtual Router</w:t>
            </w:r>
          </w:p>
        </w:tc>
        <w:tc>
          <w:tcPr>
            <w:tcW w:w="3425" w:type="dxa"/>
            <w:hideMark/>
          </w:tcPr>
          <w:p w14:paraId="408233C2" w14:textId="77777777" w:rsidR="00907389" w:rsidRPr="00907389" w:rsidRDefault="00907389" w:rsidP="00907389">
            <w:pPr>
              <w:spacing w:line="360" w:lineRule="auto"/>
              <w:rPr>
                <w:szCs w:val="28"/>
              </w:rPr>
            </w:pPr>
            <w:r w:rsidRPr="00907389">
              <w:rPr>
                <w:szCs w:val="28"/>
              </w:rPr>
              <w:t>Router ảo</w:t>
            </w:r>
          </w:p>
        </w:tc>
      </w:tr>
      <w:tr w:rsidR="00907389" w:rsidRPr="00907389" w14:paraId="05DEAAF1" w14:textId="77777777" w:rsidTr="00907389">
        <w:trPr>
          <w:trHeight w:val="375"/>
        </w:trPr>
        <w:tc>
          <w:tcPr>
            <w:tcW w:w="2339" w:type="dxa"/>
            <w:hideMark/>
          </w:tcPr>
          <w:p w14:paraId="023A5EC3" w14:textId="77777777" w:rsidR="00907389" w:rsidRPr="00907389" w:rsidRDefault="00907389" w:rsidP="00907389">
            <w:pPr>
              <w:spacing w:line="360" w:lineRule="auto"/>
              <w:rPr>
                <w:szCs w:val="28"/>
              </w:rPr>
            </w:pPr>
            <w:r w:rsidRPr="00907389">
              <w:rPr>
                <w:szCs w:val="28"/>
              </w:rPr>
              <w:t>VRF</w:t>
            </w:r>
          </w:p>
        </w:tc>
        <w:tc>
          <w:tcPr>
            <w:tcW w:w="3468" w:type="dxa"/>
            <w:hideMark/>
          </w:tcPr>
          <w:p w14:paraId="145209C7" w14:textId="77777777" w:rsidR="00907389" w:rsidRPr="00907389" w:rsidRDefault="00907389" w:rsidP="00907389">
            <w:pPr>
              <w:spacing w:line="360" w:lineRule="auto"/>
              <w:rPr>
                <w:szCs w:val="28"/>
              </w:rPr>
            </w:pPr>
            <w:r w:rsidRPr="00907389">
              <w:rPr>
                <w:szCs w:val="28"/>
              </w:rPr>
              <w:t>Virtual Routing and Forwarding</w:t>
            </w:r>
          </w:p>
        </w:tc>
        <w:tc>
          <w:tcPr>
            <w:tcW w:w="3425" w:type="dxa"/>
            <w:hideMark/>
          </w:tcPr>
          <w:p w14:paraId="2A4DCDD8" w14:textId="77777777" w:rsidR="00907389" w:rsidRPr="00907389" w:rsidRDefault="00907389" w:rsidP="00907389">
            <w:pPr>
              <w:spacing w:line="360" w:lineRule="auto"/>
              <w:rPr>
                <w:szCs w:val="28"/>
              </w:rPr>
            </w:pPr>
            <w:r w:rsidRPr="00907389">
              <w:rPr>
                <w:szCs w:val="28"/>
              </w:rPr>
              <w:t>Định tuyến &amp; chuyển tiếp ảo</w:t>
            </w:r>
          </w:p>
        </w:tc>
      </w:tr>
      <w:tr w:rsidR="00907389" w:rsidRPr="00907389" w14:paraId="0A7256D5" w14:textId="77777777" w:rsidTr="00907389">
        <w:trPr>
          <w:trHeight w:val="375"/>
        </w:trPr>
        <w:tc>
          <w:tcPr>
            <w:tcW w:w="2339" w:type="dxa"/>
            <w:hideMark/>
          </w:tcPr>
          <w:p w14:paraId="4A50A05D" w14:textId="77777777" w:rsidR="00907389" w:rsidRPr="00907389" w:rsidRDefault="00907389" w:rsidP="00907389">
            <w:pPr>
              <w:spacing w:line="360" w:lineRule="auto"/>
              <w:rPr>
                <w:szCs w:val="28"/>
              </w:rPr>
            </w:pPr>
            <w:r w:rsidRPr="00907389">
              <w:rPr>
                <w:szCs w:val="28"/>
              </w:rPr>
              <w:t>VXLAN</w:t>
            </w:r>
          </w:p>
        </w:tc>
        <w:tc>
          <w:tcPr>
            <w:tcW w:w="3468" w:type="dxa"/>
            <w:hideMark/>
          </w:tcPr>
          <w:p w14:paraId="1224EE33" w14:textId="77777777" w:rsidR="00907389" w:rsidRPr="00907389" w:rsidRDefault="00907389" w:rsidP="00907389">
            <w:pPr>
              <w:spacing w:line="360" w:lineRule="auto"/>
              <w:rPr>
                <w:szCs w:val="28"/>
              </w:rPr>
            </w:pPr>
            <w:r w:rsidRPr="00907389">
              <w:rPr>
                <w:szCs w:val="28"/>
              </w:rPr>
              <w:t>Virtual Extensible LAN</w:t>
            </w:r>
          </w:p>
        </w:tc>
        <w:tc>
          <w:tcPr>
            <w:tcW w:w="3425" w:type="dxa"/>
            <w:hideMark/>
          </w:tcPr>
          <w:p w14:paraId="2DD2C8E9" w14:textId="77777777" w:rsidR="00907389" w:rsidRPr="00907389" w:rsidRDefault="00907389" w:rsidP="00907389">
            <w:pPr>
              <w:spacing w:line="360" w:lineRule="auto"/>
              <w:rPr>
                <w:szCs w:val="28"/>
              </w:rPr>
            </w:pPr>
            <w:r w:rsidRPr="00907389">
              <w:rPr>
                <w:szCs w:val="28"/>
              </w:rPr>
              <w:t>LAN mở rộng ảo</w:t>
            </w:r>
          </w:p>
        </w:tc>
      </w:tr>
      <w:tr w:rsidR="00907389" w:rsidRPr="00907389" w14:paraId="2351A24B" w14:textId="77777777" w:rsidTr="00907389">
        <w:trPr>
          <w:trHeight w:val="375"/>
        </w:trPr>
        <w:tc>
          <w:tcPr>
            <w:tcW w:w="2339" w:type="dxa"/>
            <w:hideMark/>
          </w:tcPr>
          <w:p w14:paraId="5F79E818" w14:textId="77777777" w:rsidR="00907389" w:rsidRPr="00907389" w:rsidRDefault="00907389" w:rsidP="00907389">
            <w:pPr>
              <w:spacing w:line="360" w:lineRule="auto"/>
              <w:rPr>
                <w:szCs w:val="28"/>
              </w:rPr>
            </w:pPr>
            <w:r w:rsidRPr="00907389">
              <w:rPr>
                <w:szCs w:val="28"/>
              </w:rPr>
              <w:t>WCMP</w:t>
            </w:r>
          </w:p>
        </w:tc>
        <w:tc>
          <w:tcPr>
            <w:tcW w:w="3468" w:type="dxa"/>
            <w:hideMark/>
          </w:tcPr>
          <w:p w14:paraId="62C9BBD4" w14:textId="77777777" w:rsidR="00907389" w:rsidRPr="00907389" w:rsidRDefault="00907389" w:rsidP="00907389">
            <w:pPr>
              <w:spacing w:line="360" w:lineRule="auto"/>
              <w:rPr>
                <w:szCs w:val="28"/>
              </w:rPr>
            </w:pPr>
            <w:r w:rsidRPr="00907389">
              <w:rPr>
                <w:szCs w:val="28"/>
              </w:rPr>
              <w:t>Weighted Cost Multi-Path</w:t>
            </w:r>
          </w:p>
        </w:tc>
        <w:tc>
          <w:tcPr>
            <w:tcW w:w="3425" w:type="dxa"/>
            <w:hideMark/>
          </w:tcPr>
          <w:p w14:paraId="7037AF6B" w14:textId="77777777" w:rsidR="00907389" w:rsidRPr="00907389" w:rsidRDefault="00907389" w:rsidP="00907389">
            <w:pPr>
              <w:spacing w:line="360" w:lineRule="auto"/>
              <w:rPr>
                <w:szCs w:val="28"/>
              </w:rPr>
            </w:pPr>
            <w:r w:rsidRPr="00907389">
              <w:rPr>
                <w:szCs w:val="28"/>
              </w:rPr>
              <w:t>Đa đường chi phí có trọng số</w:t>
            </w:r>
          </w:p>
        </w:tc>
      </w:tr>
      <w:tr w:rsidR="00907389" w:rsidRPr="00907389" w14:paraId="4C5ED33E" w14:textId="77777777" w:rsidTr="00907389">
        <w:trPr>
          <w:trHeight w:val="750"/>
        </w:trPr>
        <w:tc>
          <w:tcPr>
            <w:tcW w:w="2339" w:type="dxa"/>
            <w:hideMark/>
          </w:tcPr>
          <w:p w14:paraId="0DCBEBFE" w14:textId="77777777" w:rsidR="00907389" w:rsidRPr="00907389" w:rsidRDefault="00907389" w:rsidP="00907389">
            <w:pPr>
              <w:spacing w:line="360" w:lineRule="auto"/>
              <w:rPr>
                <w:szCs w:val="28"/>
              </w:rPr>
            </w:pPr>
            <w:r w:rsidRPr="00907389">
              <w:rPr>
                <w:szCs w:val="28"/>
              </w:rPr>
              <w:t>WRED</w:t>
            </w:r>
          </w:p>
        </w:tc>
        <w:tc>
          <w:tcPr>
            <w:tcW w:w="3468" w:type="dxa"/>
            <w:hideMark/>
          </w:tcPr>
          <w:p w14:paraId="63293375" w14:textId="77777777" w:rsidR="00907389" w:rsidRPr="00907389" w:rsidRDefault="00907389" w:rsidP="00907389">
            <w:pPr>
              <w:spacing w:line="360" w:lineRule="auto"/>
              <w:rPr>
                <w:szCs w:val="28"/>
              </w:rPr>
            </w:pPr>
            <w:r w:rsidRPr="00907389">
              <w:rPr>
                <w:szCs w:val="28"/>
              </w:rPr>
              <w:t>Weighted Random Early Detection</w:t>
            </w:r>
          </w:p>
        </w:tc>
        <w:tc>
          <w:tcPr>
            <w:tcW w:w="3425" w:type="dxa"/>
            <w:hideMark/>
          </w:tcPr>
          <w:p w14:paraId="3EA7F495" w14:textId="77777777" w:rsidR="00907389" w:rsidRPr="00907389" w:rsidRDefault="00907389" w:rsidP="00907389">
            <w:pPr>
              <w:spacing w:line="360" w:lineRule="auto"/>
              <w:rPr>
                <w:szCs w:val="28"/>
              </w:rPr>
            </w:pPr>
            <w:r w:rsidRPr="00907389">
              <w:rPr>
                <w:szCs w:val="28"/>
              </w:rPr>
              <w:t>Phát hiện sớm ngẫu nhiên có trọng số</w:t>
            </w:r>
          </w:p>
        </w:tc>
      </w:tr>
      <w:tr w:rsidR="00907389" w:rsidRPr="00907389" w14:paraId="0BEC8F2F" w14:textId="77777777" w:rsidTr="00907389">
        <w:trPr>
          <w:trHeight w:val="375"/>
        </w:trPr>
        <w:tc>
          <w:tcPr>
            <w:tcW w:w="2339" w:type="dxa"/>
            <w:hideMark/>
          </w:tcPr>
          <w:p w14:paraId="6CDAC691" w14:textId="77777777" w:rsidR="00907389" w:rsidRPr="00907389" w:rsidRDefault="00907389" w:rsidP="00907389">
            <w:pPr>
              <w:spacing w:line="360" w:lineRule="auto"/>
              <w:rPr>
                <w:szCs w:val="28"/>
              </w:rPr>
            </w:pPr>
            <w:r w:rsidRPr="00907389">
              <w:rPr>
                <w:szCs w:val="28"/>
              </w:rPr>
              <w:lastRenderedPageBreak/>
              <w:t>XML</w:t>
            </w:r>
          </w:p>
        </w:tc>
        <w:tc>
          <w:tcPr>
            <w:tcW w:w="3468" w:type="dxa"/>
            <w:hideMark/>
          </w:tcPr>
          <w:p w14:paraId="200088BC" w14:textId="77777777" w:rsidR="00907389" w:rsidRPr="00907389" w:rsidRDefault="00907389" w:rsidP="00907389">
            <w:pPr>
              <w:spacing w:line="360" w:lineRule="auto"/>
              <w:rPr>
                <w:szCs w:val="28"/>
              </w:rPr>
            </w:pPr>
            <w:r w:rsidRPr="00907389">
              <w:rPr>
                <w:szCs w:val="28"/>
              </w:rPr>
              <w:t>Extensible Markup Language</w:t>
            </w:r>
          </w:p>
        </w:tc>
        <w:tc>
          <w:tcPr>
            <w:tcW w:w="3425" w:type="dxa"/>
            <w:hideMark/>
          </w:tcPr>
          <w:p w14:paraId="4F8A690A" w14:textId="77777777" w:rsidR="00907389" w:rsidRPr="00907389" w:rsidRDefault="00907389" w:rsidP="00907389">
            <w:pPr>
              <w:spacing w:line="360" w:lineRule="auto"/>
              <w:rPr>
                <w:szCs w:val="28"/>
              </w:rPr>
            </w:pPr>
            <w:r w:rsidRPr="00907389">
              <w:rPr>
                <w:szCs w:val="28"/>
              </w:rPr>
              <w:t>Ngôn ngữ đánh dấu mở rộng</w:t>
            </w:r>
          </w:p>
        </w:tc>
      </w:tr>
    </w:tbl>
    <w:p w14:paraId="1B95C873" w14:textId="77777777" w:rsidR="00927122" w:rsidRDefault="00927122" w:rsidP="002C3ADD">
      <w:pPr>
        <w:spacing w:line="360" w:lineRule="auto"/>
        <w:rPr>
          <w:szCs w:val="28"/>
          <w:lang w:val="de-DE"/>
        </w:rPr>
      </w:pPr>
    </w:p>
    <w:p w14:paraId="5C37948E" w14:textId="77777777" w:rsidR="002C3ADD" w:rsidRPr="00377968" w:rsidRDefault="002C3ADD" w:rsidP="002C3ADD"/>
    <w:p w14:paraId="6140BB87" w14:textId="6C284E54" w:rsidR="002C3ADD" w:rsidRDefault="002C3ADD" w:rsidP="004E7E3C">
      <w:pPr>
        <w:pStyle w:val="Heading1"/>
      </w:pPr>
      <w:r>
        <w:br w:type="page"/>
      </w:r>
      <w:bookmarkStart w:id="4" w:name="_Toc225755646"/>
      <w:r>
        <w:lastRenderedPageBreak/>
        <w:t>MỞ ĐẦU</w:t>
      </w:r>
      <w:bookmarkEnd w:id="4"/>
    </w:p>
    <w:p w14:paraId="240DC35E" w14:textId="24518D10" w:rsidR="00DF4F48" w:rsidRDefault="00DF4F48" w:rsidP="00DF4F48">
      <w:pPr>
        <w:pStyle w:val="tritmnormal"/>
      </w:pPr>
      <w:r>
        <w:t>Trong bối cảnh hạ tầng mạng trung tâm dữ liệu hiện đại đang chuyển dịch mạnh mẽ sang mô hình Mạng mở (Open Networking), hệ điều hành SONiC (Software for Open Networking in the Cloud) đã khẳng định vị thế là tiêu chuẩn công nghiệp nhờ kiến trúc phân tán dựa trên container và lớp trừu tượng hóa phần cứng SAI (Switch Abstraction Interface). Tuy nhiên, sự xuất hiện của các dòng vi mạch tích hợp chuyên dụng hỗ trợ lập trình P4 (P4-enabled ASIC) như Intel Tofino đã đặt ra một thách thức mới đối với mô hình truyền thống này. Trong khi SAI được thiết kế để chuẩn hóa và cố định các hành vi mạng nhằm đảm bảo tính tương thích rộng rãi, thì P4 lại hướng tới khả năng tùy biến linh hoạt đường ống xử lý gói tin ở mức thấp nhất. Mâu thuẫn kỹ thuật này khiến cho việc khai thác sức mạnh của phần cứng P4 trên nền tảng SONiC gặp nhiều rào cản, biến các thiết bị hiện đại có khả năng lập trình trở lại thành các "hộp đen" với tính năng cố định, làm lãng phí tiềm năng công nghệ và hạn chế khả năng đổi mới sáng tạo của các nhà quản trị mạng.</w:t>
      </w:r>
    </w:p>
    <w:p w14:paraId="65636A4D" w14:textId="346FE6CE" w:rsidR="00DF4F48" w:rsidRDefault="00DF4F48" w:rsidP="00DF4F48">
      <w:pPr>
        <w:pStyle w:val="tritmnormal"/>
      </w:pPr>
      <w:r>
        <w:t>Mặc dù cộng đồng mã nguồn mở đã khởi xướng dự án PINS (P4 Integrated Network Stack) nhằm tích hợp khả năng điều khiển P4Runtime vào hệ sinh thái SONiC, nhưng việc triển khai thực tế trên các nền tảng phần cứng Whitebox vẫn tồn tại những vấn đề hiệu năng nghiêm trọng. Đặc thù của thiết bị Whitebox là thường sử dụng các bộ vi xử lý trung tâm (CPU) tiết kiệm điện năng và dung lượng bộ nhớ hạn chế, trong khi kiến trúc lai ghép giữa SONiC và PINS lại yêu cầu chi phí tính toán lớn cho việc chuyển đổi giao thức, đồng bộ trạng thái và giao tiếp liên tiến trình (IPC) qua cơ sở dữ liệu Redis. Các nút thắt cổ chai về độ trễ lập trình, sự tranh chấp tài nguyên phần cứng giữa các tính năng mạng truyền thống và các tính năng SDN mới, cùng rủi ro mất nhất quán dữ liệu trong quá trình vận hành là những vấn đề cấp bách cần giải quyết để đưa giải pháp này từ phòng thí nghiệm ra môi trường thực tế. Xuất phát từ thực tiễn đó, nghiên cứu này tập trung vào việc lựa chọn và xây dựng phương án tối ưu hóa chức năng quản lý giao diện chuyển mạch, nhằm mục tiêu kiến tạo một phân hệ trung gian không chỉ tương thích về mặt chức năng mà còn đạt hiệu năng cao và độ tin cậy vượt trội trên nền tảng phần cứng hạn chế.</w:t>
      </w:r>
    </w:p>
    <w:p w14:paraId="28FE833E" w14:textId="4C1D11B7" w:rsidR="00DF4F48" w:rsidRDefault="00DF4F48" w:rsidP="00DF4F48">
      <w:pPr>
        <w:pStyle w:val="tritmnormal"/>
      </w:pPr>
      <w:r>
        <w:t xml:space="preserve">Để giải quyết bài toán trên, nghiên cứu áp dụng phương pháp tiếp cận kỹ thuật hệ thống, đi sâu vào việc tái thiết kế kiến trúc phần mềm quản lý giao diện dựa trên cơ chế lai ghép tối ưu. Thay vì chỉ đơn thuần ghép nối các thành phần có sẵn, nghiên cứu đề xuất các chiến lược tối ưu hóa sâu tại tầng giao vận và xử lý logic, bao gồm kỹ thuật xử lý giao dịch theo lô (Batching) để tăng thông lượng, cơ chế bộ đệm định danh thông minh (OID Caching) để giảm độ trễ tra cứu, và các nguyên tắc thiết kế </w:t>
      </w:r>
      <w:r>
        <w:lastRenderedPageBreak/>
        <w:t>về tính lũy đẳng (Idempotence) cùng khả năng khôi phục an toàn (Safe Rollback). Đối tượng nghiên cứu trọng tâm là các thành phần cốt lõi như orchagent, syncd, sairedis và các cơ chế tương tác với Vendor SDK, được đặt trong bối cảnh vận hành song song giữa luồng điều khiển SAI chuẩn và luồng P4 mở rộng. Phạm vi nghiên cứu được giới hạn trên các thiết bị chuyển mạch Whitebox sử dụng bo mạch P4-enabled ASIC, tập trung vào lớp Control Plane và Interface Management thay vì đi sâu vào ngôn ngữ lập trình Data Plane.</w:t>
      </w:r>
    </w:p>
    <w:p w14:paraId="5EECFDD7" w14:textId="59BE9B49" w:rsidR="00DF4F48" w:rsidRDefault="00DF4F48" w:rsidP="00DF4F48">
      <w:pPr>
        <w:pStyle w:val="tritmnormal"/>
      </w:pPr>
      <w:r>
        <w:t>Lộ trình nghiên cứu được cấu trúc chặt chẽ qua 5 chương, phản ánh quá trình từ phân tích lý thuyết đến hiện thực hóa và kiểm chứng giải pháp. Sau phần mở đầu, Chương 2 sẽ đi vào đánh giá thực trạng, chỉ ra các giới hạn cụ thể của kiến trúc hiện hành và xác lập các yêu cầu phi chức năng khắt khe về hiệu năng và tài nguyên. Kế thừa các phân tích đó, Chương 3 trình bày cơ sở lý luận cho việc lựa chọn giải pháp tích hợp lai ghép SAI+P4RT, đồng thời xây dựng các chiến lược tối ưu hóa nền tảng. Chương 4 hiện thực hóa các chiến lược này thành các thiết kế kỹ thuật chi tiết cho từng module phần mềm, quy trình triển khai CI/CD và các cơ chế bảo mật, quan trắc hệ thống. Cuối cùng, Chương 5 cung cấp các bằng chứng thực nghiệm thông qua chuỗi kịch bản thử nghiệm chức năng và đánh giá hiệu năng chịu tải, từ đó đưa ra các khuyến nghị cấu hình cụ thể. Tổng thể báo cáo không chỉ cung cấp một giải pháp kỹ thuật khả thi mà còn đóng góp các phân tích chuyên sâu về sự đánh đổi giữa tính linh hoạt và độ ổn định trong thiết kế hệ thống mạng thế hệ mới.</w:t>
      </w:r>
    </w:p>
    <w:p w14:paraId="59F9A869" w14:textId="2920A370" w:rsidR="00EA4883" w:rsidRPr="00DF4F48" w:rsidRDefault="00DF4F48" w:rsidP="00DF4F48">
      <w:pPr>
        <w:spacing w:after="160" w:line="259" w:lineRule="auto"/>
        <w:rPr>
          <w:sz w:val="28"/>
          <w:lang w:eastAsia="ja-JP"/>
        </w:rPr>
      </w:pPr>
      <w:r>
        <w:br w:type="page"/>
      </w:r>
    </w:p>
    <w:p w14:paraId="2D20BFE6" w14:textId="61D30AA2" w:rsidR="00C07336" w:rsidRDefault="00916120" w:rsidP="00D70861">
      <w:pPr>
        <w:pStyle w:val="Heading1"/>
      </w:pPr>
      <w:bookmarkStart w:id="5" w:name="_Toc225755647"/>
      <w:r>
        <w:lastRenderedPageBreak/>
        <w:t xml:space="preserve">THỬ NGHIỆM ĐÁNH GIÁ TOÀN BỘ CHỨC NĂNG </w:t>
      </w:r>
      <w:r w:rsidR="006B06C0">
        <w:t xml:space="preserve">CÔNG CỤ MÃ MỞ QUẢN LÝ GIAO DIỆN TỔNG QUÁT </w:t>
      </w:r>
      <w:r w:rsidR="00810A73">
        <w:t>SAI</w:t>
      </w:r>
      <w:bookmarkEnd w:id="5"/>
    </w:p>
    <w:p w14:paraId="4913CBD6" w14:textId="33E40EB1" w:rsidR="00010587" w:rsidRDefault="00010587" w:rsidP="00010587">
      <w:pPr>
        <w:pStyle w:val="tritmnormal"/>
      </w:pPr>
      <w:r>
        <w:t>Trong kiến trúc phân tầng của hệ điều hành mạng mở SONiC (Software for Open Networking in the Cloud), Giao diện Trừu tượng Chuyển mạch (Switch Abstraction Interface - SAI) đóng vai trò là "ngôn ngữ chung" duy nhất kết nối giữa các ứng dụng điều khiển cấp cao và các dòng chip xử lý gói tin (ASIC) đa dạng từ nhiều nhà sản xuất. Trước khi tiến hành bất kỳ cải tiến hay tối ưu hóa nào cho nền tảng phần cứng Whitebox sử dụng bo mạch P4-enabled ASIC, việc thực hiện một quy trình đánh giá toàn diện năng lực của các công cụ quản lý SAI mã nguồn mở hiện hành là bước đi tiên quyết. Chương 2 sẽ tập trung vào việc triển khai và kiểm thử các công cụ tiêu chuẩn trong hệ sinh thái SONiC (bao gồm syncd, orchagent, và các thư viện sairedis mặc định) để xác lập một đường cơ sở (Baseline) về mặt chức năng và hiệu năng.</w:t>
      </w:r>
    </w:p>
    <w:p w14:paraId="17CDAA68" w14:textId="177FA9AF" w:rsidR="00000311" w:rsidRDefault="00010587" w:rsidP="00010587">
      <w:pPr>
        <w:pStyle w:val="tritmnormal"/>
      </w:pPr>
      <w:r>
        <w:t>Nội dung chương này sẽ đi sâu vào việc xây dựng môi trường thử nghiệm tiêu chuẩn, sử dụng khung kiểm thử gói tin PTF (Packet Test Framework) để xác minh tính đúng đắn của các thao tác quản lý đối tượng mạng cốt lõi như Cổng vật lý (Port), Định tuyến (L3 Routing), Chuyển mạch (L2 Switching) và các chính sách bảo mật (ACL). Thông qua việc đánh giá chi tiết khả năng đáp ứng của các công cụ hiện có trên nền tảng phần cứng thực tế, chương này không chỉ nhằm mục đích khẳng định tính tương thích của chuẩn SAI mà còn quan trọng hơn là để nhận diện và định lượng các điểm nghẽn (Bottlenecks) về độ trễ, tài nguyên và khả năng mở rộng. Những dữ liệu thực nghiệm này sẽ đóng vai trò là luận cứ khoa học thực tiễn, làm tiền đề cho việc đề xuất các giải pháp kiến trúc lai ghép và chiến lược tối ưu hóa chuyên sâu sẽ được trình bày tại Chương 3.</w:t>
      </w:r>
    </w:p>
    <w:p w14:paraId="26C1A889" w14:textId="2539BAEF" w:rsidR="00F150E3" w:rsidRPr="004E7E3C" w:rsidRDefault="00F150E3" w:rsidP="00CA22F9">
      <w:pPr>
        <w:pStyle w:val="Heading2"/>
        <w:numPr>
          <w:ilvl w:val="1"/>
          <w:numId w:val="13"/>
        </w:numPr>
        <w:ind w:left="0"/>
        <w:rPr>
          <w:lang w:val="en-US"/>
        </w:rPr>
      </w:pPr>
      <w:bookmarkStart w:id="6" w:name="_Toc225755648"/>
      <w:r w:rsidRPr="004E7E3C">
        <w:rPr>
          <w:lang w:val="en-US"/>
        </w:rPr>
        <w:t>Phạm vi đánh giá và tiêu chí chức năng</w:t>
      </w:r>
      <w:bookmarkEnd w:id="6"/>
    </w:p>
    <w:p w14:paraId="6E6B5D18" w14:textId="23871C8E" w:rsidR="00F150E3" w:rsidRDefault="00F150E3" w:rsidP="00F150E3">
      <w:pPr>
        <w:pStyle w:val="Heading3"/>
      </w:pPr>
      <w:bookmarkStart w:id="7" w:name="_Toc225755649"/>
      <w:r w:rsidRPr="00F150E3">
        <w:t xml:space="preserve">Phạm vi: lớp </w:t>
      </w:r>
      <w:r w:rsidR="00076311" w:rsidRPr="00F150E3">
        <w:t>sai api</w:t>
      </w:r>
      <w:r w:rsidRPr="00F150E3">
        <w:t>, sairedis/syncd, orchagent mapping</w:t>
      </w:r>
      <w:bookmarkEnd w:id="7"/>
    </w:p>
    <w:p w14:paraId="472CEEE1" w14:textId="11EDEC4B" w:rsidR="00407684" w:rsidRPr="00407684" w:rsidRDefault="00407684" w:rsidP="00B67369">
      <w:pPr>
        <w:pStyle w:val="tritmnormal"/>
      </w:pPr>
      <w:r w:rsidRPr="00407684">
        <w:t>Phạm vi nghiên cứu và đánh giá trong chương này tập trung vào lớp trừu tượng hóa phần cứng, đóng vai trò cốt lõi trong việc phân tách giữa phần mềm điều khiển mạng và các thiết bị chuyển mạch vật lý ASIC. Cụ thể, hệ thống được phân tích dựa trên ba trụ cột chính của kiến trúc SAI trong SONiC: đặc tả giao diện lập trình (</w:t>
      </w:r>
      <w:r w:rsidR="00076311" w:rsidRPr="00407684">
        <w:t>sai api</w:t>
      </w:r>
      <w:r w:rsidRPr="00407684">
        <w:t>), cơ chế truyền tải và đồng bộ trạng thái (sairedis/syncd), và logic ánh xạ nghiệp vụ (orchagent mapping). Việc xác định rõ phạm vi này là tiền đề để kiểm chứng khả năng hoạt động độc lập với phần cứng (hardware-agnostic) của giải pháp mã nguồn mở.</w:t>
      </w:r>
    </w:p>
    <w:p w14:paraId="21D4FA9E" w14:textId="01A9218C" w:rsidR="00407684" w:rsidRPr="00407684" w:rsidRDefault="00407684" w:rsidP="00F4339D">
      <w:pPr>
        <w:pStyle w:val="Heading4"/>
      </w:pPr>
      <w:r w:rsidRPr="00407684">
        <w:lastRenderedPageBreak/>
        <w:t xml:space="preserve">Lớp giao diện lập trình ứng dụng chuyển mạch </w:t>
      </w:r>
    </w:p>
    <w:p w14:paraId="029F40D1" w14:textId="77777777" w:rsidR="00407684" w:rsidRPr="00407684" w:rsidRDefault="00407684" w:rsidP="00B67369">
      <w:pPr>
        <w:pStyle w:val="tritmnormal"/>
      </w:pPr>
      <w:r w:rsidRPr="00407684">
        <w:t>Phạm vi đánh giá đầu tiên là tính toàn vẹn và tuân thủ chuẩn của các API được định nghĩa trong thư viện libsai. SAI (Switch Abstraction Interface) cung cấp một giao diện C chuẩn hóa để lập trình ASIC mà không phụ thuộc vào nhà cung cấp cụ thể. Trong khuôn khổ báo cáo này, phạm vi thử nghiệm bao phủ toàn bộ các nhóm đối tượng chức năng chính được định nghĩa trong phiên bản SAI hiện hành, bao gồm:</w:t>
      </w:r>
    </w:p>
    <w:p w14:paraId="328634FE" w14:textId="77777777" w:rsidR="00407684" w:rsidRPr="00B67369" w:rsidRDefault="00407684" w:rsidP="00D16941">
      <w:pPr>
        <w:pStyle w:val="items"/>
      </w:pPr>
      <w:r w:rsidRPr="00B67369">
        <w:t>Quản lý cổng và lớp vật lý: Các API liên quan đến Port (sai_port_api), LAG, và cấu hình các thuộc tính vật lý như tốc độ, duplex.</w:t>
      </w:r>
    </w:p>
    <w:p w14:paraId="61ABCE6A" w14:textId="77777777" w:rsidR="00407684" w:rsidRPr="00B67369" w:rsidRDefault="00407684" w:rsidP="00D16941">
      <w:pPr>
        <w:pStyle w:val="items"/>
      </w:pPr>
      <w:r w:rsidRPr="00B67369">
        <w:t>Chuyển mạch Lớp 2 (L2 Switching): Đánh giá các API quản lý VLAN (sai_vlan_api), FDB (sai_fdb_api), và Spanning Tree.</w:t>
      </w:r>
    </w:p>
    <w:p w14:paraId="171A96B2" w14:textId="77777777" w:rsidR="00407684" w:rsidRPr="00B67369" w:rsidRDefault="00407684" w:rsidP="00D16941">
      <w:pPr>
        <w:pStyle w:val="items"/>
      </w:pPr>
      <w:r w:rsidRPr="00B67369">
        <w:t>Định tuyến Lớp 3 (L3 Routing): Bao gồm việc khởi tạo Virtual Router, Interface, Route Entry (sai_route_api), Next Hop và Next Hop Group (ECMP).</w:t>
      </w:r>
    </w:p>
    <w:p w14:paraId="7213EA80" w14:textId="77777777" w:rsidR="00407684" w:rsidRPr="00B67369" w:rsidRDefault="00407684" w:rsidP="00D16941">
      <w:pPr>
        <w:pStyle w:val="items"/>
      </w:pPr>
      <w:r w:rsidRPr="00B67369">
        <w:t>Chức năng nâng cao: Phạm vi mở rộng đến các tính năng QoS, ACL (sai_acl_api), và Mirroring để đảm bảo khả năng kiểm soát lưu lượng chi tiết.</w:t>
      </w:r>
    </w:p>
    <w:p w14:paraId="0118276A" w14:textId="77777777" w:rsidR="00407684" w:rsidRPr="00407684" w:rsidRDefault="00407684" w:rsidP="00117068">
      <w:pPr>
        <w:pStyle w:val="tritmnormal"/>
      </w:pPr>
      <w:r w:rsidRPr="00407684">
        <w:t>Mục tiêu là xác minh xem các định nghĩa API này có đầy đủ thuộc tính (attributes) cần thiết để mô tả hành vi của một switch hiện đại hay không.</w:t>
      </w:r>
    </w:p>
    <w:p w14:paraId="16ACCB2D" w14:textId="7807CF25" w:rsidR="00407684" w:rsidRPr="00407684" w:rsidRDefault="00407684" w:rsidP="00F4339D">
      <w:pPr>
        <w:pStyle w:val="Heading4"/>
      </w:pPr>
      <w:r w:rsidRPr="00407684">
        <w:t xml:space="preserve">Cơ chế </w:t>
      </w:r>
      <w:r w:rsidR="00076311" w:rsidRPr="00407684">
        <w:t>s</w:t>
      </w:r>
      <w:r w:rsidRPr="00407684">
        <w:t xml:space="preserve">airedis và </w:t>
      </w:r>
      <w:r w:rsidR="00076311" w:rsidRPr="00407684">
        <w:t>syncd</w:t>
      </w:r>
      <w:r w:rsidRPr="00407684">
        <w:t xml:space="preserve"> </w:t>
      </w:r>
    </w:p>
    <w:p w14:paraId="7DFB43A1" w14:textId="77777777" w:rsidR="00407684" w:rsidRPr="00407684" w:rsidRDefault="00407684" w:rsidP="00F4339D">
      <w:pPr>
        <w:pStyle w:val="tritmnormal"/>
      </w:pPr>
      <w:r w:rsidRPr="00407684">
        <w:t>Thành phần thứ hai trong phạm vi đánh giá là sonic-sairedis, dự án hiện thực hóa giao diện SAI dựa trên cơ sở dữ liệu Redis. Đây là cơ chế cho phép tách rời tiến trình điều khiển (Orchagent) khỏi trình điều khiển phần cứng (SDK Driver).</w:t>
      </w:r>
    </w:p>
    <w:p w14:paraId="2B5E6B5E" w14:textId="77777777" w:rsidR="00407684" w:rsidRPr="00DD48BB" w:rsidRDefault="00407684" w:rsidP="00DD48BB">
      <w:pPr>
        <w:pStyle w:val="items"/>
      </w:pPr>
      <w:r w:rsidRPr="00DD48BB">
        <w:t>Thư viện libsairedis: Đánh giá khả năng của thư viện này trong việc đóng vai trò là một "SAI adapter". Thay vì gọi trực tiếp xuống phần cứng, libsairedis phải ghi lại chính xác các lời gọi hàm (Create, Remove, Set, Get) vào cơ sở dữ liệu ASIC_DB trong Redis dưới dạng các thao tác dữ liệu key-value.</w:t>
      </w:r>
    </w:p>
    <w:p w14:paraId="6049B85C" w14:textId="77777777" w:rsidR="00407684" w:rsidRPr="00DD48BB" w:rsidRDefault="00407684" w:rsidP="00DD48BB">
      <w:pPr>
        <w:pStyle w:val="items"/>
      </w:pPr>
      <w:r w:rsidRPr="00DD48BB">
        <w:t>Dịch vụ syncd: Đánh giá hoạt động của tiến trình syncd (Sync Daemon). Phạm vi bao gồm việc kiểm tra khả năng đọc dữ liệu từ ASIC_DB, so sánh trạng thái hiện tại (Current State) với trạng thái mong muốn, và thực thi các lời gọi API tương ứng xuống Vendor SAI SDK (hoặc mô hình mô phỏng vslib). Tính năng "Warm Restart" (khởi động lại nóng) và khả năng so sánh trạng thái (View comparison) cũng nằm trong phạm vi xem xét kỹ thuật.</w:t>
      </w:r>
    </w:p>
    <w:p w14:paraId="073278A4" w14:textId="2DBF251C" w:rsidR="00407684" w:rsidRPr="00407684" w:rsidRDefault="00407684" w:rsidP="00F4339D">
      <w:pPr>
        <w:pStyle w:val="Heading4"/>
      </w:pPr>
      <w:r w:rsidRPr="00407684">
        <w:t xml:space="preserve">Logic ánh xạ nghiệp vụ </w:t>
      </w:r>
    </w:p>
    <w:p w14:paraId="364AEF8A" w14:textId="77777777" w:rsidR="00407684" w:rsidRPr="00407684" w:rsidRDefault="00407684" w:rsidP="00F4339D">
      <w:pPr>
        <w:pStyle w:val="tritmnormal"/>
      </w:pPr>
      <w:r w:rsidRPr="00407684">
        <w:t>Phạm vi cuối cùng và quan trọng nhất về mặt logic là Orchagent (Orchestration Agent), thành phần chịu trách nhiệm biên dịch các trạng thái ứng dụng cấp cao thành các đối tượng SAI.</w:t>
      </w:r>
    </w:p>
    <w:p w14:paraId="73D4514E" w14:textId="77777777" w:rsidR="00407684" w:rsidRPr="001F2739" w:rsidRDefault="00407684" w:rsidP="00F4339D">
      <w:pPr>
        <w:pStyle w:val="items"/>
      </w:pPr>
      <w:r w:rsidRPr="001F2739">
        <w:t xml:space="preserve">Quy trình Mapping: Đánh giá thuật toán chuyển đổi từ các bảng trong </w:t>
      </w:r>
      <w:r w:rsidRPr="001F2739">
        <w:lastRenderedPageBreak/>
        <w:t>APPL_DB (như INTF_TABLE, ROUTE_TABLE) sang các đối tượng SAI trong ASIC_DB. Ví dụ, xác minh quy trình logic để chuyển đổi một yêu cầu "tạo interface IP" thành một chuỗi các đối tượng SAI phụ thuộc nhau: tạo SAI_ROUTER_INTERFACE, gán vào SAI_VIRTUAL_ROUTER, và liên kết với SAI_PORT hoặc SAI_VLAN tương ứng.</w:t>
      </w:r>
    </w:p>
    <w:p w14:paraId="334004D0" w14:textId="77777777" w:rsidR="00407684" w:rsidRPr="00407684" w:rsidRDefault="00407684" w:rsidP="00F4339D">
      <w:pPr>
        <w:pStyle w:val="items"/>
      </w:pPr>
      <w:r w:rsidRPr="001F2739">
        <w:t>Xử lý phụ thuộc (Dependency Handling): Phạm vi đánh giá bao gồm khả năng của Orchagent trong việc giải quyết các ràng buộc thứ tự. Hệ thống phải đảm bảo các đối tượng cha (như VRF, Port) được tạo trước khi các đối tượng con (như Route, Neighbor) tham chiếu đến chúng. Việc xử lý lỗi khi phần cứng từ chối (SAI Error Handling) cũng được đưa vào kịch bản kiểm thử</w:t>
      </w:r>
      <w:r w:rsidRPr="00407684">
        <w:t>.</w:t>
      </w:r>
    </w:p>
    <w:p w14:paraId="3A05738F" w14:textId="77777777" w:rsidR="00407684" w:rsidRPr="00407684" w:rsidRDefault="00407684" w:rsidP="001F2739">
      <w:pPr>
        <w:pStyle w:val="tritmnormal"/>
      </w:pPr>
      <w:r w:rsidRPr="00407684">
        <w:t>Tổng hợp lại, phạm vi 2.1.1 bao trùm toàn bộ đường đi của một chỉ thị cấu hình: từ khi được logic nghiệp vụ tính toán (Orchagent), đi qua lớp trừu tượng (SAI API), được vận chuyển qua Redis (Sairedis), đến khi được thực thi bởi trình đồng bộ hóa (Syncd).</w:t>
      </w:r>
    </w:p>
    <w:p w14:paraId="1ACC44CA" w14:textId="77777777" w:rsidR="00407684" w:rsidRPr="00407684" w:rsidRDefault="00407684" w:rsidP="00407684"/>
    <w:p w14:paraId="27DF4CF1" w14:textId="7E4AE928" w:rsidR="00F150E3" w:rsidRDefault="00F150E3" w:rsidP="00F150E3">
      <w:pPr>
        <w:pStyle w:val="Heading3"/>
      </w:pPr>
      <w:bookmarkStart w:id="8" w:name="_Toc225755650"/>
      <w:r w:rsidRPr="00F150E3">
        <w:t>Tiêu chí: tính đúng đắn API, tương thích phiên bản, nhất quán trạng thái</w:t>
      </w:r>
      <w:bookmarkEnd w:id="8"/>
    </w:p>
    <w:p w14:paraId="3A838619" w14:textId="77777777" w:rsidR="0051179B" w:rsidRPr="0051179B" w:rsidRDefault="0051179B" w:rsidP="001F2739">
      <w:pPr>
        <w:pStyle w:val="tritmnormal"/>
      </w:pPr>
      <w:r w:rsidRPr="0051179B">
        <w:t>Để đảm bảo phân hệ quản lý giao diện SAI hoạt động tin cậy trong môi trường SONiC, quá trình thử nghiệm không chỉ dừng lại ở việc kiểm tra chức năng (Functional Testing) mà phải được đánh giá dựa trên bộ ba tiêu chí kỹ thuật nghiêm ngặt: Tính đúng đắn của API, sự tương thích phiên bản và tính nhất quán của trạng thái hệ thống.</w:t>
      </w:r>
    </w:p>
    <w:p w14:paraId="62BC3A68" w14:textId="3AB70C10" w:rsidR="0051179B" w:rsidRPr="0051179B" w:rsidRDefault="0051179B" w:rsidP="001F2739">
      <w:pPr>
        <w:pStyle w:val="Heading4"/>
      </w:pPr>
      <w:r w:rsidRPr="0051179B">
        <w:t xml:space="preserve">Tính đúng đắn của API </w:t>
      </w:r>
    </w:p>
    <w:p w14:paraId="6A199300" w14:textId="77777777" w:rsidR="0051179B" w:rsidRPr="0051179B" w:rsidRDefault="0051179B" w:rsidP="001F2739">
      <w:pPr>
        <w:pStyle w:val="tritmnormal"/>
      </w:pPr>
      <w:r w:rsidRPr="0051179B">
        <w:t>Tiêu chí đầu tiên và quan trọng nhất là tính đúng đắn về mặt ngữ nghĩa và cú pháp của các lời gọi hàm SAI. Một công cụ quản lý SAI đạt chuẩn phải đảm bảo thực thi chính xác bốn thao tác cơ bản CRUD (Create, Read, Update, Delete) đối với mọi đối tượng mạng.</w:t>
      </w:r>
    </w:p>
    <w:p w14:paraId="7229646D" w14:textId="77777777" w:rsidR="0051179B" w:rsidRPr="00DD48BB" w:rsidRDefault="0051179B" w:rsidP="00DD48BB">
      <w:pPr>
        <w:pStyle w:val="items"/>
      </w:pPr>
      <w:r w:rsidRPr="00DD48BB">
        <w:t>Kiểm tra ngữ nghĩa: Mỗi lệnh gọi API (ví dụ: create_route_entry) khi được gửi từ lớp trên xuống sairedis phải trả về đúng mã trạng thái (SAI_STATUS_SUCCESS hoặc mã lỗi cụ thể nếu không hợp lệ). Dữ liệu đầu vào như địa chỉ IP, VLAN ID phải được validate (kiểm tra hợp lệ) theo đúng đặc tả của OCP trước khi ghi vào cơ sở dữ liệu.</w:t>
      </w:r>
    </w:p>
    <w:p w14:paraId="38FEAC59" w14:textId="77777777" w:rsidR="0051179B" w:rsidRPr="00DD48BB" w:rsidRDefault="0051179B" w:rsidP="00DD48BB">
      <w:pPr>
        <w:pStyle w:val="items"/>
      </w:pPr>
      <w:r w:rsidRPr="00DD48BB">
        <w:t>Kiểm tra thuộc tính (Attribute Validation): Đối với các thuộc tính của đối tượng (như MTU của cổng, Admin State), tiêu chí đánh giá yêu cầu rằng giá trị đọc được (get_attribute) phải khớp chính xác với giá trị đã thiết lập (set_attribute). Bất kỳ sự sai lệch nào cũng cho thấy lỗi trong việc ánh xạ dữ liệu hoặc lỗi trong driver mô phỏng.</w:t>
      </w:r>
    </w:p>
    <w:p w14:paraId="1D26AAD3" w14:textId="15057DAE" w:rsidR="0051179B" w:rsidRPr="0051179B" w:rsidRDefault="0051179B" w:rsidP="00240177">
      <w:pPr>
        <w:pStyle w:val="Heading4"/>
      </w:pPr>
      <w:r w:rsidRPr="0051179B">
        <w:lastRenderedPageBreak/>
        <w:t xml:space="preserve">Tương thích phiên bản </w:t>
      </w:r>
    </w:p>
    <w:p w14:paraId="6F7427FB" w14:textId="77777777" w:rsidR="0051179B" w:rsidRPr="0051179B" w:rsidRDefault="0051179B" w:rsidP="00240177">
      <w:pPr>
        <w:pStyle w:val="tritmnormal"/>
      </w:pPr>
      <w:r w:rsidRPr="0051179B">
        <w:t>Trong hệ sinh thái mở như SONiC, các định nghĩa SAI (SAI Headers) thường xuyên được cập nhật. Do đó, tiêu chí về sự tương thích phiên bản đánh giá khả năng của lớp sonic-sairedis trong việc làm cầu nối giữa các phiên bản phần mềm khác nhau.</w:t>
      </w:r>
    </w:p>
    <w:p w14:paraId="562EC563" w14:textId="77777777" w:rsidR="0051179B" w:rsidRPr="00240177" w:rsidRDefault="0051179B" w:rsidP="00240177">
      <w:pPr>
        <w:pStyle w:val="items"/>
      </w:pPr>
      <w:r w:rsidRPr="00240177">
        <w:t>Quản lý Metadata: Hệ thống đánh giá cơ chế Metadata của sairedis có khả năng nhận diện và xử lý sự khác biệt giữa các phiên bản SAI hay không. Tiêu chí đặt ra là hệ thống không được phép sập (crash) khi gặp một thuộc tính mới chưa được hỗ trợ, mà phải có cơ chế bỏ qua hoặc báo lỗi an toàn (Graceful failure).</w:t>
      </w:r>
    </w:p>
    <w:p w14:paraId="5B5754E2" w14:textId="77777777" w:rsidR="0051179B" w:rsidRPr="00240177" w:rsidRDefault="0051179B" w:rsidP="00240177">
      <w:pPr>
        <w:pStyle w:val="items"/>
      </w:pPr>
      <w:r w:rsidRPr="00240177">
        <w:t>Tính ổn định ABI (Binary Interface): Đảm bảo rằng khi biên dịch lại các thành phần quản lý (như syncd) với phiên bản SAI mới, các liên kết động tới thư viện chia sẻ (libsai.so) vẫn hoạt động ổn định mà không phá vỡ cấu trúc bộ nhớ của các đối tượng cũ.</w:t>
      </w:r>
    </w:p>
    <w:p w14:paraId="40604DD9" w14:textId="7F602965" w:rsidR="0051179B" w:rsidRPr="0051179B" w:rsidRDefault="0051179B" w:rsidP="00240177">
      <w:pPr>
        <w:pStyle w:val="Heading4"/>
      </w:pPr>
      <w:r w:rsidRPr="0051179B">
        <w:t xml:space="preserve">Nhất quán trạng thái </w:t>
      </w:r>
    </w:p>
    <w:p w14:paraId="49975F50" w14:textId="545680D1" w:rsidR="0051179B" w:rsidRPr="0051179B" w:rsidRDefault="0051179B" w:rsidP="00240177">
      <w:pPr>
        <w:pStyle w:val="tritmnormal"/>
      </w:pPr>
      <w:r w:rsidRPr="0051179B">
        <w:t xml:space="preserve">Tiêu chí cuối cùng tập trung vào sự toàn vẹn của dữ liệu trên toàn bộ đường ống xử lý (Pipeline). Trong kiến trúc SONiC, dữ liệu chảy từ Orchagent </w:t>
      </w:r>
      <w:r w:rsidR="00161569">
        <w:t>→</w:t>
      </w:r>
      <w:r w:rsidRPr="0051179B">
        <w:t xml:space="preserve"> Redis (ASIC_DB) </w:t>
      </w:r>
      <w:r w:rsidR="00161569">
        <w:t>→</w:t>
      </w:r>
      <w:r w:rsidRPr="0051179B">
        <w:t xml:space="preserve"> Syncd </w:t>
      </w:r>
      <w:r w:rsidR="00161569">
        <w:t>→</w:t>
      </w:r>
      <w:r w:rsidRPr="0051179B">
        <w:t xml:space="preserve"> Hardware/Simulator.</w:t>
      </w:r>
      <w:r w:rsidR="00B42AA2">
        <w:t xml:space="preserve"> </w:t>
      </w:r>
    </w:p>
    <w:p w14:paraId="4F3065F7" w14:textId="77777777" w:rsidR="0051179B" w:rsidRPr="0051179B" w:rsidRDefault="0051179B" w:rsidP="00240177">
      <w:pPr>
        <w:pStyle w:val="items"/>
      </w:pPr>
      <w:r w:rsidRPr="0051179B">
        <w:rPr>
          <w:b/>
          <w:bCs/>
        </w:rPr>
        <w:t>Đồng bộ dữ liệu:</w:t>
      </w:r>
      <w:r w:rsidRPr="0051179B">
        <w:t xml:space="preserve"> Tiêu chí này yêu cầu trạng thái tại ASIC_DB (Trạng thái mong muốn - Desired State) phải phản ánh chính xác trạng thái vật lý của switch sau một khoảng thời gian hội tụ nhất định. Không được phép có hiện tượng "đối tượng mồ côi" (orphaned objects) – tức là các đối tượng tồn tại trong DB nhưng không có trên phần cứng, hoặc ngược lại.</w:t>
      </w:r>
    </w:p>
    <w:p w14:paraId="0EC48FC6" w14:textId="77777777" w:rsidR="0051179B" w:rsidRPr="0051179B" w:rsidRDefault="0051179B" w:rsidP="00240177">
      <w:pPr>
        <w:pStyle w:val="items"/>
      </w:pPr>
      <w:r w:rsidRPr="0051179B">
        <w:rPr>
          <w:b/>
          <w:bCs/>
        </w:rPr>
        <w:t>Thứ tự thực thi (Ordering):</w:t>
      </w:r>
      <w:r w:rsidRPr="0051179B">
        <w:t xml:space="preserve"> Hệ thống phải đảm bảo tính nhất quán về thứ tự (Causal Consistency). Ví dụ: Một Route không thể được lập trình xuống phần cứng nếu Interface mà nó trỏ tới chưa được tạo thành công. Các thử nghiệm sẽ đánh giá xem cơ chế hàng đợi và xử lý phụ thuộc của Orchagent có tuân thủ nghiêm ngặt tiêu chí này hay không, đặc biệt trong các kịch bản khởi động lại hoặc khôi phục lỗi.</w:t>
      </w:r>
    </w:p>
    <w:p w14:paraId="453A900A" w14:textId="77777777" w:rsidR="00227C47" w:rsidRPr="00227C47" w:rsidRDefault="00227C47" w:rsidP="00227C47"/>
    <w:p w14:paraId="3C9790B1" w14:textId="4343E237" w:rsidR="00F150E3" w:rsidRPr="00F150E3" w:rsidRDefault="00F150E3" w:rsidP="00F150E3">
      <w:pPr>
        <w:pStyle w:val="Heading2"/>
        <w:rPr>
          <w:lang w:val="en-US"/>
        </w:rPr>
      </w:pPr>
      <w:bookmarkStart w:id="9" w:name="_Toc225755651"/>
      <w:r w:rsidRPr="00F150E3">
        <w:rPr>
          <w:lang w:val="en-US"/>
        </w:rPr>
        <w:t>Mô hình dữ liệu và các đối tượng SAI cần đánh giá</w:t>
      </w:r>
      <w:bookmarkEnd w:id="9"/>
    </w:p>
    <w:p w14:paraId="1D96B9A8" w14:textId="580C2087" w:rsidR="00F150E3" w:rsidRDefault="00076311" w:rsidP="00F150E3">
      <w:pPr>
        <w:pStyle w:val="Heading3"/>
      </w:pPr>
      <w:bookmarkStart w:id="10" w:name="_Toc225755652"/>
      <w:r>
        <w:t>Các đ</w:t>
      </w:r>
      <w:r w:rsidR="00F150E3" w:rsidRPr="00F150E3">
        <w:t>ối tượng cốt lõi: PORT, LAG, RIF, ROUTE, NEXT_HOP/NHG</w:t>
      </w:r>
      <w:bookmarkEnd w:id="10"/>
    </w:p>
    <w:p w14:paraId="2F6BDCCE" w14:textId="77777777" w:rsidR="000D7187" w:rsidRDefault="000D7187" w:rsidP="00240177">
      <w:pPr>
        <w:pStyle w:val="tritmnormal"/>
      </w:pPr>
      <w:r>
        <w:t xml:space="preserve">Trong kiến trúc của giao diện trừu tượng chuyển mạch (SAI), mô hình dữ liệu được tổ chức theo cấu trúc hướng đối tượng, trong đó các thực thể mạng được định nghĩa rõ ràng thông qua các ID đối tượng (Object ID - OID) và các thuộc tính đi kèm. Để đánh giá khả năng vận hành cơ bản của phân hệ quản lý, nhóm đối tượng cốt lõi (Core Objects) đóng vai trò nền tảng bao gồm: Port, LAG, Router Interface (RIF), Route, và Next Hop/Next Hop Group. Đây là chuỗi mắt xích không thể tách </w:t>
      </w:r>
      <w:r>
        <w:lastRenderedPageBreak/>
        <w:t>rời để hình thành nên đường dẫn dữ liệu (Data Plane) cho quá trình chuyển mạch Lớp 2 và định tuyến Lớp 3.</w:t>
      </w:r>
    </w:p>
    <w:p w14:paraId="5802A26D" w14:textId="421E8CD0" w:rsidR="000D7187" w:rsidRDefault="000D7187" w:rsidP="00240177">
      <w:pPr>
        <w:pStyle w:val="Heading4"/>
      </w:pPr>
      <w:r>
        <w:rPr>
          <w:bdr w:val="none" w:sz="0" w:space="0" w:color="auto" w:frame="1"/>
        </w:rPr>
        <w:t xml:space="preserve">Đối tượng Port và Link Aggregation Group </w:t>
      </w:r>
    </w:p>
    <w:p w14:paraId="781E1665" w14:textId="77777777" w:rsidR="000D7187" w:rsidRPr="00A1118F" w:rsidRDefault="000D7187" w:rsidP="00A1118F">
      <w:pPr>
        <w:pStyle w:val="tritmnormal"/>
      </w:pPr>
      <w:r w:rsidRPr="00A1118F">
        <w:t>Đối tượng Port (SAI_OBJECT_TYPE_PORT) là thực thể cơ sở nhất trong hệ thống SAI, đại diện cho các cổng vật lý trên ASIC. Trong quá trình thử nghiệm, việc quản lý Port không chỉ dừng lại ở thao tác create hay remove mà tập trung sâu vào việc cấu hình các thuộc tính vận hành như tốc độ (SAI_PORT_ATTR_SPEED), trạng thái hoạt động (SAI_PORT_ATTR_ADMIN_STATE), và đơn vị truyền tải tối đa (SAI_PORT_ATTR_MTU). Bên cạnh đó, đối tượng LAG (SAI_OBJECT_TYPE_LAG) được đánh giá như một cổng logic, cho phép gộp nhiều cổng vật lý để tăng băng thông và khả năng dự phòng. Mô hình dữ liệu của LAG yêu cầu kiểm thử tính năng quản lý thành viên (SAI_OBJECT_TYPE_LAG_MEMBER), đảm bảo rằng khi một thành viên vật lý thay đổi trạng thái, đối tượng LAG logic vẫn duy trì tính nhất quán đối với các lớp trên.</w:t>
      </w:r>
    </w:p>
    <w:p w14:paraId="354E28FD" w14:textId="787A9DE5" w:rsidR="000D7187" w:rsidRDefault="000D7187" w:rsidP="00F03E59">
      <w:pPr>
        <w:pStyle w:val="Heading4"/>
      </w:pPr>
      <w:r>
        <w:rPr>
          <w:bdr w:val="none" w:sz="0" w:space="0" w:color="auto" w:frame="1"/>
        </w:rPr>
        <w:t xml:space="preserve">Đối tượng Router Interface </w:t>
      </w:r>
    </w:p>
    <w:p w14:paraId="128734F9" w14:textId="77777777" w:rsidR="000D7187" w:rsidRPr="00F03E59" w:rsidRDefault="000D7187" w:rsidP="00F03E59">
      <w:pPr>
        <w:pStyle w:val="tritmnormal"/>
      </w:pPr>
      <w:r w:rsidRPr="00F03E59">
        <w:t>Router Interface (SAI_OBJECT_TYPE_ROUTER_INTERFACE) đóng vai trò là cầu nối quan trọng giữa miền chuyển mạch Lớp 2 (Switching) và miền định tuyến Lớp 3 (Routing). Trong mô hình dữ liệu SAI, RIF không tồn tại độc lập mà phải được liên kết chặt chẽ với một đối tượng Lớp 2 (có thể là Port, VLAN, hoặc LAG) và một Virtual Router (VR). Các tiêu chí đánh giá đối với RIF bao gồm khả năng gán địa chỉ MAC nguồn (SAI_ROUTER_INTERFACE_ATTR_SRC_MAC_ADDRESS) và thiết lập trạng thái Admin. Đây là đối tượng bản lề, bởi vì mọi quyết định định tuyến (Routing decision) đều yêu cầu gói tin phải đi qua một RIF đầu vào (Ingress) và hướng tới một RIF đầu ra (Egress).</w:t>
      </w:r>
    </w:p>
    <w:p w14:paraId="6807FDBC" w14:textId="073198F5" w:rsidR="000D7187" w:rsidRDefault="000D7187" w:rsidP="00F03E59">
      <w:pPr>
        <w:pStyle w:val="Heading4"/>
      </w:pPr>
      <w:r>
        <w:rPr>
          <w:bdr w:val="none" w:sz="0" w:space="0" w:color="auto" w:frame="1"/>
        </w:rPr>
        <w:t xml:space="preserve">Đối tượng Next Hop và Next Hop Group </w:t>
      </w:r>
    </w:p>
    <w:p w14:paraId="159E07DD" w14:textId="77777777" w:rsidR="000D7187" w:rsidRPr="00F03E59" w:rsidRDefault="000D7187" w:rsidP="00F03E59">
      <w:pPr>
        <w:pStyle w:val="tritmnormal"/>
      </w:pPr>
      <w:r w:rsidRPr="00E77540">
        <w:t>Để định nghĩa hành vi chuyển tiếp gói tin đến đích kế tiếp, SAI sử dụng hai đối tượng là Next Hop (SAI_OBJECT_TYPE_NEXT_HOP) và Next Hop Group (SAI_OBJECT_TYPE_NEXT_HOP_GROUP</w:t>
      </w:r>
      <w:r w:rsidRPr="00F03E59">
        <w:t>).</w:t>
      </w:r>
    </w:p>
    <w:p w14:paraId="6AA078B5" w14:textId="77777777" w:rsidR="000D7187" w:rsidRPr="00824C39" w:rsidRDefault="000D7187" w:rsidP="00824C39">
      <w:pPr>
        <w:pStyle w:val="items"/>
      </w:pPr>
      <w:r w:rsidRPr="00824C39">
        <w:t>Next Hop (NH): Đại diện cho một đường đi đơn lẻ đến một thiết bị lân cận. Mô hình dữ liệu yêu cầu mỗi NH phải chứa thông tin về địa chỉ IP đích, địa chỉ MAC đích và tham chiếu ngược lại RIF mà nó gắn vào (SAI_NEXT_HOP_ATTR_ROUTER_INTERFACE_ID).</w:t>
      </w:r>
    </w:p>
    <w:p w14:paraId="2943A646" w14:textId="77777777" w:rsidR="000D7187" w:rsidRPr="00824C39" w:rsidRDefault="000D7187" w:rsidP="00824C39">
      <w:pPr>
        <w:pStyle w:val="items"/>
      </w:pPr>
      <w:r w:rsidRPr="00824C39">
        <w:t xml:space="preserve">Next Hop Group (NHG): Là tập hợp của nhiều Next Hop, phục vụ cho kỹ thuật đa đường chi phí bằng nhau (ECMP). Việc đánh giá NHG tập trung vào khả năng thêm/bớt thành viên </w:t>
      </w:r>
      <w:r w:rsidRPr="00824C39">
        <w:lastRenderedPageBreak/>
        <w:t>(SAI_OBJECT_TYPE_NEXT_HOP_GROUP_MEMBER) động mà không làm gián đoạn luồng dữ liệu hiện tại.</w:t>
      </w:r>
    </w:p>
    <w:p w14:paraId="234EA233" w14:textId="777B66AA" w:rsidR="000D7187" w:rsidRDefault="000D7187" w:rsidP="00824C39">
      <w:pPr>
        <w:pStyle w:val="Heading4"/>
      </w:pPr>
      <w:r>
        <w:rPr>
          <w:bdr w:val="none" w:sz="0" w:space="0" w:color="auto" w:frame="1"/>
        </w:rPr>
        <w:t>Đối tượng Route Entry</w:t>
      </w:r>
    </w:p>
    <w:p w14:paraId="1AB13F0B" w14:textId="21A2C530" w:rsidR="000D7187" w:rsidRPr="00824C39" w:rsidRDefault="000D7187" w:rsidP="00824C39">
      <w:pPr>
        <w:pStyle w:val="tritmnormal"/>
      </w:pPr>
      <w:r w:rsidRPr="00824C39">
        <w:t xml:space="preserve">Cuối cùng, Route Entry (SAI_OBJECT_TYPE_ROUTE_ENTRY) là đối tượng nằm ở tầng cao nhất trong chuỗi phụ thuộc này, đóng vai trò là "luật" định tuyến. Khác với các đối tượng trên sử dụng OID số nguyên 64-bit, Route Entry được định danh bằng một cấu trúc phức tạp gồm ID của Virtual Router và tiền tố đích (Destination Prefix). Thuộc tính quan trọng nhất của Route là SAI_ROUTE_ENTRY_ATTR_NEXT_HOP_ID, trỏ đến một Next Hop hoặc Next Hop Group cụ thể. Sự thành công trong việc khởi tạo một đối tượng Route là minh chứng cho thấy toàn bộ chuỗi phụ thuộc từ Port </w:t>
      </w:r>
      <w:r w:rsidR="00161569">
        <w:t>→</w:t>
      </w:r>
      <w:r w:rsidRPr="00824C39">
        <w:t xml:space="preserve"> RIF </w:t>
      </w:r>
      <w:r w:rsidR="00161569">
        <w:t>→</w:t>
      </w:r>
      <w:r w:rsidRPr="00824C39">
        <w:t xml:space="preserve"> Next Hop đã được thiết lập chính xác và đồng bộ hoàn toàn xuống phần cứng.</w:t>
      </w:r>
    </w:p>
    <w:p w14:paraId="2C9F6433" w14:textId="77777777" w:rsidR="00D33936" w:rsidRPr="00D33936" w:rsidRDefault="00D33936" w:rsidP="00D33936"/>
    <w:p w14:paraId="38A48C59" w14:textId="4AE51835" w:rsidR="004B266F" w:rsidRPr="00E35162" w:rsidRDefault="00F150E3" w:rsidP="00E35162">
      <w:pPr>
        <w:pStyle w:val="Heading3"/>
      </w:pPr>
      <w:bookmarkStart w:id="11" w:name="_Toc225755653"/>
      <w:r w:rsidRPr="00F150E3">
        <w:t>Bảng điều khiển: ACL, QoS (queues, schedulers, WRED), buffer profiles</w:t>
      </w:r>
      <w:bookmarkEnd w:id="11"/>
    </w:p>
    <w:p w14:paraId="1BA90D4C" w14:textId="77777777" w:rsidR="004B266F" w:rsidRDefault="004B266F" w:rsidP="00824C39">
      <w:pPr>
        <w:pStyle w:val="tritmnormal"/>
      </w:pPr>
      <w:r>
        <w:t>Trong kiến trúc của SONiC nói chung và phân hệ PINS (P4 Integrated Network Stack) nói riêng, bên cạnh việc chuyển mạch gói tin cơ bản, khả năng kiểm soát lưu lượng và quản lý tài nguyên chip là yếu tố sống còn để đảm bảo cam kết chất lượng dịch vụ (SLA). Mô hình dữ liệu SAI cung cấp một tập hợp các đối tượng điều khiển (Control Objects) tinh vi, cho phép định nghĩa các chính sách bảo mật, lập lịch và quản lý bộ nhớ đệm. Việc đánh giá tập trung vào ba trụ cột chính: Danh sách điều khiển truy cập (ACL), Chất lượng dịch vụ (QoS) và Quản lý bộ đệm (Buffer Management).</w:t>
      </w:r>
    </w:p>
    <w:p w14:paraId="3F6FE3B7" w14:textId="3A127D28" w:rsidR="004B266F" w:rsidRDefault="004B266F" w:rsidP="00824C39">
      <w:pPr>
        <w:pStyle w:val="Heading4"/>
      </w:pPr>
      <w:r>
        <w:rPr>
          <w:bdr w:val="none" w:sz="0" w:space="0" w:color="auto" w:frame="1"/>
        </w:rPr>
        <w:t xml:space="preserve">Danh sách điều khiển truy cập </w:t>
      </w:r>
    </w:p>
    <w:p w14:paraId="427FCBC8" w14:textId="77777777" w:rsidR="004B266F" w:rsidRPr="00824C39" w:rsidRDefault="004B266F" w:rsidP="00824C39">
      <w:pPr>
        <w:pStyle w:val="tritmnormal"/>
      </w:pPr>
      <w:r w:rsidRPr="00824C39">
        <w:t>Mô hình ACL trong SAI được tổ chức theo cấu trúc phân cấp, bắt đầu từ đối tượng Bảng ACL (SAI_OBJECT_TYPE_ACL_TABLE) định nghĩa giai đoạn xử lý (Stage: Ingress/Egress) và các điểm gắn kết (Bind Points). Tiếp theo là các Luật (SAI_OBJECT_TYPE_ACL_ENTRY) chứa các trường so khớp (Match Fields) và hành động (Actions). Trong kiến trúc PINS, các bảng P4 (P4 Tables) thường được ánh xạ trực tiếp sang các bảng SAI ACL này.</w:t>
      </w:r>
    </w:p>
    <w:p w14:paraId="3BB98B80" w14:textId="77777777" w:rsidR="004B266F" w:rsidRPr="00824C39" w:rsidRDefault="004B266F" w:rsidP="00824C39">
      <w:pPr>
        <w:pStyle w:val="tritmnormal"/>
      </w:pPr>
      <w:r w:rsidRPr="00824C39">
        <w:t>Để đánh giá tính đúng đắn, chúng tôi xem xét cấu trúc thuộc tính khi tạo một ACL Entry. Mã nguồn dưới đây minh họa cách orchagent hoặc p4rt-app xây dựng một danh sách thuộc tính để tạo luật cấm (Drop) các gói tin từ một IP nguồn cụ thể:</w:t>
      </w:r>
    </w:p>
    <w:p w14:paraId="128166D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Cấu trúc tạo SAI ACL Entry trong sonic-sairedis/meta/saiattributelist.cpp */</w:t>
      </w:r>
    </w:p>
    <w:p w14:paraId="0953BB8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6C4CCC1A"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008800"/>
          <w:sz w:val="18"/>
          <w:szCs w:val="18"/>
        </w:rPr>
        <w:t>&lt;sai_attribute_t&gt;</w:t>
      </w:r>
      <w:r>
        <w:rPr>
          <w:rFonts w:ascii="Consolas" w:hAnsi="Consolas" w:cs="Consolas"/>
          <w:color w:val="000000"/>
          <w:sz w:val="18"/>
          <w:szCs w:val="18"/>
        </w:rPr>
        <w:t xml:space="preserve"> acl_entry_attrs</w:t>
      </w:r>
      <w:r>
        <w:rPr>
          <w:rFonts w:ascii="Consolas" w:hAnsi="Consolas" w:cs="Consolas"/>
          <w:color w:val="666600"/>
          <w:sz w:val="18"/>
          <w:szCs w:val="18"/>
        </w:rPr>
        <w:t>;</w:t>
      </w:r>
    </w:p>
    <w:p w14:paraId="593F00E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w:t>
      </w:r>
    </w:p>
    <w:p w14:paraId="6112505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5. </w:t>
      </w:r>
      <w:r>
        <w:rPr>
          <w:rFonts w:ascii="Consolas" w:hAnsi="Consolas" w:cs="Consolas"/>
          <w:color w:val="880000"/>
          <w:sz w:val="18"/>
          <w:szCs w:val="18"/>
        </w:rPr>
        <w:t>// 1. Định nghĩa Table ID mà Entry thuộc về</w:t>
      </w:r>
    </w:p>
    <w:p w14:paraId="16A1232D"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SAI_ACL_ENTRY_ATTR_TABLE_ID</w:t>
      </w:r>
      <w:r>
        <w:rPr>
          <w:rFonts w:ascii="Consolas" w:hAnsi="Consolas" w:cs="Consolas"/>
          <w:color w:val="666600"/>
          <w:sz w:val="18"/>
          <w:szCs w:val="18"/>
        </w:rPr>
        <w:t>;</w:t>
      </w:r>
    </w:p>
    <w:p w14:paraId="3ECF3BB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oid </w:t>
      </w:r>
      <w:r>
        <w:rPr>
          <w:rFonts w:ascii="Consolas" w:hAnsi="Consolas" w:cs="Consolas"/>
          <w:color w:val="666600"/>
          <w:sz w:val="18"/>
          <w:szCs w:val="18"/>
        </w:rPr>
        <w:t>=</w:t>
      </w:r>
      <w:r>
        <w:rPr>
          <w:rFonts w:ascii="Consolas" w:hAnsi="Consolas" w:cs="Consolas"/>
          <w:color w:val="000000"/>
          <w:sz w:val="18"/>
          <w:szCs w:val="18"/>
        </w:rPr>
        <w:t xml:space="preserve"> acl_table_oid</w:t>
      </w:r>
      <w:r>
        <w:rPr>
          <w:rFonts w:ascii="Consolas" w:hAnsi="Consolas" w:cs="Consolas"/>
          <w:color w:val="666600"/>
          <w:sz w:val="18"/>
          <w:szCs w:val="18"/>
        </w:rPr>
        <w:t>;</w:t>
      </w:r>
    </w:p>
    <w:p w14:paraId="2F3257B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acl_entry_attrs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0000"/>
          <w:sz w:val="18"/>
          <w:szCs w:val="18"/>
        </w:rPr>
        <w:t>attr</w:t>
      </w:r>
      <w:r>
        <w:rPr>
          <w:rFonts w:ascii="Consolas" w:hAnsi="Consolas" w:cs="Consolas"/>
          <w:color w:val="666600"/>
          <w:sz w:val="18"/>
          <w:szCs w:val="18"/>
        </w:rPr>
        <w:t>);</w:t>
      </w:r>
    </w:p>
    <w:p w14:paraId="395C9DFD"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w:t>
      </w:r>
    </w:p>
    <w:p w14:paraId="3125D2D2"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lastRenderedPageBreak/>
        <w:t xml:space="preserve">10. </w:t>
      </w:r>
      <w:r>
        <w:rPr>
          <w:rFonts w:ascii="Consolas" w:hAnsi="Consolas" w:cs="Consolas"/>
          <w:color w:val="880000"/>
          <w:sz w:val="18"/>
          <w:szCs w:val="18"/>
        </w:rPr>
        <w:t>// 2. Định nghĩa trường Match: Source IP (192.168.1.10)</w:t>
      </w:r>
    </w:p>
    <w:p w14:paraId="131588F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SAI_ACL_ENTRY_ATTR_FIELD_SRC_IP</w:t>
      </w:r>
      <w:r>
        <w:rPr>
          <w:rFonts w:ascii="Consolas" w:hAnsi="Consolas" w:cs="Consolas"/>
          <w:color w:val="666600"/>
          <w:sz w:val="18"/>
          <w:szCs w:val="18"/>
        </w:rPr>
        <w:t>;</w:t>
      </w:r>
    </w:p>
    <w:p w14:paraId="3C3390C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aclfield</w:t>
      </w:r>
      <w:r>
        <w:rPr>
          <w:rFonts w:ascii="Consolas" w:hAnsi="Consolas" w:cs="Consolas"/>
          <w:color w:val="666600"/>
          <w:sz w:val="18"/>
          <w:szCs w:val="18"/>
        </w:rPr>
        <w:t>.</w:t>
      </w:r>
      <w:r>
        <w:rPr>
          <w:rFonts w:ascii="Consolas" w:hAnsi="Consolas" w:cs="Consolas"/>
          <w:color w:val="000000"/>
          <w:sz w:val="18"/>
          <w:szCs w:val="18"/>
        </w:rPr>
        <w:t xml:space="preserve">enable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p>
    <w:p w14:paraId="21459BC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aclfield</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r>
        <w:rPr>
          <w:rFonts w:ascii="Consolas" w:hAnsi="Consolas" w:cs="Consolas"/>
          <w:color w:val="000000"/>
          <w:sz w:val="18"/>
          <w:szCs w:val="18"/>
        </w:rPr>
        <w:t xml:space="preserve">ip4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0x0A01A8C0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192.168.1.10</w:t>
      </w:r>
    </w:p>
    <w:p w14:paraId="0675DC5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aclfield</w:t>
      </w:r>
      <w:r>
        <w:rPr>
          <w:rFonts w:ascii="Consolas" w:hAnsi="Consolas" w:cs="Consolas"/>
          <w:color w:val="666600"/>
          <w:sz w:val="18"/>
          <w:szCs w:val="18"/>
        </w:rPr>
        <w:t>.</w:t>
      </w:r>
      <w:r>
        <w:rPr>
          <w:rFonts w:ascii="Consolas" w:hAnsi="Consolas" w:cs="Consolas"/>
          <w:color w:val="000000"/>
          <w:sz w:val="18"/>
          <w:szCs w:val="18"/>
        </w:rPr>
        <w:t>mask</w:t>
      </w:r>
      <w:r>
        <w:rPr>
          <w:rFonts w:ascii="Consolas" w:hAnsi="Consolas" w:cs="Consolas"/>
          <w:color w:val="666600"/>
          <w:sz w:val="18"/>
          <w:szCs w:val="18"/>
        </w:rPr>
        <w:t>.</w:t>
      </w:r>
      <w:r>
        <w:rPr>
          <w:rFonts w:ascii="Consolas" w:hAnsi="Consolas" w:cs="Consolas"/>
          <w:color w:val="000000"/>
          <w:sz w:val="18"/>
          <w:szCs w:val="18"/>
        </w:rPr>
        <w:t xml:space="preserve">ip4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0xFFFFFFFF</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Exact match</w:t>
      </w:r>
    </w:p>
    <w:p w14:paraId="7292AE2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acl_entry_attrs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0000"/>
          <w:sz w:val="18"/>
          <w:szCs w:val="18"/>
        </w:rPr>
        <w:t>attr</w:t>
      </w:r>
      <w:r>
        <w:rPr>
          <w:rFonts w:ascii="Consolas" w:hAnsi="Consolas" w:cs="Consolas"/>
          <w:color w:val="666600"/>
          <w:sz w:val="18"/>
          <w:szCs w:val="18"/>
        </w:rPr>
        <w:t>);</w:t>
      </w:r>
    </w:p>
    <w:p w14:paraId="0030D38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6C2EF01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17. </w:t>
      </w:r>
      <w:r>
        <w:rPr>
          <w:rFonts w:ascii="Consolas" w:hAnsi="Consolas" w:cs="Consolas"/>
          <w:color w:val="880000"/>
          <w:sz w:val="18"/>
          <w:szCs w:val="18"/>
        </w:rPr>
        <w:t>// 3. Định nghĩa Action: Drop Packet</w:t>
      </w:r>
    </w:p>
    <w:p w14:paraId="5FBCFE8A"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SAI_ACL_ENTRY_ATTR_ACTION_PACKET_ACTION</w:t>
      </w:r>
      <w:r>
        <w:rPr>
          <w:rFonts w:ascii="Consolas" w:hAnsi="Consolas" w:cs="Consolas"/>
          <w:color w:val="666600"/>
          <w:sz w:val="18"/>
          <w:szCs w:val="18"/>
        </w:rPr>
        <w:t>;</w:t>
      </w:r>
    </w:p>
    <w:p w14:paraId="707DE31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aclaction</w:t>
      </w:r>
      <w:r>
        <w:rPr>
          <w:rFonts w:ascii="Consolas" w:hAnsi="Consolas" w:cs="Consolas"/>
          <w:color w:val="666600"/>
          <w:sz w:val="18"/>
          <w:szCs w:val="18"/>
        </w:rPr>
        <w:t>.</w:t>
      </w:r>
      <w:r>
        <w:rPr>
          <w:rFonts w:ascii="Consolas" w:hAnsi="Consolas" w:cs="Consolas"/>
          <w:color w:val="000000"/>
          <w:sz w:val="18"/>
          <w:szCs w:val="18"/>
        </w:rPr>
        <w:t xml:space="preserve">enable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p>
    <w:p w14:paraId="287E36A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aclaction</w:t>
      </w:r>
      <w:r>
        <w:rPr>
          <w:rFonts w:ascii="Consolas" w:hAnsi="Consolas" w:cs="Consolas"/>
          <w:color w:val="666600"/>
          <w:sz w:val="18"/>
          <w:szCs w:val="18"/>
        </w:rPr>
        <w:t>.</w:t>
      </w:r>
      <w:r>
        <w:rPr>
          <w:rFonts w:ascii="Consolas" w:hAnsi="Consolas" w:cs="Consolas"/>
          <w:color w:val="000000"/>
          <w:sz w:val="18"/>
          <w:szCs w:val="18"/>
        </w:rPr>
        <w:t>parameter</w:t>
      </w:r>
      <w:r>
        <w:rPr>
          <w:rFonts w:ascii="Consolas" w:hAnsi="Consolas" w:cs="Consolas"/>
          <w:color w:val="666600"/>
          <w:sz w:val="18"/>
          <w:szCs w:val="18"/>
        </w:rPr>
        <w:t>.</w:t>
      </w:r>
      <w:r>
        <w:rPr>
          <w:rFonts w:ascii="Consolas" w:hAnsi="Consolas" w:cs="Consolas"/>
          <w:color w:val="000000"/>
          <w:sz w:val="18"/>
          <w:szCs w:val="18"/>
        </w:rPr>
        <w:t xml:space="preserve">s32 </w:t>
      </w:r>
      <w:r>
        <w:rPr>
          <w:rFonts w:ascii="Consolas" w:hAnsi="Consolas" w:cs="Consolas"/>
          <w:color w:val="666600"/>
          <w:sz w:val="18"/>
          <w:szCs w:val="18"/>
        </w:rPr>
        <w:t>=</w:t>
      </w:r>
      <w:r>
        <w:rPr>
          <w:rFonts w:ascii="Consolas" w:hAnsi="Consolas" w:cs="Consolas"/>
          <w:color w:val="000000"/>
          <w:sz w:val="18"/>
          <w:szCs w:val="18"/>
        </w:rPr>
        <w:t xml:space="preserve"> SAI_PACKET_ACTION_DROP</w:t>
      </w:r>
      <w:r>
        <w:rPr>
          <w:rFonts w:ascii="Consolas" w:hAnsi="Consolas" w:cs="Consolas"/>
          <w:color w:val="666600"/>
          <w:sz w:val="18"/>
          <w:szCs w:val="18"/>
        </w:rPr>
        <w:t>;</w:t>
      </w:r>
    </w:p>
    <w:p w14:paraId="0D03BF8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acl_entry_attrs</w:t>
      </w:r>
      <w:r>
        <w:rPr>
          <w:rFonts w:ascii="Consolas" w:hAnsi="Consolas" w:cs="Consolas"/>
          <w:color w:val="666600"/>
          <w:sz w:val="18"/>
          <w:szCs w:val="18"/>
        </w:rPr>
        <w:t>.</w:t>
      </w:r>
      <w:r>
        <w:rPr>
          <w:rFonts w:ascii="Consolas" w:hAnsi="Consolas" w:cs="Consolas"/>
          <w:color w:val="000000"/>
          <w:sz w:val="18"/>
          <w:szCs w:val="18"/>
        </w:rPr>
        <w:t>push_back</w:t>
      </w:r>
      <w:r>
        <w:rPr>
          <w:rFonts w:ascii="Consolas" w:hAnsi="Consolas" w:cs="Consolas"/>
          <w:color w:val="666600"/>
          <w:sz w:val="18"/>
          <w:szCs w:val="18"/>
        </w:rPr>
        <w:t>(</w:t>
      </w:r>
      <w:r>
        <w:rPr>
          <w:rFonts w:ascii="Consolas" w:hAnsi="Consolas" w:cs="Consolas"/>
          <w:color w:val="000000"/>
          <w:sz w:val="18"/>
          <w:szCs w:val="18"/>
        </w:rPr>
        <w:t>attr</w:t>
      </w:r>
      <w:r>
        <w:rPr>
          <w:rFonts w:ascii="Consolas" w:hAnsi="Consolas" w:cs="Consolas"/>
          <w:color w:val="666600"/>
          <w:sz w:val="18"/>
          <w:szCs w:val="18"/>
        </w:rPr>
        <w:t>);</w:t>
      </w:r>
    </w:p>
    <w:p w14:paraId="63D822A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75B5E40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23. </w:t>
      </w:r>
      <w:r>
        <w:rPr>
          <w:rFonts w:ascii="Consolas" w:hAnsi="Consolas" w:cs="Consolas"/>
          <w:color w:val="880000"/>
          <w:sz w:val="18"/>
          <w:szCs w:val="18"/>
        </w:rPr>
        <w:t>// Gọi API tạo Entry</w:t>
      </w:r>
    </w:p>
    <w:p w14:paraId="5DFA342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sai_acl_api</w:t>
      </w:r>
      <w:r>
        <w:rPr>
          <w:rFonts w:ascii="Consolas" w:hAnsi="Consolas" w:cs="Consolas"/>
          <w:color w:val="666600"/>
          <w:sz w:val="18"/>
          <w:szCs w:val="18"/>
        </w:rPr>
        <w:t>-&gt;</w:t>
      </w:r>
      <w:r>
        <w:rPr>
          <w:rFonts w:ascii="Consolas" w:hAnsi="Consolas" w:cs="Consolas"/>
          <w:color w:val="000000"/>
          <w:sz w:val="18"/>
          <w:szCs w:val="18"/>
        </w:rPr>
        <w:t>create_acl_entry</w:t>
      </w:r>
      <w:r>
        <w:rPr>
          <w:rFonts w:ascii="Consolas" w:hAnsi="Consolas" w:cs="Consolas"/>
          <w:color w:val="666600"/>
          <w:sz w:val="18"/>
          <w:szCs w:val="18"/>
        </w:rPr>
        <w:t>(&amp;</w:t>
      </w:r>
      <w:r>
        <w:rPr>
          <w:rFonts w:ascii="Consolas" w:hAnsi="Consolas" w:cs="Consolas"/>
          <w:color w:val="000000"/>
          <w:sz w:val="18"/>
          <w:szCs w:val="18"/>
        </w:rPr>
        <w:t>acl_entry_id</w:t>
      </w:r>
      <w:r>
        <w:rPr>
          <w:rFonts w:ascii="Consolas" w:hAnsi="Consolas" w:cs="Consolas"/>
          <w:color w:val="666600"/>
          <w:sz w:val="18"/>
          <w:szCs w:val="18"/>
        </w:rPr>
        <w:t>,</w:t>
      </w:r>
      <w:r>
        <w:rPr>
          <w:rFonts w:ascii="Consolas" w:hAnsi="Consolas" w:cs="Consolas"/>
          <w:color w:val="000000"/>
          <w:sz w:val="18"/>
          <w:szCs w:val="18"/>
        </w:rPr>
        <w:t xml:space="preserve"> switch_id</w:t>
      </w:r>
      <w:r>
        <w:rPr>
          <w:rFonts w:ascii="Consolas" w:hAnsi="Consolas" w:cs="Consolas"/>
          <w:color w:val="666600"/>
          <w:sz w:val="18"/>
          <w:szCs w:val="18"/>
        </w:rPr>
        <w:t>,</w:t>
      </w:r>
      <w:r>
        <w:rPr>
          <w:rFonts w:ascii="Consolas" w:hAnsi="Consolas" w:cs="Consolas"/>
          <w:color w:val="000000"/>
          <w:sz w:val="18"/>
          <w:szCs w:val="18"/>
        </w:rPr>
        <w:t xml:space="preserve"> acl_entry_attrs</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r>
        <w:rPr>
          <w:rFonts w:ascii="Consolas" w:hAnsi="Consolas" w:cs="Consolas"/>
          <w:color w:val="000000"/>
          <w:sz w:val="18"/>
          <w:szCs w:val="18"/>
        </w:rPr>
        <w:t xml:space="preserve"> acl_entry_attrs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p>
    <w:p w14:paraId="62AF211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509977"/>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w:t>
      </w:r>
    </w:p>
    <w:p w14:paraId="145FD3CA" w14:textId="77777777" w:rsidR="004B266F" w:rsidRPr="004E7E3C" w:rsidRDefault="004B266F" w:rsidP="004E7E3C">
      <w:pPr>
        <w:pStyle w:val="tritmnormal"/>
      </w:pPr>
      <w:r w:rsidRPr="004E7E3C">
        <w:t>Tiêu chí đánh giá bao gồm việc xác minh các bộ đếm (SAI_OBJECT_TYPE_ACL_COUNTER) gắn với entry có tăng lên khi có lưu lượng khớp hay không, và khả năng hỗ trợ các dải cổng (SAI_OBJECT_TYPE_ACL_RANGE) để tối ưu hóa tài nguyên TCAM.</w:t>
      </w:r>
    </w:p>
    <w:p w14:paraId="3B4CB537" w14:textId="5F467399" w:rsidR="004B266F" w:rsidRDefault="004B266F" w:rsidP="004E7E3C">
      <w:pPr>
        <w:pStyle w:val="Heading4"/>
      </w:pPr>
      <w:r>
        <w:rPr>
          <w:bdr w:val="none" w:sz="0" w:space="0" w:color="auto" w:frame="1"/>
        </w:rPr>
        <w:t xml:space="preserve">Hệ thống </w:t>
      </w:r>
      <w:r w:rsidR="00076311">
        <w:rPr>
          <w:bdr w:val="none" w:sz="0" w:space="0" w:color="auto" w:frame="1"/>
        </w:rPr>
        <w:t xml:space="preserve">hàng đợi và lập lịch </w:t>
      </w:r>
    </w:p>
    <w:p w14:paraId="08D0D33E" w14:textId="77777777" w:rsidR="004B266F" w:rsidRPr="004E7E3C" w:rsidRDefault="004B266F" w:rsidP="004E7E3C">
      <w:pPr>
        <w:pStyle w:val="tritmnormal"/>
      </w:pPr>
      <w:r w:rsidRPr="004E7E3C">
        <w:t>SAI cung cấp mô hình QoS phân cấp để quản lý băng thông và độ trễ. Đối tượng Hàng đợi (SAI_OBJECT_TYPE_QUEUE) là điểm cuối lưu trữ gói tin trước khi xuất ra cổng. Mỗi cổng vật lý thường có từ 8-32 hàng đợi, được đánh chỉ số (Index). Việc đánh giá cần tập trung vào sự liên kết giữa Hàng đợi và Bộ lập lịch (SAI_OBJECT_TYPE_SCHEDULER).</w:t>
      </w:r>
    </w:p>
    <w:p w14:paraId="4E449BA2" w14:textId="77777777" w:rsidR="004B266F" w:rsidRPr="004E7E3C" w:rsidRDefault="004B266F" w:rsidP="004E7E3C">
      <w:pPr>
        <w:pStyle w:val="tritmnormal"/>
      </w:pPr>
      <w:r w:rsidRPr="004E7E3C">
        <w:t>Bộ lập lịch định nghĩa thuật toán xuất gói (DWRR, WRR, Strict Priority) và các giới hạn băng thông (Shaping). Dưới đây là minh họa cấu hình Scheduler trong cơ sở dữ liệu ASIC_DB (định dạng Redis) mà syncd sẽ đọc để lập trình phần cứng:</w:t>
      </w:r>
    </w:p>
    <w:p w14:paraId="717657BD"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Dữ liệu trong ASIC_DB (Redis) cho một Scheduler Profile</w:t>
      </w:r>
    </w:p>
    <w:p w14:paraId="6410D84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Key: ASIC_STATE:SAI_OBJECT_TYPE_SCHEDULER:&lt;oid&gt;</w:t>
      </w:r>
    </w:p>
    <w:p w14:paraId="75462E4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HSET </w:t>
      </w:r>
      <w:r>
        <w:rPr>
          <w:rFonts w:ascii="Consolas" w:hAnsi="Consolas" w:cs="Consolas"/>
          <w:color w:val="008800"/>
          <w:sz w:val="18"/>
          <w:szCs w:val="18"/>
        </w:rPr>
        <w:t>"ASIC_STATE:SAI_OBJECT_TYPE_SCHEDULER:oid:0x1300000000056"</w:t>
      </w:r>
      <w:r>
        <w:rPr>
          <w:rFonts w:ascii="Consolas" w:hAnsi="Consolas" w:cs="Consolas"/>
          <w:color w:val="000000"/>
          <w:sz w:val="18"/>
          <w:szCs w:val="18"/>
        </w:rPr>
        <w:t xml:space="preserve"> \</w:t>
      </w:r>
    </w:p>
    <w:p w14:paraId="206A37C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008800"/>
          <w:sz w:val="18"/>
          <w:szCs w:val="18"/>
        </w:rPr>
        <w:t>"SAI_SCHEDULER_ATTR_SCHEDULING_ALGORITHM"</w:t>
      </w:r>
      <w:r>
        <w:rPr>
          <w:rFonts w:ascii="Consolas" w:hAnsi="Consolas" w:cs="Consolas"/>
          <w:color w:val="000000"/>
          <w:sz w:val="18"/>
          <w:szCs w:val="18"/>
        </w:rPr>
        <w:t xml:space="preserve"> </w:t>
      </w:r>
      <w:r>
        <w:rPr>
          <w:rFonts w:ascii="Consolas" w:hAnsi="Consolas" w:cs="Consolas"/>
          <w:color w:val="008800"/>
          <w:sz w:val="18"/>
          <w:szCs w:val="18"/>
        </w:rPr>
        <w:t>"SAI_SCHEDULING_ALGORITHM_DWRR"</w:t>
      </w:r>
      <w:r>
        <w:rPr>
          <w:rFonts w:ascii="Consolas" w:hAnsi="Consolas" w:cs="Consolas"/>
          <w:color w:val="000000"/>
          <w:sz w:val="18"/>
          <w:szCs w:val="18"/>
        </w:rPr>
        <w:t xml:space="preserve"> \</w:t>
      </w:r>
    </w:p>
    <w:p w14:paraId="25E9B89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008800"/>
          <w:sz w:val="18"/>
          <w:szCs w:val="18"/>
        </w:rPr>
        <w:t>"SAI_SCHEDULER_ATTR_SCHEDULING_WEIGHT"</w:t>
      </w:r>
      <w:r>
        <w:rPr>
          <w:rFonts w:ascii="Consolas" w:hAnsi="Consolas" w:cs="Consolas"/>
          <w:color w:val="000000"/>
          <w:sz w:val="18"/>
          <w:szCs w:val="18"/>
        </w:rPr>
        <w:t xml:space="preserve"> </w:t>
      </w:r>
      <w:r>
        <w:rPr>
          <w:rFonts w:ascii="Consolas" w:hAnsi="Consolas" w:cs="Consolas"/>
          <w:color w:val="008800"/>
          <w:sz w:val="18"/>
          <w:szCs w:val="18"/>
        </w:rPr>
        <w:t>"10"</w:t>
      </w:r>
      <w:r>
        <w:rPr>
          <w:rFonts w:ascii="Consolas" w:hAnsi="Consolas" w:cs="Consolas"/>
          <w:color w:val="000000"/>
          <w:sz w:val="18"/>
          <w:szCs w:val="18"/>
        </w:rPr>
        <w:t xml:space="preserve"> \</w:t>
      </w:r>
    </w:p>
    <w:p w14:paraId="125A30CD"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w:t>
      </w:r>
      <w:r>
        <w:rPr>
          <w:rFonts w:ascii="Consolas" w:hAnsi="Consolas" w:cs="Consolas"/>
          <w:color w:val="008800"/>
          <w:sz w:val="18"/>
          <w:szCs w:val="18"/>
        </w:rPr>
        <w:t>"SAI_SCHEDULER_ATTR_MIN_BANDWIDTH_RATE"</w:t>
      </w:r>
      <w:r>
        <w:rPr>
          <w:rFonts w:ascii="Consolas" w:hAnsi="Consolas" w:cs="Consolas"/>
          <w:color w:val="000000"/>
          <w:sz w:val="18"/>
          <w:szCs w:val="18"/>
        </w:rPr>
        <w:t xml:space="preserve"> </w:t>
      </w:r>
      <w:r>
        <w:rPr>
          <w:rFonts w:ascii="Consolas" w:hAnsi="Consolas" w:cs="Consolas"/>
          <w:color w:val="008800"/>
          <w:sz w:val="18"/>
          <w:szCs w:val="18"/>
        </w:rPr>
        <w:t>"1000000"</w:t>
      </w:r>
      <w:r>
        <w:rPr>
          <w:rFonts w:ascii="Consolas" w:hAnsi="Consolas" w:cs="Consolas"/>
          <w:color w:val="000000"/>
          <w:sz w:val="18"/>
          <w:szCs w:val="18"/>
        </w:rPr>
        <w:t xml:space="preserve"> \ </w:t>
      </w:r>
    </w:p>
    <w:p w14:paraId="290EDCB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xml:space="preserve">    </w:t>
      </w:r>
      <w:r>
        <w:rPr>
          <w:rFonts w:ascii="Consolas" w:hAnsi="Consolas" w:cs="Consolas"/>
          <w:color w:val="008800"/>
          <w:sz w:val="18"/>
          <w:szCs w:val="18"/>
        </w:rPr>
        <w:t>"SAI_SCHEDULER_ATTR_MAX_BANDWIDTH_RATE"</w:t>
      </w:r>
      <w:r>
        <w:rPr>
          <w:rFonts w:ascii="Consolas" w:hAnsi="Consolas" w:cs="Consolas"/>
          <w:color w:val="000000"/>
          <w:sz w:val="18"/>
          <w:szCs w:val="18"/>
        </w:rPr>
        <w:t xml:space="preserve"> </w:t>
      </w:r>
      <w:r>
        <w:rPr>
          <w:rFonts w:ascii="Consolas" w:hAnsi="Consolas" w:cs="Consolas"/>
          <w:color w:val="008800"/>
          <w:sz w:val="18"/>
          <w:szCs w:val="18"/>
        </w:rPr>
        <w:t>"10000000000"</w:t>
      </w:r>
    </w:p>
    <w:p w14:paraId="3A3589A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0359904"/>
        <w:rPr>
          <w:rFonts w:ascii="Consolas" w:hAnsi="Consolas" w:cs="Consolas"/>
          <w:sz w:val="18"/>
          <w:szCs w:val="18"/>
        </w:rPr>
      </w:pPr>
      <w:r>
        <w:rPr>
          <w:rFonts w:ascii="Consolas" w:hAnsi="Consolas" w:cs="Consolas"/>
          <w:sz w:val="18"/>
          <w:szCs w:val="18"/>
        </w:rPr>
        <w:t xml:space="preserve">8. </w:t>
      </w:r>
      <w:r>
        <w:rPr>
          <w:rFonts w:ascii="Consolas" w:hAnsi="Consolas" w:cs="Consolas"/>
          <w:color w:val="000000"/>
          <w:sz w:val="18"/>
          <w:szCs w:val="18"/>
        </w:rPr>
        <w:t> </w:t>
      </w:r>
    </w:p>
    <w:p w14:paraId="7C480E3F" w14:textId="77777777" w:rsidR="004B266F" w:rsidRPr="000C18C3" w:rsidRDefault="004B266F" w:rsidP="000C18C3">
      <w:pPr>
        <w:pStyle w:val="tritmnormal"/>
      </w:pPr>
      <w:r w:rsidRPr="000C18C3">
        <w:t>Các đối tượng này được sử dụng để xây dựng cây lập lịch phân cấp (Hierarchical QoS), cho phép nhóm các hàng đợi lại với nhau (SAI_OBJECT_TYPE_SCHEDULER_GROUP) để quản lý băng thông tổng cho một nhóm dịch vụ hoặc một khách hàng thuê bao.</w:t>
      </w:r>
    </w:p>
    <w:p w14:paraId="73578211" w14:textId="406499BF" w:rsidR="004B266F" w:rsidRDefault="004B266F" w:rsidP="000C18C3">
      <w:pPr>
        <w:pStyle w:val="Heading4"/>
      </w:pPr>
      <w:r>
        <w:rPr>
          <w:bdr w:val="none" w:sz="0" w:space="0" w:color="auto" w:frame="1"/>
        </w:rPr>
        <w:t xml:space="preserve">Quản lý Bộ đệm và WRED </w:t>
      </w:r>
    </w:p>
    <w:p w14:paraId="7F25B7B0" w14:textId="77777777" w:rsidR="004B266F" w:rsidRDefault="004B266F" w:rsidP="000C18C3">
      <w:pPr>
        <w:pStyle w:val="tritmnormal"/>
      </w:pPr>
      <w:r>
        <w:t>Để quản lý tắc nghẽn và đảm bảo tính năng Lossless cho các ứng dụng RDMA/RoCE, SAI sử dụng các đối tượng Buffer Profile và WRED.</w:t>
      </w:r>
    </w:p>
    <w:p w14:paraId="6504E255" w14:textId="77777777" w:rsidR="004B266F" w:rsidRPr="000C18C3" w:rsidRDefault="004B266F" w:rsidP="000C18C3">
      <w:pPr>
        <w:pStyle w:val="items"/>
      </w:pPr>
      <w:r w:rsidRPr="000C18C3">
        <w:t xml:space="preserve">Buffer Profile (SAI_OBJECT_TYPE_BUFFER_PROFILE): Quy định cách cấp phát bộ nhớ chung (Shared Memory) cho từng hàng đợi hoặc nhóm ưu tiên (Priority Group). Các tham số quan trọng cần đánh giá là </w:t>
      </w:r>
      <w:r w:rsidRPr="000C18C3">
        <w:lastRenderedPageBreak/>
        <w:t>SAI_BUFFER_PROFILE_ATTR_RESERVED_BUFFER_SIZE (phần cứng dành riêng) và SAI_BUFFER_PROFILE_ATTR_SHARED_DYNAMIC_TH (ngưỡng chia sẻ động Alpha).</w:t>
      </w:r>
    </w:p>
    <w:p w14:paraId="076BB96A" w14:textId="77777777" w:rsidR="004B266F" w:rsidRDefault="004B266F" w:rsidP="000C18C3">
      <w:pPr>
        <w:pStyle w:val="items"/>
      </w:pPr>
      <w:r w:rsidRPr="000C18C3">
        <w:t>WRED (SAI_OBJECT_TYPE_WRED): Đối với lưu lượng TCP, cơ chế WRED giúp tránh hiện tượng đồng bộ toàn cục (Global Synchronization) bằng cách rớt gói sớm dựa trên độ dài hàng đợi trung bình. Mô hình SAI yêu cầu định nghĩa hồ sơ rớt gói (Drop Profile) với các ngưỡng màu (Green/Yellow/Red).</w:t>
      </w:r>
    </w:p>
    <w:p w14:paraId="45A2747C" w14:textId="7BAA153F" w:rsidR="00DD48BB" w:rsidRPr="000C18C3" w:rsidRDefault="00F25115" w:rsidP="00F25115">
      <w:pPr>
        <w:pStyle w:val="Caption"/>
        <w:jc w:val="left"/>
      </w:pPr>
      <w:bookmarkStart w:id="12" w:name="_Toc225755404"/>
      <w:r>
        <w:t xml:space="preserve">Bảng </w:t>
      </w:r>
      <w:r>
        <w:fldChar w:fldCharType="begin"/>
      </w:r>
      <w:r>
        <w:instrText xml:space="preserve"> SEQ Bảng \* ARABIC </w:instrText>
      </w:r>
      <w:r>
        <w:fldChar w:fldCharType="separate"/>
      </w:r>
      <w:r w:rsidR="00F11866">
        <w:rPr>
          <w:noProof/>
        </w:rPr>
        <w:t>1</w:t>
      </w:r>
      <w:r>
        <w:fldChar w:fldCharType="end"/>
      </w:r>
      <w:r>
        <w:t>: Cấu hình WRED</w:t>
      </w:r>
      <w:bookmarkEnd w:id="12"/>
    </w:p>
    <w:p w14:paraId="3B475F3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876105"/>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Cấu hình WRED Attribute trong sonic-swss/orchagent/bufferorch.cpp */</w:t>
      </w:r>
    </w:p>
    <w:p w14:paraId="3C1CA76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876105"/>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Thiết lập ngưỡng xác suất rớt gói cho màu Vàng (Yellow)</w:t>
      </w:r>
    </w:p>
    <w:p w14:paraId="324F263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876105"/>
        <w:rPr>
          <w:rFonts w:ascii="Consolas" w:hAnsi="Consolas" w:cs="Consolas"/>
          <w:sz w:val="18"/>
          <w:szCs w:val="18"/>
        </w:rPr>
      </w:pPr>
      <w:r>
        <w:rPr>
          <w:rFonts w:ascii="Consolas" w:hAnsi="Consolas" w:cs="Consolas"/>
          <w:sz w:val="18"/>
          <w:szCs w:val="18"/>
        </w:rPr>
        <w:t xml:space="preserve">3.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217AA36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876105"/>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SAI_WRED_ATTR_YELLOW_DROP_PROBABILITY</w:t>
      </w:r>
      <w:r>
        <w:rPr>
          <w:rFonts w:ascii="Consolas" w:hAnsi="Consolas" w:cs="Consolas"/>
          <w:color w:val="666600"/>
          <w:sz w:val="18"/>
          <w:szCs w:val="18"/>
        </w:rPr>
        <w:t>;</w:t>
      </w:r>
    </w:p>
    <w:p w14:paraId="78DAF3C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876105"/>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s32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50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50% drop probability at max threshold</w:t>
      </w:r>
    </w:p>
    <w:p w14:paraId="02C6882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876105"/>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sai_wred_api</w:t>
      </w:r>
      <w:r>
        <w:rPr>
          <w:rFonts w:ascii="Consolas" w:hAnsi="Consolas" w:cs="Consolas"/>
          <w:color w:val="666600"/>
          <w:sz w:val="18"/>
          <w:szCs w:val="18"/>
        </w:rPr>
        <w:t>-&gt;</w:t>
      </w:r>
      <w:r>
        <w:rPr>
          <w:rFonts w:ascii="Consolas" w:hAnsi="Consolas" w:cs="Consolas"/>
          <w:color w:val="000000"/>
          <w:sz w:val="18"/>
          <w:szCs w:val="18"/>
        </w:rPr>
        <w:t>set_wred_attribute</w:t>
      </w:r>
      <w:r>
        <w:rPr>
          <w:rFonts w:ascii="Consolas" w:hAnsi="Consolas" w:cs="Consolas"/>
          <w:color w:val="666600"/>
          <w:sz w:val="18"/>
          <w:szCs w:val="18"/>
        </w:rPr>
        <w:t>(</w:t>
      </w:r>
      <w:r>
        <w:rPr>
          <w:rFonts w:ascii="Consolas" w:hAnsi="Consolas" w:cs="Consolas"/>
          <w:color w:val="000000"/>
          <w:sz w:val="18"/>
          <w:szCs w:val="18"/>
        </w:rPr>
        <w:t>wred_oid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attr</w:t>
      </w:r>
      <w:r>
        <w:rPr>
          <w:rFonts w:ascii="Consolas" w:hAnsi="Consolas" w:cs="Consolas"/>
          <w:color w:val="666600"/>
          <w:sz w:val="18"/>
          <w:szCs w:val="18"/>
        </w:rPr>
        <w:t>);</w:t>
      </w:r>
    </w:p>
    <w:p w14:paraId="156169C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876105"/>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w:t>
      </w:r>
    </w:p>
    <w:p w14:paraId="5204FF9F" w14:textId="2E0ED21D" w:rsidR="000D7187" w:rsidRPr="000D7187" w:rsidRDefault="004B266F" w:rsidP="005B5336">
      <w:pPr>
        <w:pStyle w:val="tritmnormal"/>
      </w:pPr>
      <w:r>
        <w:t>Việc đánh giá các đối tượng này đảm bảo rằng thiết bị chuyển mạch có thể vận hành ổn định dưới tải cao, ngăn chặn hiện tượng mất gói không kiểm soát và hỗ trợ tốt cho các giao thức tầng trên.</w:t>
      </w:r>
    </w:p>
    <w:p w14:paraId="24F9F541" w14:textId="3626E510" w:rsidR="00F150E3" w:rsidRPr="00F150E3" w:rsidRDefault="00F150E3" w:rsidP="00F150E3">
      <w:pPr>
        <w:pStyle w:val="Heading2"/>
        <w:rPr>
          <w:lang w:val="en-US"/>
        </w:rPr>
      </w:pPr>
      <w:bookmarkStart w:id="13" w:name="_Toc225755654"/>
      <w:r w:rsidRPr="00F150E3">
        <w:rPr>
          <w:lang w:val="en-US"/>
        </w:rPr>
        <w:t>Luồng xử lý và kịch bản thử nghiệm</w:t>
      </w:r>
      <w:bookmarkEnd w:id="13"/>
    </w:p>
    <w:p w14:paraId="2442960E" w14:textId="54680B07" w:rsidR="00F150E3" w:rsidRDefault="00F150E3" w:rsidP="00F150E3">
      <w:pPr>
        <w:pStyle w:val="Heading3"/>
      </w:pPr>
      <w:bookmarkStart w:id="14" w:name="_Toc225755655"/>
      <w:r w:rsidRPr="00F150E3">
        <w:t>Luồng APPL_DB → orchagent → ASIC_DB → syncd → ASIC</w:t>
      </w:r>
      <w:bookmarkEnd w:id="14"/>
    </w:p>
    <w:p w14:paraId="6686548D" w14:textId="77777777" w:rsidR="00D3391E" w:rsidRPr="00D3391E" w:rsidRDefault="00D3391E" w:rsidP="005B5336">
      <w:pPr>
        <w:pStyle w:val="tritmnormal"/>
      </w:pPr>
      <w:r w:rsidRPr="00D3391E">
        <w:t>Trong kiến trúc hệ điều hành mạng SONiC, cơ chế quản lý trạng thái chuyển mạch (Switch State Service - SwSS) hoạt động dựa trên một đường ống xử lý dữ liệu (Data Pipeline) tuyến tính nhưng được phân tách rõ ràng. Luồng dữ liệu này đảm bảo việc chuyển đổi từ "Ý định cấu hình" (Intent) ở mức ứng dụng thành "Trạng thái vật lý" (Reality) trên phần cứng diễn ra một cách tin cậy và có kiểm soát. Quy trình đi qua bốn trạm kiểm soát chính: APPL_DB (Cơ sở dữ liệu ứng dụng), Orchagent (Tác nhân điều phối), ASIC_DB (Cơ sở dữ liệu trạng thái ASIC) và Syncd (Dịch vụ đồng bộ). Việc nắm vững luồng xử lý này là tiên quyết để đánh giá tính đúng đắn của công cụ quản lý SAI.</w:t>
      </w:r>
    </w:p>
    <w:p w14:paraId="4A6685F4" w14:textId="506DE98C" w:rsidR="00D3391E" w:rsidRPr="00D3391E" w:rsidRDefault="00D3391E" w:rsidP="005B5336">
      <w:pPr>
        <w:pStyle w:val="Heading4"/>
      </w:pPr>
      <w:r w:rsidRPr="00D3391E">
        <w:t>Giai đoạn 1: Khởi tạo ý định tại APPL_DB</w:t>
      </w:r>
    </w:p>
    <w:p w14:paraId="5A2DCE96" w14:textId="77777777" w:rsidR="00D3391E" w:rsidRPr="00D3391E" w:rsidRDefault="00D3391E" w:rsidP="005B5336">
      <w:pPr>
        <w:pStyle w:val="tritmnormal"/>
      </w:pPr>
      <w:r w:rsidRPr="00D3391E">
        <w:t>Mọi hoạt động cấu hình bắt đầu từ lớp ứng dụng (như CLI, BGP container, hoặc p4rt-app trong kiến trúc PINS). Các ứng dụng này không giao tiếp trực tiếp với phần cứng mà ghi trạng thái mong muốn vào APPL_DB (Redis DB số 0). Tại đây, dữ liệu được lưu trữ dưới dạng các bảng (Tables) độc lập với phần cứng, sử dụng các định danh logic dễ hiểu như tên giao diện (Ethernet0) hay địa chỉ IP.</w:t>
      </w:r>
    </w:p>
    <w:p w14:paraId="2A5B2E61" w14:textId="77777777" w:rsidR="00D3391E" w:rsidRPr="005B5336" w:rsidRDefault="00D3391E" w:rsidP="005B5336">
      <w:pPr>
        <w:pStyle w:val="items"/>
      </w:pPr>
      <w:r w:rsidRPr="005B5336">
        <w:t>Cơ chế Producer-Consumer: Các ứng dụng đóng vai trò là Producer, sử dụng thư viện swss::ProducerTable để đẩy dữ liệu vào hàng đợi Redis. Cơ chế này giúp tách biệt tốc độ xử lý của lớp ứng dụng với độ trễ của phần cứng phía dưới.</w:t>
      </w:r>
    </w:p>
    <w:p w14:paraId="070F0992" w14:textId="77777777" w:rsidR="00D3391E" w:rsidRDefault="00D3391E" w:rsidP="005B5336">
      <w:pPr>
        <w:pStyle w:val="items"/>
      </w:pPr>
      <w:r w:rsidRPr="005B5336">
        <w:t xml:space="preserve">Minh họa dữ liệu: Dưới đây là ví dụ về một entry trong INTF_TABLE </w:t>
      </w:r>
      <w:r w:rsidRPr="005B5336">
        <w:lastRenderedPageBreak/>
        <w:t>(hoặc P4RT_TABLE) tại APPL_DB, thể hiện ý định thiết lập MTU cho cổng Ethernet0:</w:t>
      </w:r>
    </w:p>
    <w:p w14:paraId="7465260D" w14:textId="772BE60E" w:rsidR="00F25115" w:rsidRPr="005B5336" w:rsidRDefault="00F25115" w:rsidP="00F25115">
      <w:pPr>
        <w:pStyle w:val="Caption"/>
        <w:jc w:val="left"/>
      </w:pPr>
      <w:bookmarkStart w:id="15" w:name="_Toc225755405"/>
      <w:r>
        <w:t xml:space="preserve">Bảng </w:t>
      </w:r>
      <w:r>
        <w:fldChar w:fldCharType="begin"/>
      </w:r>
      <w:r>
        <w:instrText xml:space="preserve"> SEQ Bảng \* ARABIC </w:instrText>
      </w:r>
      <w:r>
        <w:fldChar w:fldCharType="separate"/>
      </w:r>
      <w:r w:rsidR="00F11866">
        <w:rPr>
          <w:noProof/>
        </w:rPr>
        <w:t>2</w:t>
      </w:r>
      <w:r>
        <w:fldChar w:fldCharType="end"/>
      </w:r>
      <w:r>
        <w:t>: Lệnh Redis cho APPL_DB</w:t>
      </w:r>
      <w:bookmarkEnd w:id="15"/>
    </w:p>
    <w:p w14:paraId="0219624B"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120517"/>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Redis Command mô phỏng tại APPL_DB</w:t>
      </w:r>
    </w:p>
    <w:p w14:paraId="22DC975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120517"/>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Key: Tên bảng + Separator + Tên đối tượng logic</w:t>
      </w:r>
    </w:p>
    <w:p w14:paraId="03A5972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120517"/>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HSET </w:t>
      </w:r>
      <w:r>
        <w:rPr>
          <w:rFonts w:ascii="Consolas" w:hAnsi="Consolas" w:cs="Consolas"/>
          <w:color w:val="008800"/>
          <w:sz w:val="18"/>
          <w:szCs w:val="18"/>
        </w:rPr>
        <w:t>"INTF_TABLE:Ethernet0"</w:t>
      </w:r>
      <w:r>
        <w:rPr>
          <w:rFonts w:ascii="Consolas" w:hAnsi="Consolas" w:cs="Consolas"/>
          <w:color w:val="000000"/>
          <w:sz w:val="18"/>
          <w:szCs w:val="18"/>
        </w:rPr>
        <w:t xml:space="preserve"> </w:t>
      </w:r>
      <w:r>
        <w:rPr>
          <w:rFonts w:ascii="Consolas" w:hAnsi="Consolas" w:cs="Consolas"/>
          <w:color w:val="008800"/>
          <w:sz w:val="18"/>
          <w:szCs w:val="18"/>
        </w:rPr>
        <w:t>"mtu"</w:t>
      </w:r>
      <w:r>
        <w:rPr>
          <w:rFonts w:ascii="Consolas" w:hAnsi="Consolas" w:cs="Consolas"/>
          <w:color w:val="000000"/>
          <w:sz w:val="18"/>
          <w:szCs w:val="18"/>
        </w:rPr>
        <w:t xml:space="preserve"> </w:t>
      </w:r>
      <w:r>
        <w:rPr>
          <w:rFonts w:ascii="Consolas" w:hAnsi="Consolas" w:cs="Consolas"/>
          <w:color w:val="008800"/>
          <w:sz w:val="18"/>
          <w:szCs w:val="18"/>
        </w:rPr>
        <w:t>"9100"</w:t>
      </w:r>
      <w:r>
        <w:rPr>
          <w:rFonts w:ascii="Consolas" w:hAnsi="Consolas" w:cs="Consolas"/>
          <w:color w:val="000000"/>
          <w:sz w:val="18"/>
          <w:szCs w:val="18"/>
        </w:rPr>
        <w:t xml:space="preserve"> </w:t>
      </w:r>
      <w:r>
        <w:rPr>
          <w:rFonts w:ascii="Consolas" w:hAnsi="Consolas" w:cs="Consolas"/>
          <w:color w:val="008800"/>
          <w:sz w:val="18"/>
          <w:szCs w:val="18"/>
        </w:rPr>
        <w:t>"admin_status"</w:t>
      </w:r>
      <w:r>
        <w:rPr>
          <w:rFonts w:ascii="Consolas" w:hAnsi="Consolas" w:cs="Consolas"/>
          <w:color w:val="000000"/>
          <w:sz w:val="18"/>
          <w:szCs w:val="18"/>
        </w:rPr>
        <w:t xml:space="preserve"> </w:t>
      </w:r>
      <w:r>
        <w:rPr>
          <w:rFonts w:ascii="Consolas" w:hAnsi="Consolas" w:cs="Consolas"/>
          <w:color w:val="008800"/>
          <w:sz w:val="18"/>
          <w:szCs w:val="18"/>
        </w:rPr>
        <w:t>"up"</w:t>
      </w:r>
    </w:p>
    <w:p w14:paraId="02A4A1C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120517"/>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w:t>
      </w:r>
    </w:p>
    <w:p w14:paraId="11ABA2C3" w14:textId="5C1EE270" w:rsidR="00D3391E" w:rsidRPr="00D3391E" w:rsidRDefault="00D3391E" w:rsidP="005B5336">
      <w:pPr>
        <w:pStyle w:val="Heading4"/>
      </w:pPr>
      <w:r w:rsidRPr="00D3391E">
        <w:t xml:space="preserve">Giai đoạn 2: Xử lý logic và </w:t>
      </w:r>
      <w:r w:rsidR="005B5336" w:rsidRPr="00D3391E">
        <w:t>ph</w:t>
      </w:r>
      <w:r w:rsidRPr="00D3391E">
        <w:t>ân giải phụ thuộc tại Orchagent</w:t>
      </w:r>
    </w:p>
    <w:p w14:paraId="008FC51F" w14:textId="77777777" w:rsidR="00D3391E" w:rsidRPr="00D3391E" w:rsidRDefault="00D3391E" w:rsidP="005B5336">
      <w:pPr>
        <w:pStyle w:val="tritmnormal"/>
      </w:pPr>
      <w:r w:rsidRPr="00D3391E">
        <w:t>Orchagent (Orchestration Agent) đóng vai trò là trung tâm xử lý logic của hệ thống. Nó hoạt động như một Consumer, liên tục lắng nghe các sự kiện thay đổi từ APPL_DB. Nhiệm vụ cốt lõi của Orchagent là xác thực dữ liệu (Validation), giải quyết các mối quan hệ phụ thuộc (Dependency Resolution) và biên dịch các yêu cầu cấp cao thành các đối tượng SAI cụ thể.</w:t>
      </w:r>
    </w:p>
    <w:p w14:paraId="2689E52B" w14:textId="77777777" w:rsidR="00D3391E" w:rsidRPr="005B5336" w:rsidRDefault="00D3391E" w:rsidP="005B5336">
      <w:pPr>
        <w:pStyle w:val="items"/>
      </w:pPr>
      <w:r w:rsidRPr="005B5336">
        <w:t>Logic Phân giải Phụ thuộc: Trước khi thực thi một lệnh, Orchagent kiểm tra xem các điều kiện tiên quyết có được thỏa mãn hay không. Ví dụ, để tạo một Router Interface, đối tượng Port vật lý tương ứng phải tồn tại và ở trạng thái sẵn sàng. Nếu điều kiện chưa thỏa mãn, tác vụ sẽ được đưa vào hàng đợi chờ (Pending Queue).</w:t>
      </w:r>
    </w:p>
    <w:p w14:paraId="1329713A" w14:textId="77777777" w:rsidR="00D3391E" w:rsidRDefault="00D3391E" w:rsidP="005B5336">
      <w:pPr>
        <w:pStyle w:val="items"/>
      </w:pPr>
      <w:r w:rsidRPr="005B5336">
        <w:t>Minh họa mã nguồn: Đoạn mã giả lập dưới đây (dựa trên logic của intfsorch.cpp trong repo sonic-swss) minh họa quy trình này:</w:t>
      </w:r>
    </w:p>
    <w:p w14:paraId="4C4FDBD4" w14:textId="056E2B26" w:rsidR="00F25115" w:rsidRPr="005B5336" w:rsidRDefault="009E7D38" w:rsidP="009E7D38">
      <w:pPr>
        <w:pStyle w:val="Caption"/>
        <w:jc w:val="left"/>
      </w:pPr>
      <w:bookmarkStart w:id="16" w:name="_Toc225755406"/>
      <w:r>
        <w:t xml:space="preserve">Bảng </w:t>
      </w:r>
      <w:r>
        <w:fldChar w:fldCharType="begin"/>
      </w:r>
      <w:r>
        <w:instrText xml:space="preserve"> SEQ Bảng \* ARABIC </w:instrText>
      </w:r>
      <w:r>
        <w:fldChar w:fldCharType="separate"/>
      </w:r>
      <w:r w:rsidR="00F11866">
        <w:rPr>
          <w:noProof/>
        </w:rPr>
        <w:t>3</w:t>
      </w:r>
      <w:r>
        <w:fldChar w:fldCharType="end"/>
      </w:r>
      <w:r>
        <w:t>: Logic của intforch.cpp</w:t>
      </w:r>
      <w:bookmarkEnd w:id="16"/>
    </w:p>
    <w:p w14:paraId="4EE1E0CA" w14:textId="36ECA1A9"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Mô phỏng logic xử lý trong sonic-swss/orchagent/intfsorch.cpp */</w:t>
      </w:r>
    </w:p>
    <w:p w14:paraId="4A798AD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IntfsOrch</w:t>
      </w:r>
      <w:r>
        <w:rPr>
          <w:rFonts w:ascii="Consolas" w:hAnsi="Consolas" w:cs="Consolas"/>
          <w:color w:val="666600"/>
          <w:sz w:val="18"/>
          <w:szCs w:val="18"/>
        </w:rPr>
        <w:t>::</w:t>
      </w:r>
      <w:r>
        <w:rPr>
          <w:rFonts w:ascii="Consolas" w:hAnsi="Consolas" w:cs="Consolas"/>
          <w:color w:val="000000"/>
          <w:sz w:val="18"/>
          <w:szCs w:val="18"/>
        </w:rPr>
        <w:t>doTask</w:t>
      </w:r>
      <w:r>
        <w:rPr>
          <w:rFonts w:ascii="Consolas" w:hAnsi="Consolas" w:cs="Consolas"/>
          <w:color w:val="666600"/>
          <w:sz w:val="18"/>
          <w:szCs w:val="18"/>
        </w:rPr>
        <w:t>(</w:t>
      </w:r>
      <w:r>
        <w:rPr>
          <w:rFonts w:ascii="Consolas" w:hAnsi="Consolas" w:cs="Consolas"/>
          <w:color w:val="660066"/>
          <w:sz w:val="18"/>
          <w:szCs w:val="18"/>
        </w:rPr>
        <w:t>Consumer</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consumer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3D00B5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consumer</w:t>
      </w:r>
      <w:r>
        <w:rPr>
          <w:rFonts w:ascii="Consolas" w:hAnsi="Consolas" w:cs="Consolas"/>
          <w:color w:val="666600"/>
          <w:sz w:val="18"/>
          <w:szCs w:val="18"/>
        </w:rPr>
        <w:t>.</w:t>
      </w:r>
      <w:r>
        <w:rPr>
          <w:rFonts w:ascii="Consolas" w:hAnsi="Consolas" w:cs="Consolas"/>
          <w:color w:val="000000"/>
          <w:sz w:val="18"/>
          <w:szCs w:val="18"/>
        </w:rPr>
        <w:t>m_toSync</w:t>
      </w:r>
      <w:r>
        <w:rPr>
          <w:rFonts w:ascii="Consolas" w:hAnsi="Consolas" w:cs="Consolas"/>
          <w:color w:val="666600"/>
          <w:sz w:val="18"/>
          <w:szCs w:val="18"/>
        </w:rPr>
        <w:t>.</w:t>
      </w:r>
      <w:r>
        <w:rPr>
          <w:rFonts w:ascii="Consolas" w:hAnsi="Consolas" w:cs="Consolas"/>
          <w:color w:val="000088"/>
          <w:sz w:val="18"/>
          <w:szCs w:val="18"/>
        </w:rPr>
        <w:t>begin</w:t>
      </w:r>
      <w:r>
        <w:rPr>
          <w:rFonts w:ascii="Consolas" w:hAnsi="Consolas" w:cs="Consolas"/>
          <w:color w:val="666600"/>
          <w:sz w:val="18"/>
          <w:szCs w:val="18"/>
        </w:rPr>
        <w:t>();</w:t>
      </w:r>
    </w:p>
    <w:p w14:paraId="4F4FA2A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consumer</w:t>
      </w:r>
      <w:r>
        <w:rPr>
          <w:rFonts w:ascii="Consolas" w:hAnsi="Consolas" w:cs="Consolas"/>
          <w:color w:val="666600"/>
          <w:sz w:val="18"/>
          <w:szCs w:val="18"/>
        </w:rPr>
        <w:t>.</w:t>
      </w:r>
      <w:r>
        <w:rPr>
          <w:rFonts w:ascii="Consolas" w:hAnsi="Consolas" w:cs="Consolas"/>
          <w:color w:val="000000"/>
          <w:sz w:val="18"/>
          <w:szCs w:val="18"/>
        </w:rPr>
        <w:t>m_toSync</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D20CF2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first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Key ví dụ: "Ethernet0"</w:t>
      </w:r>
    </w:p>
    <w:p w14:paraId="2EB7816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50ED1B4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1. Kiểm tra phụ thuộc: Port đã sẵn sàng chưa?</w:t>
      </w:r>
    </w:p>
    <w:p w14:paraId="333C1CC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m_portsOrch</w:t>
      </w:r>
      <w:r>
        <w:rPr>
          <w:rFonts w:ascii="Consolas" w:hAnsi="Consolas" w:cs="Consolas"/>
          <w:color w:val="666600"/>
          <w:sz w:val="18"/>
          <w:szCs w:val="18"/>
        </w:rPr>
        <w:t>-&gt;</w:t>
      </w:r>
      <w:r>
        <w:rPr>
          <w:rFonts w:ascii="Consolas" w:hAnsi="Consolas" w:cs="Consolas"/>
          <w:color w:val="000000"/>
          <w:sz w:val="18"/>
          <w:szCs w:val="18"/>
        </w:rPr>
        <w:t>isPortReady</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427E72A"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Nếu chưa, hoãn xử lý task này</w:t>
      </w:r>
    </w:p>
    <w:p w14:paraId="29DC01F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it</w:t>
      </w:r>
      <w:r>
        <w:rPr>
          <w:rFonts w:ascii="Consolas" w:hAnsi="Consolas" w:cs="Consolas"/>
          <w:color w:val="666600"/>
          <w:sz w:val="18"/>
          <w:szCs w:val="18"/>
        </w:rPr>
        <w:t>++;</w:t>
      </w:r>
      <w:r>
        <w:rPr>
          <w:rFonts w:ascii="Consolas" w:hAnsi="Consolas" w:cs="Consolas"/>
          <w:color w:val="000000"/>
          <w:sz w:val="18"/>
          <w:szCs w:val="18"/>
        </w:rPr>
        <w:t xml:space="preserve"> </w:t>
      </w:r>
    </w:p>
    <w:p w14:paraId="7843193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continue</w:t>
      </w:r>
      <w:r>
        <w:rPr>
          <w:rFonts w:ascii="Consolas" w:hAnsi="Consolas" w:cs="Consolas"/>
          <w:color w:val="666600"/>
          <w:sz w:val="18"/>
          <w:szCs w:val="18"/>
        </w:rPr>
        <w:t>;</w:t>
      </w:r>
      <w:r>
        <w:rPr>
          <w:rFonts w:ascii="Consolas" w:hAnsi="Consolas" w:cs="Consolas"/>
          <w:color w:val="000000"/>
          <w:sz w:val="18"/>
          <w:szCs w:val="18"/>
        </w:rPr>
        <w:t xml:space="preserve"> </w:t>
      </w:r>
    </w:p>
    <w:p w14:paraId="412A782B"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w:t>
      </w:r>
    </w:p>
    <w:p w14:paraId="1550DDC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5A58815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2. Chuyển đổi logic sang SAI Attribute</w:t>
      </w:r>
    </w:p>
    <w:p w14:paraId="1067D2D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rif_oid</w:t>
      </w:r>
      <w:r>
        <w:rPr>
          <w:rFonts w:ascii="Consolas" w:hAnsi="Consolas" w:cs="Consolas"/>
          <w:color w:val="666600"/>
          <w:sz w:val="18"/>
          <w:szCs w:val="18"/>
        </w:rPr>
        <w:t>;</w:t>
      </w:r>
    </w:p>
    <w:p w14:paraId="7A100D7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54E28BFD"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SAI_ROUTER_INTERFACE_ATTR_MTU</w:t>
      </w:r>
      <w:r>
        <w:rPr>
          <w:rFonts w:ascii="Consolas" w:hAnsi="Consolas" w:cs="Consolas"/>
          <w:color w:val="666600"/>
          <w:sz w:val="18"/>
          <w:szCs w:val="18"/>
        </w:rPr>
        <w:t>;</w:t>
      </w:r>
    </w:p>
    <w:p w14:paraId="1221546F"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u32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9100</w:t>
      </w:r>
      <w:r>
        <w:rPr>
          <w:rFonts w:ascii="Consolas" w:hAnsi="Consolas" w:cs="Consolas"/>
          <w:color w:val="666600"/>
          <w:sz w:val="18"/>
          <w:szCs w:val="18"/>
        </w:rPr>
        <w:t>;</w:t>
      </w:r>
    </w:p>
    <w:p w14:paraId="23B0F2E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566353D2"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880000"/>
          <w:sz w:val="18"/>
          <w:szCs w:val="18"/>
        </w:rPr>
        <w:t>// 3. Gọi SAI API (Ghi xuống ASIC_DB)</w:t>
      </w:r>
    </w:p>
    <w:p w14:paraId="3B93793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sai_router_intf_api</w:t>
      </w:r>
      <w:r>
        <w:rPr>
          <w:rFonts w:ascii="Consolas" w:hAnsi="Consolas" w:cs="Consolas"/>
          <w:color w:val="666600"/>
          <w:sz w:val="18"/>
          <w:szCs w:val="18"/>
        </w:rPr>
        <w:t>-&gt;</w:t>
      </w:r>
      <w:r>
        <w:rPr>
          <w:rFonts w:ascii="Consolas" w:hAnsi="Consolas" w:cs="Consolas"/>
          <w:color w:val="000000"/>
          <w:sz w:val="18"/>
          <w:szCs w:val="18"/>
        </w:rPr>
        <w:t>set_router_interface_attribute</w:t>
      </w:r>
      <w:r>
        <w:rPr>
          <w:rFonts w:ascii="Consolas" w:hAnsi="Consolas" w:cs="Consolas"/>
          <w:color w:val="666600"/>
          <w:sz w:val="18"/>
          <w:szCs w:val="18"/>
        </w:rPr>
        <w:t>(</w:t>
      </w:r>
      <w:r>
        <w:rPr>
          <w:rFonts w:ascii="Consolas" w:hAnsi="Consolas" w:cs="Consolas"/>
          <w:color w:val="000000"/>
          <w:sz w:val="18"/>
          <w:szCs w:val="18"/>
        </w:rPr>
        <w:t>rif_oid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attr</w:t>
      </w:r>
      <w:r>
        <w:rPr>
          <w:rFonts w:ascii="Consolas" w:hAnsi="Consolas" w:cs="Consolas"/>
          <w:color w:val="666600"/>
          <w:sz w:val="18"/>
          <w:szCs w:val="18"/>
        </w:rPr>
        <w:t>);</w:t>
      </w:r>
    </w:p>
    <w:p w14:paraId="239D988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666600"/>
          <w:sz w:val="18"/>
          <w:szCs w:val="18"/>
        </w:rPr>
        <w:t>}</w:t>
      </w:r>
    </w:p>
    <w:p w14:paraId="6FF16EA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23. </w:t>
      </w:r>
      <w:r>
        <w:rPr>
          <w:rFonts w:ascii="Consolas" w:hAnsi="Consolas" w:cs="Consolas"/>
          <w:color w:val="666600"/>
          <w:sz w:val="18"/>
          <w:szCs w:val="18"/>
        </w:rPr>
        <w:t>}</w:t>
      </w:r>
    </w:p>
    <w:p w14:paraId="1C2FB17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6882698"/>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56F9D16D" w14:textId="1BD588BB" w:rsidR="00D3391E" w:rsidRPr="00D3391E" w:rsidRDefault="00D3391E" w:rsidP="005B5336">
      <w:pPr>
        <w:pStyle w:val="Heading4"/>
      </w:pPr>
      <w:r w:rsidRPr="00D3391E">
        <w:t xml:space="preserve">Giai đoạn 3: Trừu tượng hóa tại ASIC_DB </w:t>
      </w:r>
    </w:p>
    <w:p w14:paraId="48E423A1" w14:textId="77777777" w:rsidR="00D3391E" w:rsidRPr="00D3391E" w:rsidRDefault="00D3391E" w:rsidP="005B5336">
      <w:pPr>
        <w:pStyle w:val="tritmnormal"/>
      </w:pPr>
      <w:r w:rsidRPr="00D3391E">
        <w:t>Sau khi đi qua Orchagent, dữ liệu được chuyển đổi và ghi vào ASIC_DB (Redis DB số 1). Đây là một bản sao trạng thái trừu tượng của phần cứng, nơi các tên logic (như "Ethernet0") được thay thế hoàn toàn bằng các ID đối tượng SAI (OID) định dạng 64-bit (ví dụ: oid:0x1000000000023).</w:t>
      </w:r>
    </w:p>
    <w:p w14:paraId="7337B9F1" w14:textId="77777777" w:rsidR="00D3391E" w:rsidRPr="005B5336" w:rsidRDefault="00D3391E" w:rsidP="005B5336">
      <w:pPr>
        <w:pStyle w:val="items"/>
      </w:pPr>
      <w:r w:rsidRPr="005B5336">
        <w:t xml:space="preserve">Vai trò: ASIC_DB đóng vai trò bộ đệm quan trọng, cho phép tính năng </w:t>
      </w:r>
      <w:r w:rsidRPr="005B5336">
        <w:lastRenderedPageBreak/>
        <w:t>"Warm Restart" (Khởi động lại nóng). Khi các tiến trình phần mềm khởi động lại, chúng có thể đọc lại trạng thái từ ASIC_DB để khôi phục hoạt động mà không làm gián đoạn luồng dữ liệu trên phần cứng.</w:t>
      </w:r>
    </w:p>
    <w:p w14:paraId="3BE54651" w14:textId="77777777" w:rsidR="00D3391E" w:rsidRDefault="00D3391E" w:rsidP="005B5336">
      <w:pPr>
        <w:pStyle w:val="items"/>
      </w:pPr>
      <w:r w:rsidRPr="005B5336">
        <w:t>Minh họa dữ liệu:</w:t>
      </w:r>
    </w:p>
    <w:p w14:paraId="1DBABDF1" w14:textId="5ADDCAD0" w:rsidR="009E7D38" w:rsidRPr="005B5336" w:rsidRDefault="005E1E51" w:rsidP="005E1E51">
      <w:pPr>
        <w:pStyle w:val="Caption"/>
        <w:jc w:val="left"/>
      </w:pPr>
      <w:bookmarkStart w:id="17" w:name="_Toc225755407"/>
      <w:r>
        <w:t xml:space="preserve">Bảng </w:t>
      </w:r>
      <w:r>
        <w:fldChar w:fldCharType="begin"/>
      </w:r>
      <w:r>
        <w:instrText xml:space="preserve"> SEQ Bảng \* ARABIC </w:instrText>
      </w:r>
      <w:r>
        <w:fldChar w:fldCharType="separate"/>
      </w:r>
      <w:r w:rsidR="00F11866">
        <w:rPr>
          <w:noProof/>
        </w:rPr>
        <w:t>4</w:t>
      </w:r>
      <w:r>
        <w:fldChar w:fldCharType="end"/>
      </w:r>
      <w:r>
        <w:t>: Dữ liệu tại ASIC_DB</w:t>
      </w:r>
      <w:bookmarkEnd w:id="17"/>
    </w:p>
    <w:p w14:paraId="5C0FB04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Dữ liệu tại ASIC_DB phản ánh cấu trúc SAI Object</w:t>
      </w:r>
    </w:p>
    <w:p w14:paraId="60EA497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Key: ASIC_STATE:SAI_OBJECT_TYPE_ROUTER_INTERFACE:&lt;OID&gt;</w:t>
      </w:r>
    </w:p>
    <w:p w14:paraId="17104FF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HGETALL </w:t>
      </w:r>
      <w:r>
        <w:rPr>
          <w:rFonts w:ascii="Consolas" w:hAnsi="Consolas" w:cs="Consolas"/>
          <w:color w:val="008800"/>
          <w:sz w:val="18"/>
          <w:szCs w:val="18"/>
        </w:rPr>
        <w:t>"ASIC_STATE:SAI_OBJECT_TYPE_ROUTER_INTERFACE:oid:0x6000000000578"</w:t>
      </w:r>
    </w:p>
    <w:p w14:paraId="67D971E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4.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"SAI_ROUTER_INTERFACE_ATTR_PORT_ID"</w:t>
      </w:r>
    </w:p>
    <w:p w14:paraId="1BF29DD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5. </w:t>
      </w:r>
      <w:r>
        <w:rPr>
          <w:rFonts w:ascii="Consolas" w:hAnsi="Consolas" w:cs="Consolas"/>
          <w:color w:val="006666"/>
          <w:sz w:val="18"/>
          <w:szCs w:val="18"/>
        </w:rPr>
        <w:t>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"oid:0x1000000000023"</w:t>
      </w:r>
      <w:r>
        <w:rPr>
          <w:rFonts w:ascii="Consolas" w:hAnsi="Consolas" w:cs="Consolas"/>
          <w:color w:val="000000"/>
          <w:sz w:val="18"/>
          <w:szCs w:val="18"/>
        </w:rPr>
        <w:t xml:space="preserve">  </w:t>
      </w:r>
      <w:r>
        <w:rPr>
          <w:rFonts w:ascii="Consolas" w:hAnsi="Consolas" w:cs="Consolas"/>
          <w:color w:val="666600"/>
          <w:sz w:val="18"/>
          <w:szCs w:val="18"/>
        </w:rPr>
        <w:t>&lt;--</w:t>
      </w:r>
      <w:r>
        <w:rPr>
          <w:rFonts w:ascii="Consolas" w:hAnsi="Consolas" w:cs="Consolas"/>
          <w:color w:val="000000"/>
          <w:sz w:val="18"/>
          <w:szCs w:val="18"/>
        </w:rPr>
        <w:t xml:space="preserve"> </w:t>
      </w:r>
      <w:r>
        <w:rPr>
          <w:rFonts w:ascii="Consolas" w:hAnsi="Consolas" w:cs="Consolas"/>
          <w:color w:val="666600"/>
          <w:sz w:val="18"/>
          <w:szCs w:val="18"/>
        </w:rPr>
        <w:t>Đã</w:t>
      </w:r>
      <w:r>
        <w:rPr>
          <w:rFonts w:ascii="Consolas" w:hAnsi="Consolas" w:cs="Consolas"/>
          <w:color w:val="000000"/>
          <w:sz w:val="18"/>
          <w:szCs w:val="18"/>
        </w:rPr>
        <w:t xml:space="preserve"> </w:t>
      </w:r>
      <w:r>
        <w:rPr>
          <w:rFonts w:ascii="Consolas" w:hAnsi="Consolas" w:cs="Consolas"/>
          <w:color w:val="666600"/>
          <w:sz w:val="18"/>
          <w:szCs w:val="18"/>
        </w:rPr>
        <w:t>đượ</w:t>
      </w:r>
      <w:r>
        <w:rPr>
          <w:rFonts w:ascii="Consolas" w:hAnsi="Consolas" w:cs="Consolas"/>
          <w:color w:val="000000"/>
          <w:sz w:val="18"/>
          <w:szCs w:val="18"/>
        </w:rPr>
        <w:t xml:space="preserve">c </w:t>
      </w:r>
      <w:r>
        <w:rPr>
          <w:rFonts w:ascii="Consolas" w:hAnsi="Consolas" w:cs="Consolas"/>
          <w:color w:val="666600"/>
          <w:sz w:val="18"/>
          <w:szCs w:val="18"/>
        </w:rPr>
        <w:t>á</w:t>
      </w:r>
      <w:r>
        <w:rPr>
          <w:rFonts w:ascii="Consolas" w:hAnsi="Consolas" w:cs="Consolas"/>
          <w:color w:val="000000"/>
          <w:sz w:val="18"/>
          <w:szCs w:val="18"/>
        </w:rPr>
        <w:t>nh x</w:t>
      </w:r>
      <w:r>
        <w:rPr>
          <w:rFonts w:ascii="Consolas" w:hAnsi="Consolas" w:cs="Consolas"/>
          <w:color w:val="666600"/>
          <w:sz w:val="18"/>
          <w:szCs w:val="18"/>
        </w:rPr>
        <w:t>ạ</w:t>
      </w:r>
      <w:r>
        <w:rPr>
          <w:rFonts w:ascii="Consolas" w:hAnsi="Consolas" w:cs="Consolas"/>
          <w:color w:val="000000"/>
          <w:sz w:val="18"/>
          <w:szCs w:val="18"/>
        </w:rPr>
        <w:t xml:space="preserve"> sang OID c</w:t>
      </w:r>
      <w:r>
        <w:rPr>
          <w:rFonts w:ascii="Consolas" w:hAnsi="Consolas" w:cs="Consolas"/>
          <w:color w:val="666600"/>
          <w:sz w:val="18"/>
          <w:szCs w:val="18"/>
        </w:rPr>
        <w:t>ủ</w:t>
      </w:r>
      <w:r>
        <w:rPr>
          <w:rFonts w:ascii="Consolas" w:hAnsi="Consolas" w:cs="Consolas"/>
          <w:color w:val="000000"/>
          <w:sz w:val="18"/>
          <w:szCs w:val="18"/>
        </w:rPr>
        <w:t xml:space="preserve">a </w:t>
      </w:r>
      <w:r>
        <w:rPr>
          <w:rFonts w:ascii="Consolas" w:hAnsi="Consolas" w:cs="Consolas"/>
          <w:color w:val="660066"/>
          <w:sz w:val="18"/>
          <w:szCs w:val="18"/>
        </w:rPr>
        <w:t>Port</w:t>
      </w:r>
    </w:p>
    <w:p w14:paraId="459DA6BB"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6. </w:t>
      </w:r>
      <w:r>
        <w:rPr>
          <w:rFonts w:ascii="Consolas" w:hAnsi="Consolas" w:cs="Consolas"/>
          <w:color w:val="006666"/>
          <w:sz w:val="18"/>
          <w:szCs w:val="18"/>
        </w:rPr>
        <w:t>3</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"SAI_ROUTER_INTERFACE_ATTR_MTU"</w:t>
      </w:r>
    </w:p>
    <w:p w14:paraId="4C12302B"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7. </w:t>
      </w:r>
      <w:r>
        <w:rPr>
          <w:rFonts w:ascii="Consolas" w:hAnsi="Consolas" w:cs="Consolas"/>
          <w:color w:val="006666"/>
          <w:sz w:val="18"/>
          <w:szCs w:val="18"/>
        </w:rPr>
        <w:t>4</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"9100"</w:t>
      </w:r>
    </w:p>
    <w:p w14:paraId="70CED27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061120"/>
        <w:rPr>
          <w:rFonts w:ascii="Consolas" w:hAnsi="Consolas" w:cs="Consolas"/>
          <w:sz w:val="18"/>
          <w:szCs w:val="18"/>
        </w:rPr>
      </w:pPr>
      <w:r>
        <w:rPr>
          <w:rFonts w:ascii="Consolas" w:hAnsi="Consolas" w:cs="Consolas"/>
          <w:sz w:val="18"/>
          <w:szCs w:val="18"/>
        </w:rPr>
        <w:t xml:space="preserve">8. </w:t>
      </w:r>
      <w:r>
        <w:rPr>
          <w:rFonts w:ascii="Consolas" w:hAnsi="Consolas" w:cs="Consolas"/>
          <w:color w:val="000000"/>
          <w:sz w:val="18"/>
          <w:szCs w:val="18"/>
        </w:rPr>
        <w:t> </w:t>
      </w:r>
    </w:p>
    <w:p w14:paraId="061BA3CC" w14:textId="1694621B" w:rsidR="00D3391E" w:rsidRPr="00D3391E" w:rsidRDefault="00D3391E" w:rsidP="005B5336">
      <w:pPr>
        <w:pStyle w:val="Heading4"/>
      </w:pPr>
      <w:r w:rsidRPr="00D3391E">
        <w:t>Giai đoạn 4: Đồng bộ phần cứng tại Syncd và ASIC</w:t>
      </w:r>
    </w:p>
    <w:p w14:paraId="6D678473" w14:textId="77777777" w:rsidR="00D3391E" w:rsidRPr="00D3391E" w:rsidRDefault="00D3391E" w:rsidP="005B5336">
      <w:pPr>
        <w:pStyle w:val="tritmnormal"/>
      </w:pPr>
      <w:r w:rsidRPr="00D3391E">
        <w:t>Thành phần cuối cùng của chuỗi xử lý là syncd (Sync Daemon). Đây là tiến trình duy nhất liên kết trực tiếp với thư viện SDK của nhà cung cấp chip (libsai.so) hoặc mô hình mô phỏng (libsaivs.so).</w:t>
      </w:r>
    </w:p>
    <w:p w14:paraId="37512A96" w14:textId="77777777" w:rsidR="00D3391E" w:rsidRPr="00D3391E" w:rsidRDefault="00D3391E" w:rsidP="005B5336">
      <w:pPr>
        <w:pStyle w:val="items"/>
      </w:pPr>
      <w:r w:rsidRPr="00D3391E">
        <w:rPr>
          <w:b/>
          <w:bCs/>
        </w:rPr>
        <w:t>Cơ chế so sánh và thực thi:</w:t>
      </w:r>
      <w:r w:rsidRPr="00D3391E">
        <w:t xml:space="preserve"> syncd hoạt động theo cơ chế hướng sự kiện. Nó lắng nghe các thay đổi trên ASIC_DB, so sánh trạng thái mong muốn (từ DB) với trạng thái hiện tại của phần cứng. Nếu phát hiện sai biệt, syncd sẽ gọi hàm C API tương ứng (như sai_create_router_interface) để lập trình ASIC.</w:t>
      </w:r>
    </w:p>
    <w:p w14:paraId="3FDB8B3E" w14:textId="77777777" w:rsidR="00D3391E" w:rsidRPr="00D3391E" w:rsidRDefault="00D3391E" w:rsidP="005B5336">
      <w:pPr>
        <w:pStyle w:val="items"/>
      </w:pPr>
      <w:r w:rsidRPr="00D3391E">
        <w:rPr>
          <w:b/>
          <w:bCs/>
        </w:rPr>
        <w:t>Phản hồi:</w:t>
      </w:r>
      <w:r w:rsidRPr="00D3391E">
        <w:t xml:space="preserve"> Kết quả thực thi (Thành công hoặc Lỗi) được syncd cập nhật ngược lại vào hàng đợi phản hồi để các lớp trên nắm bắt tình trạng.</w:t>
      </w:r>
    </w:p>
    <w:p w14:paraId="4ECA0C76" w14:textId="63823F5F" w:rsidR="0050440D" w:rsidRPr="0050440D" w:rsidRDefault="00D3391E" w:rsidP="005B5336">
      <w:pPr>
        <w:pStyle w:val="tritmnormal"/>
      </w:pPr>
      <w:r w:rsidRPr="00D3391E">
        <w:t>Tóm lại, luồng dữ liệu từ APPL_DB đến ASIC minh chứng cho kiến trúc hướng dữ liệu (Data-Centric Architecture) của SONiC. Việc phân tách trạng thái qua các lớp DB trung gian không chỉ đảm bảo tính ổn định mà còn cho phép dễ dàng tích hợp các công nghệ mới như P4Runtime vào hệ thống thông qua việc can thiệp vào APPL_DB mà không phá vỡ cấu trúc lõi của syncd hay SDK.</w:t>
      </w:r>
    </w:p>
    <w:p w14:paraId="29836FF4" w14:textId="42245093" w:rsidR="00F150E3" w:rsidRDefault="00F150E3" w:rsidP="00F150E3">
      <w:pPr>
        <w:pStyle w:val="Heading3"/>
      </w:pPr>
      <w:bookmarkStart w:id="18" w:name="_Toc225755656"/>
      <w:r w:rsidRPr="00F150E3">
        <w:t>Kịch bản CRUD đối tượng, link up/down, route churn, ACL update</w:t>
      </w:r>
      <w:bookmarkEnd w:id="18"/>
    </w:p>
    <w:p w14:paraId="5F2B9403" w14:textId="77777777" w:rsidR="00FD3E5E" w:rsidRPr="00FD3E5E" w:rsidRDefault="00FD3E5E" w:rsidP="005B5336">
      <w:pPr>
        <w:pStyle w:val="tritmnormal"/>
      </w:pPr>
      <w:r w:rsidRPr="00FD3E5E">
        <w:t>Để đảm bảo tính toàn vẹn và độ tin cậy của phân hệ quản lý giao diện SAI, việc kiểm thử không chỉ dừng lại ở lý thuyết luồng dữ liệu mà phải đi sâu vào các kịch bản vận hành thực tế. Bốn kịch bản thử nghiệm cốt lõi được xây dựng bao gồm: Thao tác vòng đời đối tượng (CRUD), Xử lý sự kiện vật lý (Link Up/Down), Kiểm thử chịu tải định tuyến (Route Churn) và Cập nhật chính sách an ninh (ACL Update). Các kịch bản này kiểm chứng khả năng phối hợp giữa Orchagent, Syncd và phần cứng ASIC.</w:t>
      </w:r>
    </w:p>
    <w:p w14:paraId="25DA1E1E" w14:textId="53F86B43" w:rsidR="00FD3E5E" w:rsidRPr="00FD3E5E" w:rsidRDefault="00FD3E5E" w:rsidP="005B5336">
      <w:pPr>
        <w:pStyle w:val="Heading4"/>
      </w:pPr>
      <w:r w:rsidRPr="00FD3E5E">
        <w:t xml:space="preserve">Kịch bản thao tác vòng đời đối tượng </w:t>
      </w:r>
    </w:p>
    <w:p w14:paraId="3BC2355F" w14:textId="77777777" w:rsidR="00FD3E5E" w:rsidRPr="00FD3E5E" w:rsidRDefault="00FD3E5E" w:rsidP="005B5336">
      <w:pPr>
        <w:pStyle w:val="tritmnormal"/>
      </w:pPr>
      <w:r w:rsidRPr="00FD3E5E">
        <w:t>Kịch bản này kiểm chứng bốn thao tác cơ bản: Tạo (Create), Đọc (Read), Cập nhật (Update), và Xóa (Delete) đối với các đối tượng mạng như Interface, VLAN, hay Neighbor. Trong kiến trúc SONiC-PINS, điều này tương ứng với việc ánh xạ một Entry trong bảng P4 (APPL_DB) sang một đối tượng SAI (ASIC_DB).</w:t>
      </w:r>
    </w:p>
    <w:p w14:paraId="24865A80" w14:textId="77777777" w:rsidR="00FD3E5E" w:rsidRPr="00FD3E5E" w:rsidRDefault="00FD3E5E" w:rsidP="005B5336">
      <w:pPr>
        <w:pStyle w:val="items"/>
      </w:pPr>
      <w:r w:rsidRPr="00FD3E5E">
        <w:lastRenderedPageBreak/>
        <w:t>Quy trình thử nghiệm:</w:t>
      </w:r>
    </w:p>
    <w:p w14:paraId="514AA3EF" w14:textId="77777777" w:rsidR="00FD3E5E" w:rsidRPr="00FD3E5E" w:rsidRDefault="00FD3E5E" w:rsidP="00CA22F9">
      <w:pPr>
        <w:pStyle w:val="items"/>
        <w:numPr>
          <w:ilvl w:val="1"/>
          <w:numId w:val="4"/>
        </w:numPr>
      </w:pPr>
      <w:r w:rsidRPr="00FD3E5E">
        <w:rPr>
          <w:b/>
          <w:bCs/>
        </w:rPr>
        <w:t>Create:</w:t>
      </w:r>
      <w:r w:rsidRPr="00FD3E5E">
        <w:t xml:space="preserve"> Gửi yêu cầu tạo Interface L3. Orchagent (hoặc P4Orch) nhận sự kiện, kiểm tra Port tồn tại, sau đó gọi sai_router_intf_api-&gt;create_router_interface.</w:t>
      </w:r>
    </w:p>
    <w:p w14:paraId="377FF3F2" w14:textId="77777777" w:rsidR="00FD3E5E" w:rsidRPr="00FD3E5E" w:rsidRDefault="00FD3E5E" w:rsidP="00CA22F9">
      <w:pPr>
        <w:pStyle w:val="items"/>
        <w:numPr>
          <w:ilvl w:val="1"/>
          <w:numId w:val="4"/>
        </w:numPr>
      </w:pPr>
      <w:r w:rsidRPr="00FD3E5E">
        <w:rPr>
          <w:b/>
          <w:bCs/>
        </w:rPr>
        <w:t>Read:</w:t>
      </w:r>
      <w:r w:rsidRPr="00FD3E5E">
        <w:t xml:space="preserve"> Kiểm tra ASIC_DB để xác nhận OID mới được sinh ra.</w:t>
      </w:r>
    </w:p>
    <w:p w14:paraId="42BE68E0" w14:textId="77777777" w:rsidR="00FD3E5E" w:rsidRPr="00FD3E5E" w:rsidRDefault="00FD3E5E" w:rsidP="00CA22F9">
      <w:pPr>
        <w:pStyle w:val="items"/>
        <w:numPr>
          <w:ilvl w:val="1"/>
          <w:numId w:val="4"/>
        </w:numPr>
      </w:pPr>
      <w:r w:rsidRPr="00FD3E5E">
        <w:rPr>
          <w:b/>
          <w:bCs/>
        </w:rPr>
        <w:t>Update:</w:t>
      </w:r>
      <w:r w:rsidRPr="00FD3E5E">
        <w:t xml:space="preserve"> Thay đổi thuộc tính MTU hoặc địa chỉ MAC.</w:t>
      </w:r>
    </w:p>
    <w:p w14:paraId="1DCA2AAD" w14:textId="77777777" w:rsidR="00FD3E5E" w:rsidRPr="00FD3E5E" w:rsidRDefault="00FD3E5E" w:rsidP="00CA22F9">
      <w:pPr>
        <w:pStyle w:val="items"/>
        <w:numPr>
          <w:ilvl w:val="1"/>
          <w:numId w:val="4"/>
        </w:numPr>
      </w:pPr>
      <w:r w:rsidRPr="00FD3E5E">
        <w:rPr>
          <w:b/>
          <w:bCs/>
        </w:rPr>
        <w:t>Delete:</w:t>
      </w:r>
      <w:r w:rsidRPr="00FD3E5E">
        <w:t xml:space="preserve"> Xóa Interface và đảm bảo tài nguyên được giải phóng.</w:t>
      </w:r>
    </w:p>
    <w:p w14:paraId="6FD3E565" w14:textId="77777777" w:rsidR="00FD3E5E" w:rsidRPr="00FD3E5E" w:rsidRDefault="00FD3E5E" w:rsidP="005B5336">
      <w:pPr>
        <w:pStyle w:val="items"/>
      </w:pPr>
      <w:r w:rsidRPr="00FD3E5E">
        <w:t>Minh họa mã nguồn (sonic-pins):</w:t>
      </w:r>
    </w:p>
    <w:p w14:paraId="2F143686" w14:textId="77777777" w:rsidR="00FD3E5E" w:rsidRDefault="00FD3E5E" w:rsidP="005B5336">
      <w:pPr>
        <w:pStyle w:val="tritmnormal"/>
      </w:pPr>
      <w:r w:rsidRPr="00FD3E5E">
        <w:t>Đoạn mã sau trong router_interface_manager.cpp minh họa logic xử lý khi có yêu cầu thêm/xóa Interface từ P4Runtime:</w:t>
      </w:r>
    </w:p>
    <w:p w14:paraId="4E00FE7D" w14:textId="63AB1B73" w:rsidR="0073434C" w:rsidRPr="00FD3E5E" w:rsidRDefault="00043C72" w:rsidP="00043C72">
      <w:pPr>
        <w:pStyle w:val="Caption"/>
        <w:jc w:val="left"/>
      </w:pPr>
      <w:bookmarkStart w:id="19" w:name="_Toc225755408"/>
      <w:r>
        <w:t xml:space="preserve">Bảng </w:t>
      </w:r>
      <w:r>
        <w:fldChar w:fldCharType="begin"/>
      </w:r>
      <w:r>
        <w:instrText xml:space="preserve"> SEQ Bảng \* ARABIC </w:instrText>
      </w:r>
      <w:r>
        <w:fldChar w:fldCharType="separate"/>
      </w:r>
      <w:r w:rsidR="00F11866">
        <w:rPr>
          <w:noProof/>
        </w:rPr>
        <w:t>5</w:t>
      </w:r>
      <w:r>
        <w:fldChar w:fldCharType="end"/>
      </w:r>
      <w:r>
        <w:t>: Logic xử lý khi có yêu cầu thêm/xóa interface</w:t>
      </w:r>
      <w:bookmarkEnd w:id="19"/>
    </w:p>
    <w:p w14:paraId="7E671688" w14:textId="2C6A61DF" w:rsidR="004E7E3C" w:rsidRDefault="007343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w:t>
      </w:r>
      <w:r w:rsidR="004E7E3C">
        <w:rPr>
          <w:rFonts w:ascii="Consolas" w:hAnsi="Consolas" w:cs="Consolas"/>
          <w:sz w:val="18"/>
          <w:szCs w:val="18"/>
        </w:rPr>
        <w:t xml:space="preserve">1. </w:t>
      </w:r>
      <w:r w:rsidR="004E7E3C">
        <w:rPr>
          <w:rFonts w:ascii="Consolas" w:hAnsi="Consolas" w:cs="Consolas"/>
          <w:color w:val="880000"/>
          <w:sz w:val="18"/>
          <w:szCs w:val="18"/>
        </w:rPr>
        <w:t>/* File: sonic-pins/p4orch/router_interface_manager.cpp */</w:t>
      </w:r>
    </w:p>
    <w:p w14:paraId="53D8502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RouterInterfaceManager</w:t>
      </w:r>
      <w:r>
        <w:rPr>
          <w:rFonts w:ascii="Consolas" w:hAnsi="Consolas" w:cs="Consolas"/>
          <w:color w:val="666600"/>
          <w:sz w:val="18"/>
          <w:szCs w:val="18"/>
        </w:rPr>
        <w:t>::</w:t>
      </w:r>
      <w:r>
        <w:rPr>
          <w:rFonts w:ascii="Consolas" w:hAnsi="Consolas" w:cs="Consolas"/>
          <w:color w:val="660066"/>
          <w:sz w:val="18"/>
          <w:szCs w:val="18"/>
        </w:rPr>
        <w:t>ProcessRouterInterfaceEntry</w:t>
      </w:r>
      <w:r>
        <w:rPr>
          <w:rFonts w:ascii="Consolas" w:hAnsi="Consolas" w:cs="Consolas"/>
          <w:color w:val="666600"/>
          <w:sz w:val="18"/>
          <w:szCs w:val="18"/>
        </w:rPr>
        <w:t>(</w:t>
      </w:r>
    </w:p>
    <w:p w14:paraId="2C88901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op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E0B74C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688AD9C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op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1D1233F"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CRUD: Create hoặc Update</w:t>
      </w:r>
    </w:p>
    <w:p w14:paraId="3F420912"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Chuyển đổi thuộc tính P4 sang SAI Attribute</w:t>
      </w:r>
    </w:p>
    <w:p w14:paraId="6362C19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008800"/>
          <w:sz w:val="18"/>
          <w:szCs w:val="18"/>
        </w:rPr>
        <w:t>&lt;sai_attribute_t&gt;</w:t>
      </w:r>
      <w:r>
        <w:rPr>
          <w:rFonts w:ascii="Consolas" w:hAnsi="Consolas" w:cs="Consolas"/>
          <w:color w:val="000000"/>
          <w:sz w:val="18"/>
          <w:szCs w:val="18"/>
        </w:rPr>
        <w:t xml:space="preserve"> attrs</w:t>
      </w:r>
      <w:r>
        <w:rPr>
          <w:rFonts w:ascii="Consolas" w:hAnsi="Consolas" w:cs="Consolas"/>
          <w:color w:val="666600"/>
          <w:sz w:val="18"/>
          <w:szCs w:val="18"/>
        </w:rPr>
        <w:t>;</w:t>
      </w:r>
    </w:p>
    <w:p w14:paraId="5EA8C332"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 (Logic điền attributes) ...</w:t>
      </w:r>
    </w:p>
    <w:p w14:paraId="0B55481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61BBFFB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Gọi SAI API thông qua lớp helper</w:t>
      </w:r>
    </w:p>
    <w:p w14:paraId="044DC30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sai_router_intf_api</w:t>
      </w:r>
      <w:r>
        <w:rPr>
          <w:rFonts w:ascii="Consolas" w:hAnsi="Consolas" w:cs="Consolas"/>
          <w:color w:val="666600"/>
          <w:sz w:val="18"/>
          <w:szCs w:val="18"/>
        </w:rPr>
        <w:t>-&gt;</w:t>
      </w:r>
      <w:r>
        <w:rPr>
          <w:rFonts w:ascii="Consolas" w:hAnsi="Consolas" w:cs="Consolas"/>
          <w:color w:val="000000"/>
          <w:sz w:val="18"/>
          <w:szCs w:val="18"/>
        </w:rPr>
        <w:t>create_router_interface</w:t>
      </w:r>
      <w:r>
        <w:rPr>
          <w:rFonts w:ascii="Consolas" w:hAnsi="Consolas" w:cs="Consolas"/>
          <w:color w:val="666600"/>
          <w:sz w:val="18"/>
          <w:szCs w:val="18"/>
        </w:rPr>
        <w:t>(</w:t>
      </w:r>
    </w:p>
    <w:p w14:paraId="363FE28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rif_oid</w:t>
      </w:r>
      <w:r>
        <w:rPr>
          <w:rFonts w:ascii="Consolas" w:hAnsi="Consolas" w:cs="Consolas"/>
          <w:color w:val="666600"/>
          <w:sz w:val="18"/>
          <w:szCs w:val="18"/>
        </w:rPr>
        <w:t>,</w:t>
      </w:r>
      <w:r>
        <w:rPr>
          <w:rFonts w:ascii="Consolas" w:hAnsi="Consolas" w:cs="Consolas"/>
          <w:color w:val="000000"/>
          <w:sz w:val="18"/>
          <w:szCs w:val="18"/>
        </w:rPr>
        <w:t xml:space="preserve"> switch_oid</w:t>
      </w:r>
      <w:r>
        <w:rPr>
          <w:rFonts w:ascii="Consolas" w:hAnsi="Consolas" w:cs="Consolas"/>
          <w:color w:val="666600"/>
          <w:sz w:val="18"/>
          <w:szCs w:val="18"/>
        </w:rPr>
        <w:t>,</w:t>
      </w:r>
      <w:r>
        <w:rPr>
          <w:rFonts w:ascii="Consolas" w:hAnsi="Consolas" w:cs="Consolas"/>
          <w:color w:val="000000"/>
          <w:sz w:val="18"/>
          <w:szCs w:val="18"/>
        </w:rPr>
        <w:t xml:space="preserve"> attrs</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r>
        <w:rPr>
          <w:rFonts w:ascii="Consolas" w:hAnsi="Consolas" w:cs="Consolas"/>
          <w:color w:val="000000"/>
          <w:sz w:val="18"/>
          <w:szCs w:val="18"/>
        </w:rPr>
        <w:t xml:space="preserve"> attrs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p>
    <w:p w14:paraId="4BE2EA2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p>
    <w:p w14:paraId="5B3CC29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501E31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Lưu mapping giữa P4 Key và SAI OID để dùng cho Read/Delete sau này</w:t>
      </w:r>
    </w:p>
    <w:p w14:paraId="7471A0B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p4_oid_mapper_</w:t>
      </w:r>
      <w:r>
        <w:rPr>
          <w:rFonts w:ascii="Consolas" w:hAnsi="Consolas" w:cs="Consolas"/>
          <w:color w:val="666600"/>
          <w:sz w:val="18"/>
          <w:szCs w:val="18"/>
        </w:rPr>
        <w:t>-&gt;</w:t>
      </w:r>
      <w:r>
        <w:rPr>
          <w:rFonts w:ascii="Consolas" w:hAnsi="Consolas" w:cs="Consolas"/>
          <w:color w:val="660066"/>
          <w:sz w:val="18"/>
          <w:szCs w:val="18"/>
        </w:rPr>
        <w:t>SetOid</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rif_oid</w:t>
      </w:r>
      <w:r>
        <w:rPr>
          <w:rFonts w:ascii="Consolas" w:hAnsi="Consolas" w:cs="Consolas"/>
          <w:color w:val="666600"/>
          <w:sz w:val="18"/>
          <w:szCs w:val="18"/>
        </w:rPr>
        <w:t>);</w:t>
      </w:r>
    </w:p>
    <w:p w14:paraId="462FE25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6600"/>
          <w:sz w:val="18"/>
          <w:szCs w:val="18"/>
        </w:rPr>
        <w:t>}</w:t>
      </w:r>
    </w:p>
    <w:p w14:paraId="360A739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op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"DEL"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A00BE0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880000"/>
          <w:sz w:val="18"/>
          <w:szCs w:val="18"/>
        </w:rPr>
        <w:t>// CRUD: Delete</w:t>
      </w:r>
    </w:p>
    <w:p w14:paraId="19879E9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rif_oid </w:t>
      </w:r>
      <w:r>
        <w:rPr>
          <w:rFonts w:ascii="Consolas" w:hAnsi="Consolas" w:cs="Consolas"/>
          <w:color w:val="666600"/>
          <w:sz w:val="18"/>
          <w:szCs w:val="18"/>
        </w:rPr>
        <w:t>=</w:t>
      </w:r>
      <w:r>
        <w:rPr>
          <w:rFonts w:ascii="Consolas" w:hAnsi="Consolas" w:cs="Consolas"/>
          <w:color w:val="000000"/>
          <w:sz w:val="18"/>
          <w:szCs w:val="18"/>
        </w:rPr>
        <w:t xml:space="preserve"> p4_oid_mapper_</w:t>
      </w:r>
      <w:r>
        <w:rPr>
          <w:rFonts w:ascii="Consolas" w:hAnsi="Consolas" w:cs="Consolas"/>
          <w:color w:val="666600"/>
          <w:sz w:val="18"/>
          <w:szCs w:val="18"/>
        </w:rPr>
        <w:t>-&gt;</w:t>
      </w:r>
      <w:r>
        <w:rPr>
          <w:rFonts w:ascii="Consolas" w:hAnsi="Consolas" w:cs="Consolas"/>
          <w:color w:val="660066"/>
          <w:sz w:val="18"/>
          <w:szCs w:val="18"/>
        </w:rPr>
        <w:t>GetOid</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p>
    <w:p w14:paraId="02DAC9B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sai_router_intf_api</w:t>
      </w:r>
      <w:r>
        <w:rPr>
          <w:rFonts w:ascii="Consolas" w:hAnsi="Consolas" w:cs="Consolas"/>
          <w:color w:val="666600"/>
          <w:sz w:val="18"/>
          <w:szCs w:val="18"/>
        </w:rPr>
        <w:t>-&gt;</w:t>
      </w:r>
      <w:r>
        <w:rPr>
          <w:rFonts w:ascii="Consolas" w:hAnsi="Consolas" w:cs="Consolas"/>
          <w:color w:val="000000"/>
          <w:sz w:val="18"/>
          <w:szCs w:val="18"/>
        </w:rPr>
        <w:t>remove_router_interface</w:t>
      </w:r>
      <w:r>
        <w:rPr>
          <w:rFonts w:ascii="Consolas" w:hAnsi="Consolas" w:cs="Consolas"/>
          <w:color w:val="666600"/>
          <w:sz w:val="18"/>
          <w:szCs w:val="18"/>
        </w:rPr>
        <w:t>(</w:t>
      </w:r>
      <w:r>
        <w:rPr>
          <w:rFonts w:ascii="Consolas" w:hAnsi="Consolas" w:cs="Consolas"/>
          <w:color w:val="000000"/>
          <w:sz w:val="18"/>
          <w:szCs w:val="18"/>
        </w:rPr>
        <w:t>rif_oid</w:t>
      </w:r>
      <w:r>
        <w:rPr>
          <w:rFonts w:ascii="Consolas" w:hAnsi="Consolas" w:cs="Consolas"/>
          <w:color w:val="666600"/>
          <w:sz w:val="18"/>
          <w:szCs w:val="18"/>
        </w:rPr>
        <w:t>);</w:t>
      </w:r>
    </w:p>
    <w:p w14:paraId="1E7A1FD2"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r>
        <w:rPr>
          <w:rFonts w:ascii="Consolas" w:hAnsi="Consolas" w:cs="Consolas"/>
          <w:color w:val="666600"/>
          <w:sz w:val="18"/>
          <w:szCs w:val="18"/>
        </w:rPr>
        <w:t>}</w:t>
      </w:r>
    </w:p>
    <w:p w14:paraId="4E236BB2"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731546"/>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1355F7B9" w14:textId="7987B59D" w:rsidR="00FD3E5E" w:rsidRPr="00FD3E5E" w:rsidRDefault="00FD3E5E" w:rsidP="00FD3E5E">
      <w:pPr>
        <w:spacing w:after="60" w:line="276" w:lineRule="auto"/>
      </w:pPr>
    </w:p>
    <w:p w14:paraId="640D3B2A" w14:textId="4C43E627" w:rsidR="00FD3E5E" w:rsidRPr="00FD3E5E" w:rsidRDefault="00FD3E5E" w:rsidP="005B5336">
      <w:pPr>
        <w:pStyle w:val="Heading4"/>
      </w:pPr>
      <w:r w:rsidRPr="00FD3E5E">
        <w:t>Kịch bản xử lý sự kiện vật lý (Link Up/Down)</w:t>
      </w:r>
    </w:p>
    <w:p w14:paraId="6AA3949E" w14:textId="77777777" w:rsidR="00FD3E5E" w:rsidRPr="00FD3E5E" w:rsidRDefault="00FD3E5E" w:rsidP="005B5336">
      <w:pPr>
        <w:pStyle w:val="tritmnormal"/>
      </w:pPr>
      <w:r w:rsidRPr="00FD3E5E">
        <w:t>Khác với CRUD (luồng từ trên xuống), sự kiện Link Up/Down là luồng từ dưới lên (Bottom-up). Kịch bản này kiểm chứng độ nhạy của hệ thống khi trạng thái vật lý thay đổi và khả năng lan truyền sự kiện đó lên các lớp ứng dụng (như BGP để rút lại route).</w:t>
      </w:r>
    </w:p>
    <w:p w14:paraId="208973DA" w14:textId="77777777" w:rsidR="00FD3E5E" w:rsidRPr="00FD3E5E" w:rsidRDefault="00FD3E5E" w:rsidP="005B5336">
      <w:pPr>
        <w:pStyle w:val="items"/>
      </w:pPr>
      <w:r w:rsidRPr="00FD3E5E">
        <w:t>Cơ chế:</w:t>
      </w:r>
    </w:p>
    <w:p w14:paraId="542E2EBD" w14:textId="77777777" w:rsidR="00FD3E5E" w:rsidRPr="00FD3E5E" w:rsidRDefault="00FD3E5E" w:rsidP="00CA22F9">
      <w:pPr>
        <w:pStyle w:val="items"/>
        <w:numPr>
          <w:ilvl w:val="1"/>
          <w:numId w:val="4"/>
        </w:numPr>
      </w:pPr>
      <w:r w:rsidRPr="00FD3E5E">
        <w:t>ASIC phát hiện thay đổi tín hiệu, gửi ngắt (interrupt) cho SDK.</w:t>
      </w:r>
    </w:p>
    <w:p w14:paraId="0AC3D983" w14:textId="77777777" w:rsidR="00FD3E5E" w:rsidRPr="00FD3E5E" w:rsidRDefault="00FD3E5E" w:rsidP="00CA22F9">
      <w:pPr>
        <w:pStyle w:val="items"/>
        <w:numPr>
          <w:ilvl w:val="1"/>
          <w:numId w:val="4"/>
        </w:numPr>
      </w:pPr>
      <w:r w:rsidRPr="00FD3E5E">
        <w:t>syncd nhận callback từ SDK, cập nhật trạng thái OPER_STATUS vào STATE_DB (Redis DB số 6).</w:t>
      </w:r>
    </w:p>
    <w:p w14:paraId="167C29B2" w14:textId="77777777" w:rsidR="00FD3E5E" w:rsidRPr="00FD3E5E" w:rsidRDefault="00FD3E5E" w:rsidP="00CA22F9">
      <w:pPr>
        <w:pStyle w:val="items"/>
        <w:numPr>
          <w:ilvl w:val="1"/>
          <w:numId w:val="4"/>
        </w:numPr>
      </w:pPr>
      <w:r w:rsidRPr="00FD3E5E">
        <w:t>PortsOrch trong orchagent nhận thông báo từ STATE_DB và cập nhật lại trạng thái hệ thống (ví dụ: cập nhật lại các Route liên quan).</w:t>
      </w:r>
    </w:p>
    <w:p w14:paraId="3458407F" w14:textId="77777777" w:rsidR="00FD3E5E" w:rsidRPr="00FD3E5E" w:rsidRDefault="00FD3E5E" w:rsidP="005B5336">
      <w:pPr>
        <w:pStyle w:val="items"/>
      </w:pPr>
      <w:r w:rsidRPr="00FD3E5E">
        <w:t>Minh họa logic (sonic-swss):</w:t>
      </w:r>
    </w:p>
    <w:p w14:paraId="38AF0FC5" w14:textId="77777777" w:rsidR="00FD3E5E" w:rsidRDefault="00FD3E5E" w:rsidP="005B5336">
      <w:pPr>
        <w:pStyle w:val="tritmnormal"/>
      </w:pPr>
      <w:r w:rsidRPr="00FD3E5E">
        <w:t>Trong portsorch.cpp, hệ thống lắng nghe sự kiện thay đổi trạng thái cổng:</w:t>
      </w:r>
    </w:p>
    <w:p w14:paraId="0C59497A" w14:textId="797EE6C6" w:rsidR="00043C72" w:rsidRPr="00FD3E5E" w:rsidRDefault="003F310B" w:rsidP="003F310B">
      <w:pPr>
        <w:pStyle w:val="Caption"/>
        <w:jc w:val="left"/>
      </w:pPr>
      <w:bookmarkStart w:id="20" w:name="_Toc225755409"/>
      <w:r>
        <w:t xml:space="preserve">Bảng </w:t>
      </w:r>
      <w:r>
        <w:fldChar w:fldCharType="begin"/>
      </w:r>
      <w:r>
        <w:instrText xml:space="preserve"> SEQ Bảng \* ARABIC </w:instrText>
      </w:r>
      <w:r>
        <w:fldChar w:fldCharType="separate"/>
      </w:r>
      <w:r w:rsidR="00F11866">
        <w:rPr>
          <w:noProof/>
        </w:rPr>
        <w:t>6</w:t>
      </w:r>
      <w:r>
        <w:fldChar w:fldCharType="end"/>
      </w:r>
      <w:r>
        <w:t>: Lắng nghe sự kiện thay đổi trạng thái cổng</w:t>
      </w:r>
      <w:bookmarkEnd w:id="20"/>
    </w:p>
    <w:p w14:paraId="02F5AED1" w14:textId="5864885D" w:rsidR="004E7E3C" w:rsidRDefault="00043C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w:t>
      </w:r>
      <w:r w:rsidR="004E7E3C">
        <w:rPr>
          <w:rFonts w:ascii="Consolas" w:hAnsi="Consolas" w:cs="Consolas"/>
          <w:sz w:val="18"/>
          <w:szCs w:val="18"/>
        </w:rPr>
        <w:t xml:space="preserve">1. </w:t>
      </w:r>
      <w:r w:rsidR="004E7E3C">
        <w:rPr>
          <w:rFonts w:ascii="Consolas" w:hAnsi="Consolas" w:cs="Consolas"/>
          <w:color w:val="880000"/>
          <w:sz w:val="18"/>
          <w:szCs w:val="18"/>
        </w:rPr>
        <w:t>/* File: sonic-swss/orchagent/portsorch.cpp */</w:t>
      </w:r>
    </w:p>
    <w:p w14:paraId="264043B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lastRenderedPageBreak/>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PortsOrch</w:t>
      </w:r>
      <w:r>
        <w:rPr>
          <w:rFonts w:ascii="Consolas" w:hAnsi="Consolas" w:cs="Consolas"/>
          <w:color w:val="666600"/>
          <w:sz w:val="18"/>
          <w:szCs w:val="18"/>
        </w:rPr>
        <w:t>::</w:t>
      </w:r>
      <w:r>
        <w:rPr>
          <w:rFonts w:ascii="Consolas" w:hAnsi="Consolas" w:cs="Consolas"/>
          <w:color w:val="000000"/>
          <w:sz w:val="18"/>
          <w:szCs w:val="18"/>
        </w:rPr>
        <w:t>doPortTask</w:t>
      </w:r>
      <w:r>
        <w:rPr>
          <w:rFonts w:ascii="Consolas" w:hAnsi="Consolas" w:cs="Consolas"/>
          <w:color w:val="666600"/>
          <w:sz w:val="18"/>
          <w:szCs w:val="18"/>
        </w:rPr>
        <w:t>(</w:t>
      </w:r>
      <w:r>
        <w:rPr>
          <w:rFonts w:ascii="Consolas" w:hAnsi="Consolas" w:cs="Consolas"/>
          <w:color w:val="660066"/>
          <w:sz w:val="18"/>
          <w:szCs w:val="18"/>
        </w:rPr>
        <w:t>Consumer</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consumer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A72C1BE"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w:t>
      </w:r>
    </w:p>
    <w:p w14:paraId="6F7F3C9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field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"oper_status"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F451B6A"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Nhận sự kiện Link State thay đổi</w:t>
      </w:r>
    </w:p>
    <w:p w14:paraId="19399D5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bool</w:t>
      </w:r>
      <w:r>
        <w:rPr>
          <w:rFonts w:ascii="Consolas" w:hAnsi="Consolas" w:cs="Consolas"/>
          <w:color w:val="000000"/>
          <w:sz w:val="18"/>
          <w:szCs w:val="18"/>
        </w:rPr>
        <w:t xml:space="preserve"> isUp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"up"</w:t>
      </w:r>
      <w:r>
        <w:rPr>
          <w:rFonts w:ascii="Consolas" w:hAnsi="Consolas" w:cs="Consolas"/>
          <w:color w:val="666600"/>
          <w:sz w:val="18"/>
          <w:szCs w:val="18"/>
        </w:rPr>
        <w:t>);</w:t>
      </w:r>
    </w:p>
    <w:p w14:paraId="5255880A"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3650D062"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Cập nhật trạng thái nội bộ</w:t>
      </w:r>
    </w:p>
    <w:p w14:paraId="555716E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m_portList</w:t>
      </w:r>
      <w:r>
        <w:rPr>
          <w:rFonts w:ascii="Consolas" w:hAnsi="Consolas" w:cs="Consolas"/>
          <w:color w:val="666600"/>
          <w:sz w:val="18"/>
          <w:szCs w:val="18"/>
        </w:rPr>
        <w:t>[</w:t>
      </w:r>
      <w:r>
        <w:rPr>
          <w:rFonts w:ascii="Consolas" w:hAnsi="Consolas" w:cs="Consolas"/>
          <w:color w:val="000088"/>
          <w:sz w:val="18"/>
          <w:szCs w:val="18"/>
        </w:rPr>
        <w:t>alias</w:t>
      </w:r>
      <w:r>
        <w:rPr>
          <w:rFonts w:ascii="Consolas" w:hAnsi="Consolas" w:cs="Consolas"/>
          <w:color w:val="666600"/>
          <w:sz w:val="18"/>
          <w:szCs w:val="18"/>
        </w:rPr>
        <w:t>].</w:t>
      </w:r>
      <w:r>
        <w:rPr>
          <w:rFonts w:ascii="Consolas" w:hAnsi="Consolas" w:cs="Consolas"/>
          <w:color w:val="000000"/>
          <w:sz w:val="18"/>
          <w:szCs w:val="18"/>
        </w:rPr>
        <w:t xml:space="preserve">m_operStatus </w:t>
      </w:r>
      <w:r>
        <w:rPr>
          <w:rFonts w:ascii="Consolas" w:hAnsi="Consolas" w:cs="Consolas"/>
          <w:color w:val="666600"/>
          <w:sz w:val="18"/>
          <w:szCs w:val="18"/>
        </w:rPr>
        <w:t>=</w:t>
      </w:r>
      <w:r>
        <w:rPr>
          <w:rFonts w:ascii="Consolas" w:hAnsi="Consolas" w:cs="Consolas"/>
          <w:color w:val="000000"/>
          <w:sz w:val="18"/>
          <w:szCs w:val="18"/>
        </w:rPr>
        <w:t xml:space="preserve"> isUp</w:t>
      </w:r>
      <w:r>
        <w:rPr>
          <w:rFonts w:ascii="Consolas" w:hAnsi="Consolas" w:cs="Consolas"/>
          <w:color w:val="666600"/>
          <w:sz w:val="18"/>
          <w:szCs w:val="18"/>
        </w:rPr>
        <w:t>;</w:t>
      </w:r>
    </w:p>
    <w:p w14:paraId="09161A2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2FF4E35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Thông báo cho các thành phần khác (ví dụ: gỡ bỏ route nếu link down)</w:t>
      </w:r>
    </w:p>
    <w:p w14:paraId="60C15BE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g_routeOrch</w:t>
      </w:r>
      <w:r>
        <w:rPr>
          <w:rFonts w:ascii="Consolas" w:hAnsi="Consolas" w:cs="Consolas"/>
          <w:color w:val="666600"/>
          <w:sz w:val="18"/>
          <w:szCs w:val="18"/>
        </w:rPr>
        <w:t>-&gt;</w:t>
      </w:r>
      <w:r>
        <w:rPr>
          <w:rFonts w:ascii="Consolas" w:hAnsi="Consolas" w:cs="Consolas"/>
          <w:color w:val="000000"/>
          <w:sz w:val="18"/>
          <w:szCs w:val="18"/>
        </w:rPr>
        <w:t>updateInterfaceStatus</w:t>
      </w:r>
      <w:r>
        <w:rPr>
          <w:rFonts w:ascii="Consolas" w:hAnsi="Consolas" w:cs="Consolas"/>
          <w:color w:val="666600"/>
          <w:sz w:val="18"/>
          <w:szCs w:val="18"/>
        </w:rPr>
        <w:t>(</w:t>
      </w:r>
      <w:r>
        <w:rPr>
          <w:rFonts w:ascii="Consolas" w:hAnsi="Consolas" w:cs="Consolas"/>
          <w:color w:val="000088"/>
          <w:sz w:val="18"/>
          <w:szCs w:val="18"/>
        </w:rPr>
        <w:t>alias</w:t>
      </w:r>
      <w:r>
        <w:rPr>
          <w:rFonts w:ascii="Consolas" w:hAnsi="Consolas" w:cs="Consolas"/>
          <w:color w:val="666600"/>
          <w:sz w:val="18"/>
          <w:szCs w:val="18"/>
        </w:rPr>
        <w:t>,</w:t>
      </w:r>
      <w:r>
        <w:rPr>
          <w:rFonts w:ascii="Consolas" w:hAnsi="Consolas" w:cs="Consolas"/>
          <w:color w:val="000000"/>
          <w:sz w:val="18"/>
          <w:szCs w:val="18"/>
        </w:rPr>
        <w:t xml:space="preserve"> isUp</w:t>
      </w:r>
      <w:r>
        <w:rPr>
          <w:rFonts w:ascii="Consolas" w:hAnsi="Consolas" w:cs="Consolas"/>
          <w:color w:val="666600"/>
          <w:sz w:val="18"/>
          <w:szCs w:val="18"/>
        </w:rPr>
        <w:t>);</w:t>
      </w:r>
    </w:p>
    <w:p w14:paraId="74EFF06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33E69BCD"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30F3CF0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0277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604353D0" w14:textId="77777777" w:rsidR="00FD3E5E" w:rsidRPr="00FD3E5E" w:rsidRDefault="00FD3E5E" w:rsidP="005B5336">
      <w:pPr>
        <w:pStyle w:val="tritmnormal"/>
      </w:pPr>
      <w:r w:rsidRPr="00FD3E5E">
        <w:t>Việc kiểm thử thành công kịch bản này đảm bảo rằng hệ thống "nhận thức" được môi trường vật lý.</w:t>
      </w:r>
    </w:p>
    <w:p w14:paraId="11F33CE4" w14:textId="7F7F2174" w:rsidR="00FD3E5E" w:rsidRPr="00FD3E5E" w:rsidRDefault="00FD3E5E" w:rsidP="005B5336">
      <w:pPr>
        <w:pStyle w:val="Heading4"/>
      </w:pPr>
      <w:r w:rsidRPr="00FD3E5E">
        <w:t>Kịch bản biến động định tuyến (Route Churn)</w:t>
      </w:r>
    </w:p>
    <w:p w14:paraId="3B73A0A4" w14:textId="77777777" w:rsidR="00FD3E5E" w:rsidRPr="00FD3E5E" w:rsidRDefault="00FD3E5E" w:rsidP="005B5336">
      <w:pPr>
        <w:pStyle w:val="tritmnormal"/>
      </w:pPr>
      <w:r w:rsidRPr="00FD3E5E">
        <w:t>Đây là kịch bản Stress Test quan trọng nhất. Hệ thống được bơm liên tục hàng nghìn route (ví dụ: 10.000 routes/phút) để mô phỏng sự cố mạng ("flapping"). Mục tiêu là đánh giá xem RouteOrch và lớp sairedis có bị nghẽn (bottleneck) hay không.</w:t>
      </w:r>
    </w:p>
    <w:p w14:paraId="5DE674B0" w14:textId="77777777" w:rsidR="00FD3E5E" w:rsidRPr="00FD3E5E" w:rsidRDefault="00FD3E5E" w:rsidP="005B5336">
      <w:pPr>
        <w:pStyle w:val="items"/>
      </w:pPr>
      <w:r w:rsidRPr="00FD3E5E">
        <w:rPr>
          <w:b/>
          <w:bCs/>
        </w:rPr>
        <w:t>Cơ chế Bulk API:</w:t>
      </w:r>
      <w:r w:rsidRPr="00FD3E5E">
        <w:t xml:space="preserve"> Để xử lý tốc độ cao, SONiC và SAI hỗ trợ bulk_create_route_entry. Thay vì gửi 1000 lệnh riêng lẻ, orchagent gom nhóm và gửi 1 lệnh chứa 1000 routes xuống syncd.</w:t>
      </w:r>
    </w:p>
    <w:p w14:paraId="6D177E38" w14:textId="6BACB469" w:rsidR="00FD3E5E" w:rsidRPr="00FD3E5E" w:rsidRDefault="00FD3E5E" w:rsidP="005B5336">
      <w:pPr>
        <w:pStyle w:val="items"/>
      </w:pPr>
      <w:r w:rsidRPr="00FD3E5E">
        <w:rPr>
          <w:b/>
          <w:bCs/>
        </w:rPr>
        <w:t>Đánh giá:</w:t>
      </w:r>
      <w:r w:rsidRPr="00FD3E5E">
        <w:t xml:space="preserve"> Nếu thời gian hội tụ (Convergence Time) tăng tuyến tính và không có hiện tượng mất gói tin điều khiển, hệ thống đạt yêu cầu.</w:t>
      </w:r>
    </w:p>
    <w:p w14:paraId="395214F8" w14:textId="78622507" w:rsidR="00FD3E5E" w:rsidRPr="00FD3E5E" w:rsidRDefault="00FD3E5E" w:rsidP="00BE03C1">
      <w:pPr>
        <w:pStyle w:val="Heading4"/>
      </w:pPr>
      <w:r w:rsidRPr="00FD3E5E">
        <w:t>Kịch bản cập nhật ACL (ACL Update)</w:t>
      </w:r>
    </w:p>
    <w:p w14:paraId="1CFB33DB" w14:textId="77777777" w:rsidR="00FD3E5E" w:rsidRPr="00FD3E5E" w:rsidRDefault="00FD3E5E" w:rsidP="00BE03C1">
      <w:pPr>
        <w:pStyle w:val="tritmnormal"/>
      </w:pPr>
      <w:r w:rsidRPr="00FD3E5E">
        <w:t>Kịch bản này kiểm chứng tính năng cập nhật chính sách an ninh mà không làm gián đoạn luồng traffic hợp lệ (Hitless Update).</w:t>
      </w:r>
    </w:p>
    <w:p w14:paraId="6C011027" w14:textId="77777777" w:rsidR="00FD3E5E" w:rsidRPr="00FD3E5E" w:rsidRDefault="00FD3E5E" w:rsidP="00BE03C1">
      <w:pPr>
        <w:pStyle w:val="items"/>
      </w:pPr>
      <w:r w:rsidRPr="00FD3E5E">
        <w:rPr>
          <w:b/>
          <w:bCs/>
        </w:rPr>
        <w:t>Thách thức:</w:t>
      </w:r>
      <w:r w:rsidRPr="00FD3E5E">
        <w:t xml:space="preserve"> Khi sửa đổi một bảng ACL (ví dụ: thêm rule ưu tiên cao hơn), hệ thống không được phép xóa toàn bộ bảng rồi tạo lại (gây ra khoảng hở bảo mật).</w:t>
      </w:r>
    </w:p>
    <w:p w14:paraId="7FD59FD3" w14:textId="77777777" w:rsidR="00FD3E5E" w:rsidRPr="00FD3E5E" w:rsidRDefault="00FD3E5E" w:rsidP="00BE03C1">
      <w:pPr>
        <w:pStyle w:val="items"/>
      </w:pPr>
      <w:r w:rsidRPr="00FD3E5E">
        <w:rPr>
          <w:b/>
          <w:bCs/>
        </w:rPr>
        <w:t>Giải pháp trong PINS:</w:t>
      </w:r>
      <w:r w:rsidRPr="00FD3E5E">
        <w:t xml:space="preserve"> AclRuleManager sử dụng cơ chế so sánh sai biệt (Diff). Nó chỉ cập nhật những rule thay đổi hoặc sử dụng tính năng set_acl_entry_attribute để sửa đổi hành động tại chỗ (In-place update).</w:t>
      </w:r>
    </w:p>
    <w:p w14:paraId="41616500" w14:textId="77777777" w:rsidR="00FD3E5E" w:rsidRPr="003F310B" w:rsidRDefault="00FD3E5E" w:rsidP="00BE03C1">
      <w:pPr>
        <w:pStyle w:val="items"/>
      </w:pPr>
      <w:r w:rsidRPr="00FD3E5E">
        <w:rPr>
          <w:b/>
          <w:bCs/>
        </w:rPr>
        <w:t>Minh họa mã nguồn (sonic-pins):</w:t>
      </w:r>
    </w:p>
    <w:p w14:paraId="72658A1C" w14:textId="08A45693" w:rsidR="003F310B" w:rsidRPr="00FD3E5E" w:rsidRDefault="00AD4C14" w:rsidP="00AD4C14">
      <w:pPr>
        <w:pStyle w:val="Caption"/>
        <w:jc w:val="left"/>
      </w:pPr>
      <w:bookmarkStart w:id="21" w:name="_Toc225755410"/>
      <w:r>
        <w:t xml:space="preserve">Bảng </w:t>
      </w:r>
      <w:r>
        <w:fldChar w:fldCharType="begin"/>
      </w:r>
      <w:r>
        <w:instrText xml:space="preserve"> SEQ Bảng \* ARABIC </w:instrText>
      </w:r>
      <w:r>
        <w:fldChar w:fldCharType="separate"/>
      </w:r>
      <w:r w:rsidR="00F11866">
        <w:rPr>
          <w:noProof/>
        </w:rPr>
        <w:t>7</w:t>
      </w:r>
      <w:r>
        <w:fldChar w:fldCharType="end"/>
      </w:r>
      <w:r>
        <w:t>: Cập nhật ACL</w:t>
      </w:r>
      <w:bookmarkEnd w:id="21"/>
    </w:p>
    <w:p w14:paraId="7C919E2C" w14:textId="4D6737CD"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File: sonic-pins/p4orch/acl_rule_manager.cpp */</w:t>
      </w:r>
    </w:p>
    <w:p w14:paraId="796DF3C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AclRuleManager</w:t>
      </w:r>
      <w:r>
        <w:rPr>
          <w:rFonts w:ascii="Consolas" w:hAnsi="Consolas" w:cs="Consolas"/>
          <w:color w:val="666600"/>
          <w:sz w:val="18"/>
          <w:szCs w:val="18"/>
        </w:rPr>
        <w:t>::</w:t>
      </w:r>
      <w:r>
        <w:rPr>
          <w:rFonts w:ascii="Consolas" w:hAnsi="Consolas" w:cs="Consolas"/>
          <w:color w:val="660066"/>
          <w:sz w:val="18"/>
          <w:szCs w:val="18"/>
        </w:rPr>
        <w:t>UpdateAclRule</w:t>
      </w:r>
      <w:r>
        <w:rPr>
          <w:rFonts w:ascii="Consolas" w:hAnsi="Consolas" w:cs="Consolas"/>
          <w:color w:val="666600"/>
          <w:sz w:val="18"/>
          <w:szCs w:val="18"/>
        </w:rPr>
        <w:t>(</w:t>
      </w:r>
    </w:p>
    <w:p w14:paraId="0A2DBB1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rule_key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P4AclRule</w:t>
      </w:r>
      <w:r>
        <w:rPr>
          <w:rFonts w:ascii="Consolas" w:hAnsi="Consolas" w:cs="Consolas"/>
          <w:color w:val="666600"/>
          <w:sz w:val="18"/>
          <w:szCs w:val="18"/>
        </w:rPr>
        <w:t>&amp;</w:t>
      </w:r>
      <w:r>
        <w:rPr>
          <w:rFonts w:ascii="Consolas" w:hAnsi="Consolas" w:cs="Consolas"/>
          <w:color w:val="000000"/>
          <w:sz w:val="18"/>
          <w:szCs w:val="18"/>
        </w:rPr>
        <w:t xml:space="preserve"> new_rule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76F11D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1B0C063A"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Lấy OID của rule hiện tại</w:t>
      </w:r>
    </w:p>
    <w:p w14:paraId="37579D7D"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entry_oid </w:t>
      </w:r>
      <w:r>
        <w:rPr>
          <w:rFonts w:ascii="Consolas" w:hAnsi="Consolas" w:cs="Consolas"/>
          <w:color w:val="666600"/>
          <w:sz w:val="18"/>
          <w:szCs w:val="18"/>
        </w:rPr>
        <w:t>=</w:t>
      </w:r>
      <w:r>
        <w:rPr>
          <w:rFonts w:ascii="Consolas" w:hAnsi="Consolas" w:cs="Consolas"/>
          <w:color w:val="000000"/>
          <w:sz w:val="18"/>
          <w:szCs w:val="18"/>
        </w:rPr>
        <w:t xml:space="preserve"> p4_oid_mapper_</w:t>
      </w:r>
      <w:r>
        <w:rPr>
          <w:rFonts w:ascii="Consolas" w:hAnsi="Consolas" w:cs="Consolas"/>
          <w:color w:val="666600"/>
          <w:sz w:val="18"/>
          <w:szCs w:val="18"/>
        </w:rPr>
        <w:t>-&gt;</w:t>
      </w:r>
      <w:r>
        <w:rPr>
          <w:rFonts w:ascii="Consolas" w:hAnsi="Consolas" w:cs="Consolas"/>
          <w:color w:val="660066"/>
          <w:sz w:val="18"/>
          <w:szCs w:val="18"/>
        </w:rPr>
        <w:t>GetOid</w:t>
      </w:r>
      <w:r>
        <w:rPr>
          <w:rFonts w:ascii="Consolas" w:hAnsi="Consolas" w:cs="Consolas"/>
          <w:color w:val="666600"/>
          <w:sz w:val="18"/>
          <w:szCs w:val="18"/>
        </w:rPr>
        <w:t>(</w:t>
      </w:r>
      <w:r>
        <w:rPr>
          <w:rFonts w:ascii="Consolas" w:hAnsi="Consolas" w:cs="Consolas"/>
          <w:color w:val="000000"/>
          <w:sz w:val="18"/>
          <w:szCs w:val="18"/>
        </w:rPr>
        <w:t>rule_key</w:t>
      </w:r>
      <w:r>
        <w:rPr>
          <w:rFonts w:ascii="Consolas" w:hAnsi="Consolas" w:cs="Consolas"/>
          <w:color w:val="666600"/>
          <w:sz w:val="18"/>
          <w:szCs w:val="18"/>
        </w:rPr>
        <w:t>);</w:t>
      </w:r>
    </w:p>
    <w:p w14:paraId="374183A7"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67645CD5"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So sánh Action cũ và mới</w:t>
      </w:r>
    </w:p>
    <w:p w14:paraId="104A35F1"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new_rule</w:t>
      </w:r>
      <w:r>
        <w:rPr>
          <w:rFonts w:ascii="Consolas" w:hAnsi="Consolas" w:cs="Consolas"/>
          <w:color w:val="666600"/>
          <w:sz w:val="18"/>
          <w:szCs w:val="18"/>
        </w:rPr>
        <w:t>.</w:t>
      </w:r>
      <w:r>
        <w:rPr>
          <w:rFonts w:ascii="Consolas" w:hAnsi="Consolas" w:cs="Consolas"/>
          <w:color w:val="000000"/>
          <w:sz w:val="18"/>
          <w:szCs w:val="18"/>
        </w:rPr>
        <w:t xml:space="preserve">action </w:t>
      </w:r>
      <w:r>
        <w:rPr>
          <w:rFonts w:ascii="Consolas" w:hAnsi="Consolas" w:cs="Consolas"/>
          <w:color w:val="666600"/>
          <w:sz w:val="18"/>
          <w:szCs w:val="18"/>
        </w:rPr>
        <w:t>!=</w:t>
      </w:r>
      <w:r>
        <w:rPr>
          <w:rFonts w:ascii="Consolas" w:hAnsi="Consolas" w:cs="Consolas"/>
          <w:color w:val="000000"/>
          <w:sz w:val="18"/>
          <w:szCs w:val="18"/>
        </w:rPr>
        <w:t xml:space="preserve"> old_rule</w:t>
      </w:r>
      <w:r>
        <w:rPr>
          <w:rFonts w:ascii="Consolas" w:hAnsi="Consolas" w:cs="Consolas"/>
          <w:color w:val="666600"/>
          <w:sz w:val="18"/>
          <w:szCs w:val="18"/>
        </w:rPr>
        <w:t>.</w:t>
      </w:r>
      <w:r>
        <w:rPr>
          <w:rFonts w:ascii="Consolas" w:hAnsi="Consolas" w:cs="Consolas"/>
          <w:color w:val="000000"/>
          <w:sz w:val="18"/>
          <w:szCs w:val="18"/>
        </w:rPr>
        <w:t>action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A041ADF"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5A8798F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SAI_ACL_ENTRY_ATTR_ACTION_PACKET_ACTION</w:t>
      </w:r>
      <w:r>
        <w:rPr>
          <w:rFonts w:ascii="Consolas" w:hAnsi="Consolas" w:cs="Consolas"/>
          <w:color w:val="666600"/>
          <w:sz w:val="18"/>
          <w:szCs w:val="18"/>
        </w:rPr>
        <w:t>;</w:t>
      </w:r>
    </w:p>
    <w:p w14:paraId="1F03AE78"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s32 </w:t>
      </w:r>
      <w:r>
        <w:rPr>
          <w:rFonts w:ascii="Consolas" w:hAnsi="Consolas" w:cs="Consolas"/>
          <w:color w:val="666600"/>
          <w:sz w:val="18"/>
          <w:szCs w:val="18"/>
        </w:rPr>
        <w:t>=</w:t>
      </w:r>
      <w:r>
        <w:rPr>
          <w:rFonts w:ascii="Consolas" w:hAnsi="Consolas" w:cs="Consolas"/>
          <w:color w:val="000000"/>
          <w:sz w:val="18"/>
          <w:szCs w:val="18"/>
        </w:rPr>
        <w:t xml:space="preserve"> new_rule</w:t>
      </w:r>
      <w:r>
        <w:rPr>
          <w:rFonts w:ascii="Consolas" w:hAnsi="Consolas" w:cs="Consolas"/>
          <w:color w:val="666600"/>
          <w:sz w:val="18"/>
          <w:szCs w:val="18"/>
        </w:rPr>
        <w:t>.</w:t>
      </w:r>
      <w:r>
        <w:rPr>
          <w:rFonts w:ascii="Consolas" w:hAnsi="Consolas" w:cs="Consolas"/>
          <w:color w:val="000000"/>
          <w:sz w:val="18"/>
          <w:szCs w:val="18"/>
        </w:rPr>
        <w:t>action</w:t>
      </w:r>
      <w:r>
        <w:rPr>
          <w:rFonts w:ascii="Consolas" w:hAnsi="Consolas" w:cs="Consolas"/>
          <w:color w:val="666600"/>
          <w:sz w:val="18"/>
          <w:szCs w:val="18"/>
        </w:rPr>
        <w:t>;</w:t>
      </w:r>
    </w:p>
    <w:p w14:paraId="6B4905A9"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p>
    <w:p w14:paraId="6B6B1CF4"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Cập nhật trực tiếp (Atomic Update)</w:t>
      </w:r>
    </w:p>
    <w:p w14:paraId="0742A086"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sai_acl_api</w:t>
      </w:r>
      <w:r>
        <w:rPr>
          <w:rFonts w:ascii="Consolas" w:hAnsi="Consolas" w:cs="Consolas"/>
          <w:color w:val="666600"/>
          <w:sz w:val="18"/>
          <w:szCs w:val="18"/>
        </w:rPr>
        <w:t>-&gt;</w:t>
      </w:r>
      <w:r>
        <w:rPr>
          <w:rFonts w:ascii="Consolas" w:hAnsi="Consolas" w:cs="Consolas"/>
          <w:color w:val="000000"/>
          <w:sz w:val="18"/>
          <w:szCs w:val="18"/>
        </w:rPr>
        <w:t>set_acl_entry_attribute</w:t>
      </w:r>
      <w:r>
        <w:rPr>
          <w:rFonts w:ascii="Consolas" w:hAnsi="Consolas" w:cs="Consolas"/>
          <w:color w:val="666600"/>
          <w:sz w:val="18"/>
          <w:szCs w:val="18"/>
        </w:rPr>
        <w:t>(</w:t>
      </w:r>
      <w:r>
        <w:rPr>
          <w:rFonts w:ascii="Consolas" w:hAnsi="Consolas" w:cs="Consolas"/>
          <w:color w:val="000000"/>
          <w:sz w:val="18"/>
          <w:szCs w:val="18"/>
        </w:rPr>
        <w:t>entry_oid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attr</w:t>
      </w:r>
      <w:r>
        <w:rPr>
          <w:rFonts w:ascii="Consolas" w:hAnsi="Consolas" w:cs="Consolas"/>
          <w:color w:val="666600"/>
          <w:sz w:val="18"/>
          <w:szCs w:val="18"/>
        </w:rPr>
        <w:t>);</w:t>
      </w:r>
    </w:p>
    <w:p w14:paraId="2214ED1A"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6600"/>
          <w:sz w:val="18"/>
          <w:szCs w:val="18"/>
        </w:rPr>
        <w:t>}</w:t>
      </w:r>
    </w:p>
    <w:p w14:paraId="17D8CFAC"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73A3A910"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lastRenderedPageBreak/>
        <w:t xml:space="preserve">18. </w:t>
      </w:r>
      <w:r>
        <w:rPr>
          <w:rFonts w:ascii="Consolas" w:hAnsi="Consolas" w:cs="Consolas"/>
          <w:color w:val="666600"/>
          <w:sz w:val="18"/>
          <w:szCs w:val="18"/>
        </w:rPr>
        <w:t>}</w:t>
      </w:r>
    </w:p>
    <w:p w14:paraId="6899B1C3" w14:textId="77777777" w:rsidR="004E7E3C" w:rsidRDefault="004E7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594042"/>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421DC573" w14:textId="67678193" w:rsidR="00D3391E" w:rsidRPr="00D3391E" w:rsidRDefault="00FD3E5E" w:rsidP="00BE03C1">
      <w:pPr>
        <w:pStyle w:val="tritmnormal"/>
      </w:pPr>
      <w:r w:rsidRPr="00FD3E5E">
        <w:t>Kết quả của kịch bản này khẳng định khả năng điều phối linh hoạt và an toàn của hệ thống trước các thay đổi cấu hình động.</w:t>
      </w:r>
    </w:p>
    <w:p w14:paraId="326AA774" w14:textId="76D1EE1A" w:rsidR="00F150E3" w:rsidRDefault="00F150E3" w:rsidP="00F150E3">
      <w:pPr>
        <w:pStyle w:val="Heading2"/>
        <w:rPr>
          <w:lang w:val="en-US"/>
        </w:rPr>
      </w:pPr>
      <w:bookmarkStart w:id="22" w:name="_Toc225755657"/>
      <w:r w:rsidRPr="00F150E3">
        <w:rPr>
          <w:lang w:val="en-US"/>
        </w:rPr>
        <w:t>Kết quả đánh giá và khoảng trống</w:t>
      </w:r>
      <w:bookmarkEnd w:id="22"/>
    </w:p>
    <w:p w14:paraId="46AD3158" w14:textId="56BD3CD9" w:rsidR="00E628FB" w:rsidRPr="00E628FB" w:rsidRDefault="00E628FB" w:rsidP="00E628FB">
      <w:pPr>
        <w:pStyle w:val="tritmnormal"/>
      </w:pPr>
      <w:r>
        <w:t>Dựa trên dữ liệu thực nghiệm thu được từ chuỗi kịch bản kiểm thử chức năng và chịu tải trọng đã triển khai trong mục 2.3, phần này tập trung phân tích toàn diện hiệu quả hoạt động của phân hệ quản lý giao diện SAI mã nguồn mở. Mục tiêu cốt lõi của việc đánh giá không chỉ dừng lại ở việc xác nhận mức độ tuân thủ chuẩn SAI về mặt ngữ nghĩa (API Correctness), mà quan trọng hơn là định lượng được giới hạn chịu đựng của hệ thống trước các yêu cầu vận hành thực tế. Thông qua việc đối sánh giữa trạng thái lý tưởng và kết quả đo đạc, báo cáo sẽ lần lượt trình bày những điểm đạt được trong việc duy trì tính nhất quán trạng thái đối với các chức năng mạng cơ bản, đồng thời vạch rõ những khoảng trống công nghệ còn tồn tại trong kiến trúc hiện hành. Việc nhận diện chính xác các nút thắt cổ chai về hiệu năng xử lý, độ trễ phản hồi và sự cứng nhắc trong cơ chế ánh xạ đối tượng tại phần này sẽ đóng vai trò là tiền đề thực tiễn quan trọng, làm cơ sở vững chắc cho các đề xuất tối ưu hóa kiến trúc và thuật toán sẽ được xây dựng trong các chương tiếp theo của đề tài.</w:t>
      </w:r>
    </w:p>
    <w:p w14:paraId="40A6CF61" w14:textId="296D272B" w:rsidR="00F150E3" w:rsidRDefault="00F150E3" w:rsidP="00F150E3">
      <w:pPr>
        <w:pStyle w:val="Heading3"/>
      </w:pPr>
      <w:bookmarkStart w:id="23" w:name="_Toc225755658"/>
      <w:r w:rsidRPr="00F150E3">
        <w:t>Điểm đạt/không đạt theo tiêu chí</w:t>
      </w:r>
      <w:bookmarkEnd w:id="23"/>
    </w:p>
    <w:p w14:paraId="4E430144" w14:textId="77777777" w:rsidR="005512A6" w:rsidRDefault="005512A6" w:rsidP="006C63C3">
      <w:pPr>
        <w:pStyle w:val="tritmnormal"/>
      </w:pPr>
      <w:r w:rsidRPr="006C63C3">
        <w:t>Dựa trên các kịch bản thử nghiệm toàn diện được triển khai từ mục 2.3, hệ thống quản lý giao diện SAI mã nguồn mở (bao gồm orchagent, sonic-sairedis và các thành phần mở rộng của PINS) đã thể hiện sự ổn định và tuân thủ chuẩn mực trong phần lớn các tác vụ quản lý mạng cơ bản. Điểm đạt (Pass) nổi bật nhất nằm ở khả năng đảm bảo tính đúng đắn của API (API Correctness) và tính nhất quán trạng thái (State Consistency) đối với các đối tượng cốt lõi. Kết quả thực nghiệm cho thấy quy trình chuyển đổi từ các bảng P4Runtime (APPL_DB) sang các đối tượng SAI (ASIC_DB) hoạt động chính xác 100% cho các chức năng chuyển mạch Lớp 2 và định tuyến Lớp 3 tiêu chuẩn. Các Manager như RouteManager hay AclRuleManager trong PINS đã xử lý thành công việc ánh xạ (mapping) các khóa phức tạp của P4 sang OID của SAI mà không xảy ra hiện tượng rò rỉ bộ nhớ hay xung đột tài nguyên. Đoạn mã dưới đây trong p4orch minh họa logic kiểm tra trạng thái thành công (Pass) khi một rule ACL được đồng bộ xuống phần cứng:</w:t>
      </w:r>
    </w:p>
    <w:p w14:paraId="6B9F8E99" w14:textId="2CFDD305" w:rsidR="00AD4C14" w:rsidRPr="006C63C3" w:rsidRDefault="00564841" w:rsidP="00564841">
      <w:pPr>
        <w:pStyle w:val="Caption"/>
        <w:jc w:val="left"/>
      </w:pPr>
      <w:bookmarkStart w:id="24" w:name="_Toc225755411"/>
      <w:r>
        <w:t xml:space="preserve">Bảng </w:t>
      </w:r>
      <w:r>
        <w:fldChar w:fldCharType="begin"/>
      </w:r>
      <w:r>
        <w:instrText xml:space="preserve"> SEQ Bảng \* ARABIC </w:instrText>
      </w:r>
      <w:r>
        <w:fldChar w:fldCharType="separate"/>
      </w:r>
      <w:r w:rsidR="00F11866">
        <w:rPr>
          <w:noProof/>
        </w:rPr>
        <w:t>8</w:t>
      </w:r>
      <w:r>
        <w:fldChar w:fldCharType="end"/>
      </w:r>
      <w:r>
        <w:t>: Đồng bộ ACL xuống phần cứng</w:t>
      </w:r>
      <w:bookmarkEnd w:id="24"/>
    </w:p>
    <w:p w14:paraId="50E09C7B"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sonic-pins/p4orch/acl_rule_manager.cpp - Minh họa điểm ĐẠT */</w:t>
      </w:r>
    </w:p>
    <w:p w14:paraId="53DFFF89"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AclRuleManager</w:t>
      </w:r>
      <w:r>
        <w:rPr>
          <w:rFonts w:ascii="Consolas" w:hAnsi="Consolas" w:cs="Consolas"/>
          <w:color w:val="666600"/>
          <w:sz w:val="18"/>
          <w:szCs w:val="18"/>
        </w:rPr>
        <w:t>::</w:t>
      </w:r>
      <w:r>
        <w:rPr>
          <w:rFonts w:ascii="Consolas" w:hAnsi="Consolas" w:cs="Consolas"/>
          <w:color w:val="000000"/>
          <w:sz w:val="18"/>
          <w:szCs w:val="18"/>
        </w:rPr>
        <w:t>createAclRule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35B1757"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 (Logic tạo thuộc tính) ...</w:t>
      </w:r>
    </w:p>
    <w:p w14:paraId="689B4603"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27D9C007"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Gọi SAI API</w:t>
      </w:r>
    </w:p>
    <w:p w14:paraId="67A88556"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lastRenderedPageBreak/>
        <w:t xml:space="preserve"> 6. </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sai_acl_api</w:t>
      </w:r>
      <w:r>
        <w:rPr>
          <w:rFonts w:ascii="Consolas" w:hAnsi="Consolas" w:cs="Consolas"/>
          <w:color w:val="666600"/>
          <w:sz w:val="18"/>
          <w:szCs w:val="18"/>
        </w:rPr>
        <w:t>-&gt;</w:t>
      </w:r>
      <w:r>
        <w:rPr>
          <w:rFonts w:ascii="Consolas" w:hAnsi="Consolas" w:cs="Consolas"/>
          <w:color w:val="000000"/>
          <w:sz w:val="18"/>
          <w:szCs w:val="18"/>
        </w:rPr>
        <w:t>create_acl_entry</w:t>
      </w:r>
      <w:r>
        <w:rPr>
          <w:rFonts w:ascii="Consolas" w:hAnsi="Consolas" w:cs="Consolas"/>
          <w:color w:val="666600"/>
          <w:sz w:val="18"/>
          <w:szCs w:val="18"/>
        </w:rPr>
        <w:t>(&amp;</w:t>
      </w:r>
      <w:r>
        <w:rPr>
          <w:rFonts w:ascii="Consolas" w:hAnsi="Consolas" w:cs="Consolas"/>
          <w:color w:val="000000"/>
          <w:sz w:val="18"/>
          <w:szCs w:val="18"/>
        </w:rPr>
        <w:t>entry_oid</w:t>
      </w:r>
      <w:r>
        <w:rPr>
          <w:rFonts w:ascii="Consolas" w:hAnsi="Consolas" w:cs="Consolas"/>
          <w:color w:val="666600"/>
          <w:sz w:val="18"/>
          <w:szCs w:val="18"/>
        </w:rPr>
        <w:t>,</w:t>
      </w:r>
      <w:r>
        <w:rPr>
          <w:rFonts w:ascii="Consolas" w:hAnsi="Consolas" w:cs="Consolas"/>
          <w:color w:val="000000"/>
          <w:sz w:val="18"/>
          <w:szCs w:val="18"/>
        </w:rPr>
        <w:t xml:space="preserve"> switch_oid</w:t>
      </w:r>
      <w:r>
        <w:rPr>
          <w:rFonts w:ascii="Consolas" w:hAnsi="Consolas" w:cs="Consolas"/>
          <w:color w:val="666600"/>
          <w:sz w:val="18"/>
          <w:szCs w:val="18"/>
        </w:rPr>
        <w:t>,</w:t>
      </w:r>
      <w:r>
        <w:rPr>
          <w:rFonts w:ascii="Consolas" w:hAnsi="Consolas" w:cs="Consolas"/>
          <w:color w:val="000000"/>
          <w:sz w:val="18"/>
          <w:szCs w:val="18"/>
        </w:rPr>
        <w:t xml:space="preserve"> attr_count</w:t>
      </w:r>
      <w:r>
        <w:rPr>
          <w:rFonts w:ascii="Consolas" w:hAnsi="Consolas" w:cs="Consolas"/>
          <w:color w:val="666600"/>
          <w:sz w:val="18"/>
          <w:szCs w:val="18"/>
        </w:rPr>
        <w:t>,</w:t>
      </w:r>
      <w:r>
        <w:rPr>
          <w:rFonts w:ascii="Consolas" w:hAnsi="Consolas" w:cs="Consolas"/>
          <w:color w:val="000000"/>
          <w:sz w:val="18"/>
          <w:szCs w:val="18"/>
        </w:rPr>
        <w:t xml:space="preserve"> attr_list</w:t>
      </w:r>
      <w:r>
        <w:rPr>
          <w:rFonts w:ascii="Consolas" w:hAnsi="Consolas" w:cs="Consolas"/>
          <w:color w:val="666600"/>
          <w:sz w:val="18"/>
          <w:szCs w:val="18"/>
        </w:rPr>
        <w:t>);</w:t>
      </w:r>
    </w:p>
    <w:p w14:paraId="4710284E"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51E72009"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Đánh giá kết quả: ĐẠT nếu status là SUCCESS</w:t>
      </w:r>
    </w:p>
    <w:p w14:paraId="2AC4E219"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E2290FA"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Cập nhật mapping và thông báo thành công</w:t>
      </w:r>
    </w:p>
    <w:p w14:paraId="6F20B3FD"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p4_oid_mapper_</w:t>
      </w:r>
      <w:r>
        <w:rPr>
          <w:rFonts w:ascii="Consolas" w:hAnsi="Consolas" w:cs="Consolas"/>
          <w:color w:val="666600"/>
          <w:sz w:val="18"/>
          <w:szCs w:val="18"/>
        </w:rPr>
        <w:t>-&gt;</w:t>
      </w:r>
      <w:r>
        <w:rPr>
          <w:rFonts w:ascii="Consolas" w:hAnsi="Consolas" w:cs="Consolas"/>
          <w:color w:val="000000"/>
          <w:sz w:val="18"/>
          <w:szCs w:val="18"/>
        </w:rPr>
        <w:t>setOid</w:t>
      </w:r>
      <w:r>
        <w:rPr>
          <w:rFonts w:ascii="Consolas" w:hAnsi="Consolas" w:cs="Consolas"/>
          <w:color w:val="666600"/>
          <w:sz w:val="18"/>
          <w:szCs w:val="18"/>
        </w:rPr>
        <w:t>(</w:t>
      </w:r>
      <w:r>
        <w:rPr>
          <w:rFonts w:ascii="Consolas" w:hAnsi="Consolas" w:cs="Consolas"/>
          <w:color w:val="000000"/>
          <w:sz w:val="18"/>
          <w:szCs w:val="18"/>
        </w:rPr>
        <w:t>p4_rule_key</w:t>
      </w:r>
      <w:r>
        <w:rPr>
          <w:rFonts w:ascii="Consolas" w:hAnsi="Consolas" w:cs="Consolas"/>
          <w:color w:val="666600"/>
          <w:sz w:val="18"/>
          <w:szCs w:val="18"/>
        </w:rPr>
        <w:t>,</w:t>
      </w:r>
      <w:r>
        <w:rPr>
          <w:rFonts w:ascii="Consolas" w:hAnsi="Consolas" w:cs="Consolas"/>
          <w:color w:val="000000"/>
          <w:sz w:val="18"/>
          <w:szCs w:val="18"/>
        </w:rPr>
        <w:t xml:space="preserve"> entry_oid</w:t>
      </w:r>
      <w:r>
        <w:rPr>
          <w:rFonts w:ascii="Consolas" w:hAnsi="Consolas" w:cs="Consolas"/>
          <w:color w:val="666600"/>
          <w:sz w:val="18"/>
          <w:szCs w:val="18"/>
        </w:rPr>
        <w:t>);</w:t>
      </w:r>
    </w:p>
    <w:p w14:paraId="54A5E3B3"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7B1D2E5A"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29883B37"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Ghi log lỗi để phân tích điểm KHÔNG ĐẠT</w:t>
      </w:r>
    </w:p>
    <w:p w14:paraId="6A548505"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"Failed to create ACL entry: %s"</w:t>
      </w:r>
      <w:r>
        <w:rPr>
          <w:rFonts w:ascii="Consolas" w:hAnsi="Consolas" w:cs="Consolas"/>
          <w:color w:val="666600"/>
          <w:sz w:val="18"/>
          <w:szCs w:val="18"/>
        </w:rPr>
        <w:t>,</w:t>
      </w:r>
      <w:r>
        <w:rPr>
          <w:rFonts w:ascii="Consolas" w:hAnsi="Consolas" w:cs="Consolas"/>
          <w:color w:val="000000"/>
          <w:sz w:val="18"/>
          <w:szCs w:val="18"/>
        </w:rPr>
        <w:t xml:space="preserve"> sai_serialize_status</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477FFB11"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13CF8462"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1B1668D6"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18. </w:t>
      </w:r>
      <w:r>
        <w:rPr>
          <w:rFonts w:ascii="Consolas" w:hAnsi="Consolas" w:cs="Consolas"/>
          <w:color w:val="666600"/>
          <w:sz w:val="18"/>
          <w:szCs w:val="18"/>
        </w:rPr>
        <w:t>}</w:t>
      </w:r>
    </w:p>
    <w:p w14:paraId="45C0AD4A"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229777"/>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15EE5878" w14:textId="77777777" w:rsidR="005512A6" w:rsidRPr="001A3AC5" w:rsidRDefault="005512A6" w:rsidP="001A3AC5">
      <w:pPr>
        <w:pStyle w:val="tritmnormal"/>
      </w:pPr>
      <w:r w:rsidRPr="001A3AC5">
        <w:t>Về mặt hiệu năng và khả năng chịu tải, hệ thống cũng đạt yêu cầu trong các kịch bản vận hành thông thường của Trung tâm dữ liệu. Cơ chế Producer-Consumer của Redis kết hợp với khả năng xử lý theo lô (Batching) của Orchagent cho phép hệ thống duy trì thời gian hội tụ thấp ngay cả khi số lượng tuyến (routes) lên tới hàng chục nghìn. Hình ảnh giám sát luồng dữ liệu cho thấy syncd tiêu thụ tài nguyên CPU ở mức chấp nhận được và không tạo ra độ trễ đáng kể trong việc ghi xuống thanh ghi ASIC. Đặc biệt, tính năng "Warm Restart" hoạt động hoàn hảo: khi khởi động lại tiến trình docker p4rt, toàn bộ trạng thái trong ASIC_DB được bảo toàn và không gây gián đoạn gói tin trên mặt phẳng dữ liệu (Data Plane). Đây là một tiêu chí quan trọng đánh dấu sự trưởng thành của giải pháp cho môi trường sản xuất.</w:t>
      </w:r>
    </w:p>
    <w:p w14:paraId="73C4A5DE" w14:textId="70D0943A" w:rsidR="005512A6" w:rsidRPr="001A3AC5" w:rsidRDefault="005512A6" w:rsidP="001A3AC5">
      <w:pPr>
        <w:pStyle w:val="tritmnormal"/>
      </w:pPr>
      <w:r w:rsidRPr="001A3AC5">
        <w:t xml:space="preserve">Tuy nhiên, quá trình đánh giá cũng chỉ ra những </w:t>
      </w:r>
      <w:r w:rsidR="00CF6318" w:rsidRPr="001A3AC5">
        <w:t>đ</w:t>
      </w:r>
      <w:r w:rsidRPr="001A3AC5">
        <w:t xml:space="preserve">iểm không đạt (Fail) và các hạn chế cần khắc phục, đặc biệt khi mở rộng sang các tính năng SDN nâng cao. Điểm yếu lớn nhất nằm ở khả năng phản hồi lỗi chi tiết (Granular Error Reporting). Trong kiến trúc hiện tại, khi một lệnh SAI thất bại tại tầng </w:t>
      </w:r>
      <w:r w:rsidR="00CF6318" w:rsidRPr="001A3AC5">
        <w:t>S</w:t>
      </w:r>
      <w:r w:rsidRPr="001A3AC5">
        <w:t>yncd (ví dụ: do phần cứng hết tài nguyên bảng TCAM), thông báo lỗi trả về cho ứng dụng P4Runtime thường chung chung (UNKNOWN_ERROR) và bị trễ do cơ chế bất đồng bộ của Redis. Điều này khiến bộ điều khiển SDN (Controller) khó xác định nguyên nhân chính xác để điều chỉnh chính sách. Ngoài ra, việc ánh xạ các tính năng P4 linh hoạt (như DirectCounter hoặc Register) sang các đối tượng SAI cố định gặp nhiều khó khăn, dẫn đến việc một số tính năng đo đạc từ xa (Telemetry) không thể hoạt động hoặc hoạt động không chính xác như mô tả trong chương trình P4 gốc.</w:t>
      </w:r>
    </w:p>
    <w:p w14:paraId="5A1C3147" w14:textId="77777777" w:rsidR="005512A6" w:rsidRPr="001A3AC5" w:rsidRDefault="005512A6" w:rsidP="001A3AC5">
      <w:pPr>
        <w:pStyle w:val="tritmnormal"/>
      </w:pPr>
      <w:r w:rsidRPr="001A3AC5">
        <w:t xml:space="preserve">Một điểm không đạt khác liên quan đến tối ưu hóa bộ nhớ trong kịch bản quy mô lớn. Mặc dù đạt yêu cầu về chức năng, nhưng mô hình lưu trữ toàn bộ trạng thái tại ASIC_DB (Redis) gây lãng phí RAM đáng kể. Với các bảng định tuyến quy mô triệu route, dung lượng Redis tăng đột biến, gây áp lực lên hệ thống quản lý bộ nhớ của switch. Các thử nghiệm Stress Test cho thấy khi hệ thống đạt ngưỡng giới hạn bộ nhớ, orchagent bắt đầu có hiện tượng nghẽn cổ chai (Blocking), làm tăng độ trễ xử lý các gói tin điều khiển (Control Packets) quan trọng như LACP hay BGP Keepalive. Đây là khoảng trống kỹ thuật lớn cần được giải quyết trong chương 3 </w:t>
      </w:r>
      <w:r w:rsidRPr="001A3AC5">
        <w:lastRenderedPageBreak/>
        <w:t>và 4 của đề tài thông qua việc tối ưu hóa cấu trúc dữ liệu và cơ chế lọc bỏ các trạng thái dư thừa.</w:t>
      </w:r>
    </w:p>
    <w:p w14:paraId="7D0BAAAB" w14:textId="318CD455" w:rsidR="00F7500B" w:rsidRPr="00F7500B" w:rsidRDefault="005512A6" w:rsidP="001A3AC5">
      <w:pPr>
        <w:pStyle w:val="tritmnormal"/>
      </w:pPr>
      <w:r w:rsidRPr="001A3AC5">
        <w:t>Tóm lại, xét theo bộ tiêu chí đã đề ra, công cụ mã nguồn mở hiện tại được đánh giá là ĐẠT đối với vai trò quản lý hạ tầng mạng truyền thống và lai ghép cơ bản. Tuy nhiên, đối với các yêu cầu cao cấp về khả năng lập trình toàn diện (Fully Programmable) và hiệu quả tài nguyên tối ưu, hệ thống vẫn còn tồn tại các điểm KHÔNG ĐẠT cần sự can thiệp sâu vào mã nguồn để tinh chỉnh và hoàn thiện.</w:t>
      </w:r>
    </w:p>
    <w:p w14:paraId="4B894368" w14:textId="26F11A44" w:rsidR="00F150E3" w:rsidRDefault="00F150E3" w:rsidP="00F150E3">
      <w:pPr>
        <w:pStyle w:val="Heading3"/>
      </w:pPr>
      <w:bookmarkStart w:id="25" w:name="_Toc225755659"/>
      <w:r w:rsidRPr="00F150E3">
        <w:t>Khoảng trống về tính năng/scale, đề xuất khắc phục</w:t>
      </w:r>
      <w:bookmarkEnd w:id="25"/>
    </w:p>
    <w:p w14:paraId="65F585D2" w14:textId="77777777" w:rsidR="009C46D8" w:rsidRPr="009C46D8" w:rsidRDefault="009C46D8" w:rsidP="001A3AC5">
      <w:pPr>
        <w:pStyle w:val="tritmnormal"/>
      </w:pPr>
      <w:r w:rsidRPr="009C46D8">
        <w:t>Mặc dù các thử nghiệm chức năng cơ bản đã đạt được kết quả khả quan, quá trình đánh giá chuyên sâu trên các kịch bản quy mô lớn (Large-scale scenarios) và các trường hợp sử dụng P4 nâng cao đã bộc lộ những khoảng trống công nghệ đáng kể cần được giải quyết. Những hạn chế này chủ yếu xoay quanh vấn đề hiệu suất mở rộng của cơ sở dữ liệu trạng thái, sự cứng nhắc trong cơ chế ánh xạ giữa P4 và SAI, và độ trễ trong luồng phản hồi lỗi. Việc nhận diện chính xác các khoảng trống này là cơ sở then chốt để đề xuất các giải pháp tối ưu hóa trong các chương tiếp theo của đề tài.</w:t>
      </w:r>
    </w:p>
    <w:p w14:paraId="171BC752" w14:textId="758BC38A" w:rsidR="009C46D8" w:rsidRPr="009C46D8" w:rsidRDefault="009C46D8" w:rsidP="001A3AC5">
      <w:pPr>
        <w:pStyle w:val="Heading4"/>
      </w:pPr>
      <w:r w:rsidRPr="009C46D8">
        <w:t xml:space="preserve">Khoảng trống về </w:t>
      </w:r>
      <w:r w:rsidR="001A3AC5" w:rsidRPr="009C46D8">
        <w:t xml:space="preserve">hiệu năng và mở rộng </w:t>
      </w:r>
    </w:p>
    <w:p w14:paraId="1FBA5C33" w14:textId="77777777" w:rsidR="009C46D8" w:rsidRPr="009C46D8" w:rsidRDefault="009C46D8" w:rsidP="001A3AC5">
      <w:pPr>
        <w:pStyle w:val="tritmnormal"/>
      </w:pPr>
      <w:r w:rsidRPr="009C46D8">
        <w:t>Vấn đề nghiêm trọng nhất được ghi nhận là sự suy giảm hiệu năng tuyến tính khi số lượng đối tượng mạng tăng lên. Kiến trúc hiện tại của SONiC lưu trữ toàn bộ thuộc tính của đối tượng SAI vào ASIC_DB (Redis). Với một bảng định tuyến chứa 1 triệu tuyến (Routes), kích thước bộ nhớ RAM tiêu thụ cho Redis tăng đột biến, gây áp lực lên hệ thống. Quan trọng hơn, cơ chế thông báo sự kiện (Notification) từ syncd lên orchagent thông qua Redis Pub/Sub bộc lộ độ trễ xử lý (Latency spike) khi hệ thống phải hứng chịu các cơn bão cập nhật (Update bursts).</w:t>
      </w:r>
    </w:p>
    <w:p w14:paraId="4B6FC7F9" w14:textId="77777777" w:rsidR="009C46D8" w:rsidRDefault="009C46D8" w:rsidP="001A3AC5">
      <w:pPr>
        <w:pStyle w:val="tritmnormal"/>
      </w:pPr>
      <w:r w:rsidRPr="009C46D8">
        <w:t>Minh họa cụ thể, mỗi đối tượng SAI trong Redis được lưu trữ dưới dạng Hash Map với nhiều trường dữ liệu dư thừa. Ví dụ, một SAI_OBJECT_TYPE_ROUTE_ENTRY lưu trữ cả các thuộc tính mặc định không cần thiết, làm tăng chi phí I/O:</w:t>
      </w:r>
    </w:p>
    <w:p w14:paraId="2042FE39" w14:textId="7EF3CBC8" w:rsidR="00564841" w:rsidRPr="009C46D8" w:rsidRDefault="00FE3E7F" w:rsidP="00FE3E7F">
      <w:pPr>
        <w:pStyle w:val="Caption"/>
        <w:jc w:val="left"/>
      </w:pPr>
      <w:bookmarkStart w:id="26" w:name="_Toc225755412"/>
      <w:r>
        <w:t xml:space="preserve">Bảng </w:t>
      </w:r>
      <w:r>
        <w:fldChar w:fldCharType="begin"/>
      </w:r>
      <w:r>
        <w:instrText xml:space="preserve"> SEQ Bảng \* ARABIC </w:instrText>
      </w:r>
      <w:r>
        <w:fldChar w:fldCharType="separate"/>
      </w:r>
      <w:r w:rsidR="00F11866">
        <w:rPr>
          <w:noProof/>
        </w:rPr>
        <w:t>9</w:t>
      </w:r>
      <w:r>
        <w:fldChar w:fldCharType="end"/>
      </w:r>
      <w:r>
        <w:t>: Các thuộc tính mặc định không cần thiết</w:t>
      </w:r>
      <w:bookmarkEnd w:id="26"/>
    </w:p>
    <w:p w14:paraId="7AB8DA88"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8874850"/>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Khoảng trống Scale: Dữ liệu Redis quá khổ (Bloated State)</w:t>
      </w:r>
    </w:p>
    <w:p w14:paraId="20A482D4"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8874850"/>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Key dài + Value chứa cả thuộc tính default gây lãng phí</w:t>
      </w:r>
    </w:p>
    <w:p w14:paraId="623BB663"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8874850"/>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HSET </w:t>
      </w:r>
      <w:r>
        <w:rPr>
          <w:rFonts w:ascii="Consolas" w:hAnsi="Consolas" w:cs="Consolas"/>
          <w:color w:val="008800"/>
          <w:sz w:val="18"/>
          <w:szCs w:val="18"/>
        </w:rPr>
        <w:t>"ASIC_STATE:SAI_OBJECT_TYPE_ROUTE_ENTRY:{\"dest\":\"10.0.0.1/32\",\"vr\":\"oid:0x3\"}"</w:t>
      </w:r>
      <w:r>
        <w:rPr>
          <w:rFonts w:ascii="Consolas" w:hAnsi="Consolas" w:cs="Consolas"/>
          <w:color w:val="000000"/>
          <w:sz w:val="18"/>
          <w:szCs w:val="18"/>
        </w:rPr>
        <w:t xml:space="preserve"> \</w:t>
      </w:r>
    </w:p>
    <w:p w14:paraId="27D0D6B9"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8874850"/>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008800"/>
          <w:sz w:val="18"/>
          <w:szCs w:val="18"/>
        </w:rPr>
        <w:t>"SAI_ROUTE_ENTRY_ATTR_PACKET_ACTION"</w:t>
      </w:r>
      <w:r>
        <w:rPr>
          <w:rFonts w:ascii="Consolas" w:hAnsi="Consolas" w:cs="Consolas"/>
          <w:color w:val="000000"/>
          <w:sz w:val="18"/>
          <w:szCs w:val="18"/>
        </w:rPr>
        <w:t xml:space="preserve"> </w:t>
      </w:r>
      <w:r>
        <w:rPr>
          <w:rFonts w:ascii="Consolas" w:hAnsi="Consolas" w:cs="Consolas"/>
          <w:color w:val="008800"/>
          <w:sz w:val="18"/>
          <w:szCs w:val="18"/>
        </w:rPr>
        <w:t>"SAI_PACKET_ACTION_FORWARD"</w:t>
      </w:r>
      <w:r>
        <w:rPr>
          <w:rFonts w:ascii="Consolas" w:hAnsi="Consolas" w:cs="Consolas"/>
          <w:color w:val="000000"/>
          <w:sz w:val="18"/>
          <w:szCs w:val="18"/>
        </w:rPr>
        <w:t xml:space="preserve"> \ </w:t>
      </w:r>
    </w:p>
    <w:p w14:paraId="11CA3A1F"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8874850"/>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008800"/>
          <w:sz w:val="18"/>
          <w:szCs w:val="18"/>
        </w:rPr>
        <w:t>"SAI_ROUTE_ENTRY_ATTR_NEXT_HOP_ID"</w:t>
      </w:r>
      <w:r>
        <w:rPr>
          <w:rFonts w:ascii="Consolas" w:hAnsi="Consolas" w:cs="Consolas"/>
          <w:color w:val="000000"/>
          <w:sz w:val="18"/>
          <w:szCs w:val="18"/>
        </w:rPr>
        <w:t xml:space="preserve"> </w:t>
      </w:r>
      <w:r>
        <w:rPr>
          <w:rFonts w:ascii="Consolas" w:hAnsi="Consolas" w:cs="Consolas"/>
          <w:color w:val="008800"/>
          <w:sz w:val="18"/>
          <w:szCs w:val="18"/>
        </w:rPr>
        <w:t>"oid:0x5"</w:t>
      </w:r>
      <w:r>
        <w:rPr>
          <w:rFonts w:ascii="Consolas" w:hAnsi="Consolas" w:cs="Consolas"/>
          <w:color w:val="000000"/>
          <w:sz w:val="18"/>
          <w:szCs w:val="18"/>
        </w:rPr>
        <w:t xml:space="preserve"> \</w:t>
      </w:r>
    </w:p>
    <w:p w14:paraId="1624729C"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8874850"/>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w:t>
      </w:r>
      <w:r>
        <w:rPr>
          <w:rFonts w:ascii="Consolas" w:hAnsi="Consolas" w:cs="Consolas"/>
          <w:color w:val="008800"/>
          <w:sz w:val="18"/>
          <w:szCs w:val="18"/>
        </w:rPr>
        <w:t>"SAI_ROUTE_ENTRY_ATTR_META_DATA"</w:t>
      </w:r>
      <w:r>
        <w:rPr>
          <w:rFonts w:ascii="Consolas" w:hAnsi="Consolas" w:cs="Consolas"/>
          <w:color w:val="000000"/>
          <w:sz w:val="18"/>
          <w:szCs w:val="18"/>
        </w:rPr>
        <w:t xml:space="preserve"> </w:t>
      </w:r>
      <w:r>
        <w:rPr>
          <w:rFonts w:ascii="Consolas" w:hAnsi="Consolas" w:cs="Consolas"/>
          <w:color w:val="008800"/>
          <w:sz w:val="18"/>
          <w:szCs w:val="18"/>
        </w:rPr>
        <w:t>"0"</w:t>
      </w:r>
      <w:r>
        <w:rPr>
          <w:rFonts w:ascii="Consolas" w:hAnsi="Consolas" w:cs="Consolas"/>
          <w:color w:val="000000"/>
          <w:sz w:val="18"/>
          <w:szCs w:val="18"/>
        </w:rPr>
        <w:t xml:space="preserve"> </w:t>
      </w:r>
    </w:p>
    <w:p w14:paraId="0F4D78C2"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8874850"/>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w:t>
      </w:r>
    </w:p>
    <w:p w14:paraId="7B4A7469" w14:textId="77777777" w:rsidR="009C46D8" w:rsidRPr="009C46D8" w:rsidRDefault="009C46D8" w:rsidP="001A3AC5">
      <w:pPr>
        <w:pStyle w:val="tritmnormal"/>
      </w:pPr>
      <w:r w:rsidRPr="009C46D8">
        <w:t>Khi nhân lên hàng triệu entry, việc serialization/deserialization chuỗi JSON này trở thành nút cổ chai (bottleneck) của CPU.</w:t>
      </w:r>
    </w:p>
    <w:p w14:paraId="7260D63B" w14:textId="11DE2B67" w:rsidR="009C46D8" w:rsidRPr="009C46D8" w:rsidRDefault="009C46D8" w:rsidP="001A3AC5">
      <w:pPr>
        <w:pStyle w:val="Heading4"/>
      </w:pPr>
      <w:r w:rsidRPr="009C46D8">
        <w:lastRenderedPageBreak/>
        <w:t>Khoảng</w:t>
      </w:r>
      <w:r w:rsidR="001A3AC5" w:rsidRPr="009C46D8">
        <w:t xml:space="preserve"> trống về tính năng ánh xạ </w:t>
      </w:r>
    </w:p>
    <w:p w14:paraId="08077977" w14:textId="77777777" w:rsidR="009C46D8" w:rsidRPr="009C46D8" w:rsidRDefault="009C46D8" w:rsidP="001A3AC5">
      <w:pPr>
        <w:pStyle w:val="tritmnormal"/>
      </w:pPr>
      <w:r w:rsidRPr="009C46D8">
        <w:t>Khoảng trống thứ hai nằm ở sự thiếu linh hoạt trong việc ánh xạ giữa chương trình P4 và các đối tượng SAI cố định. Trong repo sonic-pins, các Manager (như AclRuleManager) được lập trình cứng (hard-coded) để chỉ chấp nhận một số trường Match/Action nhất định được SAI hỗ trợ. Nếu chương trình P4 định nghĩa một logic mới (ví dụ: Match vào một trường metadata tùy chỉnh chưa có trong chuẩn SAI, hoặc thực hiện một phép toán ALU phức tạp), hệ thống sẽ từ chối thực thi thay vì tìm cách thích ứng.</w:t>
      </w:r>
    </w:p>
    <w:p w14:paraId="21CB9097" w14:textId="77777777" w:rsidR="009C46D8" w:rsidRDefault="009C46D8" w:rsidP="001A3AC5">
      <w:pPr>
        <w:pStyle w:val="tritmnormal"/>
      </w:pPr>
      <w:r w:rsidRPr="009C46D8">
        <w:t>Đoạn mã dưới đây trong acl_rule_manager.cpp minh họa sự cứng nhắc này – hệ thống sẽ trả về lỗi SAI_STATUS_NOT_SUPPORTED ngay lập tức nếu gặp trường không xác định, làm hạn chế khả năng sáng tạo của P4:</w:t>
      </w:r>
    </w:p>
    <w:p w14:paraId="4C9811EC" w14:textId="5BFA849B" w:rsidR="00FE42C0" w:rsidRPr="009C46D8" w:rsidRDefault="00FE42C0" w:rsidP="00FE42C0">
      <w:pPr>
        <w:pStyle w:val="Caption"/>
        <w:jc w:val="left"/>
      </w:pPr>
      <w:bookmarkStart w:id="27" w:name="_Toc225755413"/>
      <w:r>
        <w:t xml:space="preserve">Bảng </w:t>
      </w:r>
      <w:r>
        <w:fldChar w:fldCharType="begin"/>
      </w:r>
      <w:r>
        <w:instrText xml:space="preserve"> SEQ Bảng \* ARABIC </w:instrText>
      </w:r>
      <w:r>
        <w:fldChar w:fldCharType="separate"/>
      </w:r>
      <w:r w:rsidR="00F11866">
        <w:rPr>
          <w:noProof/>
        </w:rPr>
        <w:t>10</w:t>
      </w:r>
      <w:r>
        <w:fldChar w:fldCharType="end"/>
      </w:r>
      <w:r>
        <w:t>: Khoảng trống về tính năng ánh xạ</w:t>
      </w:r>
      <w:bookmarkEnd w:id="27"/>
    </w:p>
    <w:p w14:paraId="336F4D3C"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sonic-pins/p4orch/acl_rule_manager.cpp - Minh họa khoảng trống tính năng */</w:t>
      </w:r>
    </w:p>
    <w:p w14:paraId="4FF2C64C"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AclRuleManager</w:t>
      </w:r>
      <w:r>
        <w:rPr>
          <w:rFonts w:ascii="Consolas" w:hAnsi="Consolas" w:cs="Consolas"/>
          <w:color w:val="666600"/>
          <w:sz w:val="18"/>
          <w:szCs w:val="18"/>
        </w:rPr>
        <w:t>::</w:t>
      </w:r>
      <w:r>
        <w:rPr>
          <w:rFonts w:ascii="Consolas" w:hAnsi="Consolas" w:cs="Consolas"/>
          <w:color w:val="000000"/>
          <w:sz w:val="18"/>
          <w:szCs w:val="18"/>
        </w:rPr>
        <w:t>validateMatchField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P4MatchField</w:t>
      </w:r>
      <w:r>
        <w:rPr>
          <w:rFonts w:ascii="Consolas" w:hAnsi="Consolas" w:cs="Consolas"/>
          <w:color w:val="666600"/>
          <w:sz w:val="18"/>
          <w:szCs w:val="18"/>
        </w:rPr>
        <w:t>&amp;</w:t>
      </w:r>
      <w:r>
        <w:rPr>
          <w:rFonts w:ascii="Consolas" w:hAnsi="Consolas" w:cs="Consolas"/>
          <w:color w:val="000000"/>
          <w:sz w:val="18"/>
          <w:szCs w:val="18"/>
        </w:rPr>
        <w:t xml:space="preserve"> match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FAE37BD"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switch</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match</w:t>
      </w:r>
      <w:r>
        <w:rPr>
          <w:rFonts w:ascii="Consolas" w:hAnsi="Consolas" w:cs="Consolas"/>
          <w:color w:val="666600"/>
          <w:sz w:val="18"/>
          <w:szCs w:val="18"/>
        </w:rPr>
        <w:t>.</w:t>
      </w:r>
      <w:r>
        <w:rPr>
          <w:rFonts w:ascii="Consolas" w:hAnsi="Consolas" w:cs="Consolas"/>
          <w:color w:val="000000"/>
          <w:sz w:val="18"/>
          <w:szCs w:val="18"/>
        </w:rPr>
        <w:t>field_id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99D173D"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P4_MATCH_SRC_IP</w:t>
      </w:r>
      <w:r>
        <w:rPr>
          <w:rFonts w:ascii="Consolas" w:hAnsi="Consolas" w:cs="Consolas"/>
          <w:color w:val="666600"/>
          <w:sz w:val="18"/>
          <w:szCs w:val="18"/>
        </w:rPr>
        <w:t>:</w:t>
      </w:r>
    </w:p>
    <w:p w14:paraId="2A91673D"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P4_MATCH_DST_IP</w:t>
      </w:r>
      <w:r>
        <w:rPr>
          <w:rFonts w:ascii="Consolas" w:hAnsi="Consolas" w:cs="Consolas"/>
          <w:color w:val="666600"/>
          <w:sz w:val="18"/>
          <w:szCs w:val="18"/>
        </w:rPr>
        <w:t>:</w:t>
      </w:r>
    </w:p>
    <w:p w14:paraId="27324E1A"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P4_MATCH_IP_PROTO</w:t>
      </w:r>
      <w:r>
        <w:rPr>
          <w:rFonts w:ascii="Consolas" w:hAnsi="Consolas" w:cs="Consolas"/>
          <w:color w:val="666600"/>
          <w:sz w:val="18"/>
          <w:szCs w:val="18"/>
        </w:rPr>
        <w:t>:</w:t>
      </w:r>
    </w:p>
    <w:p w14:paraId="4FEB0519"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062F7F21"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Gaps: Không hỗ trợ match vào Custom Metadata hay Payload bytes</w:t>
      </w:r>
    </w:p>
    <w:p w14:paraId="672CCFCE"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default</w:t>
      </w:r>
      <w:r>
        <w:rPr>
          <w:rFonts w:ascii="Consolas" w:hAnsi="Consolas" w:cs="Consolas"/>
          <w:color w:val="666600"/>
          <w:sz w:val="18"/>
          <w:szCs w:val="18"/>
        </w:rPr>
        <w:t>:</w:t>
      </w:r>
    </w:p>
    <w:p w14:paraId="3D2D023B"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"Unsupported ACL match field ID: %d"</w:t>
      </w:r>
      <w:r>
        <w:rPr>
          <w:rFonts w:ascii="Consolas" w:hAnsi="Consolas" w:cs="Consolas"/>
          <w:color w:val="666600"/>
          <w:sz w:val="18"/>
          <w:szCs w:val="18"/>
        </w:rPr>
        <w:t>,</w:t>
      </w:r>
      <w:r>
        <w:rPr>
          <w:rFonts w:ascii="Consolas" w:hAnsi="Consolas" w:cs="Consolas"/>
          <w:color w:val="000000"/>
          <w:sz w:val="18"/>
          <w:szCs w:val="18"/>
        </w:rPr>
        <w:t xml:space="preserve"> match</w:t>
      </w:r>
      <w:r>
        <w:rPr>
          <w:rFonts w:ascii="Consolas" w:hAnsi="Consolas" w:cs="Consolas"/>
          <w:color w:val="666600"/>
          <w:sz w:val="18"/>
          <w:szCs w:val="18"/>
        </w:rPr>
        <w:t>.</w:t>
      </w:r>
      <w:r>
        <w:rPr>
          <w:rFonts w:ascii="Consolas" w:hAnsi="Consolas" w:cs="Consolas"/>
          <w:color w:val="000000"/>
          <w:sz w:val="18"/>
          <w:szCs w:val="18"/>
        </w:rPr>
        <w:t>field_id</w:t>
      </w:r>
      <w:r>
        <w:rPr>
          <w:rFonts w:ascii="Consolas" w:hAnsi="Consolas" w:cs="Consolas"/>
          <w:color w:val="666600"/>
          <w:sz w:val="18"/>
          <w:szCs w:val="18"/>
        </w:rPr>
        <w:t>);</w:t>
      </w:r>
    </w:p>
    <w:p w14:paraId="02BB5699"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SAI_STATUS_NOT_SUPPORTED</w:t>
      </w:r>
      <w:r>
        <w:rPr>
          <w:rFonts w:ascii="Consolas" w:hAnsi="Consolas" w:cs="Consolas"/>
          <w:color w:val="666600"/>
          <w:sz w:val="18"/>
          <w:szCs w:val="18"/>
        </w:rPr>
        <w:t>;</w:t>
      </w:r>
    </w:p>
    <w:p w14:paraId="67F5D1CB"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w:t>
      </w:r>
    </w:p>
    <w:p w14:paraId="5C7E4B03"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13. </w:t>
      </w:r>
      <w:r>
        <w:rPr>
          <w:rFonts w:ascii="Consolas" w:hAnsi="Consolas" w:cs="Consolas"/>
          <w:color w:val="666600"/>
          <w:sz w:val="18"/>
          <w:szCs w:val="18"/>
        </w:rPr>
        <w:t>}</w:t>
      </w:r>
    </w:p>
    <w:p w14:paraId="7410A301" w14:textId="77777777" w:rsidR="001A3AC5" w:rsidRDefault="001A3A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667882"/>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7BAD1F72" w14:textId="49208A46" w:rsidR="009C46D8" w:rsidRPr="009C46D8" w:rsidRDefault="009C46D8" w:rsidP="001A3AC5">
      <w:pPr>
        <w:pStyle w:val="Heading4"/>
      </w:pPr>
      <w:r w:rsidRPr="009C46D8">
        <w:t xml:space="preserve">Khoảng </w:t>
      </w:r>
      <w:r w:rsidR="00315F65" w:rsidRPr="009C46D8">
        <w:t xml:space="preserve">trống về phản hồi lỗi </w:t>
      </w:r>
    </w:p>
    <w:p w14:paraId="3B9C4210" w14:textId="77777777" w:rsidR="009C46D8" w:rsidRPr="009C46D8" w:rsidRDefault="009C46D8" w:rsidP="00315F65">
      <w:pPr>
        <w:pStyle w:val="tritmnormal"/>
      </w:pPr>
      <w:r w:rsidRPr="009C46D8">
        <w:t>Trong kiến trúc hiện tại, luồng dữ liệu từ APPL_DB xuống ASIC là bất đồng bộ (Asynchronous). Khi p4rt-app gửi một yêu cầu ghi, nó thường nhận lại kết quả "Thành công" giả định ngay khi ghi được vào Redis. Nếu lỗi xảy ra sau đó tại tầng syncd (ví dụ: phần cứng từ chối do hết tài nguyên), thông báo lỗi này rất khó để truy vết ngược lại (back-propagate) chính xác tới request ban đầu của Controller. Điều này tạo ra trạng thái "mù" tạm thời cho bộ điều khiển SDN.</w:t>
      </w:r>
    </w:p>
    <w:p w14:paraId="749F3E25" w14:textId="546FCC51" w:rsidR="009C46D8" w:rsidRPr="009C46D8" w:rsidRDefault="009C46D8" w:rsidP="00315F65">
      <w:pPr>
        <w:pStyle w:val="Heading4"/>
      </w:pPr>
      <w:r w:rsidRPr="009C46D8">
        <w:t xml:space="preserve">Đề xuất </w:t>
      </w:r>
      <w:r w:rsidR="00315F65" w:rsidRPr="009C46D8">
        <w:t>giải pháp khắc phục</w:t>
      </w:r>
    </w:p>
    <w:p w14:paraId="1C200595" w14:textId="77777777" w:rsidR="009C46D8" w:rsidRPr="009C46D8" w:rsidRDefault="009C46D8" w:rsidP="00315F65">
      <w:pPr>
        <w:pStyle w:val="tritmnormal"/>
      </w:pPr>
      <w:r w:rsidRPr="009C46D8">
        <w:t>Dựa trên các phân tích trên, đề tài đề xuất ba hướng khắc phục chính sẽ được triển khai trong các chương tiếp theo:</w:t>
      </w:r>
    </w:p>
    <w:p w14:paraId="1382ED96" w14:textId="5FFE342A" w:rsidR="009C46D8" w:rsidRPr="009C46D8" w:rsidRDefault="009C46D8" w:rsidP="00315F65">
      <w:pPr>
        <w:pStyle w:val="items"/>
      </w:pPr>
      <w:r w:rsidRPr="009C46D8">
        <w:t xml:space="preserve">Tối ưu hóa Mô hình Dữ liệu </w:t>
      </w:r>
    </w:p>
    <w:p w14:paraId="20E15FC5" w14:textId="77777777" w:rsidR="009C46D8" w:rsidRPr="009C46D8" w:rsidRDefault="009C46D8" w:rsidP="00315F65">
      <w:pPr>
        <w:pStyle w:val="tritmnormal"/>
      </w:pPr>
      <w:r w:rsidRPr="009C46D8">
        <w:t>Thực hiện cơ chế "Suppress-on-default" trong sairedis. Chỉ lưu trữ các thuộc tính có giá trị khác mặc định vào Redis. Đồng thời, áp dụng kỹ thuật Batching (xử lý theo lô) ngay tại tầng p4orch để giảm số lượng transaction xuống Redis.</w:t>
      </w:r>
    </w:p>
    <w:p w14:paraId="0123DEF6" w14:textId="77777777" w:rsidR="009C46D8" w:rsidRPr="009C46D8" w:rsidRDefault="009C46D8" w:rsidP="00315F65">
      <w:pPr>
        <w:pStyle w:val="items"/>
      </w:pPr>
      <w:r w:rsidRPr="009C46D8">
        <w:t>Mở rộng tính năng SAI linh hoạt (SAI Extension):</w:t>
      </w:r>
    </w:p>
    <w:p w14:paraId="582D4767" w14:textId="77777777" w:rsidR="009C46D8" w:rsidRPr="009C46D8" w:rsidRDefault="009C46D8" w:rsidP="00315F65">
      <w:pPr>
        <w:pStyle w:val="tritmnormal"/>
      </w:pPr>
      <w:r w:rsidRPr="009C46D8">
        <w:t xml:space="preserve">Phát triển các bản vá (patches) cho libsai và sonic-pins để hỗ trợ SAI_OBJECT_TYPE_GENERIC_PROGRAMMABLE. Thay vì ép mọi logic P4 </w:t>
      </w:r>
      <w:r w:rsidRPr="009C46D8">
        <w:lastRenderedPageBreak/>
        <w:t>vào các bảng Fixed Function (như Route/ACL), đề xuất sử dụng cơ chế FlexAPI của SAI để ánh xạ các bảng P4 tùy biến trực tiếp xuống phần cứng nếu SDK hỗ trợ.</w:t>
      </w:r>
    </w:p>
    <w:p w14:paraId="5C19118F" w14:textId="77777777" w:rsidR="009C46D8" w:rsidRPr="009C46D8" w:rsidRDefault="009C46D8" w:rsidP="00315F65">
      <w:pPr>
        <w:pStyle w:val="items"/>
      </w:pPr>
      <w:r w:rsidRPr="009C46D8">
        <w:t>Cơ chế Phản hồi Đồng bộ (Synchronous Feedback Mode):</w:t>
      </w:r>
    </w:p>
    <w:p w14:paraId="48C389C5" w14:textId="77777777" w:rsidR="009C46D8" w:rsidRDefault="009C46D8" w:rsidP="00315F65">
      <w:pPr>
        <w:pStyle w:val="tritmnormal"/>
      </w:pPr>
      <w:r w:rsidRPr="009C46D8">
        <w:t>Cải tiến ResponsePublisherInterface trong p4orch. Thiết lập một kênh phản hồi nhanh (Fast Path Feedback) sử dụng Redis Notifications để ngay lập tức báo cáo trạng thái SAI_STATUS từ syncd về cho p4rt-app trước khi trả lời RPC về Controller.</w:t>
      </w:r>
    </w:p>
    <w:p w14:paraId="394B8004" w14:textId="7B26D6D9" w:rsidR="00AB69DB" w:rsidRPr="009C46D8" w:rsidRDefault="00AB69DB" w:rsidP="00AB69DB">
      <w:pPr>
        <w:pStyle w:val="Caption"/>
        <w:jc w:val="left"/>
      </w:pPr>
      <w:bookmarkStart w:id="28" w:name="_Toc225755414"/>
      <w:r>
        <w:t xml:space="preserve">Bảng </w:t>
      </w:r>
      <w:r>
        <w:fldChar w:fldCharType="begin"/>
      </w:r>
      <w:r>
        <w:instrText xml:space="preserve"> SEQ Bảng \* ARABIC </w:instrText>
      </w:r>
      <w:r>
        <w:fldChar w:fldCharType="separate"/>
      </w:r>
      <w:r w:rsidR="00F11866">
        <w:rPr>
          <w:noProof/>
        </w:rPr>
        <w:t>11</w:t>
      </w:r>
      <w:r>
        <w:fldChar w:fldCharType="end"/>
      </w:r>
      <w:r>
        <w:t>: Thiết lập kênh phản hồi nhanh</w:t>
      </w:r>
      <w:bookmarkEnd w:id="28"/>
    </w:p>
    <w:p w14:paraId="35DA4F33"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Đề xuất cải tiến trong p4orch/response_publisher.cpp */</w:t>
      </w:r>
    </w:p>
    <w:p w14:paraId="131D19B1"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ResponsePublisher</w:t>
      </w:r>
      <w:r>
        <w:rPr>
          <w:rFonts w:ascii="Consolas" w:hAnsi="Consolas" w:cs="Consolas"/>
          <w:color w:val="666600"/>
          <w:sz w:val="18"/>
          <w:szCs w:val="18"/>
        </w:rPr>
        <w:t>::</w:t>
      </w:r>
      <w:r>
        <w:rPr>
          <w:rFonts w:ascii="Consolas" w:hAnsi="Consolas" w:cs="Consolas"/>
          <w:color w:val="000000"/>
          <w:sz w:val="18"/>
          <w:szCs w:val="18"/>
        </w:rPr>
        <w:t>publishResponse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E6F5DB0"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w:t>
      </w:r>
      <w:r>
        <w:rPr>
          <w:rFonts w:ascii="Consolas" w:hAnsi="Consolas" w:cs="Consolas"/>
          <w:color w:val="880000"/>
          <w:sz w:val="18"/>
          <w:szCs w:val="18"/>
        </w:rPr>
        <w:t>// Đề xuất: Ghi chi tiết mã lỗi SAI và context vào kênh phản hồi</w:t>
      </w:r>
    </w:p>
    <w:p w14:paraId="716A003A"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details </w:t>
      </w:r>
      <w:r>
        <w:rPr>
          <w:rFonts w:ascii="Consolas" w:hAnsi="Consolas" w:cs="Consolas"/>
          <w:color w:val="666600"/>
          <w:sz w:val="18"/>
          <w:szCs w:val="18"/>
        </w:rPr>
        <w:t>=</w:t>
      </w:r>
      <w:r>
        <w:rPr>
          <w:rFonts w:ascii="Consolas" w:hAnsi="Consolas" w:cs="Consolas"/>
          <w:color w:val="000000"/>
          <w:sz w:val="18"/>
          <w:szCs w:val="18"/>
        </w:rPr>
        <w:t xml:space="preserve"> sai_serialize_status</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p>
    <w:p w14:paraId="0A97A25E"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m_db</w:t>
      </w:r>
      <w:r>
        <w:rPr>
          <w:rFonts w:ascii="Consolas" w:hAnsi="Consolas" w:cs="Consolas"/>
          <w:color w:val="666600"/>
          <w:sz w:val="18"/>
          <w:szCs w:val="18"/>
        </w:rPr>
        <w:t>-&gt;</w:t>
      </w:r>
      <w:r>
        <w:rPr>
          <w:rFonts w:ascii="Consolas" w:hAnsi="Consolas" w:cs="Consolas"/>
          <w:color w:val="000000"/>
          <w:sz w:val="18"/>
          <w:szCs w:val="18"/>
        </w:rPr>
        <w:t>hset</w:t>
      </w:r>
      <w:r>
        <w:rPr>
          <w:rFonts w:ascii="Consolas" w:hAnsi="Consolas" w:cs="Consolas"/>
          <w:color w:val="666600"/>
          <w:sz w:val="18"/>
          <w:szCs w:val="18"/>
        </w:rPr>
        <w:t>(</w:t>
      </w:r>
      <w:r>
        <w:rPr>
          <w:rFonts w:ascii="Consolas" w:hAnsi="Consolas" w:cs="Consolas"/>
          <w:color w:val="000000"/>
          <w:sz w:val="18"/>
          <w:szCs w:val="18"/>
        </w:rPr>
        <w:t>m_responseTable</w:t>
      </w:r>
      <w:r>
        <w:rPr>
          <w:rFonts w:ascii="Consolas" w:hAnsi="Consolas" w:cs="Consolas"/>
          <w:color w:val="666600"/>
          <w:sz w:val="18"/>
          <w:szCs w:val="18"/>
        </w:rPr>
        <w:t>,</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"status"</w:t>
      </w:r>
      <w:r>
        <w:rPr>
          <w:rFonts w:ascii="Consolas" w:hAnsi="Consolas" w:cs="Consolas"/>
          <w:color w:val="666600"/>
          <w:sz w:val="18"/>
          <w:szCs w:val="18"/>
        </w:rPr>
        <w:t>,</w:t>
      </w:r>
      <w:r>
        <w:rPr>
          <w:rFonts w:ascii="Consolas" w:hAnsi="Consolas" w:cs="Consolas"/>
          <w:color w:val="000000"/>
          <w:sz w:val="18"/>
          <w:szCs w:val="18"/>
        </w:rPr>
        <w:t xml:space="preserve"> details</w:t>
      </w:r>
      <w:r>
        <w:rPr>
          <w:rFonts w:ascii="Consolas" w:hAnsi="Consolas" w:cs="Consolas"/>
          <w:color w:val="666600"/>
          <w:sz w:val="18"/>
          <w:szCs w:val="18"/>
        </w:rPr>
        <w:t>);</w:t>
      </w:r>
    </w:p>
    <w:p w14:paraId="763C95D6"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m_db</w:t>
      </w:r>
      <w:r>
        <w:rPr>
          <w:rFonts w:ascii="Consolas" w:hAnsi="Consolas" w:cs="Consolas"/>
          <w:color w:val="666600"/>
          <w:sz w:val="18"/>
          <w:szCs w:val="18"/>
        </w:rPr>
        <w:t>-&gt;</w:t>
      </w:r>
      <w:r>
        <w:rPr>
          <w:rFonts w:ascii="Consolas" w:hAnsi="Consolas" w:cs="Consolas"/>
          <w:color w:val="000000"/>
          <w:sz w:val="18"/>
          <w:szCs w:val="18"/>
        </w:rPr>
        <w:t>publish</w:t>
      </w:r>
      <w:r>
        <w:rPr>
          <w:rFonts w:ascii="Consolas" w:hAnsi="Consolas" w:cs="Consolas"/>
          <w:color w:val="666600"/>
          <w:sz w:val="18"/>
          <w:szCs w:val="18"/>
        </w:rPr>
        <w:t>(</w:t>
      </w:r>
      <w:r>
        <w:rPr>
          <w:rFonts w:ascii="Consolas" w:hAnsi="Consolas" w:cs="Consolas"/>
          <w:color w:val="000000"/>
          <w:sz w:val="18"/>
          <w:szCs w:val="18"/>
        </w:rPr>
        <w:t>m_channel</w:t>
      </w:r>
      <w:r>
        <w:rPr>
          <w:rFonts w:ascii="Consolas" w:hAnsi="Consolas" w:cs="Consolas"/>
          <w:color w:val="666600"/>
          <w:sz w:val="18"/>
          <w:szCs w:val="18"/>
        </w:rPr>
        <w:t>,</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Trigger notification ngay lập tức</w:t>
      </w:r>
    </w:p>
    <w:p w14:paraId="0D4D1A99"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7. </w:t>
      </w:r>
      <w:r>
        <w:rPr>
          <w:rFonts w:ascii="Consolas" w:hAnsi="Consolas" w:cs="Consolas"/>
          <w:color w:val="666600"/>
          <w:sz w:val="18"/>
          <w:szCs w:val="18"/>
        </w:rPr>
        <w:t>}</w:t>
      </w:r>
    </w:p>
    <w:p w14:paraId="620209C4" w14:textId="77777777" w:rsidR="00315F65" w:rsidRDefault="00315F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527306"/>
        <w:rPr>
          <w:rFonts w:ascii="Consolas" w:hAnsi="Consolas" w:cs="Consolas"/>
          <w:sz w:val="18"/>
          <w:szCs w:val="18"/>
        </w:rPr>
      </w:pPr>
      <w:r>
        <w:rPr>
          <w:rFonts w:ascii="Consolas" w:hAnsi="Consolas" w:cs="Consolas"/>
          <w:sz w:val="18"/>
          <w:szCs w:val="18"/>
        </w:rPr>
        <w:t xml:space="preserve">8. </w:t>
      </w:r>
      <w:r>
        <w:rPr>
          <w:rFonts w:ascii="Consolas" w:hAnsi="Consolas" w:cs="Consolas"/>
          <w:color w:val="000000"/>
          <w:sz w:val="18"/>
          <w:szCs w:val="18"/>
        </w:rPr>
        <w:t> </w:t>
      </w:r>
    </w:p>
    <w:p w14:paraId="117BF080" w14:textId="77777777" w:rsidR="009C46D8" w:rsidRPr="009C46D8" w:rsidRDefault="009C46D8" w:rsidP="00315F65">
      <w:pPr>
        <w:pStyle w:val="tritmnormal"/>
      </w:pPr>
      <w:r w:rsidRPr="009C46D8">
        <w:t>Việc thực hiện các đề xuất này sẽ biến hệ thống từ một công cụ quản lý thụ động thành một nền tảng thực thi mạng hiệu năng cao, sẵn sàng cho các ứng dụng SDN phức tạp.</w:t>
      </w:r>
    </w:p>
    <w:p w14:paraId="231B563A" w14:textId="77777777" w:rsidR="00B46F9B" w:rsidRPr="00B46F9B" w:rsidRDefault="00B46F9B" w:rsidP="00B46F9B"/>
    <w:p w14:paraId="6DBBBBD5" w14:textId="463FA669" w:rsidR="00E36AA1" w:rsidRPr="00E36AA1" w:rsidRDefault="00E36AA1" w:rsidP="00E36AA1">
      <w:pPr>
        <w:spacing w:after="160" w:line="259" w:lineRule="auto"/>
      </w:pPr>
      <w:r>
        <w:br w:type="page"/>
      </w:r>
    </w:p>
    <w:p w14:paraId="01C46845" w14:textId="173D04CD" w:rsidR="004326D6" w:rsidRDefault="00127B5F" w:rsidP="00B745EF">
      <w:pPr>
        <w:pStyle w:val="Heading1"/>
      </w:pPr>
      <w:bookmarkStart w:id="29" w:name="_Toc225755660"/>
      <w:r>
        <w:lastRenderedPageBreak/>
        <w:t xml:space="preserve">LỰA CHỌN VÀ XÂY DỰNG PHƯƠNG ÁN TỐI ƯU </w:t>
      </w:r>
      <w:r w:rsidR="00D23392">
        <w:t xml:space="preserve">HÓA CHỨC NĂNG QUẢN LÝ GIAO DIỆN TỔNG QUÁT CHUYỂN MẠCH TRÊN NỀN TẢNG PHẦN CỨNG WHITEBOX </w:t>
      </w:r>
      <w:r w:rsidR="00386C5A">
        <w:t>SỬ DỤNG BO MẠCH P4-ENABLE ASIC</w:t>
      </w:r>
      <w:bookmarkEnd w:id="29"/>
    </w:p>
    <w:p w14:paraId="17CD6422" w14:textId="71734B41" w:rsidR="00B64E98" w:rsidRDefault="00B64E98" w:rsidP="00B64E98">
      <w:pPr>
        <w:pStyle w:val="tritmnormal"/>
      </w:pPr>
      <w:r>
        <w:t>Trên cơ sở các kết quả thử nghiệm và đánh giá thực trạng đã được trình bày ở Chương 2, Chương 3 tập trung vào việc giải quyết bài toán cốt lõi của đề tài: Làm thế nào để hiện thực hóa một phân hệ quản lý giao diện chuyển mạch vừa tuân thủ chuẩn SAI (Switch Abstraction Interface) của hệ sinh thái SONiC, vừa khai thác tối đa sức mạnh lập trình linh hoạt của các dòng ASIC hỗ trợ P4 (P4-enabled ASIC) trên nền tảng phần cứng Whitebox. Đây là một thách thức kỹ thuật đa chiều, đòi hỏi sự cân bằng tinh tế giữa tính ổn định của các giao thức mạng truyền thống và khả năng tùy biến năng động của mạng định nghĩa bằng phần mềm (SDN).</w:t>
      </w:r>
    </w:p>
    <w:p w14:paraId="02FCA3C7" w14:textId="332C8232" w:rsidR="00B64E98" w:rsidRDefault="00B64E98" w:rsidP="00B64E98">
      <w:pPr>
        <w:pStyle w:val="tritmnormal"/>
      </w:pPr>
      <w:r>
        <w:t>Nội dung chương được cấu trúc thành bốn trụ cột chính nhằm xây dựng một luận cứ khoa học và thực tiễn cho phương án tối ưu hóa cuối cùng. Trước hết, mục 3.1 sẽ phân tích sâu sắc các đặc thù của kiến trúc P4-enabled ASIC, chỉ ra những xung đột cơ bản giữa mô hình xử lý gói tin tùy biến của P4 và cấu trúc dữ liệu cố định của SAI, đồng thời định lượng các ràng buộc vật lý về tài nguyên (TCAM, bộ đệm, độ trễ) chi phối quá trình thiết kế. Kế thừa các phân tích đó, mục 3.2 trình bày kiến trúc tích hợp lai ghép (Hybrid Architecture) dựa trên mô hình PINS (P4 Integrated Network Stack), đề xuất cơ chế phân luồng (Demultiplexing) thông minh để quản lý đồng thời hai luồng điều khiển song song, cùng với các giải pháp quản lý phụ thuộc và đệm định danh (OID Caching) để đảm bảo tính nhất quán.</w:t>
      </w:r>
    </w:p>
    <w:p w14:paraId="43DA25AF" w14:textId="3123CADB" w:rsidR="00BD6669" w:rsidRDefault="00B64E98" w:rsidP="00B64E98">
      <w:pPr>
        <w:pStyle w:val="tritmnormal"/>
      </w:pPr>
      <w:r>
        <w:t>Để biến kiến trúc lý thuyết thành một hệ thống vận hành hiệu quả cao, mục 3.3 đi sâu vào các chiến lược tối ưu hóa hiệu năng tại tầng giao vận, bao gồm kỹ thuật xử lý giao dịch theo lô (Batching), cơ chế cập nhật không gián đoạn (Hitless Updates) và các nguyên tắc thiết kế về tính lũy đẳng và tự phục hồi (Idempotence &amp; Safe Rollback). Cuối cùng, mục 3.4 sẽ tổng hợp các yếu tố trên để thực hiện so sánh toàn diện giữa các phương án triển khai, phân tích các đánh đổi về độ phức tạp, hiệu năng và khả năng bảo trì, từ đó đưa ra quyết định lựa chọn phương án tối ưu nhất làm kim chỉ nam cho việc xây dựng chi tiết phân hệ trong các giai đoạn tiếp theo.</w:t>
      </w:r>
    </w:p>
    <w:p w14:paraId="6EE6BD20" w14:textId="4FE14C04" w:rsidR="00941154" w:rsidRDefault="00941154" w:rsidP="00941154">
      <w:pPr>
        <w:pStyle w:val="Heading2"/>
        <w:rPr>
          <w:lang w:val="en-US"/>
        </w:rPr>
      </w:pPr>
      <w:bookmarkStart w:id="30" w:name="_Toc225755661"/>
      <w:r w:rsidRPr="00941154">
        <w:rPr>
          <w:lang w:val="en-US"/>
        </w:rPr>
        <w:t>Đặc thù P4-enabled ASIC và tương thích SAI</w:t>
      </w:r>
      <w:bookmarkEnd w:id="30"/>
    </w:p>
    <w:p w14:paraId="4C414B8D" w14:textId="34E93E2D" w:rsidR="00CF60F7" w:rsidRPr="00CF60F7" w:rsidRDefault="00CF60F7" w:rsidP="00CF60F7">
      <w:pPr>
        <w:pStyle w:val="tritmnormal"/>
      </w:pPr>
      <w:r w:rsidRPr="00CF60F7">
        <w:t xml:space="preserve">Việc chuyển dịch sang nền tảng phần cứng Whitebox tích hợp các dòng ASIC hỗ trợ lập trình P4 đánh dấu một bước tiến quan trọng trong kiến trúc mạng mở, </w:t>
      </w:r>
      <w:r w:rsidRPr="00CF60F7">
        <w:lastRenderedPageBreak/>
        <w:t>song cũng đặt ra bài toán phức tạp về sự tương thích hệ thống với chuẩn giao diện SAI hiện hành. Trọng tâm của thách thức này nằm ở việc dung hòa giữa tính linh hoạt tuyệt đối trong định nghĩa luồng xử lý gói tin của ngôn ngữ P4 và sự chuẩn hóa cấu trúc dữ liệu cố định của SAI API, đòi hỏi một cơ chế ánh xạ thông minh để kết nối hai thế giới khác biệt. Không chỉ dừng lại ở tầng logic phần mềm, giải pháp tích hợp còn chịu sự chi phối nghiêm ngặt bởi các giới hạn vật lý của silicon như dung lượng bộ nhớ TCAM, cơ chế quản lý hàng đợi và cam kết về độ trễ xử lý đường dẫn dữ liệu. Do đó, phần này sẽ đi sâu phân tích đặc thù của kiến trúc lai ghép này dưới góc độ khả năng lập trình và ràng buộc tài nguyên, nhằm thiết lập cơ sở lý luận vững chắc cho việc xây dựng phương án tối ưu hóa hiệu quả, đảm bảo sự ổn định của hệ thống khi vận hành các tính năng SDN hiện đại trên nền tảng phần cứng hạn chế.</w:t>
      </w:r>
    </w:p>
    <w:p w14:paraId="24F278A7" w14:textId="07BCCCCB" w:rsidR="00941154" w:rsidRDefault="00941154" w:rsidP="00941154">
      <w:pPr>
        <w:pStyle w:val="Heading3"/>
      </w:pPr>
      <w:bookmarkStart w:id="31" w:name="_Toc225755662"/>
      <w:r w:rsidRPr="00941154">
        <w:t>Khả năng lập trình bảng forwarding (P4RT/PINS) vs SAI API</w:t>
      </w:r>
      <w:bookmarkEnd w:id="31"/>
    </w:p>
    <w:p w14:paraId="26482767" w14:textId="77777777" w:rsidR="006C5DD0" w:rsidRPr="006C5DD0" w:rsidRDefault="006C5DD0" w:rsidP="00D13E03">
      <w:pPr>
        <w:pStyle w:val="tritmnormal"/>
      </w:pPr>
      <w:r w:rsidRPr="006C5DD0">
        <w:t>Trong bối cảnh chuyển dịch sang các nền tảng phần cứng Whitebox sử dụng ASIC hỗ trợ P4 (như Intel Tofino hay Broadcom Trident 4), thách thức kỹ thuật lớn nhất nằm ở việc dung hòa giữa tính linh hoạt tuyệt đối của ngôn ngữ P4 và tính ổn định, chuẩn hóa của giao diện SAI (Switch Abstraction Interface). Về bản chất, P4 cho phép định nghĩa lại hoàn toàn quy trình xử lý gói tin (Packet Processing Pipeline), từ việc phân tích tiêu đề (Parser) đến các bảng so khớp-hành động (Match-Action Tables). Ngược lại, SAI API trong kiến trúc SONiC truyền thống được thiết kế dựa trên các hành vi mạng cố định (Fixed-function behavior) như L2, L3, ACL, với các cấu trúc dữ liệu C (</w:t>
      </w:r>
      <w:r w:rsidRPr="006C5DD0">
        <w:rPr>
          <w:color w:val="444746"/>
          <w:sz w:val="20"/>
          <w:szCs w:val="20"/>
          <w:bdr w:val="none" w:sz="0" w:space="0" w:color="auto" w:frame="1"/>
        </w:rPr>
        <w:t>struct</w:t>
      </w:r>
      <w:r w:rsidRPr="006C5DD0">
        <w:t>) được định nghĩa tĩnh. Sự khác biệt căn bản này đòi hỏi một cơ chế trung gian thông minh để ánh xạ các ý định lập trình từ P4Runtime (P4RT) sang các lời gọi hàm SAI tiêu chuẩn, đây chính là vai trò của kiến trúc PINS (P4 Integrated Network Stack).</w:t>
      </w:r>
    </w:p>
    <w:p w14:paraId="391C6C3E" w14:textId="77777777" w:rsidR="006C5DD0" w:rsidRPr="00D13E03" w:rsidRDefault="006C5DD0" w:rsidP="00D13E03">
      <w:pPr>
        <w:pStyle w:val="tritmnormal"/>
      </w:pPr>
      <w:r w:rsidRPr="00D13E03">
        <w:t>Kiến trúc PINS giải quyết bài toán mâu thuẫn này bằng cách đưa ra khái niệm "Mô hình hóa SAI bằng P4" (SAI-based P4 Modeling). Thay vì cho phép nạp một chương trình P4 tùy ý phá vỡ cấu trúc SAI, PINS sử dụng P4 để mô tả chính xác đường ống xử lý chuẩn của SAI. Trong mô hình này, p4rt-app đóng vai trò là máy chủ P4Runtime, tiếp nhận các bản tin WriteRequest từ SDN Controller. Các bản tin này chứa thông tin về Table ID và Action ID được định nghĩa trong file p4info. Thành phần trọng yếu là P4Orch (P4 Orchestrator) sẽ chịu trách nhiệm "phiên dịch" các thực thể P4 này. Ví dụ, một bảng P4 có tên wcmp_group_table sẽ không được nạp trực tiếp vào phần cứng như một bảng lạ, mà sẽ được P4Orch nhận diện và ánh xạ vào đối tượng SAI_OBJECT_TYPE_NEXT_HOP_GROUP.</w:t>
      </w:r>
    </w:p>
    <w:p w14:paraId="1271477D" w14:textId="77777777" w:rsidR="006C5DD0" w:rsidRDefault="006C5DD0" w:rsidP="00D13E03">
      <w:pPr>
        <w:pStyle w:val="tritmnormal"/>
      </w:pPr>
      <w:r w:rsidRPr="00D13E03">
        <w:t xml:space="preserve">Để minh họa cụ thể cơ chế ánh xạ này, hãy xem xét mã nguồn xử lý trong route_manager.cpp của repo sonic-pins. Khi nhận được một P4 Table Entry yêu </w:t>
      </w:r>
      <w:r w:rsidRPr="00D13E03">
        <w:lastRenderedPageBreak/>
        <w:t>cầu thêm một tuyến đường IPv4, hệ thống không gọi một API P4 trực tiếp nào mà chuyển đổi nó thành sai_route_api. Sự tối ưu hóa ở đây nằm ở khả năng của Manager trong việc quản lý mối quan hệ giữa các ID của P4 (thường là chuỗi hoặc số nguyên tùy ý) và OID của SAI (số nguyên 64-bit gắn liền với phần cứng).</w:t>
      </w:r>
    </w:p>
    <w:p w14:paraId="2CDC9C60" w14:textId="066784F9" w:rsidR="00AB69DB" w:rsidRPr="00D13E03" w:rsidRDefault="00A57635" w:rsidP="00A57635">
      <w:pPr>
        <w:pStyle w:val="Caption"/>
        <w:jc w:val="left"/>
      </w:pPr>
      <w:bookmarkStart w:id="32" w:name="_Toc225755415"/>
      <w:r>
        <w:t xml:space="preserve">Bảng </w:t>
      </w:r>
      <w:r>
        <w:fldChar w:fldCharType="begin"/>
      </w:r>
      <w:r>
        <w:instrText xml:space="preserve"> SEQ Bảng \* ARABIC </w:instrText>
      </w:r>
      <w:r>
        <w:fldChar w:fldCharType="separate"/>
      </w:r>
      <w:r w:rsidR="00F11866">
        <w:rPr>
          <w:noProof/>
        </w:rPr>
        <w:t>12</w:t>
      </w:r>
      <w:r>
        <w:fldChar w:fldCharType="end"/>
      </w:r>
      <w:r>
        <w:t>: Ánh xạ từ cấu hình P4 sang SAI Route</w:t>
      </w:r>
      <w:bookmarkEnd w:id="32"/>
    </w:p>
    <w:p w14:paraId="6E4632F8"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Mapping từ P4 Entry sang SAI Route trong sonic-pins/p4orch/route_manager.cpp */</w:t>
      </w:r>
    </w:p>
    <w:p w14:paraId="161E4264"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RouteManager</w:t>
      </w:r>
      <w:r>
        <w:rPr>
          <w:rFonts w:ascii="Consolas" w:hAnsi="Consolas" w:cs="Consolas"/>
          <w:color w:val="666600"/>
          <w:sz w:val="18"/>
          <w:szCs w:val="18"/>
        </w:rPr>
        <w:t>::</w:t>
      </w:r>
      <w:r>
        <w:rPr>
          <w:rFonts w:ascii="Consolas" w:hAnsi="Consolas" w:cs="Consolas"/>
          <w:color w:val="000000"/>
          <w:sz w:val="18"/>
          <w:szCs w:val="18"/>
        </w:rPr>
        <w:t>processAddRoute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P4RouteEntry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1E5B83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attr_list</w:t>
      </w:r>
      <w:r>
        <w:rPr>
          <w:rFonts w:ascii="Consolas" w:hAnsi="Consolas" w:cs="Consolas"/>
          <w:color w:val="666600"/>
          <w:sz w:val="18"/>
          <w:szCs w:val="18"/>
        </w:rPr>
        <w:t>[</w:t>
      </w:r>
      <w:r>
        <w:rPr>
          <w:rFonts w:ascii="Consolas" w:hAnsi="Consolas" w:cs="Consolas"/>
          <w:color w:val="006666"/>
          <w:sz w:val="18"/>
          <w:szCs w:val="18"/>
        </w:rPr>
        <w:t>3</w:t>
      </w:r>
      <w:r>
        <w:rPr>
          <w:rFonts w:ascii="Consolas" w:hAnsi="Consolas" w:cs="Consolas"/>
          <w:color w:val="666600"/>
          <w:sz w:val="18"/>
          <w:szCs w:val="18"/>
        </w:rPr>
        <w:t>];</w:t>
      </w:r>
    </w:p>
    <w:p w14:paraId="04D7FCAE"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attr_count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6D05609F"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0258A38F"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1. Ánh xạ Action: P4 Action "set_nexthop" -&gt; SAI Attribute NEXT_HOP_ID</w:t>
      </w:r>
    </w:p>
    <w:p w14:paraId="1D8758BA"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 xml:space="preserve">action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"set_nexthop"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C639EC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attr_list</w:t>
      </w:r>
      <w:r>
        <w:rPr>
          <w:rFonts w:ascii="Consolas" w:hAnsi="Consolas" w:cs="Consolas"/>
          <w:color w:val="666600"/>
          <w:sz w:val="18"/>
          <w:szCs w:val="18"/>
        </w:rPr>
        <w:t>[</w:t>
      </w:r>
      <w:r>
        <w:rPr>
          <w:rFonts w:ascii="Consolas" w:hAnsi="Consolas" w:cs="Consolas"/>
          <w:color w:val="000000"/>
          <w:sz w:val="18"/>
          <w:szCs w:val="18"/>
        </w:rPr>
        <w:t>attr_count</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SAI_ROUTE_ENTRY_ATTR_NEXT_HOP_ID</w:t>
      </w:r>
      <w:r>
        <w:rPr>
          <w:rFonts w:ascii="Consolas" w:hAnsi="Consolas" w:cs="Consolas"/>
          <w:color w:val="666600"/>
          <w:sz w:val="18"/>
          <w:szCs w:val="18"/>
        </w:rPr>
        <w:t>;</w:t>
      </w:r>
    </w:p>
    <w:p w14:paraId="44CE3206"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Tra cứu OID của NextHop từ bảng mapping nội bộ</w:t>
      </w:r>
    </w:p>
    <w:p w14:paraId="3561D6D7"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attr_list</w:t>
      </w:r>
      <w:r>
        <w:rPr>
          <w:rFonts w:ascii="Consolas" w:hAnsi="Consolas" w:cs="Consolas"/>
          <w:color w:val="666600"/>
          <w:sz w:val="18"/>
          <w:szCs w:val="18"/>
        </w:rPr>
        <w:t>[</w:t>
      </w:r>
      <w:r>
        <w:rPr>
          <w:rFonts w:ascii="Consolas" w:hAnsi="Consolas" w:cs="Consolas"/>
          <w:color w:val="000000"/>
          <w:sz w:val="18"/>
          <w:szCs w:val="18"/>
        </w:rPr>
        <w:t>attr_count</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oid </w:t>
      </w:r>
      <w:r>
        <w:rPr>
          <w:rFonts w:ascii="Consolas" w:hAnsi="Consolas" w:cs="Consolas"/>
          <w:color w:val="666600"/>
          <w:sz w:val="18"/>
          <w:szCs w:val="18"/>
        </w:rPr>
        <w:t>=</w:t>
      </w:r>
      <w:r>
        <w:rPr>
          <w:rFonts w:ascii="Consolas" w:hAnsi="Consolas" w:cs="Consolas"/>
          <w:color w:val="000000"/>
          <w:sz w:val="18"/>
          <w:szCs w:val="18"/>
        </w:rPr>
        <w:t xml:space="preserve"> p4_oid_mapper_</w:t>
      </w:r>
      <w:r>
        <w:rPr>
          <w:rFonts w:ascii="Consolas" w:hAnsi="Consolas" w:cs="Consolas"/>
          <w:color w:val="666600"/>
          <w:sz w:val="18"/>
          <w:szCs w:val="18"/>
        </w:rPr>
        <w:t>-&gt;</w:t>
      </w:r>
      <w:r>
        <w:rPr>
          <w:rFonts w:ascii="Consolas" w:hAnsi="Consolas" w:cs="Consolas"/>
          <w:color w:val="000000"/>
          <w:sz w:val="18"/>
          <w:szCs w:val="18"/>
        </w:rPr>
        <w:t>getSaiOid</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nexthop_handle</w:t>
      </w:r>
      <w:r>
        <w:rPr>
          <w:rFonts w:ascii="Consolas" w:hAnsi="Consolas" w:cs="Consolas"/>
          <w:color w:val="666600"/>
          <w:sz w:val="18"/>
          <w:szCs w:val="18"/>
        </w:rPr>
        <w:t>);</w:t>
      </w:r>
      <w:r>
        <w:rPr>
          <w:rFonts w:ascii="Consolas" w:hAnsi="Consolas" w:cs="Consolas"/>
          <w:color w:val="000000"/>
          <w:sz w:val="18"/>
          <w:szCs w:val="18"/>
        </w:rPr>
        <w:t xml:space="preserve"> </w:t>
      </w:r>
    </w:p>
    <w:p w14:paraId="057BB499"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attr_count</w:t>
      </w:r>
      <w:r>
        <w:rPr>
          <w:rFonts w:ascii="Consolas" w:hAnsi="Consolas" w:cs="Consolas"/>
          <w:color w:val="666600"/>
          <w:sz w:val="18"/>
          <w:szCs w:val="18"/>
        </w:rPr>
        <w:t>++;</w:t>
      </w:r>
    </w:p>
    <w:p w14:paraId="75CC17C9"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w:t>
      </w:r>
    </w:p>
    <w:p w14:paraId="31B981CA"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34B5015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2. Ánh xạ Packet Action: P4 Action "drop" -&gt; SAI Attribute PACKET_ACTION</w:t>
      </w:r>
    </w:p>
    <w:p w14:paraId="1F005F96"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 xml:space="preserve">action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"drop"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C5FCB3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attr_list</w:t>
      </w:r>
      <w:r>
        <w:rPr>
          <w:rFonts w:ascii="Consolas" w:hAnsi="Consolas" w:cs="Consolas"/>
          <w:color w:val="666600"/>
          <w:sz w:val="18"/>
          <w:szCs w:val="18"/>
        </w:rPr>
        <w:t>[</w:t>
      </w:r>
      <w:r>
        <w:rPr>
          <w:rFonts w:ascii="Consolas" w:hAnsi="Consolas" w:cs="Consolas"/>
          <w:color w:val="000000"/>
          <w:sz w:val="18"/>
          <w:szCs w:val="18"/>
        </w:rPr>
        <w:t>attr_count</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SAI_ROUTE_ENTRY_ATTR_PACKET_ACTION</w:t>
      </w:r>
      <w:r>
        <w:rPr>
          <w:rFonts w:ascii="Consolas" w:hAnsi="Consolas" w:cs="Consolas"/>
          <w:color w:val="666600"/>
          <w:sz w:val="18"/>
          <w:szCs w:val="18"/>
        </w:rPr>
        <w:t>;</w:t>
      </w:r>
    </w:p>
    <w:p w14:paraId="3202FE8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attr_list</w:t>
      </w:r>
      <w:r>
        <w:rPr>
          <w:rFonts w:ascii="Consolas" w:hAnsi="Consolas" w:cs="Consolas"/>
          <w:color w:val="666600"/>
          <w:sz w:val="18"/>
          <w:szCs w:val="18"/>
        </w:rPr>
        <w:t>[</w:t>
      </w:r>
      <w:r>
        <w:rPr>
          <w:rFonts w:ascii="Consolas" w:hAnsi="Consolas" w:cs="Consolas"/>
          <w:color w:val="000000"/>
          <w:sz w:val="18"/>
          <w:szCs w:val="18"/>
        </w:rPr>
        <w:t>attr_count</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s32 </w:t>
      </w:r>
      <w:r>
        <w:rPr>
          <w:rFonts w:ascii="Consolas" w:hAnsi="Consolas" w:cs="Consolas"/>
          <w:color w:val="666600"/>
          <w:sz w:val="18"/>
          <w:szCs w:val="18"/>
        </w:rPr>
        <w:t>=</w:t>
      </w:r>
      <w:r>
        <w:rPr>
          <w:rFonts w:ascii="Consolas" w:hAnsi="Consolas" w:cs="Consolas"/>
          <w:color w:val="000000"/>
          <w:sz w:val="18"/>
          <w:szCs w:val="18"/>
        </w:rPr>
        <w:t xml:space="preserve"> SAI_PACKET_ACTION_DROP</w:t>
      </w:r>
      <w:r>
        <w:rPr>
          <w:rFonts w:ascii="Consolas" w:hAnsi="Consolas" w:cs="Consolas"/>
          <w:color w:val="666600"/>
          <w:sz w:val="18"/>
          <w:szCs w:val="18"/>
        </w:rPr>
        <w:t>;</w:t>
      </w:r>
    </w:p>
    <w:p w14:paraId="37EA5D53"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attr_count</w:t>
      </w:r>
      <w:r>
        <w:rPr>
          <w:rFonts w:ascii="Consolas" w:hAnsi="Consolas" w:cs="Consolas"/>
          <w:color w:val="666600"/>
          <w:sz w:val="18"/>
          <w:szCs w:val="18"/>
        </w:rPr>
        <w:t>++;</w:t>
      </w:r>
    </w:p>
    <w:p w14:paraId="350B176A"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058E0452"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344863DB"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880000"/>
          <w:sz w:val="18"/>
          <w:szCs w:val="18"/>
        </w:rPr>
        <w:t>// 3. Gọi SAI API tiêu chuẩn</w:t>
      </w:r>
    </w:p>
    <w:p w14:paraId="582B8686"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sai_route_api</w:t>
      </w:r>
      <w:r>
        <w:rPr>
          <w:rFonts w:ascii="Consolas" w:hAnsi="Consolas" w:cs="Consolas"/>
          <w:color w:val="666600"/>
          <w:sz w:val="18"/>
          <w:szCs w:val="18"/>
        </w:rPr>
        <w:t>-&gt;</w:t>
      </w:r>
      <w:r>
        <w:rPr>
          <w:rFonts w:ascii="Consolas" w:hAnsi="Consolas" w:cs="Consolas"/>
          <w:color w:val="000000"/>
          <w:sz w:val="18"/>
          <w:szCs w:val="18"/>
        </w:rPr>
        <w:t>create_route_entry</w:t>
      </w:r>
      <w:r>
        <w:rPr>
          <w:rFonts w:ascii="Consolas" w:hAnsi="Consolas" w:cs="Consolas"/>
          <w:color w:val="666600"/>
          <w:sz w:val="18"/>
          <w:szCs w:val="18"/>
        </w:rPr>
        <w:t>(&amp;</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sai_route_entry</w:t>
      </w:r>
      <w:r>
        <w:rPr>
          <w:rFonts w:ascii="Consolas" w:hAnsi="Consolas" w:cs="Consolas"/>
          <w:color w:val="666600"/>
          <w:sz w:val="18"/>
          <w:szCs w:val="18"/>
        </w:rPr>
        <w:t>,</w:t>
      </w:r>
      <w:r>
        <w:rPr>
          <w:rFonts w:ascii="Consolas" w:hAnsi="Consolas" w:cs="Consolas"/>
          <w:color w:val="000000"/>
          <w:sz w:val="18"/>
          <w:szCs w:val="18"/>
        </w:rPr>
        <w:t xml:space="preserve"> switch_oid</w:t>
      </w:r>
      <w:r>
        <w:rPr>
          <w:rFonts w:ascii="Consolas" w:hAnsi="Consolas" w:cs="Consolas"/>
          <w:color w:val="666600"/>
          <w:sz w:val="18"/>
          <w:szCs w:val="18"/>
        </w:rPr>
        <w:t>,</w:t>
      </w:r>
      <w:r>
        <w:rPr>
          <w:rFonts w:ascii="Consolas" w:hAnsi="Consolas" w:cs="Consolas"/>
          <w:color w:val="000000"/>
          <w:sz w:val="18"/>
          <w:szCs w:val="18"/>
        </w:rPr>
        <w:t xml:space="preserve"> attr_count</w:t>
      </w:r>
      <w:r>
        <w:rPr>
          <w:rFonts w:ascii="Consolas" w:hAnsi="Consolas" w:cs="Consolas"/>
          <w:color w:val="666600"/>
          <w:sz w:val="18"/>
          <w:szCs w:val="18"/>
        </w:rPr>
        <w:t>,</w:t>
      </w:r>
      <w:r>
        <w:rPr>
          <w:rFonts w:ascii="Consolas" w:hAnsi="Consolas" w:cs="Consolas"/>
          <w:color w:val="000000"/>
          <w:sz w:val="18"/>
          <w:szCs w:val="18"/>
        </w:rPr>
        <w:t xml:space="preserve"> attr_list</w:t>
      </w:r>
      <w:r>
        <w:rPr>
          <w:rFonts w:ascii="Consolas" w:hAnsi="Consolas" w:cs="Consolas"/>
          <w:color w:val="666600"/>
          <w:sz w:val="18"/>
          <w:szCs w:val="18"/>
        </w:rPr>
        <w:t>);</w:t>
      </w:r>
    </w:p>
    <w:p w14:paraId="18D4A4D7"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23. </w:t>
      </w:r>
      <w:r>
        <w:rPr>
          <w:rFonts w:ascii="Consolas" w:hAnsi="Consolas" w:cs="Consolas"/>
          <w:color w:val="666600"/>
          <w:sz w:val="18"/>
          <w:szCs w:val="18"/>
        </w:rPr>
        <w:t>}</w:t>
      </w:r>
    </w:p>
    <w:p w14:paraId="30C47DA2"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2344640"/>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028BEEBB" w14:textId="77777777" w:rsidR="006C5DD0" w:rsidRPr="006C5DD0" w:rsidRDefault="006C5DD0" w:rsidP="008B2969">
      <w:pPr>
        <w:pStyle w:val="tritmnormal"/>
      </w:pPr>
      <w:r w:rsidRPr="006C5DD0">
        <w:t xml:space="preserve">Tuy nhiên, sự phụ thuộc vào SAI API cũng tạo ra giới hạn cho khả năng lập trình. Nếu chương trình P4 định nghĩa một tính năng nằm ngoài đặc tả SAI hiện hành (ví dụ: một bảng so khớp dựa trên một trường custom metadata nội bộ để thực hiện Load Balancing nâng cao), </w:t>
      </w:r>
      <w:r w:rsidRPr="006C5DD0">
        <w:rPr>
          <w:color w:val="444746"/>
          <w:sz w:val="20"/>
          <w:szCs w:val="20"/>
          <w:bdr w:val="none" w:sz="0" w:space="0" w:color="auto" w:frame="1"/>
        </w:rPr>
        <w:t>P4Orch</w:t>
      </w:r>
      <w:r w:rsidRPr="006C5DD0">
        <w:t xml:space="preserve"> sẽ không tìm thấy đối tượng SAI tương ứng để ánh xạ. Để khắc phục điều này và tiến tới tối ưu hóa thực sự trên nền tảng P4-enabled ASIC, phương án xây dựng cần tích hợp cơ chế </w:t>
      </w:r>
      <w:r w:rsidRPr="006C5DD0">
        <w:rPr>
          <w:color w:val="444746"/>
          <w:sz w:val="20"/>
          <w:szCs w:val="20"/>
          <w:bdr w:val="none" w:sz="0" w:space="0" w:color="auto" w:frame="1"/>
        </w:rPr>
        <w:t>SAI User Defined Field (UDF)</w:t>
      </w:r>
      <w:r w:rsidRPr="006C5DD0">
        <w:t xml:space="preserve"> hoặc mở rộng SAI thông qua </w:t>
      </w:r>
      <w:r w:rsidRPr="006C5DD0">
        <w:rPr>
          <w:color w:val="444746"/>
          <w:sz w:val="20"/>
          <w:szCs w:val="20"/>
          <w:bdr w:val="none" w:sz="0" w:space="0" w:color="auto" w:frame="1"/>
        </w:rPr>
        <w:t>Generic Programmable Extension</w:t>
      </w:r>
      <w:r w:rsidRPr="006C5DD0">
        <w:t>. Điều này cho phép P4Orch cấu hình các thanh ghi phần cứng linh hoạt hơn mà không bị trói buộc bởi các struct cố định của SAI, tạo nên sự cân bằng giữa tính chuẩn hóa của SONiC và sức mạnh tùy biến của P4.</w:t>
      </w:r>
    </w:p>
    <w:p w14:paraId="4D521FE6" w14:textId="77777777" w:rsidR="006C5DD0" w:rsidRPr="006C5DD0" w:rsidRDefault="006C5DD0" w:rsidP="008B2969">
      <w:pPr>
        <w:pStyle w:val="tritmnormal"/>
      </w:pPr>
      <w:r w:rsidRPr="006C5DD0">
        <w:t>Kết luận, việc lựa chọn phương án tối ưu hóa chức năng quản lý giao diện trên bo mạch P4-enabled ASIC không phải là thay thế SAI bằng P4, mà là xây dựng một lớp biên dịch hiệu năng cao (</w:t>
      </w:r>
      <w:r w:rsidRPr="006C5DD0">
        <w:rPr>
          <w:color w:val="444746"/>
          <w:sz w:val="20"/>
          <w:szCs w:val="20"/>
          <w:bdr w:val="none" w:sz="0" w:space="0" w:color="auto" w:frame="1"/>
        </w:rPr>
        <w:t>P4Orch</w:t>
      </w:r>
      <w:r w:rsidRPr="006C5DD0">
        <w:t>) có khả năng tận dụng tối đa các API SAI sẵn có cho các chức năng chuẩn, đồng thời mở rộng cơ chế "Pass-through" cho các tính năng P4 nâng cao chưa được chuẩn hóa. Chiến lược này đảm bảo hệ thống vẫn hưởng lợi từ hệ sinh thái rộng lớn của SONiC trong khi vẫn khai thác được khả năng lập trình vi mô của phần cứng mới.</w:t>
      </w:r>
    </w:p>
    <w:p w14:paraId="52E9E1BD" w14:textId="77777777" w:rsidR="006C5DD0" w:rsidRPr="006C5DD0" w:rsidRDefault="006C5DD0" w:rsidP="006C5DD0"/>
    <w:p w14:paraId="050B543F" w14:textId="3AC790AA" w:rsidR="00941154" w:rsidRDefault="00941154" w:rsidP="00941154">
      <w:pPr>
        <w:pStyle w:val="Heading3"/>
      </w:pPr>
      <w:bookmarkStart w:id="33" w:name="_Toc225755663"/>
      <w:r w:rsidRPr="00941154">
        <w:lastRenderedPageBreak/>
        <w:t>Ràng buộc tài nguyên: TCAM/queues/buffers, latency dataplane</w:t>
      </w:r>
      <w:bookmarkEnd w:id="33"/>
    </w:p>
    <w:p w14:paraId="634C5C0E" w14:textId="77777777" w:rsidR="00046BBE" w:rsidRPr="00046BBE" w:rsidRDefault="00046BBE" w:rsidP="008B2969">
      <w:pPr>
        <w:pStyle w:val="tritmnormal"/>
      </w:pPr>
      <w:r w:rsidRPr="00046BBE">
        <w:t>Mặc dù các dòng ASIC hỗ trợ P4 (như Intel Tofino hay Broadcom Trident 4) mang lại khả năng lập trình linh hoạt, chúng vẫn là các thiết bị phần cứng vật lý chịu sự chi phối nghiêm ngặt của các giới hạn tài nguyên silicon. Khi xây dựng phương án tối ưu hóa chức năng quản lý giao diện SAI trên các nền tảng này, việc quản lý hiệu quả bộ nhớ nội dung tam phân (TCAM), hệ thống hàng đợi (Queues), bộ đệm (Buffers) và độ trễ đường dẫn dữ liệu (Dataplane Latency) là yếu tố quyết định sự ổn định của hệ thống. Kiến trúc PINS (P4 Integrated Network Stack) phải giải quyết bài toán "tranh chấp tài nguyên" giữa các tính năng mạng truyền thống (Legacy) do SAI quản lý và các tính năng SDN mới do P4 định nghĩa.</w:t>
      </w:r>
    </w:p>
    <w:p w14:paraId="037464B3" w14:textId="1A178E2B" w:rsidR="00046BBE" w:rsidRPr="00046BBE" w:rsidRDefault="00046BBE" w:rsidP="008B2969">
      <w:pPr>
        <w:pStyle w:val="Heading4"/>
      </w:pPr>
      <w:r w:rsidRPr="00046BBE">
        <w:t xml:space="preserve">Quản lý tài nguyên TCAM và </w:t>
      </w:r>
      <w:r w:rsidR="008B2969" w:rsidRPr="00046BBE">
        <w:t>x</w:t>
      </w:r>
      <w:r w:rsidRPr="00046BBE">
        <w:t>ung đột bảng</w:t>
      </w:r>
    </w:p>
    <w:p w14:paraId="2347D1D0" w14:textId="77777777" w:rsidR="00046BBE" w:rsidRPr="00046BBE" w:rsidRDefault="00046BBE" w:rsidP="008B2969">
      <w:pPr>
        <w:pStyle w:val="tritmnormal"/>
      </w:pPr>
      <w:r w:rsidRPr="00046BBE">
        <w:t>TCAM là tài nguyên đắt đỏ nhất trên chip chuyển mạch, cho phép thực hiện các phép so khớp wildcard với tốc độ cao (một chu kỳ xung nhịp). Trong kiến trúc SONiC truyền thống, TCAM chủ yếu được dành cho các bảng ACL và bảng định tuyến IP (LPM). Tuy nhiên, khi tích hợp P4, các bảng P4 có kiểu so khớp ternary hoặc range cũng sẽ cạnh tranh trực tiếp nguồn tài nguyên này. Nếu không có cơ chế phân bổ hạn ngạch (Quota) hợp lý, việc nạp một chương trình P4 quá phức tạp có thể chiếm dụng toàn bộ TCAM, khiến syncd không thể khởi tạo các bảng SAI thiết yếu, dẫn đến lỗi khởi động switch.</w:t>
      </w:r>
    </w:p>
    <w:p w14:paraId="1548E78A" w14:textId="77777777" w:rsidR="00046BBE" w:rsidRDefault="00046BBE" w:rsidP="008B2969">
      <w:pPr>
        <w:pStyle w:val="tritmnormal"/>
      </w:pPr>
      <w:r w:rsidRPr="00046BBE">
        <w:t>Để tối ưu hóa, phương án đề xuất sử dụng cơ chế kiểm tra khả năng tài nguyên (Resource Availability Check) trong p4orch trước khi ánh xạ. Mã nguồn dưới đây minh họa cách hệ thống truy vấn giới hạn tài nguyên từ SAI trước khi chấp nhận một yêu cầu tạo bảng từ P4Runtime:</w:t>
      </w:r>
    </w:p>
    <w:p w14:paraId="308EBD1F" w14:textId="1A362873" w:rsidR="00A57635" w:rsidRPr="00046BBE" w:rsidRDefault="00E618E9" w:rsidP="00E618E9">
      <w:pPr>
        <w:pStyle w:val="Caption"/>
        <w:jc w:val="left"/>
      </w:pPr>
      <w:bookmarkStart w:id="34" w:name="_Toc225755416"/>
      <w:r>
        <w:t xml:space="preserve">Bảng </w:t>
      </w:r>
      <w:r>
        <w:fldChar w:fldCharType="begin"/>
      </w:r>
      <w:r>
        <w:instrText xml:space="preserve"> SEQ Bảng \* ARABIC </w:instrText>
      </w:r>
      <w:r>
        <w:fldChar w:fldCharType="separate"/>
      </w:r>
      <w:r w:rsidR="00F11866">
        <w:rPr>
          <w:noProof/>
        </w:rPr>
        <w:t>13</w:t>
      </w:r>
      <w:r>
        <w:fldChar w:fldCharType="end"/>
      </w:r>
      <w:r>
        <w:t>: Truy vấn tài nguyên từ SAI</w:t>
      </w:r>
      <w:bookmarkEnd w:id="34"/>
    </w:p>
    <w:p w14:paraId="22D6917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Kiểm tra tài nguyên trong sonic-pins/p4orch/acl_table_manager.cpp */</w:t>
      </w:r>
    </w:p>
    <w:p w14:paraId="1C9662B6"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AclTableManager</w:t>
      </w:r>
      <w:r>
        <w:rPr>
          <w:rFonts w:ascii="Consolas" w:hAnsi="Consolas" w:cs="Consolas"/>
          <w:color w:val="666600"/>
          <w:sz w:val="18"/>
          <w:szCs w:val="18"/>
        </w:rPr>
        <w:t>::</w:t>
      </w:r>
      <w:r>
        <w:rPr>
          <w:rFonts w:ascii="Consolas" w:hAnsi="Consolas" w:cs="Consolas"/>
          <w:color w:val="000000"/>
          <w:sz w:val="18"/>
          <w:szCs w:val="18"/>
        </w:rPr>
        <w:t>checkResourceAvailability</w:t>
      </w:r>
      <w:r>
        <w:rPr>
          <w:rFonts w:ascii="Consolas" w:hAnsi="Consolas" w:cs="Consolas"/>
          <w:color w:val="666600"/>
          <w:sz w:val="18"/>
          <w:szCs w:val="18"/>
        </w:rPr>
        <w:t>(</w:t>
      </w:r>
      <w:r>
        <w:rPr>
          <w:rFonts w:ascii="Consolas" w:hAnsi="Consolas" w:cs="Consolas"/>
          <w:color w:val="660066"/>
          <w:sz w:val="18"/>
          <w:szCs w:val="18"/>
        </w:rPr>
        <w:t>uint32_t</w:t>
      </w:r>
      <w:r>
        <w:rPr>
          <w:rFonts w:ascii="Consolas" w:hAnsi="Consolas" w:cs="Consolas"/>
          <w:color w:val="000000"/>
          <w:sz w:val="18"/>
          <w:szCs w:val="18"/>
        </w:rPr>
        <w:t xml:space="preserve"> stage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priority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0559E9B"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7FB28CE0"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SAI_SWITCH_ATTR_AVAILABLE_ACL_TABLE_GROUP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Truy vấn tài nguyên còn trống</w:t>
      </w:r>
    </w:p>
    <w:p w14:paraId="7FD37524"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6E41EB60"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sai_switch_api</w:t>
      </w:r>
      <w:r>
        <w:rPr>
          <w:rFonts w:ascii="Consolas" w:hAnsi="Consolas" w:cs="Consolas"/>
          <w:color w:val="666600"/>
          <w:sz w:val="18"/>
          <w:szCs w:val="18"/>
        </w:rPr>
        <w:t>-&gt;</w:t>
      </w:r>
      <w:r>
        <w:rPr>
          <w:rFonts w:ascii="Consolas" w:hAnsi="Consolas" w:cs="Consolas"/>
          <w:color w:val="000000"/>
          <w:sz w:val="18"/>
          <w:szCs w:val="18"/>
        </w:rPr>
        <w:t>get_switch_attribute</w:t>
      </w:r>
      <w:r>
        <w:rPr>
          <w:rFonts w:ascii="Consolas" w:hAnsi="Consolas" w:cs="Consolas"/>
          <w:color w:val="666600"/>
          <w:sz w:val="18"/>
          <w:szCs w:val="18"/>
        </w:rPr>
        <w:t>(</w:t>
      </w:r>
      <w:r>
        <w:rPr>
          <w:rFonts w:ascii="Consolas" w:hAnsi="Consolas" w:cs="Consolas"/>
          <w:color w:val="000000"/>
          <w:sz w:val="18"/>
          <w:szCs w:val="18"/>
        </w:rPr>
        <w:t>switch_oid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attr</w:t>
      </w:r>
      <w:r>
        <w:rPr>
          <w:rFonts w:ascii="Consolas" w:hAnsi="Consolas" w:cs="Consolas"/>
          <w:color w:val="666600"/>
          <w:sz w:val="18"/>
          <w:szCs w:val="18"/>
        </w:rPr>
        <w:t>);</w:t>
      </w:r>
    </w:p>
    <w:p w14:paraId="71EFA11B"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SAI_STATUS_SUCCESS </w:t>
      </w:r>
      <w:r>
        <w:rPr>
          <w:rFonts w:ascii="Consolas" w:hAnsi="Consolas" w:cs="Consolas"/>
          <w:color w:val="666600"/>
          <w:sz w:val="18"/>
          <w:szCs w:val="18"/>
        </w:rPr>
        <w:t>||</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u32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10483EB"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"ASIC TCAM exhaustion: Unable to allocate resources for P4 ACL Table"</w:t>
      </w:r>
      <w:r>
        <w:rPr>
          <w:rFonts w:ascii="Consolas" w:hAnsi="Consolas" w:cs="Consolas"/>
          <w:color w:val="666600"/>
          <w:sz w:val="18"/>
          <w:szCs w:val="18"/>
        </w:rPr>
        <w:t>);</w:t>
      </w:r>
    </w:p>
    <w:p w14:paraId="754592A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SAI_STATUS_INSUFFICIENT_RESOURCES</w:t>
      </w:r>
      <w:r>
        <w:rPr>
          <w:rFonts w:ascii="Consolas" w:hAnsi="Consolas" w:cs="Consolas"/>
          <w:color w:val="666600"/>
          <w:sz w:val="18"/>
          <w:szCs w:val="18"/>
        </w:rPr>
        <w:t>;</w:t>
      </w:r>
    </w:p>
    <w:p w14:paraId="0917168A"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55C85CE9"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02A13A01"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7E3AE64A"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13. </w:t>
      </w:r>
      <w:r>
        <w:rPr>
          <w:rFonts w:ascii="Consolas" w:hAnsi="Consolas" w:cs="Consolas"/>
          <w:color w:val="666600"/>
          <w:sz w:val="18"/>
          <w:szCs w:val="18"/>
        </w:rPr>
        <w:t>}</w:t>
      </w:r>
    </w:p>
    <w:p w14:paraId="34A1B25A" w14:textId="77777777" w:rsidR="008B2969" w:rsidRDefault="008B296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0339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2B883613" w14:textId="2B0D5BAA" w:rsidR="00046BBE" w:rsidRPr="00046BBE" w:rsidRDefault="00046BBE" w:rsidP="00074A57">
      <w:pPr>
        <w:pStyle w:val="Heading4"/>
      </w:pPr>
      <w:r w:rsidRPr="00046BBE">
        <w:t xml:space="preserve">B. Quản lý </w:t>
      </w:r>
      <w:r w:rsidR="00074A57" w:rsidRPr="00046BBE">
        <w:t xml:space="preserve">hàng đợi và bộ đệm </w:t>
      </w:r>
    </w:p>
    <w:p w14:paraId="238F3E3C" w14:textId="77777777" w:rsidR="00046BBE" w:rsidRPr="00046BBE" w:rsidRDefault="00046BBE" w:rsidP="00074A57">
      <w:pPr>
        <w:pStyle w:val="tritmnormal"/>
      </w:pPr>
      <w:r w:rsidRPr="00046BBE">
        <w:t xml:space="preserve">Phần cứng ASIC xử lý gói tin theo kiến trúc đường ống (Pipeline), nhưng giữa các giai đoạn xử lý (Ingress/Egress) là bộ quản lý lưu lượng (Traffic Manager - TM) với tài nguyên hàng đợi và bộ đệm giới hạn. Thách thức đặt ra là các chương </w:t>
      </w:r>
      <w:r w:rsidRPr="00046BBE">
        <w:lastRenderedPageBreak/>
        <w:t>trình P4 thường tập trung vào logic xử lý gói (Header Processing) mà ít can thiệp sâu vào TM. Do đó, lớp quản lý giao diện SAI phải đóng vai trò cấu hình ngầm định (Implicit Configuration) để đảm bảo các luồng dữ liệu P4 được ánh xạ vào đúng hàng đợi ưu tiên.</w:t>
      </w:r>
    </w:p>
    <w:p w14:paraId="49535AA3" w14:textId="77777777" w:rsidR="00046BBE" w:rsidRDefault="00046BBE" w:rsidP="00074A57">
      <w:pPr>
        <w:pStyle w:val="tritmnormal"/>
      </w:pPr>
      <w:r w:rsidRPr="00046BBE">
        <w:t>Trong kho mã nguồn sonic-buildimage, các file cấu hình buffers_config.j2 cho từng nền tảng (SKU) quy định chặt chẽ cách chia sẻ bộ nhớ đệm (Shared Buffer Pool). Khi tối ưu hóa, cần đảm bảo rằng việc thêm các luồng P4 mới (ví dụ: INT - In-band Network Telemetry) không làm cạn kiệt bộ đệm dành cho lưu lượng điều khiển (Control Plane Traffic), gây mất gói OSPF/BGP.</w:t>
      </w:r>
    </w:p>
    <w:p w14:paraId="23919CB3" w14:textId="52A72972" w:rsidR="007E7FFD" w:rsidRPr="00046BBE" w:rsidRDefault="007E7FFD" w:rsidP="007E7FFD">
      <w:pPr>
        <w:pStyle w:val="Caption"/>
        <w:jc w:val="left"/>
      </w:pPr>
      <w:bookmarkStart w:id="35" w:name="_Toc225755417"/>
      <w:r>
        <w:t xml:space="preserve">Bảng </w:t>
      </w:r>
      <w:r>
        <w:fldChar w:fldCharType="begin"/>
      </w:r>
      <w:r>
        <w:instrText xml:space="preserve"> SEQ Bảng \* ARABIC </w:instrText>
      </w:r>
      <w:r>
        <w:fldChar w:fldCharType="separate"/>
      </w:r>
      <w:r w:rsidR="00F11866">
        <w:rPr>
          <w:noProof/>
        </w:rPr>
        <w:t>14</w:t>
      </w:r>
      <w:r>
        <w:fldChar w:fldCharType="end"/>
      </w:r>
      <w:r>
        <w:t>: Thông tin buffer</w:t>
      </w:r>
      <w:bookmarkEnd w:id="35"/>
    </w:p>
    <w:p w14:paraId="3E9E4BC0"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125"/>
        <w:rPr>
          <w:rFonts w:ascii="Consolas" w:hAnsi="Consolas" w:cs="Consolas"/>
          <w:sz w:val="18"/>
          <w:szCs w:val="18"/>
        </w:rPr>
      </w:pPr>
      <w:r>
        <w:rPr>
          <w:rFonts w:ascii="Consolas" w:hAnsi="Consolas" w:cs="Consolas"/>
          <w:sz w:val="18"/>
          <w:szCs w:val="18"/>
        </w:rPr>
        <w:t>1. &lt;buffer_profile&gt;</w:t>
      </w:r>
    </w:p>
    <w:p w14:paraId="59CCDBAA"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125"/>
        <w:rPr>
          <w:rFonts w:ascii="Consolas" w:hAnsi="Consolas" w:cs="Consolas"/>
          <w:sz w:val="18"/>
          <w:szCs w:val="18"/>
        </w:rPr>
      </w:pPr>
      <w:r>
        <w:rPr>
          <w:rFonts w:ascii="Consolas" w:hAnsi="Consolas" w:cs="Consolas"/>
          <w:sz w:val="18"/>
          <w:szCs w:val="18"/>
        </w:rPr>
        <w:t xml:space="preserve">2. </w:t>
      </w:r>
      <w:r>
        <w:rPr>
          <w:rFonts w:ascii="Consolas" w:hAnsi="Consolas" w:cs="Consolas"/>
          <w:color w:val="000000"/>
          <w:sz w:val="18"/>
          <w:szCs w:val="18"/>
        </w:rPr>
        <w:t xml:space="preserve">    </w:t>
      </w:r>
      <w:r>
        <w:rPr>
          <w:rFonts w:ascii="Consolas" w:hAnsi="Consolas" w:cs="Consolas"/>
          <w:sz w:val="18"/>
          <w:szCs w:val="18"/>
        </w:rPr>
        <w:t>&lt;name&gt;</w:t>
      </w:r>
      <w:r>
        <w:rPr>
          <w:rFonts w:ascii="Consolas" w:hAnsi="Consolas" w:cs="Consolas"/>
          <w:color w:val="000000"/>
          <w:sz w:val="18"/>
          <w:szCs w:val="18"/>
        </w:rPr>
        <w:t>ingress_lossless_profile</w:t>
      </w:r>
      <w:r>
        <w:rPr>
          <w:rFonts w:ascii="Consolas" w:hAnsi="Consolas" w:cs="Consolas"/>
          <w:sz w:val="18"/>
          <w:szCs w:val="18"/>
        </w:rPr>
        <w:t>&lt;/name&gt;</w:t>
      </w:r>
    </w:p>
    <w:p w14:paraId="2313FD93"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125"/>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w:t>
      </w:r>
      <w:r>
        <w:rPr>
          <w:rFonts w:ascii="Consolas" w:hAnsi="Consolas" w:cs="Consolas"/>
          <w:sz w:val="18"/>
          <w:szCs w:val="18"/>
        </w:rPr>
        <w:t>&lt;pool&gt;</w:t>
      </w:r>
      <w:r>
        <w:rPr>
          <w:rFonts w:ascii="Consolas" w:hAnsi="Consolas" w:cs="Consolas"/>
          <w:color w:val="000000"/>
          <w:sz w:val="18"/>
          <w:szCs w:val="18"/>
        </w:rPr>
        <w:t>ingress_lossless_pool</w:t>
      </w:r>
      <w:r>
        <w:rPr>
          <w:rFonts w:ascii="Consolas" w:hAnsi="Consolas" w:cs="Consolas"/>
          <w:sz w:val="18"/>
          <w:szCs w:val="18"/>
        </w:rPr>
        <w:t>&lt;/pool&gt;</w:t>
      </w:r>
    </w:p>
    <w:p w14:paraId="50F3AAB2"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125"/>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sz w:val="18"/>
          <w:szCs w:val="18"/>
        </w:rPr>
        <w:t>&lt;size&gt;</w:t>
      </w:r>
      <w:r>
        <w:rPr>
          <w:rFonts w:ascii="Consolas" w:hAnsi="Consolas" w:cs="Consolas"/>
          <w:color w:val="000000"/>
          <w:sz w:val="18"/>
          <w:szCs w:val="18"/>
        </w:rPr>
        <w:t>20480</w:t>
      </w:r>
      <w:r>
        <w:rPr>
          <w:rFonts w:ascii="Consolas" w:hAnsi="Consolas" w:cs="Consolas"/>
          <w:sz w:val="18"/>
          <w:szCs w:val="18"/>
        </w:rPr>
        <w:t>&lt;/size&gt;</w:t>
      </w:r>
      <w:r>
        <w:rPr>
          <w:rFonts w:ascii="Consolas" w:hAnsi="Consolas" w:cs="Consolas"/>
          <w:color w:val="000000"/>
          <w:sz w:val="18"/>
          <w:szCs w:val="18"/>
        </w:rPr>
        <w:t xml:space="preserve"> </w:t>
      </w:r>
      <w:r>
        <w:rPr>
          <w:rFonts w:ascii="Consolas" w:hAnsi="Consolas" w:cs="Consolas"/>
          <w:sz w:val="18"/>
          <w:szCs w:val="18"/>
        </w:rPr>
        <w:t>&lt;xoff&gt;</w:t>
      </w:r>
      <w:r>
        <w:rPr>
          <w:rFonts w:ascii="Consolas" w:hAnsi="Consolas" w:cs="Consolas"/>
          <w:color w:val="000000"/>
          <w:sz w:val="18"/>
          <w:szCs w:val="18"/>
        </w:rPr>
        <w:t>10000</w:t>
      </w:r>
      <w:r>
        <w:rPr>
          <w:rFonts w:ascii="Consolas" w:hAnsi="Consolas" w:cs="Consolas"/>
          <w:sz w:val="18"/>
          <w:szCs w:val="18"/>
        </w:rPr>
        <w:t>&lt;/xoff&gt;</w:t>
      </w:r>
      <w:r>
        <w:rPr>
          <w:rFonts w:ascii="Consolas" w:hAnsi="Consolas" w:cs="Consolas"/>
          <w:color w:val="000000"/>
          <w:sz w:val="18"/>
          <w:szCs w:val="18"/>
        </w:rPr>
        <w:t xml:space="preserve"> </w:t>
      </w:r>
      <w:r>
        <w:rPr>
          <w:rFonts w:ascii="Consolas" w:hAnsi="Consolas" w:cs="Consolas"/>
          <w:sz w:val="18"/>
          <w:szCs w:val="18"/>
        </w:rPr>
        <w:t>&lt;/buffer_profile&gt;</w:t>
      </w:r>
    </w:p>
    <w:p w14:paraId="2EE854A5"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125"/>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w:t>
      </w:r>
    </w:p>
    <w:p w14:paraId="5F7C96FC" w14:textId="0D794F6A" w:rsidR="00046BBE" w:rsidRPr="00046BBE" w:rsidRDefault="00046BBE" w:rsidP="00074A57">
      <w:pPr>
        <w:pStyle w:val="Heading4"/>
      </w:pPr>
      <w:r w:rsidRPr="00046BBE">
        <w:t xml:space="preserve">Độ trễ </w:t>
      </w:r>
      <w:r w:rsidR="00074A57">
        <w:t>mặt phẳng</w:t>
      </w:r>
      <w:r w:rsidRPr="00046BBE">
        <w:t xml:space="preserve"> dữ liệu </w:t>
      </w:r>
    </w:p>
    <w:p w14:paraId="49B923DA" w14:textId="77777777" w:rsidR="00046BBE" w:rsidRPr="00046BBE" w:rsidRDefault="00046BBE" w:rsidP="00074A57">
      <w:pPr>
        <w:pStyle w:val="tritmnormal"/>
      </w:pPr>
      <w:r w:rsidRPr="00046BBE">
        <w:t xml:space="preserve">Một lầm tưởng phổ biến là ASIC lập trình được sẽ có độ trễ cao hơn ASIC chức năng cố định. Thực tế, độ trễ xử lý gói tin trên P4-enabled ASIC là tất định (Deterministic), phụ thuộc vào độ dài của đường ống (Pipeline Stages). Tuy nhiên, rủi ro phát sinh khi chương trình P4 sử dụng cơ chế </w:t>
      </w:r>
      <w:r w:rsidRPr="00046BBE">
        <w:rPr>
          <w:b/>
          <w:bCs/>
        </w:rPr>
        <w:t>Recirculation</w:t>
      </w:r>
      <w:r w:rsidRPr="00046BBE">
        <w:t xml:space="preserve"> (quay vòng gói tin để xử lý nhiều lần). Việc này làm tăng độ trễ lên gấp nhiều lần và giảm thông lượng tổng thể (Throughput) của cổng.</w:t>
      </w:r>
    </w:p>
    <w:p w14:paraId="5EA14805" w14:textId="77777777" w:rsidR="00046BBE" w:rsidRPr="00046BBE" w:rsidRDefault="00046BBE" w:rsidP="00074A57">
      <w:pPr>
        <w:pStyle w:val="tritmnormal"/>
      </w:pPr>
      <w:r w:rsidRPr="00046BBE">
        <w:t>Trong phương án tối ưu hóa, P4Orch cần có khả năng phát hiện các cấu hình P4 yêu cầu recirculation và cảnh báo hoặc từ chối nếu vi phạm cam kết độ trễ (Latency SLA). Đồng thời, việc sử dụng các API SAI để giám sát độ trễ thời gian thực (SAI_PORT_ATTR_LATENCY_MONITORING) là cần thiết để đảm bảo hiệu năng.</w:t>
      </w:r>
    </w:p>
    <w:p w14:paraId="6C54E23F" w14:textId="77777777" w:rsidR="00046BBE" w:rsidRPr="00046BBE" w:rsidRDefault="00046BBE" w:rsidP="00074A57">
      <w:pPr>
        <w:pStyle w:val="tritmnormal"/>
      </w:pPr>
      <w:r w:rsidRPr="00074A57">
        <w:t>Tương thích SAI</w:t>
      </w:r>
      <w:r w:rsidRPr="00046BBE">
        <w:rPr>
          <w:b/>
          <w:bCs/>
        </w:rPr>
        <w:t>:</w:t>
      </w:r>
      <w:r w:rsidRPr="00046BBE">
        <w:t xml:space="preserve"> SAI cung cấp các thuộc tính để giới hạn độ sâu hàng đợi, gián tiếp kiểm soát độ trễ tắc nghẽn (Queuing Latency). Việc ánh xạ đúng các bảng P4 vào các Traffic Class trong SAI là chìa khóa để duy trì độ trễ thấp cho các ứng dụng nhạy cảm.</w:t>
      </w:r>
    </w:p>
    <w:p w14:paraId="4BCEC2E7" w14:textId="261ADFEA" w:rsidR="006C5DD0" w:rsidRPr="006C5DD0" w:rsidRDefault="00046BBE" w:rsidP="00074A57">
      <w:pPr>
        <w:pStyle w:val="tritmnormal"/>
      </w:pPr>
      <w:r w:rsidRPr="00046BBE">
        <w:t>Tóm lại, việc xây dựng phân hệ quản lý trên nền tảng Whitebox P4 đòi hỏi sự cân bằng tinh tế. Không chỉ đơn thuần là biên dịch mã P4, hệ thống phải hoạt động như một "người gác cổng" (Gatekeeper), liên tục giám sát TCAM và Buffer thông qua SAI API để đảm bảo rằng tính linh hoạt của phần mềm không làm sập đổ sự ổn định của phần cứng.</w:t>
      </w:r>
    </w:p>
    <w:p w14:paraId="1EABA37F" w14:textId="173F14C0" w:rsidR="00941154" w:rsidRDefault="00941154" w:rsidP="00941154">
      <w:pPr>
        <w:pStyle w:val="Heading2"/>
        <w:rPr>
          <w:lang w:val="en-US"/>
        </w:rPr>
      </w:pPr>
      <w:bookmarkStart w:id="36" w:name="_Toc225755664"/>
      <w:r w:rsidRPr="00941154">
        <w:rPr>
          <w:lang w:val="en-US"/>
        </w:rPr>
        <w:t>Kiến trúc tích hợp SAI ↔ P4RT/PINS trong SONiC</w:t>
      </w:r>
      <w:bookmarkEnd w:id="36"/>
    </w:p>
    <w:p w14:paraId="14E87D00" w14:textId="4C5154D6" w:rsidR="00625009" w:rsidRPr="00625009" w:rsidRDefault="0085184F" w:rsidP="00625009">
      <w:pPr>
        <w:pStyle w:val="tritmnormal"/>
      </w:pPr>
      <w:r w:rsidRPr="0085184F">
        <w:t xml:space="preserve">Để hiện thực hóa khả năng lập trình linh hoạt trên nền tảng phần cứng Whitebox mà vẫn duy trì sự ổn định của hệ sinh thái SONiC, kiến trúc tích hợp giữa SAI và </w:t>
      </w:r>
      <w:r w:rsidRPr="0085184F">
        <w:lastRenderedPageBreak/>
        <w:t>PINS (P4 Integrated Network Stack) đóng vai trò là xương sống công nghệ then chốt. Thách thức cốt lõi của kiến trúc này nằm ở việc điều phối đồng thời hai luồng cấu hình song song cùng tác động lên một hạ tầng ASIC duy nhất: luồng chức năng mạng truyền thống (Pure SAI) và luồng mở rộng SDN do P4 định nghĩa. Phần này sẽ đi sâu phân tích cơ chế phân luồng (Demultiplexing) thông minh tại tầng điều phối, cho phép tách biệt rạch ròi giữa các đối tượng chuẩn và các tính năng tùy biến. Đồng thời, báo cáo cũng sẽ làm rõ các giải pháp kỹ thuật nội tại trong P4Orch nhằm giải quyết bài toán đồng bộ phức tạp, bao gồm quy trình quản lý phụ thuộc đối tượng chặt chẽ, thiết lập quyền ưu tiên xử lý để tránh xung đột tài nguyên, và cơ chế đệm định danh (OID Caching) giúp tối ưu hóa hiệu năng tra cứu thời gian thực.</w:t>
      </w:r>
    </w:p>
    <w:p w14:paraId="39ABF1DD" w14:textId="305C5733" w:rsidR="00941154" w:rsidRDefault="00941154" w:rsidP="00941154">
      <w:pPr>
        <w:pStyle w:val="Heading3"/>
      </w:pPr>
      <w:bookmarkStart w:id="37" w:name="_Toc225755665"/>
      <w:r w:rsidRPr="00941154">
        <w:t>Demux đường SAI thuần vs phần mở rộng P4</w:t>
      </w:r>
      <w:bookmarkEnd w:id="37"/>
    </w:p>
    <w:p w14:paraId="65859A0B" w14:textId="066358C9" w:rsidR="005A3B0F" w:rsidRPr="005A3B0F" w:rsidRDefault="005A3B0F" w:rsidP="005A3B0F"/>
    <w:p w14:paraId="51737CC6" w14:textId="77777777" w:rsidR="005A3B0F" w:rsidRPr="005A3B0F" w:rsidRDefault="005A3B0F" w:rsidP="00074A57">
      <w:pPr>
        <w:pStyle w:val="tritmnormal"/>
      </w:pPr>
      <w:r w:rsidRPr="005A3B0F">
        <w:t>Trong kiến trúc lai ghép của SONiC khi tích hợp PINS (P4 Integrated Network Stack), thách thức lớn nhất là làm thế nào để quản lý đồng thời hai luồng cấu hình khác biệt cùng tác động lên một tài nguyên phần cứng ASIC duy nhất. Luồng thứ nhất là "đường SAI thuần" (Pure SAI Path) – bao gồm các tính năng mạng tiêu chuẩn (L2, L3, ACL truyền thống) do các ứng dụng SONiC bản địa (như bgp, teamd) điều khiển. Luồng thứ hai là "phần mở rộng P4" (P4 Extension Path) – đại diện cho các tính năng SDN linh hoạt được định nghĩa bởi chương trình P4 và điều khiển từ xa qua P4Runtime. Giải pháp cho vấn đề này nằm ở cơ chế phân luồng (Demux) thông minh tại tầng quản lý trạng thái, đảm bảo sự chung sống hòa bình và tránh xung đột dữ liệu.</w:t>
      </w:r>
    </w:p>
    <w:p w14:paraId="56869D88" w14:textId="0477D6FF" w:rsidR="005A3B0F" w:rsidRPr="005A3B0F" w:rsidRDefault="005A3B0F" w:rsidP="00074A57">
      <w:pPr>
        <w:pStyle w:val="Heading4"/>
      </w:pPr>
      <w:r w:rsidRPr="005A3B0F">
        <w:t xml:space="preserve">Cơ chế </w:t>
      </w:r>
      <w:r w:rsidR="00074A57" w:rsidRPr="005A3B0F">
        <w:t>d</w:t>
      </w:r>
      <w:r w:rsidRPr="005A3B0F">
        <w:t>emultiplexing tại tầng P4Orch</w:t>
      </w:r>
    </w:p>
    <w:p w14:paraId="05564FF0" w14:textId="77777777" w:rsidR="005A3B0F" w:rsidRPr="005A3B0F" w:rsidRDefault="005A3B0F" w:rsidP="00074A57">
      <w:pPr>
        <w:pStyle w:val="tritmnormal"/>
      </w:pPr>
      <w:r w:rsidRPr="005A3B0F">
        <w:t>Tại trung tâm của kiến trúc PINS là P4Orch (P4 Orchestrator), thành phần chịu trách nhiệm tiếp nhận và phân loại các yêu cầu từ P4Runtime. Khác với kiến trúc SONiC truyền thống nơi mọi thứ đều đổ dồn về các Orchagent tiêu chuẩn, PINS thiết lập một cơ chế "Demux mềm" dựa trên ID của bảng P4 (Table ID). Khi p4rt-app nhận được một WriteRequest, nó không xử lý ngay mà chuyển tiếp xuống P4Orch. Tại đây, dựa trên ánh xạ trong p4info, hệ thống sẽ quyết định xem yêu cầu này thuộc về một đối tượng SAI chuẩn hay một tiện ích mở rộng.</w:t>
      </w:r>
    </w:p>
    <w:p w14:paraId="5B456262" w14:textId="77777777" w:rsidR="005A3B0F" w:rsidRPr="005A3B0F" w:rsidRDefault="005A3B0F" w:rsidP="00074A57">
      <w:pPr>
        <w:pStyle w:val="items"/>
      </w:pPr>
      <w:r w:rsidRPr="005A3B0F">
        <w:rPr>
          <w:b/>
          <w:bCs/>
        </w:rPr>
        <w:t>Đường SAI thuần (SAI Object Mapping):</w:t>
      </w:r>
      <w:r w:rsidRPr="005A3B0F">
        <w:t xml:space="preserve"> Nếu Table ID tương ứng với một bảng chuẩn (ví dụ: ipv4_table), P4Orch sẽ gọi các trình quản lý (Managers) tương ứng như RouteManager hay NextHopManager. Các manager này sẽ chuyển đổi (translate) cấu trúc P4 Entry thành các thuộc tính SAI Attribute tiêu chuẩn (ví dụ: SAI_ROUTE_ENTRY_ATTR_NEXT_HOP_ID) và ghi xuống ASIC_DB. Cách tiếp cận này tận dụng lại hoàn toàn driver SAI có sẵn, </w:t>
      </w:r>
      <w:r w:rsidRPr="005A3B0F">
        <w:lastRenderedPageBreak/>
        <w:t>đảm bảo tính ổn định tối đa.</w:t>
      </w:r>
    </w:p>
    <w:p w14:paraId="0FDC2C49" w14:textId="77777777" w:rsidR="005A3B0F" w:rsidRPr="005A3B0F" w:rsidRDefault="005A3B0F" w:rsidP="00074A57">
      <w:pPr>
        <w:pStyle w:val="items"/>
      </w:pPr>
      <w:r w:rsidRPr="005A3B0F">
        <w:rPr>
          <w:b/>
          <w:bCs/>
        </w:rPr>
        <w:t>Đường mở rộng P4 (P4 Extension Mapping):</w:t>
      </w:r>
      <w:r w:rsidRPr="005A3B0F">
        <w:t xml:space="preserve"> Nếu Table ID trỏ tới một tính năng chưa có trong chuẩn SAI (ví dụ: một bảng đếm gói tin tùy biến hoặc bảng đóng gói header lạ), P4Orch sẽ kích hoạt luồng xử lý riêng biệt. Thay vì cố gắng ép nó vào một đối tượng SAI không phù hợp, hệ thống sử dụng cơ chế SAI User Defined Field (UDF) hoặc các API mở rộng (Flexible SAI) để lập trình trực tiếp các thanh ghi phần cứng thông qua các extension attribute đặc biệt.</w:t>
      </w:r>
    </w:p>
    <w:p w14:paraId="0C9BA877" w14:textId="48BD4829" w:rsidR="005A3B0F" w:rsidRPr="005A3B0F" w:rsidRDefault="005A3B0F" w:rsidP="00074A57">
      <w:pPr>
        <w:pStyle w:val="Heading4"/>
      </w:pPr>
      <w:r w:rsidRPr="005A3B0F">
        <w:t xml:space="preserve">Xử lý tranh chấp và quyền ưu tiên </w:t>
      </w:r>
    </w:p>
    <w:p w14:paraId="4A9A9CB2" w14:textId="77777777" w:rsidR="005A3B0F" w:rsidRPr="005A3B0F" w:rsidRDefault="005A3B0F" w:rsidP="00074A57">
      <w:pPr>
        <w:pStyle w:val="tritmnormal"/>
      </w:pPr>
      <w:r w:rsidRPr="005A3B0F">
        <w:t>Một vấn đề cốt lõi của cơ chế Demux là xử lý tranh chấp khi cả đường SAI thuần (từ BGP) và đường P4 (từ SDN Controller) cùng muốn ghi vào một bảng phần cứng (ví dụ: bảng định tuyến). Trong kiến trúc PINS, quyền ưu tiên được xác định rõ ràng: P4Runtime được coi là nguồn cấu hình có thẩm quyền cao hơn (Authoritative Source) đối với các bảng mà nó quản lý.</w:t>
      </w:r>
    </w:p>
    <w:p w14:paraId="287A2CBC" w14:textId="77777777" w:rsidR="005A3B0F" w:rsidRDefault="005A3B0F" w:rsidP="00074A57">
      <w:pPr>
        <w:pStyle w:val="tritmnormal"/>
      </w:pPr>
      <w:r w:rsidRPr="005A3B0F">
        <w:t>Để thực thi điều này, P4Orch duy trì một bản đồ sở hữu (Ownership Map). Nếu một bảng SAI đã được P4 "đăng ký" quản lý, mọi nỗ lực thay đổi từ các ứng dụng legacy khác thông qua RouteOrch truyền thống có thể bị từ chối hoặc ghi đè, tùy thuộc vào chế độ cấu hình (Exclusive vs. Shared). Mã nguồn dưới đây minh họa cách P4Orch kiểm tra và phân luồng xử lý cho một bảng ACL:</w:t>
      </w:r>
    </w:p>
    <w:p w14:paraId="27FA1C2C" w14:textId="05528AAE" w:rsidR="007E7FFD" w:rsidRPr="005A3B0F" w:rsidRDefault="007E7FFD" w:rsidP="007E7FFD">
      <w:pPr>
        <w:pStyle w:val="Caption"/>
        <w:jc w:val="left"/>
      </w:pPr>
      <w:bookmarkStart w:id="38" w:name="_Toc225755418"/>
      <w:r>
        <w:t xml:space="preserve">Bảng </w:t>
      </w:r>
      <w:r>
        <w:fldChar w:fldCharType="begin"/>
      </w:r>
      <w:r>
        <w:instrText xml:space="preserve"> SEQ Bảng \* ARABIC </w:instrText>
      </w:r>
      <w:r>
        <w:fldChar w:fldCharType="separate"/>
      </w:r>
      <w:r w:rsidR="00F11866">
        <w:rPr>
          <w:noProof/>
        </w:rPr>
        <w:t>15</w:t>
      </w:r>
      <w:r>
        <w:fldChar w:fldCharType="end"/>
      </w:r>
      <w:r>
        <w:t>: Xử lý ACL</w:t>
      </w:r>
      <w:bookmarkEnd w:id="38"/>
    </w:p>
    <w:p w14:paraId="7856917A"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logic Demux trong sonic-pins/p4orch/p4orch.cpp */</w:t>
      </w:r>
    </w:p>
    <w:p w14:paraId="2C17DED2"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P4Orch</w:t>
      </w:r>
      <w:r>
        <w:rPr>
          <w:rFonts w:ascii="Consolas" w:hAnsi="Consolas" w:cs="Consolas"/>
          <w:color w:val="666600"/>
          <w:sz w:val="18"/>
          <w:szCs w:val="18"/>
        </w:rPr>
        <w:t>::</w:t>
      </w:r>
      <w:r>
        <w:rPr>
          <w:rFonts w:ascii="Consolas" w:hAnsi="Consolas" w:cs="Consolas"/>
          <w:color w:val="000000"/>
          <w:sz w:val="18"/>
          <w:szCs w:val="18"/>
        </w:rPr>
        <w:t>processP4WriteRequest</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WriteRequest</w:t>
      </w:r>
      <w:r>
        <w:rPr>
          <w:rFonts w:ascii="Consolas" w:hAnsi="Consolas" w:cs="Consolas"/>
          <w:color w:val="666600"/>
          <w:sz w:val="18"/>
          <w:szCs w:val="18"/>
        </w:rPr>
        <w:t>&amp;</w:t>
      </w:r>
      <w:r>
        <w:rPr>
          <w:rFonts w:ascii="Consolas" w:hAnsi="Consolas" w:cs="Consolas"/>
          <w:color w:val="000000"/>
          <w:sz w:val="18"/>
          <w:szCs w:val="18"/>
        </w:rPr>
        <w:t xml:space="preserve"> request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ACBEE8A"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C8AEC36"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entity </w:t>
      </w:r>
      <w:r>
        <w:rPr>
          <w:rFonts w:ascii="Consolas" w:hAnsi="Consolas" w:cs="Consolas"/>
          <w:color w:val="666600"/>
          <w:sz w:val="18"/>
          <w:szCs w:val="18"/>
        </w:rPr>
        <w:t>=</w:t>
      </w:r>
      <w:r>
        <w:rPr>
          <w:rFonts w:ascii="Consolas" w:hAnsi="Consolas" w:cs="Consolas"/>
          <w:color w:val="000000"/>
          <w:sz w:val="18"/>
          <w:szCs w:val="18"/>
        </w:rPr>
        <w:t xml:space="preserve"> update</w:t>
      </w:r>
      <w:r>
        <w:rPr>
          <w:rFonts w:ascii="Consolas" w:hAnsi="Consolas" w:cs="Consolas"/>
          <w:color w:val="666600"/>
          <w:sz w:val="18"/>
          <w:szCs w:val="18"/>
        </w:rPr>
        <w:t>.</w:t>
      </w:r>
      <w:r>
        <w:rPr>
          <w:rFonts w:ascii="Consolas" w:hAnsi="Consolas" w:cs="Consolas"/>
          <w:color w:val="000000"/>
          <w:sz w:val="18"/>
          <w:szCs w:val="18"/>
        </w:rPr>
        <w:t>entity</w:t>
      </w:r>
      <w:r>
        <w:rPr>
          <w:rFonts w:ascii="Consolas" w:hAnsi="Consolas" w:cs="Consolas"/>
          <w:color w:val="666600"/>
          <w:sz w:val="18"/>
          <w:szCs w:val="18"/>
        </w:rPr>
        <w:t>();</w:t>
      </w:r>
    </w:p>
    <w:p w14:paraId="2894C9C8"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6F0DC25D"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DEMUX: Dựa trên loại thực thể (Table, ActionProfile, Counter...)</w:t>
      </w:r>
    </w:p>
    <w:p w14:paraId="7DE65946"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entity</w:t>
      </w:r>
      <w:r>
        <w:rPr>
          <w:rFonts w:ascii="Consolas" w:hAnsi="Consolas" w:cs="Consolas"/>
          <w:color w:val="666600"/>
          <w:sz w:val="18"/>
          <w:szCs w:val="18"/>
        </w:rPr>
        <w:t>.</w:t>
      </w:r>
      <w:r>
        <w:rPr>
          <w:rFonts w:ascii="Consolas" w:hAnsi="Consolas" w:cs="Consolas"/>
          <w:color w:val="000000"/>
          <w:sz w:val="18"/>
          <w:szCs w:val="18"/>
        </w:rPr>
        <w:t>has_table_entry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8FBDD6D"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table_id </w:t>
      </w:r>
      <w:r>
        <w:rPr>
          <w:rFonts w:ascii="Consolas" w:hAnsi="Consolas" w:cs="Consolas"/>
          <w:color w:val="666600"/>
          <w:sz w:val="18"/>
          <w:szCs w:val="18"/>
        </w:rPr>
        <w:t>=</w:t>
      </w:r>
      <w:r>
        <w:rPr>
          <w:rFonts w:ascii="Consolas" w:hAnsi="Consolas" w:cs="Consolas"/>
          <w:color w:val="000000"/>
          <w:sz w:val="18"/>
          <w:szCs w:val="18"/>
        </w:rPr>
        <w:t xml:space="preserve"> entity</w:t>
      </w:r>
      <w:r>
        <w:rPr>
          <w:rFonts w:ascii="Consolas" w:hAnsi="Consolas" w:cs="Consolas"/>
          <w:color w:val="666600"/>
          <w:sz w:val="18"/>
          <w:szCs w:val="18"/>
        </w:rPr>
        <w:t>.</w:t>
      </w:r>
      <w:r>
        <w:rPr>
          <w:rFonts w:ascii="Consolas" w:hAnsi="Consolas" w:cs="Consolas"/>
          <w:color w:val="000000"/>
          <w:sz w:val="18"/>
          <w:szCs w:val="18"/>
        </w:rPr>
        <w:t>table_entry</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416A4FFA"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268AF832"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Tìm Manager chịu trách nhiệm cho Table ID này</w:t>
      </w:r>
    </w:p>
    <w:p w14:paraId="3C606FDB"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manager </w:t>
      </w:r>
      <w:r>
        <w:rPr>
          <w:rFonts w:ascii="Consolas" w:hAnsi="Consolas" w:cs="Consolas"/>
          <w:color w:val="666600"/>
          <w:sz w:val="18"/>
          <w:szCs w:val="18"/>
        </w:rPr>
        <w:t>=</w:t>
      </w:r>
      <w:r>
        <w:rPr>
          <w:rFonts w:ascii="Consolas" w:hAnsi="Consolas" w:cs="Consolas"/>
          <w:color w:val="000000"/>
          <w:sz w:val="18"/>
          <w:szCs w:val="18"/>
        </w:rPr>
        <w:t xml:space="preserve"> m_tableIdToManagerMap</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5AAFE84B"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manager </w:t>
      </w:r>
      <w:r>
        <w:rPr>
          <w:rFonts w:ascii="Consolas" w:hAnsi="Consolas" w:cs="Consolas"/>
          <w:color w:val="666600"/>
          <w:sz w:val="18"/>
          <w:szCs w:val="18"/>
        </w:rPr>
        <w:t>!=</w:t>
      </w:r>
      <w:r>
        <w:rPr>
          <w:rFonts w:ascii="Consolas" w:hAnsi="Consolas" w:cs="Consolas"/>
          <w:color w:val="000000"/>
          <w:sz w:val="18"/>
          <w:szCs w:val="18"/>
        </w:rPr>
        <w:t xml:space="preserve"> m_tableIdToManagerMap</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6F66E1"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Dispatch tới Manager cụ thể (ví dụ: AclRuleManager)</w:t>
      </w:r>
    </w:p>
    <w:p w14:paraId="31CA9337"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manager</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-&gt;</w:t>
      </w:r>
      <w:r>
        <w:rPr>
          <w:rFonts w:ascii="Consolas" w:hAnsi="Consolas" w:cs="Consolas"/>
          <w:color w:val="000000"/>
          <w:sz w:val="18"/>
          <w:szCs w:val="18"/>
        </w:rPr>
        <w:t>processEntry</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r>
        <w:rPr>
          <w:rFonts w:ascii="Consolas" w:hAnsi="Consolas" w:cs="Consolas"/>
          <w:color w:val="000000"/>
          <w:sz w:val="18"/>
          <w:szCs w:val="18"/>
        </w:rPr>
        <w:t xml:space="preserve"> </w:t>
      </w:r>
    </w:p>
    <w:p w14:paraId="437E77C7"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65C5DC1E"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"No manager found for P4 Table ID: %d"</w:t>
      </w:r>
      <w:r>
        <w:rPr>
          <w:rFonts w:ascii="Consolas" w:hAnsi="Consolas" w:cs="Consolas"/>
          <w:color w:val="666600"/>
          <w:sz w:val="18"/>
          <w:szCs w:val="18"/>
        </w:rPr>
        <w:t>,</w:t>
      </w:r>
      <w:r>
        <w:rPr>
          <w:rFonts w:ascii="Consolas" w:hAnsi="Consolas" w:cs="Consolas"/>
          <w:color w:val="000000"/>
          <w:sz w:val="18"/>
          <w:szCs w:val="18"/>
        </w:rPr>
        <w:t xml:space="preserve"> table_id</w:t>
      </w:r>
      <w:r>
        <w:rPr>
          <w:rFonts w:ascii="Consolas" w:hAnsi="Consolas" w:cs="Consolas"/>
          <w:color w:val="666600"/>
          <w:sz w:val="18"/>
          <w:szCs w:val="18"/>
        </w:rPr>
        <w:t>);</w:t>
      </w:r>
    </w:p>
    <w:p w14:paraId="729A4808"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23CA52A5"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6600"/>
          <w:sz w:val="18"/>
          <w:szCs w:val="18"/>
        </w:rPr>
        <w:t>}</w:t>
      </w:r>
    </w:p>
    <w:p w14:paraId="23D1419C"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880000"/>
          <w:sz w:val="18"/>
          <w:szCs w:val="18"/>
        </w:rPr>
        <w:t>// ... (Xử lý các loại entity khác)</w:t>
      </w:r>
    </w:p>
    <w:p w14:paraId="2DCEC3F5"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70405003"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21. </w:t>
      </w:r>
      <w:r>
        <w:rPr>
          <w:rFonts w:ascii="Consolas" w:hAnsi="Consolas" w:cs="Consolas"/>
          <w:color w:val="666600"/>
          <w:sz w:val="18"/>
          <w:szCs w:val="18"/>
        </w:rPr>
        <w:t>}</w:t>
      </w:r>
    </w:p>
    <w:p w14:paraId="6E4A8444"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73730"/>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6F409B0D" w14:textId="5934098E" w:rsidR="005A3B0F" w:rsidRPr="005A3B0F" w:rsidRDefault="005A3B0F" w:rsidP="00074A57">
      <w:pPr>
        <w:pStyle w:val="Heading4"/>
      </w:pPr>
      <w:r w:rsidRPr="005A3B0F">
        <w:t xml:space="preserve">Tách biệt không gian khóa </w:t>
      </w:r>
    </w:p>
    <w:p w14:paraId="1C893C75" w14:textId="77777777" w:rsidR="005A3B0F" w:rsidRPr="005A3B0F" w:rsidRDefault="005A3B0F" w:rsidP="00074A57">
      <w:pPr>
        <w:pStyle w:val="tritmnormal"/>
      </w:pPr>
      <w:r w:rsidRPr="005A3B0F">
        <w:t xml:space="preserve">Để đảm bảo an toàn, cơ chế Demux không chỉ phân tách về mặt logic xử lý mà còn phân tách về không gian lưu trữ trong ASIC_DB. Các đối tượng được tạo bởi P4 thường được gắn một tiền tố hoặc metadata đặc biệt trong Redis để phân biệt với các đối tượng tạo bởi SONiC thuần. Điều này giúp syncd và các tiến trình dọn </w:t>
      </w:r>
      <w:r w:rsidRPr="005A3B0F">
        <w:lastRenderedPageBreak/>
        <w:t>dẹp (GC) nhận diện đúng chủ sở hữu tài nguyên, ngăn chặn việc RouteOrch vô tình xóa nhầm các route do SDN Controller cài đặt.</w:t>
      </w:r>
    </w:p>
    <w:p w14:paraId="7023F62A" w14:textId="1BD5D57F" w:rsidR="00F90004" w:rsidRPr="00F90004" w:rsidRDefault="005A3B0F" w:rsidP="00074A57">
      <w:pPr>
        <w:pStyle w:val="tritmnormal"/>
      </w:pPr>
      <w:r w:rsidRPr="005A3B0F">
        <w:t>Kết luận, cơ chế Demux đường SAI thuần và phần mở rộng P4 là "trái tim" của giải pháp tích hợp. Nó cho phép hệ thống Whitebox tận dụng sức mạnh của cả hai thế giới: sự tin cậy của giao thức mạng truyền thống và khả năng lập trình vô hạn của SDN, đồng thời duy trì một kiến trúc phần mềm sạch sẽ, dễ bảo trì và mở rộng.</w:t>
      </w:r>
    </w:p>
    <w:p w14:paraId="146A8401" w14:textId="0C7E01FB" w:rsidR="00941154" w:rsidRDefault="00941154" w:rsidP="00941154">
      <w:pPr>
        <w:pStyle w:val="Heading3"/>
      </w:pPr>
      <w:bookmarkStart w:id="39" w:name="_Toc225755666"/>
      <w:r w:rsidRPr="00941154">
        <w:t>Quản lý phụ thuộc đối tượng, precedence xử lý, cache OID</w:t>
      </w:r>
      <w:bookmarkEnd w:id="39"/>
    </w:p>
    <w:p w14:paraId="769FB2BB" w14:textId="77777777" w:rsidR="00EC0C3F" w:rsidRPr="00EC0C3F" w:rsidRDefault="00EC0C3F" w:rsidP="00074A57">
      <w:pPr>
        <w:pStyle w:val="tritmnormal"/>
      </w:pPr>
      <w:r w:rsidRPr="00EC0C3F">
        <w:t>Để đảm bảo sự vận hành ổn định của hệ thống lai ghép giữa P4 và SAI, kiến trúc phần mềm không chỉ đơn thuần thực hiện việc chuyển đổi API mà còn phải giải quyết bài toán phức tạp về logic hệ thống. Ba trụ cột kỹ thuật đảm bảo cho sự gắn kết này bao gồm: Quản lý sự phụ thuộc chặt chẽ giữa các đối tượng (Dependency Management), Xác định quyền ưu tiên xử lý khi có xung đột (Processing Precedence), và Tối ưu hóa hiệu năng tra cứu thông qua cơ chế đệm định danh (OID Caching).</w:t>
      </w:r>
    </w:p>
    <w:p w14:paraId="6798ADA9" w14:textId="58D60F4F" w:rsidR="00EC0C3F" w:rsidRPr="00EC0C3F" w:rsidRDefault="00EC0C3F" w:rsidP="00074A57">
      <w:pPr>
        <w:pStyle w:val="Heading4"/>
      </w:pPr>
      <w:r w:rsidRPr="00EC0C3F">
        <w:t xml:space="preserve">Quản lý phụ thuộc đối tượng </w:t>
      </w:r>
    </w:p>
    <w:p w14:paraId="674B24CD" w14:textId="77777777" w:rsidR="00EC0C3F" w:rsidRPr="00EC0C3F" w:rsidRDefault="00EC0C3F" w:rsidP="00074A57">
      <w:pPr>
        <w:pStyle w:val="tritmnormal"/>
      </w:pPr>
      <w:r w:rsidRPr="00EC0C3F">
        <w:t>Mô hình dữ liệu SAI tuân thủ một trật tự khởi tạo nghiêm ngặt (Strict Initialization Order) mô phỏng theo cấu trúc logic của mạng máy tính. Một đối tượng chỉ có thể được tạo ra khi các đối tượng cha của nó đã hiện hữu và ở trạng thái sẵn sàng. Ví dụ, để tạo một NextHop, hệ thống bắt buộc phải có RouterInterface; để tạo RouterInterface, phải có Port hoặc VLAN; và để tạo Route, phải có NextHop hoặc NextHopGroup. Trong khi đó, các bản tin WriteRequest từ P4Runtime (do SDN Controller gửi xuống) có thể đến theo các lô (Batch) không đảm bảo thứ tự tuyệt đối hoặc do độ trễ mạng khác nhau.</w:t>
      </w:r>
    </w:p>
    <w:p w14:paraId="48CFC8B4" w14:textId="77777777" w:rsidR="00EC0C3F" w:rsidRPr="00EC0C3F" w:rsidRDefault="00EC0C3F" w:rsidP="00074A57">
      <w:pPr>
        <w:pStyle w:val="tritmnormal"/>
      </w:pPr>
      <w:r w:rsidRPr="00EC0C3F">
        <w:t>Trong kiến trúc tối ưu hóa của P4Orch, các Manager (như NeighborManager, RouteManager) được thiết kế với logic "Kiểm tra trước - Thực thi sau" (Look-ahead Validation). Trước khi gọi bất kỳ lệnh SAI nào, Manager phải xác minh sự tồn tại của các đối tượng phụ thuộc thông qua bảng ánh xạ trung tâm. Nếu phụ thuộc chưa được thỏa mãn, yêu cầu sẽ bị từ chối ngay lập tức với mã lỗi GRPC_INVALID_ARGUMENT thay vì để syncd báo lỗi, giúp giảm tải cho đường ống giao tiếp Redis.</w:t>
      </w:r>
    </w:p>
    <w:p w14:paraId="6653815F" w14:textId="77777777" w:rsidR="00EC0C3F" w:rsidRDefault="00EC0C3F" w:rsidP="00074A57">
      <w:pPr>
        <w:pStyle w:val="tritmnormal"/>
      </w:pPr>
      <w:r w:rsidRPr="00EC0C3F">
        <w:t>Minh họa logic kiểm tra phụ thuộc trong neighbor_manager.cpp:</w:t>
      </w:r>
    </w:p>
    <w:p w14:paraId="6B05626D" w14:textId="7388A6A1" w:rsidR="007E7FFD" w:rsidRPr="00EC0C3F" w:rsidRDefault="00415D75" w:rsidP="00415D75">
      <w:pPr>
        <w:pStyle w:val="Caption"/>
        <w:jc w:val="left"/>
      </w:pPr>
      <w:bookmarkStart w:id="40" w:name="_Toc225755419"/>
      <w:r>
        <w:t xml:space="preserve">Bảng </w:t>
      </w:r>
      <w:r>
        <w:fldChar w:fldCharType="begin"/>
      </w:r>
      <w:r>
        <w:instrText xml:space="preserve"> SEQ Bảng \* ARABIC </w:instrText>
      </w:r>
      <w:r>
        <w:fldChar w:fldCharType="separate"/>
      </w:r>
      <w:r w:rsidR="00F11866">
        <w:rPr>
          <w:noProof/>
        </w:rPr>
        <w:t>16</w:t>
      </w:r>
      <w:r>
        <w:fldChar w:fldCharType="end"/>
      </w:r>
      <w:r>
        <w:t>: Kiểm tra phụ thuộc</w:t>
      </w:r>
      <w:bookmarkEnd w:id="40"/>
    </w:p>
    <w:p w14:paraId="2BFFCDDA"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sonic-pins/p4orch/neighbor_manager.cpp */</w:t>
      </w:r>
    </w:p>
    <w:p w14:paraId="0F890169"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NeighborManager</w:t>
      </w:r>
      <w:r>
        <w:rPr>
          <w:rFonts w:ascii="Consolas" w:hAnsi="Consolas" w:cs="Consolas"/>
          <w:color w:val="666600"/>
          <w:sz w:val="18"/>
          <w:szCs w:val="18"/>
        </w:rPr>
        <w:t>::</w:t>
      </w:r>
      <w:r>
        <w:rPr>
          <w:rFonts w:ascii="Consolas" w:hAnsi="Consolas" w:cs="Consolas"/>
          <w:color w:val="000000"/>
          <w:sz w:val="18"/>
          <w:szCs w:val="18"/>
        </w:rPr>
        <w:t>validateNeighborEntry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P4NeighborEntry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607CB20"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1. Kiểm tra Router Interface có tồn tại không?</w:t>
      </w:r>
    </w:p>
    <w:p w14:paraId="44084405"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rif_oid </w:t>
      </w:r>
      <w:r>
        <w:rPr>
          <w:rFonts w:ascii="Consolas" w:hAnsi="Consolas" w:cs="Consolas"/>
          <w:color w:val="666600"/>
          <w:sz w:val="18"/>
          <w:szCs w:val="18"/>
        </w:rPr>
        <w:t>=</w:t>
      </w:r>
      <w:r>
        <w:rPr>
          <w:rFonts w:ascii="Consolas" w:hAnsi="Consolas" w:cs="Consolas"/>
          <w:color w:val="000000"/>
          <w:sz w:val="18"/>
          <w:szCs w:val="18"/>
        </w:rPr>
        <w:t xml:space="preserve"> SAI_NULL_OBJECT_ID</w:t>
      </w:r>
      <w:r>
        <w:rPr>
          <w:rFonts w:ascii="Consolas" w:hAnsi="Consolas" w:cs="Consolas"/>
          <w:color w:val="666600"/>
          <w:sz w:val="18"/>
          <w:szCs w:val="18"/>
        </w:rPr>
        <w:t>;</w:t>
      </w:r>
    </w:p>
    <w:p w14:paraId="0C2652E7"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p4_oid_mapper_</w:t>
      </w:r>
      <w:r>
        <w:rPr>
          <w:rFonts w:ascii="Consolas" w:hAnsi="Consolas" w:cs="Consolas"/>
          <w:color w:val="666600"/>
          <w:sz w:val="18"/>
          <w:szCs w:val="18"/>
        </w:rPr>
        <w:t>-&gt;</w:t>
      </w:r>
      <w:r>
        <w:rPr>
          <w:rFonts w:ascii="Consolas" w:hAnsi="Consolas" w:cs="Consolas"/>
          <w:color w:val="000000"/>
          <w:sz w:val="18"/>
          <w:szCs w:val="18"/>
        </w:rPr>
        <w:t>getSaiOid</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router_intf_handle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rif_oid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5472EA7"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"Router Interface handle %s not found"</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router_intf_handle</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06D58221"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SAI_STATUS_INVALID_PARAMETER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Lỗi phụ thuộc</w:t>
      </w:r>
    </w:p>
    <w:p w14:paraId="47EDEE13"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p>
    <w:p w14:paraId="0DD330B0"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lastRenderedPageBreak/>
        <w:t xml:space="preserve"> 9. </w:t>
      </w:r>
      <w:r>
        <w:rPr>
          <w:rFonts w:ascii="Consolas" w:hAnsi="Consolas" w:cs="Consolas"/>
          <w:color w:val="000000"/>
          <w:sz w:val="18"/>
          <w:szCs w:val="18"/>
        </w:rPr>
        <w:t> </w:t>
      </w:r>
    </w:p>
    <w:p w14:paraId="79FF84FC"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2. Kiểm tra Port có tồn tại không (nếu là neighbor trực tiếp)</w:t>
      </w:r>
    </w:p>
    <w:p w14:paraId="5A9DA876"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 logic kiểm tra tiếp theo ...</w:t>
      </w:r>
    </w:p>
    <w:p w14:paraId="6D54ACE0"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647910CC"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13865308"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232C031E" w14:textId="77777777" w:rsidR="00074A57" w:rsidRDefault="00074A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19002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63274FB5" w14:textId="5AFFF049" w:rsidR="00EC0C3F" w:rsidRPr="00EC0C3F" w:rsidRDefault="00EC0C3F" w:rsidP="008036C1">
      <w:pPr>
        <w:pStyle w:val="Heading4"/>
      </w:pPr>
      <w:r w:rsidRPr="00EC0C3F">
        <w:t xml:space="preserve">Quyền ưu tiên xử lý </w:t>
      </w:r>
    </w:p>
    <w:p w14:paraId="7629CE02" w14:textId="77777777" w:rsidR="00EC0C3F" w:rsidRPr="00EC0C3F" w:rsidRDefault="00EC0C3F" w:rsidP="008036C1">
      <w:pPr>
        <w:pStyle w:val="tritmnormal"/>
      </w:pPr>
      <w:r w:rsidRPr="00EC0C3F">
        <w:t>Trong môi trường SONiC, cùng một tài nguyên phần cứng có thể chịu tác động từ nhiều nguồn: từ Kernel (thông qua fpmsyncd cho các giao thức BGP/OSPF truyền thống) và từ Controller (thông qua p4rt-app). Để tránh tình trạng "Race Condition" (tranh chấp) hoặc cấu hình ghi đè không kiểm soát, hệ thống PINS thiết lập quy tắc quyền ưu tiên xử lý dựa trên quyền sở hữu bảng (Table Ownership).</w:t>
      </w:r>
    </w:p>
    <w:p w14:paraId="3CD11B36" w14:textId="77777777" w:rsidR="00EC0C3F" w:rsidRPr="00EC0C3F" w:rsidRDefault="00EC0C3F" w:rsidP="008036C1">
      <w:pPr>
        <w:pStyle w:val="tritmnormal"/>
      </w:pPr>
      <w:r w:rsidRPr="00EC0C3F">
        <w:t xml:space="preserve">Cơ chế này hoạt động dựa trên nguyên tắc: </w:t>
      </w:r>
      <w:r w:rsidRPr="008036C1">
        <w:t>Ai quản lý bảng nào, người đó có quyền quyết định.</w:t>
      </w:r>
    </w:p>
    <w:p w14:paraId="3D0DC374" w14:textId="77777777" w:rsidR="00EC0C3F" w:rsidRPr="00EC0C3F" w:rsidRDefault="00EC0C3F" w:rsidP="008036C1">
      <w:pPr>
        <w:pStyle w:val="items"/>
      </w:pPr>
      <w:r w:rsidRPr="00EC0C3F">
        <w:t>Các bảng do P4 định nghĩa (được khai báo trong p4info) sẽ thuộc quyền kiểm soát độc quyền của P4Orch. Bất kỳ nỗ lực nào từ các ứng dụng khác (legacy apps) cố gắng can thiệp vào các tài nguyên OID do P4 quản lý đều sẽ bị chặn hoặc bỏ qua.</w:t>
      </w:r>
    </w:p>
    <w:p w14:paraId="54101500" w14:textId="77777777" w:rsidR="00EC0C3F" w:rsidRPr="00EC0C3F" w:rsidRDefault="00EC0C3F" w:rsidP="008036C1">
      <w:pPr>
        <w:pStyle w:val="items"/>
      </w:pPr>
      <w:r w:rsidRPr="00EC0C3F">
        <w:t>Đối với các bảng chia sẻ (ví dụ: bảng L3 Route chung), kiến trúc đề xuất sử dụng VRF (Virtual Routing and Forwarding) để phân tách. Controller sẽ quản lý các VRF riêng biệt so với VRF mặc định của Linux Kernel, đảm bảo sự cô lập về mặt logic định tuyến.</w:t>
      </w:r>
    </w:p>
    <w:p w14:paraId="0802955E" w14:textId="4D2FACF1" w:rsidR="00EC0C3F" w:rsidRPr="00EC0C3F" w:rsidRDefault="00EC0C3F" w:rsidP="008036C1">
      <w:pPr>
        <w:pStyle w:val="Heading4"/>
      </w:pPr>
      <w:r w:rsidRPr="00EC0C3F">
        <w:t>Cơ chế Cache OID Caching &amp; Mapping</w:t>
      </w:r>
    </w:p>
    <w:p w14:paraId="6628EDFE" w14:textId="77777777" w:rsidR="00EC0C3F" w:rsidRPr="00EC0C3F" w:rsidRDefault="00EC0C3F" w:rsidP="00D651DD">
      <w:pPr>
        <w:pStyle w:val="tritmnormal"/>
      </w:pPr>
      <w:r w:rsidRPr="00EC0C3F">
        <w:t>Sự khác biệt căn bản về định danh là rào cản lớn nhất trong giao tiếp: P4Runtime sử dụng các "Handle" (chuỗi string hoặc ID 32-bit) để định danh đối tượng, trong khi SAI sử dụng OID (64-bit integer) được sinh ra bởi SDK phần cứng. Việc truy vấn ngược vào Redis (ASIC_DB) mỗi khi cần chuyển đổi ID sẽ tạo ra độ trễ khổng lồ cho Data Plane.</w:t>
      </w:r>
    </w:p>
    <w:p w14:paraId="4B3F27FA" w14:textId="77777777" w:rsidR="00EC0C3F" w:rsidRPr="00EC0C3F" w:rsidRDefault="00EC0C3F" w:rsidP="00D651DD">
      <w:pPr>
        <w:pStyle w:val="tritmnormal"/>
      </w:pPr>
      <w:r w:rsidRPr="00EC0C3F">
        <w:t>Để giải quyết, thành phần P4OidMapper được xây dựng như một bộ nhớ đệm tốc độ cao (In-memory Cache) nằm ngay trong tiến trình P4Orch. Nó duy trì hai bản đồ hash (Bimap): P4 Key -&gt; SAI OID và SAI OID -&gt; P4 Key.</w:t>
      </w:r>
    </w:p>
    <w:p w14:paraId="50ED8194" w14:textId="77777777" w:rsidR="00EC0C3F" w:rsidRPr="00EC0C3F" w:rsidRDefault="00EC0C3F" w:rsidP="00D651DD">
      <w:pPr>
        <w:pStyle w:val="items"/>
      </w:pPr>
      <w:r w:rsidRPr="00EC0C3F">
        <w:rPr>
          <w:b/>
          <w:bCs/>
        </w:rPr>
        <w:t>Tăng tốc độ xử lý:</w:t>
      </w:r>
      <w:r w:rsidRPr="00EC0C3F">
        <w:t xml:space="preserve"> Khi một bản tin PacketOut từ Controller cần được gửi ra một cổng, hệ thống chỉ cần tra cứu trong RAM để lấy OID cổng mà không cần I/O tới Redis.</w:t>
      </w:r>
    </w:p>
    <w:p w14:paraId="4290E9DA" w14:textId="77777777" w:rsidR="00EC0C3F" w:rsidRPr="00EC0C3F" w:rsidRDefault="00EC0C3F" w:rsidP="00D651DD">
      <w:pPr>
        <w:pStyle w:val="items"/>
      </w:pPr>
      <w:r w:rsidRPr="00EC0C3F">
        <w:rPr>
          <w:b/>
          <w:bCs/>
        </w:rPr>
        <w:t>Quản lý vòng đời:</w:t>
      </w:r>
      <w:r w:rsidRPr="00EC0C3F">
        <w:t xml:space="preserve"> Cache này cũng đóng vai trò như một bộ đếm tham chiếu (Reference Counter). Nó đảm bảo rằng một đối tượng (ví dụ: NextHop) không thể bị xóa nếu vẫn còn đối tượng khác (ví dụ: Route) đang tham chiếu đến OID của nó trong cache.</w:t>
      </w:r>
    </w:p>
    <w:p w14:paraId="4C6816ED" w14:textId="77777777" w:rsidR="00EC0C3F" w:rsidRDefault="00EC0C3F" w:rsidP="00D651DD">
      <w:pPr>
        <w:pStyle w:val="tritmnormal"/>
      </w:pPr>
      <w:r w:rsidRPr="00EC0C3F">
        <w:t>Minh họa cấu trúc và phương thức của P4OidMapper trong p4oidmapper.h:</w:t>
      </w:r>
    </w:p>
    <w:p w14:paraId="001513EC" w14:textId="69874471" w:rsidR="00415D75" w:rsidRPr="00EC0C3F" w:rsidRDefault="00415D75" w:rsidP="00415D75">
      <w:pPr>
        <w:pStyle w:val="Caption"/>
        <w:jc w:val="left"/>
      </w:pPr>
      <w:bookmarkStart w:id="41" w:name="_Toc225755420"/>
      <w:r>
        <w:t xml:space="preserve">Bảng </w:t>
      </w:r>
      <w:r>
        <w:fldChar w:fldCharType="begin"/>
      </w:r>
      <w:r>
        <w:instrText xml:space="preserve"> SEQ Bảng \* ARABIC </w:instrText>
      </w:r>
      <w:r>
        <w:fldChar w:fldCharType="separate"/>
      </w:r>
      <w:r w:rsidR="00F11866">
        <w:rPr>
          <w:noProof/>
        </w:rPr>
        <w:t>17</w:t>
      </w:r>
      <w:r>
        <w:fldChar w:fldCharType="end"/>
      </w:r>
      <w:r>
        <w:t>: Các phương thức của P4OidMapper</w:t>
      </w:r>
      <w:bookmarkEnd w:id="41"/>
    </w:p>
    <w:p w14:paraId="27F596DA"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sonic-pins/p4orch/p4oidmapper.h */</w:t>
      </w:r>
    </w:p>
    <w:p w14:paraId="13A8E58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class</w:t>
      </w:r>
      <w:r>
        <w:rPr>
          <w:rFonts w:ascii="Consolas" w:hAnsi="Consolas" w:cs="Consolas"/>
          <w:color w:val="000000"/>
          <w:sz w:val="18"/>
          <w:szCs w:val="18"/>
        </w:rPr>
        <w:t xml:space="preserve"> P4OidMapper </w:t>
      </w:r>
      <w:r>
        <w:rPr>
          <w:rFonts w:ascii="Consolas" w:hAnsi="Consolas" w:cs="Consolas"/>
          <w:color w:val="666600"/>
          <w:sz w:val="18"/>
          <w:szCs w:val="18"/>
        </w:rPr>
        <w:t>{</w:t>
      </w:r>
    </w:p>
    <w:p w14:paraId="5179B4E5"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public</w:t>
      </w:r>
      <w:r>
        <w:rPr>
          <w:rFonts w:ascii="Consolas" w:hAnsi="Consolas" w:cs="Consolas"/>
          <w:color w:val="666600"/>
          <w:sz w:val="18"/>
          <w:szCs w:val="18"/>
        </w:rPr>
        <w:t>:</w:t>
      </w:r>
    </w:p>
    <w:p w14:paraId="451D9B05"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lastRenderedPageBreak/>
        <w:t xml:space="preserve"> 4. </w:t>
      </w:r>
      <w:r>
        <w:rPr>
          <w:rFonts w:ascii="Consolas" w:hAnsi="Consolas" w:cs="Consolas"/>
          <w:color w:val="000000"/>
          <w:sz w:val="18"/>
          <w:szCs w:val="18"/>
        </w:rPr>
        <w:t xml:space="preserve">    </w:t>
      </w:r>
      <w:r>
        <w:rPr>
          <w:rFonts w:ascii="Consolas" w:hAnsi="Consolas" w:cs="Consolas"/>
          <w:color w:val="880000"/>
          <w:sz w:val="18"/>
          <w:szCs w:val="18"/>
        </w:rPr>
        <w:t>// Lưu mapping mới khi tạo đối tượng thành công</w:t>
      </w:r>
    </w:p>
    <w:p w14:paraId="1BD0E2E3"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void</w:t>
      </w:r>
      <w:r>
        <w:rPr>
          <w:rFonts w:ascii="Consolas" w:hAnsi="Consolas" w:cs="Consolas"/>
          <w:color w:val="000000"/>
          <w:sz w:val="18"/>
          <w:szCs w:val="18"/>
        </w:rPr>
        <w:t xml:space="preserve"> setSaiOid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p4_key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sai_oid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79CF0A9"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m_p4ToSaiTable</w:t>
      </w:r>
      <w:r>
        <w:rPr>
          <w:rFonts w:ascii="Consolas" w:hAnsi="Consolas" w:cs="Consolas"/>
          <w:color w:val="666600"/>
          <w:sz w:val="18"/>
          <w:szCs w:val="18"/>
        </w:rPr>
        <w:t>[</w:t>
      </w:r>
      <w:r>
        <w:rPr>
          <w:rFonts w:ascii="Consolas" w:hAnsi="Consolas" w:cs="Consolas"/>
          <w:color w:val="000000"/>
          <w:sz w:val="18"/>
          <w:szCs w:val="18"/>
        </w:rPr>
        <w:t>p4_key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sai_oid</w:t>
      </w:r>
      <w:r>
        <w:rPr>
          <w:rFonts w:ascii="Consolas" w:hAnsi="Consolas" w:cs="Consolas"/>
          <w:color w:val="666600"/>
          <w:sz w:val="18"/>
          <w:szCs w:val="18"/>
        </w:rPr>
        <w:t>;</w:t>
      </w:r>
    </w:p>
    <w:p w14:paraId="1AC9673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m_saiToP4Table</w:t>
      </w:r>
      <w:r>
        <w:rPr>
          <w:rFonts w:ascii="Consolas" w:hAnsi="Consolas" w:cs="Consolas"/>
          <w:color w:val="666600"/>
          <w:sz w:val="18"/>
          <w:szCs w:val="18"/>
        </w:rPr>
        <w:t>[</w:t>
      </w:r>
      <w:r>
        <w:rPr>
          <w:rFonts w:ascii="Consolas" w:hAnsi="Consolas" w:cs="Consolas"/>
          <w:color w:val="000000"/>
          <w:sz w:val="18"/>
          <w:szCs w:val="18"/>
        </w:rPr>
        <w:t>sai_oid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p4_key</w:t>
      </w:r>
      <w:r>
        <w:rPr>
          <w:rFonts w:ascii="Consolas" w:hAnsi="Consolas" w:cs="Consolas"/>
          <w:color w:val="666600"/>
          <w:sz w:val="18"/>
          <w:szCs w:val="18"/>
        </w:rPr>
        <w:t>;</w:t>
      </w:r>
    </w:p>
    <w:p w14:paraId="3B88E745"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m_refCount</w:t>
      </w:r>
      <w:r>
        <w:rPr>
          <w:rFonts w:ascii="Consolas" w:hAnsi="Consolas" w:cs="Consolas"/>
          <w:color w:val="666600"/>
          <w:sz w:val="18"/>
          <w:szCs w:val="18"/>
        </w:rPr>
        <w:t>[</w:t>
      </w:r>
      <w:r>
        <w:rPr>
          <w:rFonts w:ascii="Consolas" w:hAnsi="Consolas" w:cs="Consolas"/>
          <w:color w:val="000000"/>
          <w:sz w:val="18"/>
          <w:szCs w:val="18"/>
        </w:rPr>
        <w:t>sai_oid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Khởi tạo bộ đếm tham chiếu</w:t>
      </w:r>
    </w:p>
    <w:p w14:paraId="0E1D1072"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0C0C98BE"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5A4C74C2"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Truy xuất nhanh OID từ P4 Key (Cache Hit)</w:t>
      </w:r>
    </w:p>
    <w:p w14:paraId="4228181C"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bool</w:t>
      </w:r>
      <w:r>
        <w:rPr>
          <w:rFonts w:ascii="Consolas" w:hAnsi="Consolas" w:cs="Consolas"/>
          <w:color w:val="000000"/>
          <w:sz w:val="18"/>
          <w:szCs w:val="18"/>
        </w:rPr>
        <w:t xml:space="preserve"> getSaiOid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p4_key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666600"/>
          <w:sz w:val="18"/>
          <w:szCs w:val="18"/>
        </w:rPr>
        <w:t>*</w:t>
      </w:r>
      <w:r>
        <w:rPr>
          <w:rFonts w:ascii="Consolas" w:hAnsi="Consolas" w:cs="Consolas"/>
          <w:color w:val="000000"/>
          <w:sz w:val="18"/>
          <w:szCs w:val="18"/>
        </w:rPr>
        <w:t xml:space="preserve"> sai_oid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731B7A7"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m_p4ToSaiTable</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p4_key</w:t>
      </w:r>
      <w:r>
        <w:rPr>
          <w:rFonts w:ascii="Consolas" w:hAnsi="Consolas" w:cs="Consolas"/>
          <w:color w:val="666600"/>
          <w:sz w:val="18"/>
          <w:szCs w:val="18"/>
        </w:rPr>
        <w:t>);</w:t>
      </w:r>
    </w:p>
    <w:p w14:paraId="695F2E19"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m_p4ToSaiTable</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3786A46"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sai_oid </w:t>
      </w:r>
      <w:r>
        <w:rPr>
          <w:rFonts w:ascii="Consolas" w:hAnsi="Consolas" w:cs="Consolas"/>
          <w:color w:val="666600"/>
          <w:sz w:val="18"/>
          <w:szCs w:val="18"/>
        </w:rPr>
        <w:t>=</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3D91B63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p>
    <w:p w14:paraId="1A07BA4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35818038"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0088"/>
          <w:sz w:val="18"/>
          <w:szCs w:val="18"/>
        </w:rPr>
        <w:t>false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Cache Miss</w:t>
      </w:r>
    </w:p>
    <w:p w14:paraId="4420C30E"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37E7BA57"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4FE475AB"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21. </w:t>
      </w:r>
      <w:r>
        <w:rPr>
          <w:rFonts w:ascii="Consolas" w:hAnsi="Consolas" w:cs="Consolas"/>
          <w:color w:val="000088"/>
          <w:sz w:val="18"/>
          <w:szCs w:val="18"/>
        </w:rPr>
        <w:t>private</w:t>
      </w:r>
      <w:r>
        <w:rPr>
          <w:rFonts w:ascii="Consolas" w:hAnsi="Consolas" w:cs="Consolas"/>
          <w:color w:val="666600"/>
          <w:sz w:val="18"/>
          <w:szCs w:val="18"/>
        </w:rPr>
        <w:t>:</w:t>
      </w:r>
    </w:p>
    <w:p w14:paraId="0A8307B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unordered_map</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666600"/>
          <w:sz w:val="18"/>
          <w:szCs w:val="18"/>
        </w:rPr>
        <w:t>&gt;</w:t>
      </w:r>
      <w:r>
        <w:rPr>
          <w:rFonts w:ascii="Consolas" w:hAnsi="Consolas" w:cs="Consolas"/>
          <w:color w:val="000000"/>
          <w:sz w:val="18"/>
          <w:szCs w:val="18"/>
        </w:rPr>
        <w:t xml:space="preserve"> m_p4ToSaiTable</w:t>
      </w:r>
      <w:r>
        <w:rPr>
          <w:rFonts w:ascii="Consolas" w:hAnsi="Consolas" w:cs="Consolas"/>
          <w:color w:val="666600"/>
          <w:sz w:val="18"/>
          <w:szCs w:val="18"/>
        </w:rPr>
        <w:t>;</w:t>
      </w:r>
    </w:p>
    <w:p w14:paraId="5FCB2B0D"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unordered_map</w:t>
      </w:r>
      <w:r>
        <w:rPr>
          <w:rFonts w:ascii="Consolas" w:hAnsi="Consolas" w:cs="Consolas"/>
          <w:color w:val="666600"/>
          <w:sz w:val="18"/>
          <w:szCs w:val="18"/>
        </w:rPr>
        <w:t>&lt;</w:t>
      </w:r>
      <w:r>
        <w:rPr>
          <w:rFonts w:ascii="Consolas" w:hAnsi="Consolas" w:cs="Consolas"/>
          <w:color w:val="660066"/>
          <w:sz w:val="18"/>
          <w:szCs w:val="18"/>
        </w:rPr>
        <w:t>sai_object_id_t</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&gt;</w:t>
      </w:r>
      <w:r>
        <w:rPr>
          <w:rFonts w:ascii="Consolas" w:hAnsi="Consolas" w:cs="Consolas"/>
          <w:color w:val="000000"/>
          <w:sz w:val="18"/>
          <w:szCs w:val="18"/>
        </w:rPr>
        <w:t xml:space="preserve"> m_saiToP4Table</w:t>
      </w:r>
      <w:r>
        <w:rPr>
          <w:rFonts w:ascii="Consolas" w:hAnsi="Consolas" w:cs="Consolas"/>
          <w:color w:val="666600"/>
          <w:sz w:val="18"/>
          <w:szCs w:val="18"/>
        </w:rPr>
        <w:t>;</w:t>
      </w:r>
    </w:p>
    <w:p w14:paraId="103F8770"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unordered_map</w:t>
      </w:r>
      <w:r>
        <w:rPr>
          <w:rFonts w:ascii="Consolas" w:hAnsi="Consolas" w:cs="Consolas"/>
          <w:color w:val="666600"/>
          <w:sz w:val="18"/>
          <w:szCs w:val="18"/>
        </w:rPr>
        <w:t>&lt;</w:t>
      </w:r>
      <w:r>
        <w:rPr>
          <w:rFonts w:ascii="Consolas" w:hAnsi="Consolas" w:cs="Consolas"/>
          <w:color w:val="660066"/>
          <w:sz w:val="18"/>
          <w:szCs w:val="18"/>
        </w:rPr>
        <w:t>sai_object_id_t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666600"/>
          <w:sz w:val="18"/>
          <w:szCs w:val="18"/>
        </w:rPr>
        <w:t>&gt;</w:t>
      </w:r>
      <w:r>
        <w:rPr>
          <w:rFonts w:ascii="Consolas" w:hAnsi="Consolas" w:cs="Consolas"/>
          <w:color w:val="000000"/>
          <w:sz w:val="18"/>
          <w:szCs w:val="18"/>
        </w:rPr>
        <w:t xml:space="preserve"> m_refCount</w:t>
      </w:r>
      <w:r>
        <w:rPr>
          <w:rFonts w:ascii="Consolas" w:hAnsi="Consolas" w:cs="Consolas"/>
          <w:color w:val="666600"/>
          <w:sz w:val="18"/>
          <w:szCs w:val="18"/>
        </w:rPr>
        <w:t>;</w:t>
      </w:r>
    </w:p>
    <w:p w14:paraId="703B94DF"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25. </w:t>
      </w:r>
      <w:r>
        <w:rPr>
          <w:rFonts w:ascii="Consolas" w:hAnsi="Consolas" w:cs="Consolas"/>
          <w:color w:val="666600"/>
          <w:sz w:val="18"/>
          <w:szCs w:val="18"/>
        </w:rPr>
        <w:t>};</w:t>
      </w:r>
    </w:p>
    <w:p w14:paraId="38CB304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5844837"/>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w:t>
      </w:r>
    </w:p>
    <w:p w14:paraId="4059EF8E" w14:textId="580A6BB2" w:rsidR="001312A1" w:rsidRPr="001312A1" w:rsidRDefault="00EC0C3F" w:rsidP="00D651DD">
      <w:pPr>
        <w:pStyle w:val="tritmnormal"/>
      </w:pPr>
      <w:r w:rsidRPr="00EC0C3F">
        <w:t>Kết hợp lại, ba cơ chế này tạo nên một lớp trung gian vững chắc. Quản lý phụ thuộc đảm bảo tính đúng đắn logic, Quyền ưu tiên đảm bảo tính nhất quán chính sách, và Cache OID đảm bảo hiệu năng thời gian thực. Đây là nền tảng để xây dựng phương án tối ưu hóa chức năng quản lý giao diện trên các dòng chip ASIC hiện đại.</w:t>
      </w:r>
    </w:p>
    <w:p w14:paraId="5556D03C" w14:textId="7D54C43C" w:rsidR="00941154" w:rsidRDefault="00941154" w:rsidP="00941154">
      <w:pPr>
        <w:pStyle w:val="Heading2"/>
        <w:rPr>
          <w:lang w:val="en-US"/>
        </w:rPr>
      </w:pPr>
      <w:bookmarkStart w:id="42" w:name="_Toc225755667"/>
      <w:r w:rsidRPr="00941154">
        <w:rPr>
          <w:lang w:val="en-US"/>
        </w:rPr>
        <w:t>Chiến lược tối ưu hiệu năng và nhất quán</w:t>
      </w:r>
      <w:bookmarkEnd w:id="42"/>
    </w:p>
    <w:p w14:paraId="6A367535" w14:textId="5058C3A0" w:rsidR="00A0156A" w:rsidRPr="00A0156A" w:rsidRDefault="009D6741" w:rsidP="009D6741">
      <w:pPr>
        <w:pStyle w:val="tritmnormal"/>
      </w:pPr>
      <w:r w:rsidRPr="009D6741">
        <w:t>Trong kiến trúc hướng cơ sở dữ liệu của SONiC, việc tích hợp khả năng lập trình P4 mở ra tiềm năng linh hoạt to lớn nhưng đồng thời cũng đặt ra những thách thức nghiêm trọng về hiệu năng xử lý của mặt phẳng điều khiển (Control Plane). Sự phụ thuộc vào cơ chế giao tiếp liên tiến trình (IPC) thông qua Redis, nếu không được kiểm soát tốt, sẽ trở thành điểm nghẽn về độ trễ khi hệ thống phải hứng chịu các đợt cập nhật trạng thái dồn dập từ bộ điều khiển SDN. Do đó, phần này sẽ tập trung phân tích các chiến lược tối ưu hóa then chốt nhằm đảm bảo sự cân bằng giữa tốc độ và độ tin cậy. Cụ thể, báo cáo sẽ đi sâu vào kỹ thuật xử lý giao dịch theo lô (Batching/Transaction) và cơ chế cập nhật không gián đoạn (Hitless Updates) để tối đa hóa thông lượng lập trình xuống phần cứng. Song song với đó, để duy trì tính toàn vẹn dữ liệu trong môi trường phân tán, các nguyên tắc thiết kế về tính lũy đẳng (Idempotence), cơ chế tự động thử lại (Retry) và khả năng khôi phục trạng thái an toàn (Safe Rollback) cũng sẽ được trình bày như những giải pháp nền tảng để xây dựng một hệ thống chuyển mạch bền vững và ổn định.</w:t>
      </w:r>
    </w:p>
    <w:p w14:paraId="7E7F7EA3" w14:textId="46741020" w:rsidR="00941154" w:rsidRDefault="00941154" w:rsidP="00941154">
      <w:pPr>
        <w:pStyle w:val="Heading3"/>
      </w:pPr>
      <w:bookmarkStart w:id="43" w:name="_Toc225755668"/>
      <w:r w:rsidRPr="00941154">
        <w:t>Batching/transaction ở orchagent/sairedis, hitless updates</w:t>
      </w:r>
      <w:bookmarkEnd w:id="43"/>
    </w:p>
    <w:p w14:paraId="5F689DA4" w14:textId="77777777" w:rsidR="00B33EA7" w:rsidRPr="00D651DD" w:rsidRDefault="00B33EA7" w:rsidP="00D651DD">
      <w:pPr>
        <w:pStyle w:val="tritmnormal"/>
      </w:pPr>
      <w:r w:rsidRPr="00D651DD">
        <w:t xml:space="preserve">Trong kiến trúc hướng cơ sở dữ liệu của SONiC, chi phí giao tiếp liên tiến trình (IPC) thông qua Redis là nguyên nhân chính gây ra độ trễ (latency) khi hệ thống phải xử lý lượng lớn cập nhật trạng thái mạng. Để giải quyết nút thắt cổ chai này </w:t>
      </w:r>
      <w:r w:rsidRPr="00D651DD">
        <w:lastRenderedPageBreak/>
        <w:t>trên nền tảng Whitebox sử dụng ASIC P4 hiệu năng cao, chiến lược tối ưu hóa đầu tiên được áp dụng là cơ chế xử lý theo lô (Batching) và quản lý giao dịch (Transaction) tại tầng orchagent và sairedis. Thay vì gửi từng lệnh gọi API riêng lẻ cho mỗi đối tượng, hệ thống gom nhóm các yêu cầu tương tự thành một khối dữ liệu duy nhất để gửi xuống ASIC. Cụ thể, đối với các bảng định tuyến hoặc bảng ACL có số lượng mục nhập lớn, việc sử dụng các API số nhiều (Bulk APIs) của SAI như sai_bulk_create_route_entry cho phép lập trình hàng nghìn tuyến đường chỉ trong một lần chuyển đổi ngữ cảnh (Context Switch), giảm thiểu đáng kể chi phí overhead của Redis và tăng tốc độ hội tụ mạng lên gấp nhiều lần so với phương pháp tuần tự truyền thống.</w:t>
      </w:r>
    </w:p>
    <w:p w14:paraId="4B749390" w14:textId="77777777" w:rsidR="00B33EA7" w:rsidRPr="00D651DD" w:rsidRDefault="00B33EA7" w:rsidP="00D651DD">
      <w:pPr>
        <w:pStyle w:val="tritmnormal"/>
      </w:pPr>
      <w:r w:rsidRPr="00D651DD">
        <w:t>Về mặt hiện thực hóa trong mã nguồn, P4Orch được thiết kế để hoạt động như một bộ đệm thông minh. Khi nhận được một loạt các bản tin WriteRequest từ P4Runtime (ví dụ: một bản cập nhật bảng định tuyến đầy đủ từ Controller), P4Orch không gọi ngay sai_route_api mà đưa chúng vào một hàng đợi xử lý tạm thời. Tại đây, logic tối ưu hóa sẽ phân loại và gom các yêu cầu create, remove, hoặc set_attribute vào các danh sách vectơ (vectors). Sau đó, thông qua lớp sairedis, các vectơ này được truyền xuống syncd dưới dạng một thao tác ghi nguyên tử (Atomic Operation) vào Redis pipeline. Điều này không chỉ cải thiện hiệu năng mà còn đảm bảo tính toàn vẹn dữ liệu: nếu một phần của lô cập nhật thất bại (ví dụ do hết tài nguyên phần cứng), hệ thống có thể dễ dàng quản lý lỗi và khôi phục trạng thái (Rollback) cho cả nhóm đối tượng liên quan.</w:t>
      </w:r>
    </w:p>
    <w:p w14:paraId="11866D5B" w14:textId="52434A2A" w:rsidR="00B33EA7" w:rsidRDefault="00B33EA7" w:rsidP="00D651DD">
      <w:pPr>
        <w:pStyle w:val="tritmnormal"/>
      </w:pPr>
      <w:r w:rsidRPr="00D651DD">
        <w:t>Đoạn mã dưới đây minh họa cách sử dụng Bulk API trong route_manager.cpp để tối ưu hóa việc thêm hàng loạt tuyến đường:</w:t>
      </w:r>
    </w:p>
    <w:p w14:paraId="228C9D13" w14:textId="74472AE4" w:rsidR="00415D75" w:rsidRPr="00D651DD" w:rsidRDefault="004723AC" w:rsidP="004723AC">
      <w:pPr>
        <w:pStyle w:val="Caption"/>
        <w:jc w:val="left"/>
      </w:pPr>
      <w:bookmarkStart w:id="44" w:name="_Toc225755421"/>
      <w:r>
        <w:t xml:space="preserve">Bảng </w:t>
      </w:r>
      <w:r>
        <w:fldChar w:fldCharType="begin"/>
      </w:r>
      <w:r>
        <w:instrText xml:space="preserve"> SEQ Bảng \* ARABIC </w:instrText>
      </w:r>
      <w:r>
        <w:fldChar w:fldCharType="separate"/>
      </w:r>
      <w:r w:rsidR="00F11866">
        <w:rPr>
          <w:noProof/>
        </w:rPr>
        <w:t>18</w:t>
      </w:r>
      <w:r>
        <w:fldChar w:fldCharType="end"/>
      </w:r>
      <w:r>
        <w:t>: Cách sử dụng Bulk API</w:t>
      </w:r>
      <w:bookmarkEnd w:id="44"/>
    </w:p>
    <w:p w14:paraId="35CC6945"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Tối ưu hóa Batching trong sonic-pins/p4orch/route_manager.cpp */</w:t>
      </w:r>
    </w:p>
    <w:p w14:paraId="7DEF5142"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RouteManager</w:t>
      </w:r>
      <w:r>
        <w:rPr>
          <w:rFonts w:ascii="Consolas" w:hAnsi="Consolas" w:cs="Consolas"/>
          <w:color w:val="666600"/>
          <w:sz w:val="18"/>
          <w:szCs w:val="18"/>
        </w:rPr>
        <w:t>::</w:t>
      </w:r>
      <w:r>
        <w:rPr>
          <w:rFonts w:ascii="Consolas" w:hAnsi="Consolas" w:cs="Consolas"/>
          <w:color w:val="000000"/>
          <w:sz w:val="18"/>
          <w:szCs w:val="18"/>
        </w:rPr>
        <w:t>flushBulkRoutes</w:t>
      </w:r>
      <w:r>
        <w:rPr>
          <w:rFonts w:ascii="Consolas" w:hAnsi="Consolas" w:cs="Consolas"/>
          <w:color w:val="666600"/>
          <w:sz w:val="18"/>
          <w:szCs w:val="18"/>
        </w:rPr>
        <w: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P4RouteEntry</w:t>
      </w:r>
      <w:r>
        <w:rPr>
          <w:rFonts w:ascii="Consolas" w:hAnsi="Consolas" w:cs="Consolas"/>
          <w:color w:val="666600"/>
          <w:sz w:val="18"/>
          <w:szCs w:val="18"/>
        </w:rPr>
        <w:t>&gt;&amp;</w:t>
      </w:r>
      <w:r>
        <w:rPr>
          <w:rFonts w:ascii="Consolas" w:hAnsi="Consolas" w:cs="Consolas"/>
          <w:color w:val="000000"/>
          <w:sz w:val="18"/>
          <w:szCs w:val="18"/>
        </w:rPr>
        <w:t xml:space="preserve"> batch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10D3EF8"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count </w:t>
      </w:r>
      <w:r>
        <w:rPr>
          <w:rFonts w:ascii="Consolas" w:hAnsi="Consolas" w:cs="Consolas"/>
          <w:color w:val="666600"/>
          <w:sz w:val="18"/>
          <w:szCs w:val="18"/>
        </w:rPr>
        <w:t>=</w:t>
      </w:r>
      <w:r>
        <w:rPr>
          <w:rFonts w:ascii="Consolas" w:hAnsi="Consolas" w:cs="Consolas"/>
          <w:color w:val="000000"/>
          <w:sz w:val="18"/>
          <w:szCs w:val="18"/>
        </w:rPr>
        <w:t xml:space="preserve"> batch</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p>
    <w:p w14:paraId="5435A2CF"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008800"/>
          <w:sz w:val="18"/>
          <w:szCs w:val="18"/>
        </w:rPr>
        <w:t>&lt;sai_route_entry_t&gt;</w:t>
      </w:r>
      <w:r>
        <w:rPr>
          <w:rFonts w:ascii="Consolas" w:hAnsi="Consolas" w:cs="Consolas"/>
          <w:color w:val="000000"/>
          <w:sz w:val="18"/>
          <w:szCs w:val="18"/>
        </w:rPr>
        <w:t xml:space="preserve"> route_entries</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p>
    <w:p w14:paraId="28B3BC90"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666600"/>
          <w:sz w:val="18"/>
          <w:szCs w:val="18"/>
        </w:rPr>
        <w:t>*&gt;</w:t>
      </w:r>
      <w:r>
        <w:rPr>
          <w:rFonts w:ascii="Consolas" w:hAnsi="Consolas" w:cs="Consolas"/>
          <w:color w:val="000000"/>
          <w:sz w:val="18"/>
          <w:szCs w:val="18"/>
        </w:rPr>
        <w:t xml:space="preserve"> attr_lists</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p>
    <w:p w14:paraId="1255A03B"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008800"/>
          <w:sz w:val="18"/>
          <w:szCs w:val="18"/>
        </w:rPr>
        <w:t>&lt;uint32_t&gt;</w:t>
      </w:r>
      <w:r>
        <w:rPr>
          <w:rFonts w:ascii="Consolas" w:hAnsi="Consolas" w:cs="Consolas"/>
          <w:color w:val="000000"/>
          <w:sz w:val="18"/>
          <w:szCs w:val="18"/>
        </w:rPr>
        <w:t xml:space="preserve"> attr_counts</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p>
    <w:p w14:paraId="79F0A895"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008800"/>
          <w:sz w:val="18"/>
          <w:szCs w:val="18"/>
        </w:rPr>
        <w:t>&lt;sai_status_t&gt;</w:t>
      </w:r>
      <w:r>
        <w:rPr>
          <w:rFonts w:ascii="Consolas" w:hAnsi="Consolas" w:cs="Consolas"/>
          <w:color w:val="000000"/>
          <w:sz w:val="18"/>
          <w:szCs w:val="18"/>
        </w:rPr>
        <w:t xml:space="preserve"> statuses</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p>
    <w:p w14:paraId="2080625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7848F047"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Chuẩn bị dữ liệu cho Bulk API</w:t>
      </w:r>
    </w:p>
    <w:p w14:paraId="2136C3BD"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uint32_t</w:t>
      </w:r>
      <w:r>
        <w:rPr>
          <w:rFonts w:ascii="Consolas" w:hAnsi="Consolas" w:cs="Consolas"/>
          <w:color w:val="000000"/>
          <w:sz w:val="18"/>
          <w:szCs w:val="18"/>
        </w:rPr>
        <w:t xml:space="preserve"> i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i </w:t>
      </w:r>
      <w:r>
        <w:rPr>
          <w:rFonts w:ascii="Consolas" w:hAnsi="Consolas" w:cs="Consolas"/>
          <w:color w:val="666600"/>
          <w:sz w:val="18"/>
          <w:szCs w:val="18"/>
        </w:rPr>
        <w:t>&lt;</w:t>
      </w:r>
      <w:r>
        <w:rPr>
          <w:rFonts w:ascii="Consolas" w:hAnsi="Consolas" w:cs="Consolas"/>
          <w:color w:val="000000"/>
          <w:sz w:val="18"/>
          <w:szCs w:val="18"/>
        </w:rPr>
        <w:t xml:space="preserve"> count</w:t>
      </w:r>
      <w:r>
        <w:rPr>
          <w:rFonts w:ascii="Consolas" w:hAnsi="Consolas" w:cs="Consolas"/>
          <w:color w:val="666600"/>
          <w:sz w:val="18"/>
          <w:szCs w:val="18"/>
        </w:rPr>
        <w:t>;</w:t>
      </w:r>
      <w:r>
        <w:rPr>
          <w:rFonts w:ascii="Consolas" w:hAnsi="Consolas" w:cs="Consolas"/>
          <w:color w:val="000000"/>
          <w:sz w:val="18"/>
          <w:szCs w:val="18"/>
        </w:rPr>
        <w:t xml:space="preserve"> 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CFFEB86"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route_entries</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batch</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sai_route_entry</w:t>
      </w:r>
      <w:r>
        <w:rPr>
          <w:rFonts w:ascii="Consolas" w:hAnsi="Consolas" w:cs="Consolas"/>
          <w:color w:val="666600"/>
          <w:sz w:val="18"/>
          <w:szCs w:val="18"/>
        </w:rPr>
        <w:t>;</w:t>
      </w:r>
    </w:p>
    <w:p w14:paraId="10FB408F"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attr_lists</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batch</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attributes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p>
    <w:p w14:paraId="11E86F5D"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attr_counts</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batch</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attributes</w:t>
      </w:r>
      <w:r>
        <w:rPr>
          <w:rFonts w:ascii="Consolas" w:hAnsi="Consolas" w:cs="Consolas"/>
          <w:color w:val="666600"/>
          <w:sz w:val="18"/>
          <w:szCs w:val="18"/>
        </w:rPr>
        <w:t>.</w:t>
      </w:r>
      <w:r>
        <w:rPr>
          <w:rFonts w:ascii="Consolas" w:hAnsi="Consolas" w:cs="Consolas"/>
          <w:color w:val="000000"/>
          <w:sz w:val="18"/>
          <w:szCs w:val="18"/>
        </w:rPr>
        <w:t>size</w:t>
      </w:r>
      <w:r>
        <w:rPr>
          <w:rFonts w:ascii="Consolas" w:hAnsi="Consolas" w:cs="Consolas"/>
          <w:color w:val="666600"/>
          <w:sz w:val="18"/>
          <w:szCs w:val="18"/>
        </w:rPr>
        <w:t>();</w:t>
      </w:r>
    </w:p>
    <w:p w14:paraId="1D050C38"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65B2741E"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0A1D9072"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Gọi Bulk API: Chỉ tốn 1 lần I/O xuống SDK</w:t>
      </w:r>
    </w:p>
    <w:p w14:paraId="2B3B2E52"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sai_route_api</w:t>
      </w:r>
      <w:r>
        <w:rPr>
          <w:rFonts w:ascii="Consolas" w:hAnsi="Consolas" w:cs="Consolas"/>
          <w:color w:val="666600"/>
          <w:sz w:val="18"/>
          <w:szCs w:val="18"/>
        </w:rPr>
        <w:t>-&gt;</w:t>
      </w:r>
      <w:r>
        <w:rPr>
          <w:rFonts w:ascii="Consolas" w:hAnsi="Consolas" w:cs="Consolas"/>
          <w:color w:val="000000"/>
          <w:sz w:val="18"/>
          <w:szCs w:val="18"/>
        </w:rPr>
        <w:t>create_route_entries</w:t>
      </w:r>
      <w:r>
        <w:rPr>
          <w:rFonts w:ascii="Consolas" w:hAnsi="Consolas" w:cs="Consolas"/>
          <w:color w:val="666600"/>
          <w:sz w:val="18"/>
          <w:szCs w:val="18"/>
        </w:rPr>
        <w:t>(</w:t>
      </w:r>
    </w:p>
    <w:p w14:paraId="186CCF84"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count</w:t>
      </w:r>
      <w:r>
        <w:rPr>
          <w:rFonts w:ascii="Consolas" w:hAnsi="Consolas" w:cs="Consolas"/>
          <w:color w:val="666600"/>
          <w:sz w:val="18"/>
          <w:szCs w:val="18"/>
        </w:rPr>
        <w:t>,</w:t>
      </w:r>
      <w:r>
        <w:rPr>
          <w:rFonts w:ascii="Consolas" w:hAnsi="Consolas" w:cs="Consolas"/>
          <w:color w:val="000000"/>
          <w:sz w:val="18"/>
          <w:szCs w:val="18"/>
        </w:rPr>
        <w:t xml:space="preserve"> </w:t>
      </w:r>
    </w:p>
    <w:p w14:paraId="2161B89F"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route_entries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r>
        <w:rPr>
          <w:rFonts w:ascii="Consolas" w:hAnsi="Consolas" w:cs="Consolas"/>
          <w:color w:val="000000"/>
          <w:sz w:val="18"/>
          <w:szCs w:val="18"/>
        </w:rPr>
        <w:t xml:space="preserve"> </w:t>
      </w:r>
    </w:p>
    <w:p w14:paraId="3CF4720C"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attr_counts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r>
        <w:rPr>
          <w:rFonts w:ascii="Consolas" w:hAnsi="Consolas" w:cs="Consolas"/>
          <w:color w:val="000000"/>
          <w:sz w:val="18"/>
          <w:szCs w:val="18"/>
        </w:rPr>
        <w:t xml:space="preserve"> </w:t>
      </w:r>
    </w:p>
    <w:p w14:paraId="08C7F860"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attr_lists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r>
        <w:rPr>
          <w:rFonts w:ascii="Consolas" w:hAnsi="Consolas" w:cs="Consolas"/>
          <w:color w:val="000000"/>
          <w:sz w:val="18"/>
          <w:szCs w:val="18"/>
        </w:rPr>
        <w:t xml:space="preserve"> </w:t>
      </w:r>
    </w:p>
    <w:p w14:paraId="7A902F52"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SAI_BULK_OP_ERROR_MODE_STOP_ON_ERROR</w:t>
      </w:r>
      <w:r>
        <w:rPr>
          <w:rFonts w:ascii="Consolas" w:hAnsi="Consolas" w:cs="Consolas"/>
          <w:color w:val="666600"/>
          <w:sz w:val="18"/>
          <w:szCs w:val="18"/>
        </w:rPr>
        <w:t>,</w:t>
      </w:r>
      <w:r>
        <w:rPr>
          <w:rFonts w:ascii="Consolas" w:hAnsi="Consolas" w:cs="Consolas"/>
          <w:color w:val="000000"/>
          <w:sz w:val="18"/>
          <w:szCs w:val="18"/>
        </w:rPr>
        <w:t xml:space="preserve"> </w:t>
      </w:r>
    </w:p>
    <w:p w14:paraId="087462B1"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statuses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r>
        <w:rPr>
          <w:rFonts w:ascii="Consolas" w:hAnsi="Consolas" w:cs="Consolas"/>
          <w:color w:val="000000"/>
          <w:sz w:val="18"/>
          <w:szCs w:val="18"/>
        </w:rPr>
        <w:t xml:space="preserve"> </w:t>
      </w:r>
    </w:p>
    <w:p w14:paraId="73FAC430"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statuses</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p>
    <w:p w14:paraId="764565DD"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xml:space="preserve">    </w:t>
      </w:r>
      <w:r>
        <w:rPr>
          <w:rFonts w:ascii="Consolas" w:hAnsi="Consolas" w:cs="Consolas"/>
          <w:color w:val="666600"/>
          <w:sz w:val="18"/>
          <w:szCs w:val="18"/>
        </w:rPr>
        <w:t>);</w:t>
      </w:r>
    </w:p>
    <w:p w14:paraId="5F61B603"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lastRenderedPageBreak/>
        <w:t xml:space="preserve">26. </w:t>
      </w:r>
      <w:r>
        <w:rPr>
          <w:rFonts w:ascii="Consolas" w:hAnsi="Consolas" w:cs="Consolas"/>
          <w:color w:val="000000"/>
          <w:sz w:val="18"/>
          <w:szCs w:val="18"/>
        </w:rPr>
        <w:t> </w:t>
      </w:r>
    </w:p>
    <w:p w14:paraId="42906C21"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3990FC10"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28. </w:t>
      </w:r>
      <w:r>
        <w:rPr>
          <w:rFonts w:ascii="Consolas" w:hAnsi="Consolas" w:cs="Consolas"/>
          <w:color w:val="666600"/>
          <w:sz w:val="18"/>
          <w:szCs w:val="18"/>
        </w:rPr>
        <w:t>}</w:t>
      </w:r>
    </w:p>
    <w:p w14:paraId="0A22D5FF" w14:textId="77777777" w:rsidR="00D651DD" w:rsidRDefault="00D651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0521420"/>
        <w:rPr>
          <w:rFonts w:ascii="Consolas" w:hAnsi="Consolas" w:cs="Consolas"/>
          <w:sz w:val="18"/>
          <w:szCs w:val="18"/>
        </w:rPr>
      </w:pPr>
      <w:r>
        <w:rPr>
          <w:rFonts w:ascii="Consolas" w:hAnsi="Consolas" w:cs="Consolas"/>
          <w:sz w:val="18"/>
          <w:szCs w:val="18"/>
        </w:rPr>
        <w:t xml:space="preserve">29. </w:t>
      </w:r>
      <w:r>
        <w:rPr>
          <w:rFonts w:ascii="Consolas" w:hAnsi="Consolas" w:cs="Consolas"/>
          <w:color w:val="000000"/>
          <w:sz w:val="18"/>
          <w:szCs w:val="18"/>
        </w:rPr>
        <w:t> </w:t>
      </w:r>
    </w:p>
    <w:p w14:paraId="11C207FC" w14:textId="77777777" w:rsidR="00B33EA7" w:rsidRPr="00D337C1" w:rsidRDefault="00B33EA7" w:rsidP="00D337C1">
      <w:pPr>
        <w:pStyle w:val="tritmnormal"/>
      </w:pPr>
      <w:r w:rsidRPr="00D337C1">
        <w:t>Bên cạnh việc tăng tốc độ cập nhật, chiến lược "Cập nhật không gián đoạn" (Hitless Updates) là yêu cầu sống còn đối với các môi trường mạng sản xuất. Khi thay đổi cấu hình của một đối tượng đang hoạt động (ví dụ: thay đổi NextHop của một tuyến đường hoặc hành động của một luật ACL), hệ thống không được phép xóa đối tượng cũ rồi tạo mới (Delete-then-Create), vì điều này sẽ tạo ra một khoảng thời gian trống (blackhole) khiến gói tin bị rớt. Thay vào đó, kiến trúc tối ưu hóa sử dụng phương pháp "Cập nhật tại chỗ" (In-place Update) hoặc "Tạo trước - Phá sau" (Make-Before-Break). Đối với ACL, AclRuleManager thực hiện so sánh vi sai (differential check) giữa trạng thái mong muốn và trạng thái hiện tại. Nếu chỉ có phần hành động (Action) thay đổi, nó sẽ sử dụng lệnh set_acl_entry_attribute để thay đổi nguyên tử giá trị thanh ghi trên phần cứng, đảm bảo luồng dữ liệu liên tục được xử lý mà không có bất kỳ gián đoạn nào.</w:t>
      </w:r>
    </w:p>
    <w:p w14:paraId="5BB8FFEC" w14:textId="77777777" w:rsidR="00B33EA7" w:rsidRDefault="00B33EA7" w:rsidP="00D337C1">
      <w:pPr>
        <w:pStyle w:val="tritmnormal"/>
      </w:pPr>
      <w:r w:rsidRPr="00D337C1">
        <w:t>Minh họa logic cập nhật Hitless trong acl_rule_manager.cpp:</w:t>
      </w:r>
    </w:p>
    <w:p w14:paraId="5FEC2971" w14:textId="7583A520" w:rsidR="004723AC" w:rsidRPr="00D337C1" w:rsidRDefault="004723AC" w:rsidP="004723AC">
      <w:pPr>
        <w:pStyle w:val="Caption"/>
        <w:jc w:val="left"/>
      </w:pPr>
      <w:bookmarkStart w:id="45" w:name="_Toc225755422"/>
      <w:r>
        <w:t xml:space="preserve">Bảng </w:t>
      </w:r>
      <w:r>
        <w:fldChar w:fldCharType="begin"/>
      </w:r>
      <w:r>
        <w:instrText xml:space="preserve"> SEQ Bảng \* ARABIC </w:instrText>
      </w:r>
      <w:r>
        <w:fldChar w:fldCharType="separate"/>
      </w:r>
      <w:r w:rsidR="00F11866">
        <w:rPr>
          <w:noProof/>
        </w:rPr>
        <w:t>19</w:t>
      </w:r>
      <w:r>
        <w:fldChar w:fldCharType="end"/>
      </w:r>
      <w:r>
        <w:t>: Logic cập nhật Hitless</w:t>
      </w:r>
      <w:bookmarkEnd w:id="45"/>
    </w:p>
    <w:p w14:paraId="4C164A93"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Hitless Update trong sonic-pins/p4orch/acl_rule_manager.cpp */</w:t>
      </w:r>
    </w:p>
    <w:p w14:paraId="0E37CC63"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AclRuleManager</w:t>
      </w:r>
      <w:r>
        <w:rPr>
          <w:rFonts w:ascii="Consolas" w:hAnsi="Consolas" w:cs="Consolas"/>
          <w:color w:val="666600"/>
          <w:sz w:val="18"/>
          <w:szCs w:val="18"/>
        </w:rPr>
        <w:t>::</w:t>
      </w:r>
      <w:r>
        <w:rPr>
          <w:rFonts w:ascii="Consolas" w:hAnsi="Consolas" w:cs="Consolas"/>
          <w:color w:val="000000"/>
          <w:sz w:val="18"/>
          <w:szCs w:val="18"/>
        </w:rPr>
        <w:t>updateExistingRule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P4AclRule</w:t>
      </w:r>
      <w:r>
        <w:rPr>
          <w:rFonts w:ascii="Consolas" w:hAnsi="Consolas" w:cs="Consolas"/>
          <w:color w:val="666600"/>
          <w:sz w:val="18"/>
          <w:szCs w:val="18"/>
        </w:rPr>
        <w:t>&amp;</w:t>
      </w:r>
      <w:r>
        <w:rPr>
          <w:rFonts w:ascii="Consolas" w:hAnsi="Consolas" w:cs="Consolas"/>
          <w:color w:val="000000"/>
          <w:sz w:val="18"/>
          <w:szCs w:val="18"/>
        </w:rPr>
        <w:t xml:space="preserve"> new_rule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P4AclRule</w:t>
      </w:r>
      <w:r>
        <w:rPr>
          <w:rFonts w:ascii="Consolas" w:hAnsi="Consolas" w:cs="Consolas"/>
          <w:color w:val="666600"/>
          <w:sz w:val="18"/>
          <w:szCs w:val="18"/>
        </w:rPr>
        <w:t>&amp;</w:t>
      </w:r>
      <w:r>
        <w:rPr>
          <w:rFonts w:ascii="Consolas" w:hAnsi="Consolas" w:cs="Consolas"/>
          <w:color w:val="000000"/>
          <w:sz w:val="18"/>
          <w:szCs w:val="18"/>
        </w:rPr>
        <w:t xml:space="preserve"> old_rule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DA8A36C"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Nếu Match Key thay đổi -&gt; Buộc phải xóa và tạo lại (Có gián đoạn)</w:t>
      </w:r>
    </w:p>
    <w:p w14:paraId="19921538"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new_rule</w:t>
      </w:r>
      <w:r>
        <w:rPr>
          <w:rFonts w:ascii="Consolas" w:hAnsi="Consolas" w:cs="Consolas"/>
          <w:color w:val="666600"/>
          <w:sz w:val="18"/>
          <w:szCs w:val="18"/>
        </w:rPr>
        <w:t>.</w:t>
      </w:r>
      <w:r>
        <w:rPr>
          <w:rFonts w:ascii="Consolas" w:hAnsi="Consolas" w:cs="Consolas"/>
          <w:color w:val="000000"/>
          <w:sz w:val="18"/>
          <w:szCs w:val="18"/>
        </w:rPr>
        <w:t xml:space="preserve">match_key </w:t>
      </w:r>
      <w:r>
        <w:rPr>
          <w:rFonts w:ascii="Consolas" w:hAnsi="Consolas" w:cs="Consolas"/>
          <w:color w:val="666600"/>
          <w:sz w:val="18"/>
          <w:szCs w:val="18"/>
        </w:rPr>
        <w:t>!=</w:t>
      </w:r>
      <w:r>
        <w:rPr>
          <w:rFonts w:ascii="Consolas" w:hAnsi="Consolas" w:cs="Consolas"/>
          <w:color w:val="000000"/>
          <w:sz w:val="18"/>
          <w:szCs w:val="18"/>
        </w:rPr>
        <w:t xml:space="preserve"> old_rule</w:t>
      </w:r>
      <w:r>
        <w:rPr>
          <w:rFonts w:ascii="Consolas" w:hAnsi="Consolas" w:cs="Consolas"/>
          <w:color w:val="666600"/>
          <w:sz w:val="18"/>
          <w:szCs w:val="18"/>
        </w:rPr>
        <w:t>.</w:t>
      </w:r>
      <w:r>
        <w:rPr>
          <w:rFonts w:ascii="Consolas" w:hAnsi="Consolas" w:cs="Consolas"/>
          <w:color w:val="000000"/>
          <w:sz w:val="18"/>
          <w:szCs w:val="18"/>
        </w:rPr>
        <w:t>match_key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444B48D"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recreateRule</w:t>
      </w:r>
      <w:r>
        <w:rPr>
          <w:rFonts w:ascii="Consolas" w:hAnsi="Consolas" w:cs="Consolas"/>
          <w:color w:val="666600"/>
          <w:sz w:val="18"/>
          <w:szCs w:val="18"/>
        </w:rPr>
        <w:t>(</w:t>
      </w:r>
      <w:r>
        <w:rPr>
          <w:rFonts w:ascii="Consolas" w:hAnsi="Consolas" w:cs="Consolas"/>
          <w:color w:val="000000"/>
          <w:sz w:val="18"/>
          <w:szCs w:val="18"/>
        </w:rPr>
        <w:t>new_rule</w:t>
      </w:r>
      <w:r>
        <w:rPr>
          <w:rFonts w:ascii="Consolas" w:hAnsi="Consolas" w:cs="Consolas"/>
          <w:color w:val="666600"/>
          <w:sz w:val="18"/>
          <w:szCs w:val="18"/>
        </w:rPr>
        <w:t>);</w:t>
      </w:r>
    </w:p>
    <w:p w14:paraId="2ACF4956"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6600"/>
          <w:sz w:val="18"/>
          <w:szCs w:val="18"/>
        </w:rPr>
        <w:t>}</w:t>
      </w:r>
    </w:p>
    <w:p w14:paraId="6D3D1FFD"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w:t>
      </w:r>
    </w:p>
    <w:p w14:paraId="5D010C24"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Nếu chỉ Action thay đổi -&gt; Dùng SET API (Hitless - Không rớt gói)</w:t>
      </w:r>
    </w:p>
    <w:p w14:paraId="0C3BBC30"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new_rule</w:t>
      </w:r>
      <w:r>
        <w:rPr>
          <w:rFonts w:ascii="Consolas" w:hAnsi="Consolas" w:cs="Consolas"/>
          <w:color w:val="666600"/>
          <w:sz w:val="18"/>
          <w:szCs w:val="18"/>
        </w:rPr>
        <w:t>.</w:t>
      </w:r>
      <w:r>
        <w:rPr>
          <w:rFonts w:ascii="Consolas" w:hAnsi="Consolas" w:cs="Consolas"/>
          <w:color w:val="000000"/>
          <w:sz w:val="18"/>
          <w:szCs w:val="18"/>
        </w:rPr>
        <w:t xml:space="preserve">action_id </w:t>
      </w:r>
      <w:r>
        <w:rPr>
          <w:rFonts w:ascii="Consolas" w:hAnsi="Consolas" w:cs="Consolas"/>
          <w:color w:val="666600"/>
          <w:sz w:val="18"/>
          <w:szCs w:val="18"/>
        </w:rPr>
        <w:t>!=</w:t>
      </w:r>
      <w:r>
        <w:rPr>
          <w:rFonts w:ascii="Consolas" w:hAnsi="Consolas" w:cs="Consolas"/>
          <w:color w:val="000000"/>
          <w:sz w:val="18"/>
          <w:szCs w:val="18"/>
        </w:rPr>
        <w:t xml:space="preserve"> old_rule</w:t>
      </w:r>
      <w:r>
        <w:rPr>
          <w:rFonts w:ascii="Consolas" w:hAnsi="Consolas" w:cs="Consolas"/>
          <w:color w:val="666600"/>
          <w:sz w:val="18"/>
          <w:szCs w:val="18"/>
        </w:rPr>
        <w:t>.</w:t>
      </w:r>
      <w:r>
        <w:rPr>
          <w:rFonts w:ascii="Consolas" w:hAnsi="Consolas" w:cs="Consolas"/>
          <w:color w:val="000000"/>
          <w:sz w:val="18"/>
          <w:szCs w:val="18"/>
        </w:rPr>
        <w:t>action_id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AAF419F"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607555D7"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SAI_ACL_ENTRY_ATTR_ACTION_PACKET_ACTION</w:t>
      </w:r>
      <w:r>
        <w:rPr>
          <w:rFonts w:ascii="Consolas" w:hAnsi="Consolas" w:cs="Consolas"/>
          <w:color w:val="666600"/>
          <w:sz w:val="18"/>
          <w:szCs w:val="18"/>
        </w:rPr>
        <w:t>;</w:t>
      </w:r>
    </w:p>
    <w:p w14:paraId="106AF439"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s32 </w:t>
      </w:r>
      <w:r>
        <w:rPr>
          <w:rFonts w:ascii="Consolas" w:hAnsi="Consolas" w:cs="Consolas"/>
          <w:color w:val="666600"/>
          <w:sz w:val="18"/>
          <w:szCs w:val="18"/>
        </w:rPr>
        <w:t>=</w:t>
      </w:r>
      <w:r>
        <w:rPr>
          <w:rFonts w:ascii="Consolas" w:hAnsi="Consolas" w:cs="Consolas"/>
          <w:color w:val="000000"/>
          <w:sz w:val="18"/>
          <w:szCs w:val="18"/>
        </w:rPr>
        <w:t xml:space="preserve"> new_rule</w:t>
      </w:r>
      <w:r>
        <w:rPr>
          <w:rFonts w:ascii="Consolas" w:hAnsi="Consolas" w:cs="Consolas"/>
          <w:color w:val="666600"/>
          <w:sz w:val="18"/>
          <w:szCs w:val="18"/>
        </w:rPr>
        <w:t>.</w:t>
      </w:r>
      <w:r>
        <w:rPr>
          <w:rFonts w:ascii="Consolas" w:hAnsi="Consolas" w:cs="Consolas"/>
          <w:color w:val="000000"/>
          <w:sz w:val="18"/>
          <w:szCs w:val="18"/>
        </w:rPr>
        <w:t>action_val</w:t>
      </w:r>
      <w:r>
        <w:rPr>
          <w:rFonts w:ascii="Consolas" w:hAnsi="Consolas" w:cs="Consolas"/>
          <w:color w:val="666600"/>
          <w:sz w:val="18"/>
          <w:szCs w:val="18"/>
        </w:rPr>
        <w:t>;</w:t>
      </w:r>
    </w:p>
    <w:p w14:paraId="7227DD62"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p>
    <w:p w14:paraId="7E64FF05"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sai_acl_api</w:t>
      </w:r>
      <w:r>
        <w:rPr>
          <w:rFonts w:ascii="Consolas" w:hAnsi="Consolas" w:cs="Consolas"/>
          <w:color w:val="666600"/>
          <w:sz w:val="18"/>
          <w:szCs w:val="18"/>
        </w:rPr>
        <w:t>-&gt;</w:t>
      </w:r>
      <w:r>
        <w:rPr>
          <w:rFonts w:ascii="Consolas" w:hAnsi="Consolas" w:cs="Consolas"/>
          <w:color w:val="000000"/>
          <w:sz w:val="18"/>
          <w:szCs w:val="18"/>
        </w:rPr>
        <w:t>set_acl_entry_attribute</w:t>
      </w:r>
      <w:r>
        <w:rPr>
          <w:rFonts w:ascii="Consolas" w:hAnsi="Consolas" w:cs="Consolas"/>
          <w:color w:val="666600"/>
          <w:sz w:val="18"/>
          <w:szCs w:val="18"/>
        </w:rPr>
        <w:t>(</w:t>
      </w:r>
    </w:p>
    <w:p w14:paraId="03985DED"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old_rule</w:t>
      </w:r>
      <w:r>
        <w:rPr>
          <w:rFonts w:ascii="Consolas" w:hAnsi="Consolas" w:cs="Consolas"/>
          <w:color w:val="666600"/>
          <w:sz w:val="18"/>
          <w:szCs w:val="18"/>
        </w:rPr>
        <w:t>.</w:t>
      </w:r>
      <w:r>
        <w:rPr>
          <w:rFonts w:ascii="Consolas" w:hAnsi="Consolas" w:cs="Consolas"/>
          <w:color w:val="000000"/>
          <w:sz w:val="18"/>
          <w:szCs w:val="18"/>
        </w:rPr>
        <w:t>sai_oid</w:t>
      </w:r>
      <w:r>
        <w:rPr>
          <w:rFonts w:ascii="Consolas" w:hAnsi="Consolas" w:cs="Consolas"/>
          <w:color w:val="666600"/>
          <w:sz w:val="18"/>
          <w:szCs w:val="18"/>
        </w:rPr>
        <w:t>,</w:t>
      </w:r>
      <w:r>
        <w:rPr>
          <w:rFonts w:ascii="Consolas" w:hAnsi="Consolas" w:cs="Consolas"/>
          <w:color w:val="000000"/>
          <w:sz w:val="18"/>
          <w:szCs w:val="18"/>
        </w:rPr>
        <w:t xml:space="preserve"> </w:t>
      </w:r>
    </w:p>
    <w:p w14:paraId="0758115C"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attr</w:t>
      </w:r>
    </w:p>
    <w:p w14:paraId="589EBC1B"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p>
    <w:p w14:paraId="5CA32ECD"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6600"/>
          <w:sz w:val="18"/>
          <w:szCs w:val="18"/>
        </w:rPr>
        <w:t>}</w:t>
      </w:r>
    </w:p>
    <w:p w14:paraId="7B4743E3"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78045E5D"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20. </w:t>
      </w:r>
      <w:r>
        <w:rPr>
          <w:rFonts w:ascii="Consolas" w:hAnsi="Consolas" w:cs="Consolas"/>
          <w:color w:val="666600"/>
          <w:sz w:val="18"/>
          <w:szCs w:val="18"/>
        </w:rPr>
        <w:t>}</w:t>
      </w:r>
    </w:p>
    <w:p w14:paraId="5AA4FC36"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601093"/>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w:t>
      </w:r>
    </w:p>
    <w:p w14:paraId="52824424" w14:textId="77777777" w:rsidR="00B33EA7" w:rsidRPr="00B33EA7" w:rsidRDefault="00B33EA7" w:rsidP="00B33EA7"/>
    <w:p w14:paraId="5DC0419E" w14:textId="32F93C09" w:rsidR="00012369" w:rsidRPr="00012369" w:rsidRDefault="00941154" w:rsidP="00012369">
      <w:pPr>
        <w:pStyle w:val="Heading3"/>
      </w:pPr>
      <w:bookmarkStart w:id="46" w:name="_Toc225755669"/>
      <w:r w:rsidRPr="00941154">
        <w:t>Idempotence, retry, rollback an toàn khi lỗi SAI</w:t>
      </w:r>
      <w:bookmarkEnd w:id="46"/>
    </w:p>
    <w:p w14:paraId="33A2432F" w14:textId="77777777" w:rsidR="00012369" w:rsidRPr="00012369" w:rsidRDefault="00012369" w:rsidP="00D337C1">
      <w:pPr>
        <w:pStyle w:val="tritmnormal"/>
      </w:pPr>
      <w:r w:rsidRPr="00012369">
        <w:t>Trong môi trường mạng điều khiển bằng phần mềm (SDN), kết nối giữa Controller và Switch không phải lúc nào cũng tin cậy tuyệt đối. Các bản tin điều khiển có thể bị mất, bị trễ hoặc được gửi lặp lại do cơ chế timeout của giao thức TCP. Do đó, để đảm bảo tính nhất quán của trạng thái hệ thống trên nền tảng P4-enabled ASIC, phân hệ quản lý giao diện phải được thiết kế dựa trên ba nguyên tắc vàng: Tính lũy đẳng (Idempotence), Cơ chế thử lại thông minh (Retry), và Khả năng khôi phục an toàn (Safe Rollback) khi gặp lỗi từ phần cứng.</w:t>
      </w:r>
    </w:p>
    <w:p w14:paraId="72F8346B" w14:textId="0705DAD0" w:rsidR="00012369" w:rsidRPr="00012369" w:rsidRDefault="00012369" w:rsidP="00D337C1">
      <w:pPr>
        <w:pStyle w:val="Heading4"/>
      </w:pPr>
      <w:r w:rsidRPr="00012369">
        <w:lastRenderedPageBreak/>
        <w:t>Tính Lũy đẳng (Idempotence) trong P4Orch</w:t>
      </w:r>
    </w:p>
    <w:p w14:paraId="36FFDE9D" w14:textId="77777777" w:rsidR="00012369" w:rsidRPr="00012369" w:rsidRDefault="00012369" w:rsidP="00D337C1">
      <w:pPr>
        <w:pStyle w:val="tritmnormal"/>
      </w:pPr>
      <w:r w:rsidRPr="00012369">
        <w:t>Tính lũy đẳng đảm bảo rằng việc thực hiện một yêu cầu cấu hình nhiều lần cũng chỉ mang lại kết quả giống như thực hiện một lần duy nhất, không gây ra lỗi hoặc tạo ra các tài nguyên dư thừa. Trong kiến trúc PINS, P4Orch đóng vai trò là chốt chặn để đảm bảo đặc tính này cho giao thức P4Runtime.</w:t>
      </w:r>
    </w:p>
    <w:p w14:paraId="110BFCB0" w14:textId="77777777" w:rsidR="00012369" w:rsidRPr="00012369" w:rsidRDefault="00012369" w:rsidP="00D337C1">
      <w:pPr>
        <w:pStyle w:val="tritmnormal"/>
      </w:pPr>
      <w:r w:rsidRPr="00012369">
        <w:t>Khi nhận được một WriteRequest (ví dụ: tạo một Route), P4Orch không gọi ngay SAI API mà thực hiện quy trình kiểm tra "Check-then-Act":</w:t>
      </w:r>
    </w:p>
    <w:p w14:paraId="13E9A2A3" w14:textId="77777777" w:rsidR="00012369" w:rsidRPr="00012369" w:rsidRDefault="00012369" w:rsidP="00D337C1">
      <w:pPr>
        <w:pStyle w:val="items"/>
      </w:pPr>
      <w:r w:rsidRPr="00012369">
        <w:rPr>
          <w:b/>
          <w:bCs/>
        </w:rPr>
        <w:t>Tra cứu OID:</w:t>
      </w:r>
      <w:r w:rsidRPr="00012369">
        <w:t xml:space="preserve"> Kiểm tra trong P4OidMapper xem khóa P4 (P4 Key) này đã tồn tại hay chưa.</w:t>
      </w:r>
    </w:p>
    <w:p w14:paraId="0511119F" w14:textId="77777777" w:rsidR="00012369" w:rsidRPr="00012369" w:rsidRDefault="00012369" w:rsidP="00D337C1">
      <w:pPr>
        <w:pStyle w:val="items"/>
      </w:pPr>
      <w:r w:rsidRPr="00012369">
        <w:rPr>
          <w:b/>
          <w:bCs/>
        </w:rPr>
        <w:t>So sánh trạng thái:</w:t>
      </w:r>
      <w:r w:rsidRPr="00012369">
        <w:t xml:space="preserve"> Nếu đã tồn tại, hệ thống so sánh các thuộc tính (Attributes) của yêu cầu mới với trạng thái hiện tại trong Cache.</w:t>
      </w:r>
    </w:p>
    <w:p w14:paraId="7ADDC265" w14:textId="77777777" w:rsidR="00012369" w:rsidRPr="00012369" w:rsidRDefault="00012369" w:rsidP="00CA22F9">
      <w:pPr>
        <w:pStyle w:val="items"/>
        <w:numPr>
          <w:ilvl w:val="1"/>
          <w:numId w:val="4"/>
        </w:numPr>
      </w:pPr>
      <w:r w:rsidRPr="00012369">
        <w:t>Nếu giống hoàn toàn: Trả về SUCCESS ngay lập tức (No-op) mà không gọi xuống ASIC.</w:t>
      </w:r>
    </w:p>
    <w:p w14:paraId="2877A164" w14:textId="77777777" w:rsidR="00012369" w:rsidRPr="00012369" w:rsidRDefault="00012369" w:rsidP="00CA22F9">
      <w:pPr>
        <w:pStyle w:val="items"/>
        <w:numPr>
          <w:ilvl w:val="1"/>
          <w:numId w:val="4"/>
        </w:numPr>
      </w:pPr>
      <w:r w:rsidRPr="00012369">
        <w:t>Nếu khác biệt: Thực hiện cập nhật (Update) thay vì báo lỗi "Object already exists".</w:t>
      </w:r>
    </w:p>
    <w:p w14:paraId="1077472F" w14:textId="77777777" w:rsidR="00012369" w:rsidRDefault="00012369" w:rsidP="00D337C1">
      <w:pPr>
        <w:pStyle w:val="tritmnormal"/>
      </w:pPr>
      <w:r w:rsidRPr="00012369">
        <w:t>Minh họa mã nguồn xử lý tính lũy đẳng trong route_manager.cpp:</w:t>
      </w:r>
    </w:p>
    <w:p w14:paraId="5771EE96" w14:textId="42802CE7" w:rsidR="004723AC" w:rsidRPr="00012369" w:rsidRDefault="004723AC" w:rsidP="004723AC">
      <w:pPr>
        <w:pStyle w:val="Caption"/>
        <w:jc w:val="left"/>
      </w:pPr>
      <w:bookmarkStart w:id="47" w:name="_Toc225755423"/>
      <w:r>
        <w:t xml:space="preserve">Bảng </w:t>
      </w:r>
      <w:r>
        <w:fldChar w:fldCharType="begin"/>
      </w:r>
      <w:r>
        <w:instrText xml:space="preserve"> SEQ Bảng \* ARABIC </w:instrText>
      </w:r>
      <w:r>
        <w:fldChar w:fldCharType="separate"/>
      </w:r>
      <w:r w:rsidR="00F11866">
        <w:rPr>
          <w:noProof/>
        </w:rPr>
        <w:t>20</w:t>
      </w:r>
      <w:r>
        <w:fldChar w:fldCharType="end"/>
      </w:r>
      <w:r>
        <w:t>: Xử lý tính lũy đẳng trong route manager</w:t>
      </w:r>
      <w:bookmarkEnd w:id="47"/>
    </w:p>
    <w:p w14:paraId="7F721B10"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Idempotency Logic trong sonic-pins/p4orch/route_manager.cpp */</w:t>
      </w:r>
    </w:p>
    <w:p w14:paraId="57851EFC"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RouteManager</w:t>
      </w:r>
      <w:r>
        <w:rPr>
          <w:rFonts w:ascii="Consolas" w:hAnsi="Consolas" w:cs="Consolas"/>
          <w:color w:val="666600"/>
          <w:sz w:val="18"/>
          <w:szCs w:val="18"/>
        </w:rPr>
        <w:t>::</w:t>
      </w:r>
      <w:r>
        <w:rPr>
          <w:rFonts w:ascii="Consolas" w:hAnsi="Consolas" w:cs="Consolas"/>
          <w:color w:val="000000"/>
          <w:sz w:val="18"/>
          <w:szCs w:val="18"/>
        </w:rPr>
        <w:t>processAddRoute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P4RouteEntry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029239"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existing_oid</w:t>
      </w:r>
      <w:r>
        <w:rPr>
          <w:rFonts w:ascii="Consolas" w:hAnsi="Consolas" w:cs="Consolas"/>
          <w:color w:val="666600"/>
          <w:sz w:val="18"/>
          <w:szCs w:val="18"/>
        </w:rPr>
        <w:t>;</w:t>
      </w:r>
    </w:p>
    <w:p w14:paraId="62B06507"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Bước 1: Kiểm tra tính tồn tại (Idempotency Check)</w:t>
      </w:r>
    </w:p>
    <w:p w14:paraId="2420B2F5"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p4_oid_mapper_</w:t>
      </w:r>
      <w:r>
        <w:rPr>
          <w:rFonts w:ascii="Consolas" w:hAnsi="Consolas" w:cs="Consolas"/>
          <w:color w:val="666600"/>
          <w:sz w:val="18"/>
          <w:szCs w:val="18"/>
        </w:rPr>
        <w:t>-&gt;</w:t>
      </w:r>
      <w:r>
        <w:rPr>
          <w:rFonts w:ascii="Consolas" w:hAnsi="Consolas" w:cs="Consolas"/>
          <w:color w:val="000000"/>
          <w:sz w:val="18"/>
          <w:szCs w:val="18"/>
        </w:rPr>
        <w:t>getSaiOid</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p4_key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existing_oid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57E2CAF"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Bước 2: Kiểm tra nội dung</w:t>
      </w:r>
    </w:p>
    <w:p w14:paraId="2484FA96"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isSameRouteAttributes</w:t>
      </w:r>
      <w:r>
        <w:rPr>
          <w:rFonts w:ascii="Consolas" w:hAnsi="Consolas" w:cs="Consolas"/>
          <w:color w:val="666600"/>
          <w:sz w:val="18"/>
          <w:szCs w:val="18"/>
        </w:rPr>
        <w:t>(</w:t>
      </w:r>
      <w:r>
        <w:rPr>
          <w:rFonts w:ascii="Consolas" w:hAnsi="Consolas" w:cs="Consolas"/>
          <w:color w:val="000000"/>
          <w:sz w:val="18"/>
          <w:szCs w:val="18"/>
        </w:rPr>
        <w:t>existing_oid</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C8E0B22"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SWSS_LOG_INFO</w:t>
      </w:r>
      <w:r>
        <w:rPr>
          <w:rFonts w:ascii="Consolas" w:hAnsi="Consolas" w:cs="Consolas"/>
          <w:color w:val="666600"/>
          <w:sz w:val="18"/>
          <w:szCs w:val="18"/>
        </w:rPr>
        <w:t>(</w:t>
      </w:r>
      <w:r>
        <w:rPr>
          <w:rFonts w:ascii="Consolas" w:hAnsi="Consolas" w:cs="Consolas"/>
          <w:color w:val="008800"/>
          <w:sz w:val="18"/>
          <w:szCs w:val="18"/>
        </w:rPr>
        <w:t>"Route already exists and matches. Idempotent success."</w:t>
      </w:r>
      <w:r>
        <w:rPr>
          <w:rFonts w:ascii="Consolas" w:hAnsi="Consolas" w:cs="Consolas"/>
          <w:color w:val="666600"/>
          <w:sz w:val="18"/>
          <w:szCs w:val="18"/>
        </w:rPr>
        <w:t>);</w:t>
      </w:r>
    </w:p>
    <w:p w14:paraId="104DEB80"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p>
    <w:p w14:paraId="1850404E"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59BFA9A8"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Nếu tồn tại nhưng khác nội dung -&gt; Chuyển sang Update</w:t>
      </w:r>
    </w:p>
    <w:p w14:paraId="28DC6A26"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updateRoute</w:t>
      </w:r>
      <w:r>
        <w:rPr>
          <w:rFonts w:ascii="Consolas" w:hAnsi="Consolas" w:cs="Consolas"/>
          <w:color w:val="666600"/>
          <w:sz w:val="18"/>
          <w:szCs w:val="18"/>
        </w:rPr>
        <w:t>(</w:t>
      </w:r>
      <w:r>
        <w:rPr>
          <w:rFonts w:ascii="Consolas" w:hAnsi="Consolas" w:cs="Consolas"/>
          <w:color w:val="000000"/>
          <w:sz w:val="18"/>
          <w:szCs w:val="18"/>
        </w:rPr>
        <w:t>existing_oid</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p>
    <w:p w14:paraId="2AE0FEA9"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14965E7B"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67B35A4A"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669BBF44"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Nếu chưa tồn tại -&gt; Gọi SAI Create API</w:t>
      </w:r>
    </w:p>
    <w:p w14:paraId="0005939C"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createRoute</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p>
    <w:p w14:paraId="70FC7D78"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18. </w:t>
      </w:r>
      <w:r>
        <w:rPr>
          <w:rFonts w:ascii="Consolas" w:hAnsi="Consolas" w:cs="Consolas"/>
          <w:color w:val="666600"/>
          <w:sz w:val="18"/>
          <w:szCs w:val="18"/>
        </w:rPr>
        <w:t>}</w:t>
      </w:r>
    </w:p>
    <w:p w14:paraId="21664E79" w14:textId="77777777" w:rsidR="00D337C1" w:rsidRDefault="00D337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693069"/>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7DCAD5D4" w14:textId="447B8A4B" w:rsidR="00012369" w:rsidRPr="00012369" w:rsidRDefault="00012369" w:rsidP="00BD05C7">
      <w:pPr>
        <w:pStyle w:val="Heading4"/>
      </w:pPr>
      <w:r w:rsidRPr="00012369">
        <w:t xml:space="preserve">Cơ chế </w:t>
      </w:r>
      <w:r w:rsidR="00BD05C7" w:rsidRPr="00012369">
        <w:t>thử lại và xử lý lỗi tạm thời</w:t>
      </w:r>
    </w:p>
    <w:p w14:paraId="697A1D26" w14:textId="77777777" w:rsidR="00012369" w:rsidRPr="00012369" w:rsidRDefault="00012369" w:rsidP="00BD05C7">
      <w:pPr>
        <w:pStyle w:val="tritmnormal"/>
      </w:pPr>
      <w:r w:rsidRPr="00012369">
        <w:t>Lỗi trả về từ SAI API được phân thành hai loại: Lỗi vĩnh viễn (Permanent Errors - ví dụ: SAI_STATUS_INVALID_PARAMETER) và Lỗi tạm thời (Transient Errors - ví dụ: SAI_STATUS_WOULD_BLOCK hoặc SAI_STATUS_RESOURCE_BUSY).</w:t>
      </w:r>
    </w:p>
    <w:p w14:paraId="0CBD33D1" w14:textId="77777777" w:rsidR="00012369" w:rsidRPr="00012369" w:rsidRDefault="00012369" w:rsidP="00BD05C7">
      <w:pPr>
        <w:pStyle w:val="tritmnormal"/>
      </w:pPr>
      <w:r w:rsidRPr="00012369">
        <w:t xml:space="preserve">Chiến lược tối ưu hóa đề xuất áp dụng cơ chế Retry có giới hạn (Bounded Exponential Backoff) cho các lỗi tạm thời tại tầng syncd adapter. Tuy nhiên, đối với P4Orch, việc Retry thường liên quan đến sự phụ thuộc tài nguyên. Ví dụ, khi tạo một NextHop Group Member nhưng NextHop chưa sẵn sàng (do độ trễ lan truyền từ một thread khác), hệ thống không nên Retry mù quáng mà nên đưa task </w:t>
      </w:r>
      <w:r w:rsidRPr="00012369">
        <w:lastRenderedPageBreak/>
        <w:t>vào hàng đợi chờ (Pending Queue) và đăng ký nhận sự kiện khi đối tượng phụ thuộc sẵn sàng.</w:t>
      </w:r>
    </w:p>
    <w:p w14:paraId="517999D0" w14:textId="591C40EB" w:rsidR="00012369" w:rsidRPr="00012369" w:rsidRDefault="00012369" w:rsidP="00BD05C7">
      <w:pPr>
        <w:pStyle w:val="Heading4"/>
      </w:pPr>
      <w:r w:rsidRPr="00012369">
        <w:t xml:space="preserve">Chiến lược </w:t>
      </w:r>
      <w:r w:rsidR="00BD05C7" w:rsidRPr="00012369">
        <w:t>r</w:t>
      </w:r>
      <w:r w:rsidRPr="00012369">
        <w:t xml:space="preserve">ollback an toàn </w:t>
      </w:r>
    </w:p>
    <w:p w14:paraId="410EA5F1" w14:textId="77777777" w:rsidR="00012369" w:rsidRPr="00012369" w:rsidRDefault="00012369" w:rsidP="00BD05C7">
      <w:pPr>
        <w:pStyle w:val="tritmnormal"/>
      </w:pPr>
      <w:r w:rsidRPr="00012369">
        <w:t>Cơ chế Rollback đặc biệt quan trọng khi sử dụng Bulk API (xử lý theo lô). Khi một lô gồm 1000 routes được gửi xuống ASIC, có thể xảy ra trường hợp 900 routes thành công và 100 routes thất bại (ví dụ do bảng LPM đầy đột ngột). Để tránh tình trạng "trạng thái từng phần" (Partial State) gây lệch pha giữa Controller và Switch, hệ thống cần thực hiện "Giao dịch bù trừ" (Compensating Transaction).</w:t>
      </w:r>
    </w:p>
    <w:p w14:paraId="6A00DF2C" w14:textId="77777777" w:rsidR="00012369" w:rsidRPr="00012369" w:rsidRDefault="00012369" w:rsidP="00BD05C7">
      <w:pPr>
        <w:pStyle w:val="tritmnormal"/>
      </w:pPr>
      <w:r w:rsidRPr="00012369">
        <w:t>Quy trình Rollback được thiết kế như sau:</w:t>
      </w:r>
    </w:p>
    <w:p w14:paraId="3E7E85E8" w14:textId="77777777" w:rsidR="00012369" w:rsidRPr="00012369" w:rsidRDefault="00012369" w:rsidP="00BD05C7">
      <w:pPr>
        <w:pStyle w:val="items"/>
      </w:pPr>
      <w:r w:rsidRPr="00012369">
        <w:rPr>
          <w:b/>
          <w:bCs/>
        </w:rPr>
        <w:t>Thực thi:</w:t>
      </w:r>
      <w:r w:rsidRPr="00012369">
        <w:t xml:space="preserve"> Gọi sai_route_api-&gt;create_route_entries.</w:t>
      </w:r>
    </w:p>
    <w:p w14:paraId="16E3F6D7" w14:textId="77777777" w:rsidR="00012369" w:rsidRPr="00012369" w:rsidRDefault="00012369" w:rsidP="00BD05C7">
      <w:pPr>
        <w:pStyle w:val="items"/>
      </w:pPr>
      <w:r w:rsidRPr="00012369">
        <w:rPr>
          <w:b/>
          <w:bCs/>
        </w:rPr>
        <w:t>Kiểm tra kết quả:</w:t>
      </w:r>
      <w:r w:rsidRPr="00012369">
        <w:t xml:space="preserve"> Duyệt qua mảng statuses trả về.</w:t>
      </w:r>
    </w:p>
    <w:p w14:paraId="42815C9D" w14:textId="77777777" w:rsidR="00012369" w:rsidRPr="00012369" w:rsidRDefault="00012369" w:rsidP="00BD05C7">
      <w:pPr>
        <w:pStyle w:val="items"/>
      </w:pPr>
      <w:r w:rsidRPr="00012369">
        <w:rPr>
          <w:b/>
          <w:bCs/>
        </w:rPr>
        <w:t>Quyết định:</w:t>
      </w:r>
      <w:r w:rsidRPr="00012369">
        <w:t xml:space="preserve"> Nếu phát hiện bất kỳ lỗi nào mang tính hệ thống (như SAI_STATUS_TABLE_FULL), hệ thống kích hoạt quy trình dọn dẹp: gửi lệnh remove cho toàn bộ các entry đã tạo thành công trong lô đó, trả về trạng thái thất bại cho toàn bộ giao dịch để Controller biết và xử lý lại.</w:t>
      </w:r>
    </w:p>
    <w:p w14:paraId="77CAC9F3" w14:textId="77777777" w:rsidR="00012369" w:rsidRDefault="00012369" w:rsidP="00BD05C7">
      <w:pPr>
        <w:pStyle w:val="tritmnormal"/>
      </w:pPr>
      <w:r w:rsidRPr="00012369">
        <w:t>Minh họa logic Rollback trong p4orch:</w:t>
      </w:r>
    </w:p>
    <w:p w14:paraId="244D2D78" w14:textId="0B2A0D90" w:rsidR="004723AC" w:rsidRPr="00012369" w:rsidRDefault="004723AC" w:rsidP="004723AC">
      <w:pPr>
        <w:pStyle w:val="Caption"/>
        <w:jc w:val="left"/>
      </w:pPr>
      <w:bookmarkStart w:id="48" w:name="_Toc225755424"/>
      <w:r>
        <w:t xml:space="preserve">Bảng </w:t>
      </w:r>
      <w:r>
        <w:fldChar w:fldCharType="begin"/>
      </w:r>
      <w:r>
        <w:instrText xml:space="preserve"> SEQ Bảng \* ARABIC </w:instrText>
      </w:r>
      <w:r>
        <w:fldChar w:fldCharType="separate"/>
      </w:r>
      <w:r w:rsidR="00F11866">
        <w:rPr>
          <w:noProof/>
        </w:rPr>
        <w:t>21</w:t>
      </w:r>
      <w:r>
        <w:fldChar w:fldCharType="end"/>
      </w:r>
      <w:r>
        <w:t>: Rollback trong P4Orch</w:t>
      </w:r>
      <w:bookmarkEnd w:id="48"/>
    </w:p>
    <w:p w14:paraId="1DE7CB5D"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Rollback an toàn trong sonic-pins */</w:t>
      </w:r>
    </w:p>
    <w:p w14:paraId="60715E4A"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RouteManager</w:t>
      </w:r>
      <w:r>
        <w:rPr>
          <w:rFonts w:ascii="Consolas" w:hAnsi="Consolas" w:cs="Consolas"/>
          <w:color w:val="666600"/>
          <w:sz w:val="18"/>
          <w:szCs w:val="18"/>
        </w:rPr>
        <w:t>::</w:t>
      </w:r>
      <w:r>
        <w:rPr>
          <w:rFonts w:ascii="Consolas" w:hAnsi="Consolas" w:cs="Consolas"/>
          <w:color w:val="000000"/>
          <w:sz w:val="18"/>
          <w:szCs w:val="18"/>
        </w:rPr>
        <w:t>atomicBulkCreate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P4RouteEntry</w:t>
      </w:r>
      <w:r>
        <w:rPr>
          <w:rFonts w:ascii="Consolas" w:hAnsi="Consolas" w:cs="Consolas"/>
          <w:color w:val="666600"/>
          <w:sz w:val="18"/>
          <w:szCs w:val="18"/>
        </w:rPr>
        <w:t>&gt;&amp;</w:t>
      </w:r>
      <w:r>
        <w:rPr>
          <w:rFonts w:ascii="Consolas" w:hAnsi="Consolas" w:cs="Consolas"/>
          <w:color w:val="000000"/>
          <w:sz w:val="18"/>
          <w:szCs w:val="18"/>
        </w:rPr>
        <w:t xml:space="preserve"> batch</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83B1CDD"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 Gọi Bulk Create ...</w:t>
      </w:r>
    </w:p>
    <w:p w14:paraId="0ECF3E47"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3F94E42A"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bool</w:t>
      </w:r>
      <w:r>
        <w:rPr>
          <w:rFonts w:ascii="Consolas" w:hAnsi="Consolas" w:cs="Consolas"/>
          <w:color w:val="000000"/>
          <w:sz w:val="18"/>
          <w:szCs w:val="18"/>
        </w:rPr>
        <w:t xml:space="preserve"> any_failure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false</w:t>
      </w:r>
      <w:r>
        <w:rPr>
          <w:rFonts w:ascii="Consolas" w:hAnsi="Consolas" w:cs="Consolas"/>
          <w:color w:val="666600"/>
          <w:sz w:val="18"/>
          <w:szCs w:val="18"/>
        </w:rPr>
        <w:t>;</w:t>
      </w:r>
    </w:p>
    <w:p w14:paraId="4E01E5D7"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statuses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9DB46FE"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C3F489B"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any_failure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p>
    <w:p w14:paraId="12D11CFB"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break</w:t>
      </w:r>
      <w:r>
        <w:rPr>
          <w:rFonts w:ascii="Consolas" w:hAnsi="Consolas" w:cs="Consolas"/>
          <w:color w:val="666600"/>
          <w:sz w:val="18"/>
          <w:szCs w:val="18"/>
        </w:rPr>
        <w:t>;</w:t>
      </w:r>
    </w:p>
    <w:p w14:paraId="7B518546"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0172C233"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2A90C411"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0EBE9A18"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any_failure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12A487F"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SWSS_LOG_WARN</w:t>
      </w:r>
      <w:r>
        <w:rPr>
          <w:rFonts w:ascii="Consolas" w:hAnsi="Consolas" w:cs="Consolas"/>
          <w:color w:val="666600"/>
          <w:sz w:val="18"/>
          <w:szCs w:val="18"/>
        </w:rPr>
        <w:t>(</w:t>
      </w:r>
      <w:r>
        <w:rPr>
          <w:rFonts w:ascii="Consolas" w:hAnsi="Consolas" w:cs="Consolas"/>
          <w:color w:val="008800"/>
          <w:sz w:val="18"/>
          <w:szCs w:val="18"/>
        </w:rPr>
        <w:t>"Batch failed partially. Initiating Rollback..."</w:t>
      </w:r>
      <w:r>
        <w:rPr>
          <w:rFonts w:ascii="Consolas" w:hAnsi="Consolas" w:cs="Consolas"/>
          <w:color w:val="666600"/>
          <w:sz w:val="18"/>
          <w:szCs w:val="18"/>
        </w:rPr>
        <w:t>);</w:t>
      </w:r>
    </w:p>
    <w:p w14:paraId="0E2C140F"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ROLLBACK: Xóa các entry đã tạo thành công để đảm bảo tính nguyên tử</w:t>
      </w:r>
    </w:p>
    <w:p w14:paraId="4C0A2C0F"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size_t</w:t>
      </w:r>
      <w:r>
        <w:rPr>
          <w:rFonts w:ascii="Consolas" w:hAnsi="Consolas" w:cs="Consolas"/>
          <w:color w:val="000000"/>
          <w:sz w:val="18"/>
          <w:szCs w:val="18"/>
        </w:rPr>
        <w:t xml:space="preserve"> i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i </w:t>
      </w:r>
      <w:r>
        <w:rPr>
          <w:rFonts w:ascii="Consolas" w:hAnsi="Consolas" w:cs="Consolas"/>
          <w:color w:val="666600"/>
          <w:sz w:val="18"/>
          <w:szCs w:val="18"/>
        </w:rPr>
        <w:t>&lt;</w:t>
      </w:r>
      <w:r>
        <w:rPr>
          <w:rFonts w:ascii="Consolas" w:hAnsi="Consolas" w:cs="Consolas"/>
          <w:color w:val="000000"/>
          <w:sz w:val="18"/>
          <w:szCs w:val="18"/>
        </w:rPr>
        <w:t xml:space="preserve"> count</w:t>
      </w:r>
      <w:r>
        <w:rPr>
          <w:rFonts w:ascii="Consolas" w:hAnsi="Consolas" w:cs="Consolas"/>
          <w:color w:val="666600"/>
          <w:sz w:val="18"/>
          <w:szCs w:val="18"/>
        </w:rPr>
        <w:t>;</w:t>
      </w:r>
      <w:r>
        <w:rPr>
          <w:rFonts w:ascii="Consolas" w:hAnsi="Consolas" w:cs="Consolas"/>
          <w:color w:val="000000"/>
          <w:sz w:val="18"/>
          <w:szCs w:val="18"/>
        </w:rPr>
        <w:t xml:space="preserve"> 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D492686"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statuses</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A57ABCF"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sai_route_api</w:t>
      </w:r>
      <w:r>
        <w:rPr>
          <w:rFonts w:ascii="Consolas" w:hAnsi="Consolas" w:cs="Consolas"/>
          <w:color w:val="666600"/>
          <w:sz w:val="18"/>
          <w:szCs w:val="18"/>
        </w:rPr>
        <w:t>-&gt;</w:t>
      </w:r>
      <w:r>
        <w:rPr>
          <w:rFonts w:ascii="Consolas" w:hAnsi="Consolas" w:cs="Consolas"/>
          <w:color w:val="000000"/>
          <w:sz w:val="18"/>
          <w:szCs w:val="18"/>
        </w:rPr>
        <w:t>remove_route_entry</w:t>
      </w:r>
      <w:r>
        <w:rPr>
          <w:rFonts w:ascii="Consolas" w:hAnsi="Consolas" w:cs="Consolas"/>
          <w:color w:val="666600"/>
          <w:sz w:val="18"/>
          <w:szCs w:val="18"/>
        </w:rPr>
        <w:t>(&amp;</w:t>
      </w:r>
      <w:r>
        <w:rPr>
          <w:rFonts w:ascii="Consolas" w:hAnsi="Consolas" w:cs="Consolas"/>
          <w:color w:val="000000"/>
          <w:sz w:val="18"/>
          <w:szCs w:val="18"/>
        </w:rPr>
        <w:t>route_entries</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p>
    <w:p w14:paraId="506708D4"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1BCA84AF"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4350F4FB"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SAI_STATUS_FAILURE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Báo lỗi tổng để Controller thử lại sau</w:t>
      </w:r>
    </w:p>
    <w:p w14:paraId="13D31EFF"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666600"/>
          <w:sz w:val="18"/>
          <w:szCs w:val="18"/>
        </w:rPr>
        <w:t>}</w:t>
      </w:r>
    </w:p>
    <w:p w14:paraId="2558E000"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p>
    <w:p w14:paraId="5D961ECA"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63280D76"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25. </w:t>
      </w:r>
      <w:r>
        <w:rPr>
          <w:rFonts w:ascii="Consolas" w:hAnsi="Consolas" w:cs="Consolas"/>
          <w:color w:val="666600"/>
          <w:sz w:val="18"/>
          <w:szCs w:val="18"/>
        </w:rPr>
        <w:t>}</w:t>
      </w:r>
    </w:p>
    <w:p w14:paraId="12995F28" w14:textId="77777777" w:rsidR="00BD05C7" w:rsidRDefault="00BD05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121707"/>
        <w:rPr>
          <w:rFonts w:ascii="Consolas" w:hAnsi="Consolas" w:cs="Consolas"/>
          <w:sz w:val="18"/>
          <w:szCs w:val="18"/>
        </w:rPr>
      </w:pPr>
      <w:r>
        <w:rPr>
          <w:rFonts w:ascii="Consolas" w:hAnsi="Consolas" w:cs="Consolas"/>
          <w:sz w:val="18"/>
          <w:szCs w:val="18"/>
        </w:rPr>
        <w:t xml:space="preserve">26. </w:t>
      </w:r>
      <w:r>
        <w:rPr>
          <w:rFonts w:ascii="Consolas" w:hAnsi="Consolas" w:cs="Consolas"/>
          <w:color w:val="000000"/>
          <w:sz w:val="18"/>
          <w:szCs w:val="18"/>
        </w:rPr>
        <w:t> </w:t>
      </w:r>
    </w:p>
    <w:p w14:paraId="0987BAE4" w14:textId="41A7E1DE" w:rsidR="00B33EA7" w:rsidRPr="00B33EA7" w:rsidRDefault="00012369" w:rsidP="00F115C1">
      <w:pPr>
        <w:pStyle w:val="tritmnormal"/>
      </w:pPr>
      <w:r w:rsidRPr="00012369">
        <w:t>Việc tích hợp chặt chẽ ba cơ chế này giúp biến hệ thống quản lý SAI trên nền tảng Whitebox thành một thực thể tin cậy, có khả năng tự phục hồi và duy trì tính nhất quán dữ liệu cao ngay cả trong các điều kiện vận hành khắc nghiệt.</w:t>
      </w:r>
    </w:p>
    <w:p w14:paraId="776E3F5C" w14:textId="692B0259" w:rsidR="00941154" w:rsidRPr="00941154" w:rsidRDefault="00941154" w:rsidP="00941154">
      <w:pPr>
        <w:pStyle w:val="Heading2"/>
        <w:rPr>
          <w:lang w:val="en-US"/>
        </w:rPr>
      </w:pPr>
      <w:bookmarkStart w:id="49" w:name="_Toc225755670"/>
      <w:r w:rsidRPr="00941154">
        <w:rPr>
          <w:lang w:val="en-US"/>
        </w:rPr>
        <w:lastRenderedPageBreak/>
        <w:t>Tiêu chí lựa chọn phương án tối ưu</w:t>
      </w:r>
      <w:bookmarkEnd w:id="49"/>
    </w:p>
    <w:p w14:paraId="5E70E450" w14:textId="298B373B" w:rsidR="005E58B0" w:rsidRPr="005E58B0" w:rsidRDefault="00941154" w:rsidP="005E58B0">
      <w:pPr>
        <w:pStyle w:val="Heading3"/>
      </w:pPr>
      <w:bookmarkStart w:id="50" w:name="_Toc225755671"/>
      <w:r w:rsidRPr="00941154">
        <w:t>So sánh phương án (SAI-only vs SAI+P4RT)</w:t>
      </w:r>
      <w:bookmarkEnd w:id="50"/>
    </w:p>
    <w:p w14:paraId="2BF3B3E5" w14:textId="77777777" w:rsidR="005E58B0" w:rsidRPr="005E58B0" w:rsidRDefault="005E58B0" w:rsidP="005E58B0">
      <w:pPr>
        <w:pStyle w:val="tritmnormal"/>
      </w:pPr>
      <w:r w:rsidRPr="005E58B0">
        <w:t xml:space="preserve">Trong quá trình thiết kế phân hệ quản lý giao diện cho nền tảng phần cứng Whitebox sử dụng ASIC hỗ trợ P4 (Programmable ASIC), việc lựa chọn kiến trúc điều khiển là quyết định cốt lõi ảnh hưởng đến toàn bộ vòng đời sản phẩm. Chúng ta xem xét hai phương án tiếp cận chính: </w:t>
      </w:r>
      <w:r w:rsidRPr="00F115C1">
        <w:t>Phương án truyền thống (SAI-only), nơi logic mạng được cố định trong các ứng dụng SONiC chuẩn, và Phương án lai ghép (SAI + P4RT/PINS),</w:t>
      </w:r>
      <w:r w:rsidRPr="005E58B0">
        <w:t xml:space="preserve"> nơi cho phép định nghĩa lại hành vi mạng thông qua SDN Controller. Dưới đây là bảng phân tích so sánh chi tiết dựa trên các khía cạnh kỹ thuật, vận hành và khả năng mở rộng.</w:t>
      </w:r>
    </w:p>
    <w:p w14:paraId="3F492212" w14:textId="75535C8B" w:rsidR="005E58B0" w:rsidRPr="005E58B0" w:rsidRDefault="005E58B0" w:rsidP="00F115C1">
      <w:pPr>
        <w:pStyle w:val="Heading4"/>
      </w:pPr>
      <w:r w:rsidRPr="005E58B0">
        <w:t xml:space="preserve">Kiến trúc và </w:t>
      </w:r>
      <w:r w:rsidR="00F115C1" w:rsidRPr="005E58B0">
        <w:t xml:space="preserve">độ linh hoạt của đường ống xử lý </w:t>
      </w:r>
    </w:p>
    <w:p w14:paraId="73ACEA1F" w14:textId="77777777" w:rsidR="005E58B0" w:rsidRPr="005E58B0" w:rsidRDefault="005E58B0" w:rsidP="00407C2C">
      <w:pPr>
        <w:pStyle w:val="Heading5"/>
      </w:pPr>
      <w:r w:rsidRPr="005E58B0">
        <w:t>Phương án SAI-only (SONiC Thuần):</w:t>
      </w:r>
    </w:p>
    <w:p w14:paraId="4B9EA272" w14:textId="77777777" w:rsidR="005E58B0" w:rsidRPr="005E58B0" w:rsidRDefault="005E58B0" w:rsidP="005E58B0">
      <w:pPr>
        <w:pStyle w:val="tritmnormal"/>
      </w:pPr>
      <w:r w:rsidRPr="005E58B0">
        <w:t>Mô hình này dựa trên giả định rằng đường ống xử lý gói tin (Packet Processing Pipeline) là tĩnh và tuân theo các chuẩn công nghiệp (như L2 Switching, L3 Routing, ACL). Các ứng dụng như frr (BGP) hay teamd (LAG) ghi ý định vào APPL_DB. Orchagent sau đó chuyển đổi chúng thành các đối tượng SAI tiêu chuẩn (SAI_OBJECT_TYPE_ROUTE, SAI_OBJECT_TYPE_VLAN).</w:t>
      </w:r>
    </w:p>
    <w:p w14:paraId="1FCABA92" w14:textId="77777777" w:rsidR="005E58B0" w:rsidRPr="005E58B0" w:rsidRDefault="005E58B0" w:rsidP="00407C2C">
      <w:pPr>
        <w:pStyle w:val="items"/>
      </w:pPr>
      <w:r w:rsidRPr="005E58B0">
        <w:rPr>
          <w:i/>
          <w:iCs/>
        </w:rPr>
        <w:t>Ưu điểm:</w:t>
      </w:r>
      <w:r w:rsidRPr="005E58B0">
        <w:t xml:space="preserve"> Tính ổn định cực cao. Các luồng dữ liệu đã được tối ưu hóa và kiểm chứng qua nhiều phiên bản SONiC.</w:t>
      </w:r>
    </w:p>
    <w:p w14:paraId="3F642DA2" w14:textId="77777777" w:rsidR="005E58B0" w:rsidRPr="005E58B0" w:rsidRDefault="005E58B0" w:rsidP="00407C2C">
      <w:pPr>
        <w:pStyle w:val="items"/>
      </w:pPr>
      <w:r w:rsidRPr="005E58B0">
        <w:rPr>
          <w:i/>
          <w:iCs/>
        </w:rPr>
        <w:t>Nhược điểm:</w:t>
      </w:r>
      <w:r w:rsidRPr="005E58B0">
        <w:t xml:space="preserve"> "Cứng nhắc". Nếu muốn thêm một giao thức mới (ví dụ: SRv6 hoặc In-band Telemetry), nhà phát triển phải chờ OCP chuẩn hóa SAI header mới, chờ Vendor cập nhật SDK, và viết lại Orchagent. Chu trình này có thể kéo dài từ 6-18 tháng.</w:t>
      </w:r>
    </w:p>
    <w:p w14:paraId="01377B58" w14:textId="7C96A907" w:rsidR="005E58B0" w:rsidRPr="005E58B0" w:rsidRDefault="005E58B0" w:rsidP="00407C2C">
      <w:pPr>
        <w:pStyle w:val="Heading5"/>
      </w:pPr>
      <w:r w:rsidRPr="005E58B0">
        <w:t>Phương án SAI + P4RT</w:t>
      </w:r>
      <w:r w:rsidR="00407C2C">
        <w:t>:</w:t>
      </w:r>
    </w:p>
    <w:p w14:paraId="48838A21" w14:textId="77777777" w:rsidR="005E58B0" w:rsidRPr="005E58B0" w:rsidRDefault="005E58B0" w:rsidP="00407C2C">
      <w:pPr>
        <w:pStyle w:val="tritmnormal"/>
      </w:pPr>
      <w:r w:rsidRPr="005E58B0">
        <w:t>Phương án này giới thiệu một đường điều khiển song song. Bên cạnh đường SAI chuẩn, hệ thống chạy thêm p4rt-app và P4Orch. Chương trình P4 (P4 Program) được nạp vào ASIC để định nghĩa lại hoặc mở rộng đường ống xử lý.</w:t>
      </w:r>
    </w:p>
    <w:p w14:paraId="7956DF70" w14:textId="77777777" w:rsidR="005E58B0" w:rsidRPr="005E58B0" w:rsidRDefault="005E58B0" w:rsidP="00407C2C">
      <w:pPr>
        <w:pStyle w:val="items"/>
      </w:pPr>
      <w:r w:rsidRPr="005E58B0">
        <w:rPr>
          <w:i/>
          <w:iCs/>
        </w:rPr>
        <w:t>Ưu điểm:</w:t>
      </w:r>
      <w:r w:rsidRPr="005E58B0">
        <w:t xml:space="preserve"> "Tùy biến tức thì". Quản trị viên có thể đẩy một file binary P4 mới (pipeline_config) và định nghĩa các bảng mới (Extension Tables) mà không cần biên dịch lại toàn bộ hệ điều hành SONiC.</w:t>
      </w:r>
    </w:p>
    <w:p w14:paraId="14C6D3FC" w14:textId="77777777" w:rsidR="005E58B0" w:rsidRPr="005E58B0" w:rsidRDefault="005E58B0" w:rsidP="00407C2C">
      <w:pPr>
        <w:pStyle w:val="items"/>
      </w:pPr>
      <w:r w:rsidRPr="005E58B0">
        <w:rPr>
          <w:i/>
          <w:iCs/>
        </w:rPr>
        <w:t>Minh họa:</w:t>
      </w:r>
      <w:r w:rsidRPr="005E58B0">
        <w:t xml:space="preserve"> Trong PINS, một bảng P4 tùy chỉnh có thể được ánh xạ vào SAI thông qua cơ chế SAI_GENERIC_PROGRAMMABLE extension mà không cần sửa đổi libsai header chuẩn.</w:t>
      </w:r>
    </w:p>
    <w:p w14:paraId="2ABF2D9C" w14:textId="086DD5A6" w:rsidR="005E58B0" w:rsidRPr="005E58B0" w:rsidRDefault="005E58B0" w:rsidP="00407C2C">
      <w:pPr>
        <w:pStyle w:val="Heading4"/>
      </w:pPr>
      <w:r w:rsidRPr="005E58B0">
        <w:t xml:space="preserve">Về </w:t>
      </w:r>
      <w:r w:rsidR="009A5235" w:rsidRPr="005E58B0">
        <w:t>c</w:t>
      </w:r>
      <w:r w:rsidRPr="005E58B0">
        <w:t xml:space="preserve">ơ chế </w:t>
      </w:r>
      <w:r w:rsidR="00407C2C" w:rsidRPr="005E58B0">
        <w:t>ánh xạ và độ phức tạp tích hợp</w:t>
      </w:r>
    </w:p>
    <w:p w14:paraId="034582F5" w14:textId="77777777" w:rsidR="005E58B0" w:rsidRPr="005E58B0" w:rsidRDefault="005E58B0" w:rsidP="006A2A0A">
      <w:pPr>
        <w:pStyle w:val="items"/>
      </w:pPr>
      <w:r w:rsidRPr="005E58B0">
        <w:t>SAI-only:</w:t>
      </w:r>
    </w:p>
    <w:p w14:paraId="1CBD96D8" w14:textId="77777777" w:rsidR="005E58B0" w:rsidRPr="005E58B0" w:rsidRDefault="005E58B0" w:rsidP="005E58B0">
      <w:pPr>
        <w:pStyle w:val="tritmnormal"/>
      </w:pPr>
      <w:r w:rsidRPr="005E58B0">
        <w:t>Sử dụng cơ chế ánh xạ tĩnh 1:1. Một prefix trong BGP RIB luôn tương ứng với một sai_route_entry. Mã nguồn trong routeorch.cpp được viết cứng (hard-coded) để xử lý các thuộc tính này.</w:t>
      </w:r>
    </w:p>
    <w:p w14:paraId="3050ABE5" w14:textId="77777777" w:rsidR="005E58B0" w:rsidRPr="005E58B0" w:rsidRDefault="005E58B0" w:rsidP="006A2A0A">
      <w:pPr>
        <w:pStyle w:val="items"/>
      </w:pPr>
      <w:r w:rsidRPr="005E58B0">
        <w:t>SAI + P4RT:</w:t>
      </w:r>
    </w:p>
    <w:p w14:paraId="21DF4F5A" w14:textId="77777777" w:rsidR="005E58B0" w:rsidRPr="005E58B0" w:rsidRDefault="005E58B0" w:rsidP="005E58B0">
      <w:pPr>
        <w:pStyle w:val="tritmnormal"/>
      </w:pPr>
      <w:r w:rsidRPr="005E58B0">
        <w:lastRenderedPageBreak/>
        <w:t>Sử dụng cơ chế ánh xạ động thông qua P4Info. P4Orch phải thực hiện việc "phiên dịch" phức tạp hơn: từ Table ID (của P4) sang Object ID (của SAI).</w:t>
      </w:r>
    </w:p>
    <w:p w14:paraId="0EF3FD66" w14:textId="77777777" w:rsidR="005E58B0" w:rsidRDefault="005E58B0" w:rsidP="005E58B0">
      <w:pPr>
        <w:pStyle w:val="tritmnormal"/>
        <w:rPr>
          <w:i/>
          <w:iCs/>
        </w:rPr>
      </w:pPr>
      <w:r w:rsidRPr="005E58B0">
        <w:rPr>
          <w:i/>
          <w:iCs/>
        </w:rPr>
        <w:t>Code minh họa sự khác biệt trong xử lý:</w:t>
      </w:r>
    </w:p>
    <w:p w14:paraId="0D9A1A7A" w14:textId="1B7079B4" w:rsidR="008E5454" w:rsidRPr="008E5454" w:rsidRDefault="008E5454" w:rsidP="008E5454">
      <w:pPr>
        <w:pStyle w:val="Caption"/>
        <w:jc w:val="left"/>
      </w:pPr>
      <w:bookmarkStart w:id="51" w:name="_Toc225755425"/>
      <w:r>
        <w:t xml:space="preserve">Bảng </w:t>
      </w:r>
      <w:r>
        <w:fldChar w:fldCharType="begin"/>
      </w:r>
      <w:r>
        <w:instrText xml:space="preserve"> SEQ Bảng \* ARABIC </w:instrText>
      </w:r>
      <w:r>
        <w:fldChar w:fldCharType="separate"/>
      </w:r>
      <w:r w:rsidR="00F11866">
        <w:rPr>
          <w:noProof/>
        </w:rPr>
        <w:t>22</w:t>
      </w:r>
      <w:r>
        <w:fldChar w:fldCharType="end"/>
      </w:r>
      <w:r>
        <w:t>: SAI only và SAI+P4</w:t>
      </w:r>
      <w:bookmarkEnd w:id="51"/>
    </w:p>
    <w:p w14:paraId="1121EF9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SAI-only (RouteOrch): Cấu trúc tĩnh</w:t>
      </w:r>
    </w:p>
    <w:p w14:paraId="5DF0B35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761D01B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SAI_ROUTE_ENTRY_ATTR_NEXT_HOP_ID</w:t>
      </w:r>
      <w:r>
        <w:rPr>
          <w:rFonts w:ascii="Consolas" w:hAnsi="Consolas" w:cs="Consolas"/>
          <w:color w:val="666600"/>
          <w:sz w:val="18"/>
          <w:szCs w:val="18"/>
        </w:rPr>
        <w:t>;</w:t>
      </w:r>
    </w:p>
    <w:p w14:paraId="51D8E0D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oid </w:t>
      </w:r>
      <w:r>
        <w:rPr>
          <w:rFonts w:ascii="Consolas" w:hAnsi="Consolas" w:cs="Consolas"/>
          <w:color w:val="666600"/>
          <w:sz w:val="18"/>
          <w:szCs w:val="18"/>
        </w:rPr>
        <w:t>=</w:t>
      </w:r>
      <w:r>
        <w:rPr>
          <w:rFonts w:ascii="Consolas" w:hAnsi="Consolas" w:cs="Consolas"/>
          <w:color w:val="000000"/>
          <w:sz w:val="18"/>
          <w:szCs w:val="18"/>
        </w:rPr>
        <w:t xml:space="preserve"> nh_oid</w:t>
      </w:r>
      <w:r>
        <w:rPr>
          <w:rFonts w:ascii="Consolas" w:hAnsi="Consolas" w:cs="Consolas"/>
          <w:color w:val="666600"/>
          <w:sz w:val="18"/>
          <w:szCs w:val="18"/>
        </w:rPr>
        <w:t>;</w:t>
      </w:r>
    </w:p>
    <w:p w14:paraId="08376E7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51952EC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6. </w:t>
      </w:r>
      <w:r>
        <w:rPr>
          <w:rFonts w:ascii="Consolas" w:hAnsi="Consolas" w:cs="Consolas"/>
          <w:color w:val="880000"/>
          <w:sz w:val="18"/>
          <w:szCs w:val="18"/>
        </w:rPr>
        <w:t>// SAI+P4RT (P4Orch): Cấu trúc động dựa trên P4Info</w:t>
      </w:r>
    </w:p>
    <w:p w14:paraId="632FA16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7.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table_info </w:t>
      </w:r>
      <w:r>
        <w:rPr>
          <w:rFonts w:ascii="Consolas" w:hAnsi="Consolas" w:cs="Consolas"/>
          <w:color w:val="666600"/>
          <w:sz w:val="18"/>
          <w:szCs w:val="18"/>
        </w:rPr>
        <w:t>=</w:t>
      </w:r>
      <w:r>
        <w:rPr>
          <w:rFonts w:ascii="Consolas" w:hAnsi="Consolas" w:cs="Consolas"/>
          <w:color w:val="000000"/>
          <w:sz w:val="18"/>
          <w:szCs w:val="18"/>
        </w:rPr>
        <w:t xml:space="preserve"> p4info</w:t>
      </w:r>
      <w:r>
        <w:rPr>
          <w:rFonts w:ascii="Consolas" w:hAnsi="Consolas" w:cs="Consolas"/>
          <w:color w:val="666600"/>
          <w:sz w:val="18"/>
          <w:szCs w:val="18"/>
        </w:rPr>
        <w:t>.</w:t>
      </w:r>
      <w:r>
        <w:rPr>
          <w:rFonts w:ascii="Consolas" w:hAnsi="Consolas" w:cs="Consolas"/>
          <w:color w:val="000000"/>
          <w:sz w:val="18"/>
          <w:szCs w:val="18"/>
        </w:rPr>
        <w:t>tables_by_id</w:t>
      </w:r>
      <w:r>
        <w:rPr>
          <w:rFonts w:ascii="Consolas" w:hAnsi="Consolas" w:cs="Consolas"/>
          <w:color w:val="666600"/>
          <w:sz w:val="18"/>
          <w:szCs w:val="18"/>
        </w:rPr>
        <w:t>().</w:t>
      </w:r>
      <w:r>
        <w:rPr>
          <w:rFonts w:ascii="Consolas" w:hAnsi="Consolas" w:cs="Consolas"/>
          <w:color w:val="000000"/>
          <w:sz w:val="18"/>
          <w:szCs w:val="18"/>
        </w:rPr>
        <w:t>at</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355050A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8.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table_info</w:t>
      </w:r>
      <w:r>
        <w:rPr>
          <w:rFonts w:ascii="Consolas" w:hAnsi="Consolas" w:cs="Consolas"/>
          <w:color w:val="666600"/>
          <w:sz w:val="18"/>
          <w:szCs w:val="18"/>
        </w:rPr>
        <w:t>.</w:t>
      </w:r>
      <w:r>
        <w:rPr>
          <w:rFonts w:ascii="Consolas" w:hAnsi="Consolas" w:cs="Consolas"/>
          <w:color w:val="000000"/>
          <w:sz w:val="18"/>
          <w:szCs w:val="18"/>
        </w:rPr>
        <w:t>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"wcmp_group_table"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532D4C8"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Logic mapping riêng cho WCMP defined trong P4</w:t>
      </w:r>
    </w:p>
    <w:p w14:paraId="6A19ECB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call_wcmp_manager</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 xml:space="preserve"> </w:t>
      </w:r>
    </w:p>
    <w:p w14:paraId="7F9C516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2AEB931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851330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3A1CF8F8" w14:textId="77777777" w:rsidR="005E58B0" w:rsidRPr="005E58B0" w:rsidRDefault="005E58B0" w:rsidP="005E58B0">
      <w:pPr>
        <w:pStyle w:val="tritmnormal"/>
      </w:pPr>
      <w:r w:rsidRPr="005E58B0">
        <w:t>Sự phức tạp của phương án lai ghép nằm ở việc phải duy trì tính nhất quán giữa hai "người lái" (Drivers) trên cùng một chiếc xe. Nếu không có cơ chế phân xử (Arbitration) tốt, xung đột tài nguyên là không thể tránh khỏi.</w:t>
      </w:r>
    </w:p>
    <w:p w14:paraId="04880994" w14:textId="3D6A84C2" w:rsidR="005E58B0" w:rsidRPr="005E58B0" w:rsidRDefault="005E58B0" w:rsidP="006A2A0A">
      <w:pPr>
        <w:pStyle w:val="Heading4"/>
      </w:pPr>
      <w:r w:rsidRPr="005E58B0">
        <w:t xml:space="preserve">Về </w:t>
      </w:r>
      <w:r w:rsidR="006A2A0A" w:rsidRPr="005E58B0">
        <w:t xml:space="preserve">hiệu năng và sử dụng tài nguyên </w:t>
      </w:r>
    </w:p>
    <w:p w14:paraId="71E4312E" w14:textId="77777777" w:rsidR="005E58B0" w:rsidRPr="005E58B0" w:rsidRDefault="005E58B0" w:rsidP="006A2A0A">
      <w:pPr>
        <w:pStyle w:val="items"/>
      </w:pPr>
      <w:r w:rsidRPr="005E58B0">
        <w:t>SAI-only:</w:t>
      </w:r>
    </w:p>
    <w:p w14:paraId="5A3F9750" w14:textId="77777777" w:rsidR="005E58B0" w:rsidRPr="005E58B0" w:rsidRDefault="005E58B0" w:rsidP="005E58B0">
      <w:pPr>
        <w:pStyle w:val="tritmnormal"/>
      </w:pPr>
      <w:r w:rsidRPr="005E58B0">
        <w:t>Hiệu năng cao nhất do không có lớp trung gian xử lý protobuf (Protocol Buffers). Giao tiếp giữa orchagent và syncd được tối ưu hóa qua Redis pipeline thuần túy. Tài nguyên TCAM/SRAM được phân bổ tĩnh theo profile (ví dụ: L3-heavy hoặc L2-heavy) tại thời điểm boot.</w:t>
      </w:r>
    </w:p>
    <w:p w14:paraId="549CBD97" w14:textId="77777777" w:rsidR="005E58B0" w:rsidRPr="005E58B0" w:rsidRDefault="005E58B0" w:rsidP="006A2A0A">
      <w:pPr>
        <w:pStyle w:val="items"/>
      </w:pPr>
      <w:r w:rsidRPr="005E58B0">
        <w:t>SAI + P4RT:</w:t>
      </w:r>
    </w:p>
    <w:p w14:paraId="1C22286B" w14:textId="77777777" w:rsidR="005E58B0" w:rsidRPr="005E58B0" w:rsidRDefault="005E58B0" w:rsidP="005E58B0">
      <w:pPr>
        <w:pStyle w:val="tritmnormal"/>
      </w:pPr>
      <w:r w:rsidRPr="005E58B0">
        <w:t>Gặp thách thức về độ trễ (Latency) do quá trình tuần tự hóa/giải tuần tự hóa (Serialization/Deserialization) của gRPC và Protobuf trong p4rt-app. Ngoài ra, việc lưu trữ metadata ánh xạ P4-SAI trong RAM (như đã phân tích ở mục 3.2.2) tiêu tốn thêm bộ nhớ. Tuy nhiên, lợi thế nằm ở khả năng tối ưu hóa tài nguyên động: Controller có thể lập trình lại kích thước các bảng logic trên phần cứng P4 tùy theo nhu cầu thực tế của mạng mà không cần reboot switch, điều mà SAI-only khó làm được.</w:t>
      </w:r>
    </w:p>
    <w:p w14:paraId="65754D30" w14:textId="707830D8" w:rsidR="005E58B0" w:rsidRPr="005E58B0" w:rsidRDefault="005E58B0" w:rsidP="006A2A0A">
      <w:pPr>
        <w:pStyle w:val="Heading4"/>
      </w:pPr>
      <w:r w:rsidRPr="005E58B0">
        <w:t>Kết luận lựa chọn</w:t>
      </w:r>
    </w:p>
    <w:p w14:paraId="601F0CBE" w14:textId="77777777" w:rsidR="005E58B0" w:rsidRPr="005E58B0" w:rsidRDefault="005E58B0" w:rsidP="005E58B0">
      <w:pPr>
        <w:pStyle w:val="tritmnormal"/>
      </w:pPr>
      <w:r w:rsidRPr="005E58B0">
        <w:t xml:space="preserve">Dựa trên các phân tích trên, phương án </w:t>
      </w:r>
      <w:r w:rsidRPr="006A2A0A">
        <w:t>SAI + P4RT (Hybrid)</w:t>
      </w:r>
      <w:r w:rsidRPr="005E58B0">
        <w:t xml:space="preserve"> được đánh giá là tối ưu cho đề tài nghiên cứu trên nền tảng Whitebox P4-enabled ASIC, vì những lý do sau:</w:t>
      </w:r>
    </w:p>
    <w:p w14:paraId="2238BADA" w14:textId="77777777" w:rsidR="005E58B0" w:rsidRPr="005E58B0" w:rsidRDefault="005E58B0" w:rsidP="006A2A0A">
      <w:pPr>
        <w:pStyle w:val="items"/>
      </w:pPr>
      <w:r w:rsidRPr="005E58B0">
        <w:rPr>
          <w:b/>
          <w:bCs/>
        </w:rPr>
        <w:t>Tận dụng thế mạnh phần cứng:</w:t>
      </w:r>
      <w:r w:rsidRPr="005E58B0">
        <w:t xml:space="preserve"> Chỉ có phương án này mới khai thác được khả năng lập trình của chip P4 (như Tofino), nếu dùng SAI-only thì chip P4 chỉ hoạt động như một chip cố định (Fixed-function) lãng phí.</w:t>
      </w:r>
    </w:p>
    <w:p w14:paraId="75651143" w14:textId="77777777" w:rsidR="005E58B0" w:rsidRPr="005E58B0" w:rsidRDefault="005E58B0" w:rsidP="006A2A0A">
      <w:pPr>
        <w:pStyle w:val="items"/>
      </w:pPr>
      <w:r w:rsidRPr="005E58B0">
        <w:rPr>
          <w:b/>
          <w:bCs/>
        </w:rPr>
        <w:t>Tính kế thừa:</w:t>
      </w:r>
      <w:r w:rsidRPr="005E58B0">
        <w:t xml:space="preserve"> Kiến trúc PINS cho phép giữ lại toàn bộ các tính năng BGP/ECMP ổn định của SONiC (qua đường SAI thuần) trong khi vẫn mở ra khả năng thử nghiệm các thuật toán mới qua P4RT.</w:t>
      </w:r>
    </w:p>
    <w:p w14:paraId="41542FE6" w14:textId="77777777" w:rsidR="005E58B0" w:rsidRPr="005E58B0" w:rsidRDefault="005E58B0" w:rsidP="006A2A0A">
      <w:pPr>
        <w:pStyle w:val="items"/>
      </w:pPr>
      <w:r w:rsidRPr="005E58B0">
        <w:rPr>
          <w:b/>
          <w:bCs/>
        </w:rPr>
        <w:lastRenderedPageBreak/>
        <w:t>Xu hướng công nghệ:</w:t>
      </w:r>
      <w:r w:rsidRPr="005E58B0">
        <w:t xml:space="preserve"> Phù hợp với xu hướng SDN 2.0, nơi mặt phẳng dữ liệu cũng có thể lập trình được (Programmable Data Plane), không chỉ mặt phẳng điều khiển.</w:t>
      </w:r>
    </w:p>
    <w:p w14:paraId="0A9BFC24" w14:textId="02E14EC3" w:rsidR="00D20BF7" w:rsidRPr="00D20BF7" w:rsidRDefault="005E58B0" w:rsidP="006A2A0A">
      <w:pPr>
        <w:pStyle w:val="tritmnormal"/>
      </w:pPr>
      <w:r w:rsidRPr="005E58B0">
        <w:t>Tuy nhiên, sự lựa chọn này đòi hỏi nhóm nghiên cứu phải giải quyết các thách thức về độ phức tạp tích hợp và quản lý tài nguyên lai ghép trong các phần tiếp theo của báo cáo.</w:t>
      </w:r>
    </w:p>
    <w:p w14:paraId="596D09F8" w14:textId="39022001" w:rsidR="00941154" w:rsidRDefault="00941154" w:rsidP="00941154">
      <w:pPr>
        <w:pStyle w:val="Heading3"/>
      </w:pPr>
      <w:bookmarkStart w:id="52" w:name="_Toc225755672"/>
      <w:r w:rsidRPr="00941154">
        <w:t>Đánh đổi: độ phức tạp, hiệu năng, vận hành, bảo trì</w:t>
      </w:r>
      <w:bookmarkEnd w:id="52"/>
    </w:p>
    <w:p w14:paraId="0ECC9995" w14:textId="77777777" w:rsidR="00BD6669" w:rsidRPr="00BD6669" w:rsidRDefault="00BD6669" w:rsidP="006A2A0A">
      <w:pPr>
        <w:pStyle w:val="tritmnormal"/>
      </w:pPr>
      <w:r w:rsidRPr="00BD6669">
        <w:t>Việc lựa chọn kiến trúc lai ghép giữa SONiC thuần và phần mở rộng P4 (PINS) không chỉ mang lại các lợi thế về tính năng mà còn đi kèm với những sự đánh đổi (trade-offs) đáng kể. Để xây dựng một phương án tối ưu thực sự, nhóm nghiên cứu cần phân tích sâu sắc bốn khía cạnh: Độ phức tạp kiến trúc, Hiệu năng hệ thống, Quy trình vận hành và Chi phí bảo trì dài hạn.</w:t>
      </w:r>
    </w:p>
    <w:p w14:paraId="5A2CA811" w14:textId="38EC432B" w:rsidR="00BD6669" w:rsidRPr="00BD6669" w:rsidRDefault="00BD6669" w:rsidP="006A2A0A">
      <w:pPr>
        <w:pStyle w:val="Heading4"/>
      </w:pPr>
      <w:r w:rsidRPr="00BD6669">
        <w:t xml:space="preserve">Đánh đổi </w:t>
      </w:r>
      <w:r w:rsidR="006A2A0A" w:rsidRPr="00BD6669">
        <w:t xml:space="preserve">về độ phức tạp kiến trúc </w:t>
      </w:r>
    </w:p>
    <w:p w14:paraId="7E388431" w14:textId="77777777" w:rsidR="00BD6669" w:rsidRPr="00BD6669" w:rsidRDefault="00BD6669" w:rsidP="006A2A0A">
      <w:pPr>
        <w:pStyle w:val="tritmnormal"/>
      </w:pPr>
      <w:r w:rsidRPr="00BD6669">
        <w:t>Kiến trúc PINS đưa vào hệ thống SONiC một lớp trừu tượng hóa bổ sung (Additional Abstraction Layer) là P4Orch. Sự hiện diện của thành phần này làm tăng độ phức tạp của luồng điều khiển (Control Flow) lên gấp đôi. Thay vì chỉ có một nguồn chân lý (Source of Truth) là các ứng dụng SONiC nội tại (BGP, Teamd), giờ đây hệ thống phải quản lý đồng thời trạng thái từ SDN Controller từ xa.</w:t>
      </w:r>
    </w:p>
    <w:p w14:paraId="59343AD8" w14:textId="77777777" w:rsidR="00BD6669" w:rsidRPr="00BD6669" w:rsidRDefault="00BD6669" w:rsidP="006A2A0A">
      <w:pPr>
        <w:pStyle w:val="items"/>
      </w:pPr>
      <w:r w:rsidRPr="00BD6669">
        <w:rPr>
          <w:b/>
          <w:bCs/>
        </w:rPr>
        <w:t>Xử lý xung đột:</w:t>
      </w:r>
      <w:r w:rsidRPr="00BD6669">
        <w:t xml:space="preserve"> Thách thức lớn nhất là giải quyết xung đột khi cả hai luồng điều khiển cùng tác động vào một tài nguyên (ví dụ: cùng cấu hình một cổng). Mã nguồn của P4Orch phải tích hợp các logic kiểm tra quyền sở hữu (Ownership Check) phức tạp, như minh họa trong sai_object_manager.cpp, nơi mỗi yêu cầu ghi phải được đối chiếu với bản đồ TableOwner.</w:t>
      </w:r>
    </w:p>
    <w:p w14:paraId="43C251CD" w14:textId="77777777" w:rsidR="00BD6669" w:rsidRPr="00BD6669" w:rsidRDefault="00BD6669" w:rsidP="006A2A0A">
      <w:pPr>
        <w:pStyle w:val="items"/>
      </w:pPr>
      <w:r w:rsidRPr="00BD6669">
        <w:rPr>
          <w:b/>
          <w:bCs/>
        </w:rPr>
        <w:t>Quản lý trạng thái:</w:t>
      </w:r>
      <w:r w:rsidRPr="00BD6669">
        <w:t xml:space="preserve"> Hệ thống phải duy trì đồng bộ giữa ba cơ sở dữ liệu: APPL_DB (cho ứng dụng thuần), P4RT_DB (cho SDN), và ASIC_DB (trạng thái phần cứng). Việc này làm tăng nguy cơ sai lệch dữ liệu (Data Inconsistency) nếu không có cơ chế Transaction/Rollback chặt chẽ.</w:t>
      </w:r>
    </w:p>
    <w:p w14:paraId="10C8FD71" w14:textId="380E1752" w:rsidR="00BD6669" w:rsidRPr="00BD6669" w:rsidRDefault="00BD6669" w:rsidP="006A2A0A">
      <w:pPr>
        <w:pStyle w:val="Heading4"/>
      </w:pPr>
      <w:r w:rsidRPr="00BD6669">
        <w:t xml:space="preserve">Đánh đổi </w:t>
      </w:r>
      <w:r w:rsidR="006A2A0A" w:rsidRPr="00BD6669">
        <w:t xml:space="preserve">về hiệu năng hệ thống </w:t>
      </w:r>
    </w:p>
    <w:p w14:paraId="09AF94F9" w14:textId="77777777" w:rsidR="00BD6669" w:rsidRPr="00BD6669" w:rsidRDefault="00BD6669" w:rsidP="006A2A0A">
      <w:pPr>
        <w:pStyle w:val="tritmnormal"/>
      </w:pPr>
      <w:r w:rsidRPr="00BD6669">
        <w:t>Mặc dù ASIC P4 cung cấp hiệu năng chuyển mạch (Data Plane) cực cao, nhưng mặt phẳng điều khiển (Control Plane) lại chịu áp lực lớn hơn so với mô hình SAI-only.</w:t>
      </w:r>
    </w:p>
    <w:p w14:paraId="2FF2BB6C" w14:textId="51D39DE3" w:rsidR="00BD6669" w:rsidRPr="00BD6669" w:rsidRDefault="00BD6669" w:rsidP="006A2A0A">
      <w:pPr>
        <w:pStyle w:val="items"/>
      </w:pPr>
      <w:r w:rsidRPr="00BD6669">
        <w:rPr>
          <w:b/>
          <w:bCs/>
        </w:rPr>
        <w:t>Độ trễ xử lý (Latency Overhead):</w:t>
      </w:r>
      <w:r w:rsidRPr="00BD6669">
        <w:t xml:space="preserve"> Trong mô hình SAI-only, lệnh từ orchagent xuống syncd đi qua Redis pipeline rất nhanh. Trong mô hình lai ghép, các bản tin P4Runtime (gRPC) phải trải qua quá trình tuần tự hóa/giải tuần tự hóa (Protobuf Serialization) và chuyển đổi ID (Mapping P4 Handle</w:t>
      </w:r>
      <w:r w:rsidR="00161569">
        <w:t xml:space="preserve"> </w:t>
      </w:r>
      <w:r w:rsidR="00BD06CE">
        <w:sym w:font="Symbol" w:char="F0AB"/>
      </w:r>
      <w:r w:rsidR="00161569">
        <w:t xml:space="preserve"> </w:t>
      </w:r>
      <w:r w:rsidRPr="00BD6669">
        <w:t xml:space="preserve"> SAI OID). Các đo đạc thực tế cho thấy độ trễ lập trình có thể tăng từ 10-20% đối với các tác vụ cập nhật định tuyến số lượng lớn.</w:t>
      </w:r>
    </w:p>
    <w:p w14:paraId="0E0CE319" w14:textId="5D55953D" w:rsidR="00BD6669" w:rsidRPr="00BD6669" w:rsidRDefault="00BD6669" w:rsidP="006A2A0A">
      <w:pPr>
        <w:pStyle w:val="items"/>
      </w:pPr>
      <w:r w:rsidRPr="00BD6669">
        <w:rPr>
          <w:b/>
          <w:bCs/>
        </w:rPr>
        <w:lastRenderedPageBreak/>
        <w:t>Tiêu thụ tài nguyên (Resource Consumption):</w:t>
      </w:r>
      <w:r w:rsidRPr="00BD6669">
        <w:t xml:space="preserve"> Việc lưu trữ metadata ánh xạ trong RAM của P4Orch và syncd làm tăng mức tiêu thụ bộ nhớ, đặc biệt khi số lượng flows lên tới hàng triệu.</w:t>
      </w:r>
    </w:p>
    <w:p w14:paraId="1F70E6CA" w14:textId="12BD1C1A" w:rsidR="00BD6669" w:rsidRPr="00BD6669" w:rsidRDefault="00BD6669" w:rsidP="006A2A0A">
      <w:pPr>
        <w:pStyle w:val="Heading4"/>
      </w:pPr>
      <w:r w:rsidRPr="00BD6669">
        <w:t xml:space="preserve">Đánh đổi về </w:t>
      </w:r>
      <w:r w:rsidR="006A2A0A" w:rsidRPr="00BD6669">
        <w:t xml:space="preserve">quy trình vận hành </w:t>
      </w:r>
    </w:p>
    <w:p w14:paraId="49528968" w14:textId="77777777" w:rsidR="00BD6669" w:rsidRPr="00BD6669" w:rsidRDefault="00BD6669" w:rsidP="006A2A0A">
      <w:pPr>
        <w:pStyle w:val="tritmnormal"/>
      </w:pPr>
      <w:r w:rsidRPr="00BD6669">
        <w:t>Đối với đội ngũ vận hành (NetOps), sự ra đời của PINS thay đổi hoàn toàn quy trình làm việc (Workflow).</w:t>
      </w:r>
    </w:p>
    <w:p w14:paraId="7E6E3331" w14:textId="77777777" w:rsidR="00BD6669" w:rsidRPr="00BD6669" w:rsidRDefault="00BD6669" w:rsidP="006A2A0A">
      <w:pPr>
        <w:pStyle w:val="items"/>
      </w:pPr>
      <w:r w:rsidRPr="00BD6669">
        <w:rPr>
          <w:b/>
          <w:bCs/>
        </w:rPr>
        <w:t>Debug và Troubleshooting:</w:t>
      </w:r>
      <w:r w:rsidRPr="00BD6669">
        <w:t xml:space="preserve"> Việc gỡ lỗi trở nên khó khăn hơn. Khi một gói tin bị rớt, kỹ sư không chỉ kiểm tra bảng định tuyến show ip route (FRR) mà còn phải kiểm tra các bảng P4 thông qua công cụ p4rt-client. Lỗi có thể nằm ở chương trình P4 (pipeline.p4), ở Controller, hoặc ở lớp ánh xạ SAI.</w:t>
      </w:r>
    </w:p>
    <w:p w14:paraId="64AEEBE4" w14:textId="77777777" w:rsidR="00BD6669" w:rsidRPr="00BD6669" w:rsidRDefault="00BD6669" w:rsidP="006A2A0A">
      <w:pPr>
        <w:pStyle w:val="items"/>
      </w:pPr>
      <w:r w:rsidRPr="00BD6669">
        <w:rPr>
          <w:b/>
          <w:bCs/>
        </w:rPr>
        <w:t>Telemetry:</w:t>
      </w:r>
      <w:r w:rsidRPr="00BD6669">
        <w:t xml:space="preserve"> Tuy nhiên, sự đánh đổi này mang lại lợi ích lớn về khả năng quan sát (Observability). P4 cho phép định nghĩa các bộ đếm (Counters) và siêu dữ liệu (Metadata) tùy biến để giám sát vi mô (Microbursts) mà SNMP truyền thống không thể bắt được.</w:t>
      </w:r>
    </w:p>
    <w:p w14:paraId="259C64DE" w14:textId="114BF647" w:rsidR="00BD6669" w:rsidRPr="00BD6669" w:rsidRDefault="00BD6669" w:rsidP="006A2A0A">
      <w:pPr>
        <w:pStyle w:val="Heading4"/>
      </w:pPr>
      <w:r w:rsidRPr="00BD6669">
        <w:t xml:space="preserve">Đánh đổi </w:t>
      </w:r>
      <w:r w:rsidR="006A2A0A" w:rsidRPr="00BD6669">
        <w:t xml:space="preserve">về chi phí bảo trì </w:t>
      </w:r>
    </w:p>
    <w:p w14:paraId="7BD666B8" w14:textId="77777777" w:rsidR="00BD6669" w:rsidRPr="00BD6669" w:rsidRDefault="00BD6669" w:rsidP="006A2A0A">
      <w:pPr>
        <w:pStyle w:val="tritmnormal"/>
      </w:pPr>
      <w:r w:rsidRPr="00BD6669">
        <w:t>Đây là yếu tố dài hạn quan trọng nhất.</w:t>
      </w:r>
    </w:p>
    <w:p w14:paraId="6B2FAB62" w14:textId="77777777" w:rsidR="00BD6669" w:rsidRPr="00BD6669" w:rsidRDefault="00BD6669" w:rsidP="006A2A0A">
      <w:pPr>
        <w:pStyle w:val="items"/>
      </w:pPr>
      <w:r w:rsidRPr="00BD6669">
        <w:rPr>
          <w:b/>
          <w:bCs/>
        </w:rPr>
        <w:t>Phụ thuộc phiên bản (Version Dependency):</w:t>
      </w:r>
      <w:r w:rsidRPr="00BD6669">
        <w:t xml:space="preserve"> Kiến trúc lai ghép tạo ra ma trận phụ thuộc phức tạp giữa phiên bản SONiC, phiên bản SAI header, phiên bản trình biên dịch P4 (P4C), và firmware của ASIC. Việc nâng cấp (Upgrade) một thành phần có thể yêu cầu kiểm tra lại tính tương thích của toàn bộ chuỗi (Toolchain).</w:t>
      </w:r>
    </w:p>
    <w:p w14:paraId="1ECEC943" w14:textId="77777777" w:rsidR="00BD6669" w:rsidRDefault="00BD6669" w:rsidP="006A2A0A">
      <w:pPr>
        <w:pStyle w:val="items"/>
      </w:pPr>
      <w:r w:rsidRPr="00BD6669">
        <w:rPr>
          <w:b/>
          <w:bCs/>
        </w:rPr>
        <w:t>Nợ kỹ thuật (Technical Debt):</w:t>
      </w:r>
      <w:r w:rsidRPr="00BD6669">
        <w:t xml:space="preserve"> Việc sử dụng các tiện ích mở rộng SAI (SAI Extensions) để hỗ trợ các tính năng P4 chưa chuẩn hóa có thể tạo ra nợ kỹ thuật. Khi cộng đồng OCP cập nhật chuẩn SAI mới, các đoạn mã custom trong sonic-pins có thể cần được viết lại (Refactoring).</w:t>
      </w:r>
    </w:p>
    <w:p w14:paraId="48382469" w14:textId="3F37B70F" w:rsidR="008E5454" w:rsidRPr="00BD6669" w:rsidRDefault="009262F6" w:rsidP="009262F6">
      <w:pPr>
        <w:pStyle w:val="Caption"/>
        <w:jc w:val="left"/>
      </w:pPr>
      <w:bookmarkStart w:id="53" w:name="_Toc225755426"/>
      <w:r>
        <w:t xml:space="preserve">Bảng </w:t>
      </w:r>
      <w:r>
        <w:fldChar w:fldCharType="begin"/>
      </w:r>
      <w:r>
        <w:instrText xml:space="preserve"> SEQ Bảng \* ARABIC </w:instrText>
      </w:r>
      <w:r>
        <w:fldChar w:fldCharType="separate"/>
      </w:r>
      <w:r w:rsidR="00F11866">
        <w:rPr>
          <w:noProof/>
        </w:rPr>
        <w:t>23</w:t>
      </w:r>
      <w:r>
        <w:fldChar w:fldCharType="end"/>
      </w:r>
      <w:r>
        <w:t>: Bảo trì hệ thống</w:t>
      </w:r>
      <w:bookmarkEnd w:id="53"/>
    </w:p>
    <w:p w14:paraId="46048CA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sự phức tạp bảo trì: Code xử lý tương thích phiên bản trong p4orch_util.cpp */</w:t>
      </w:r>
    </w:p>
    <w:p w14:paraId="3793E29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2. </w:t>
      </w:r>
      <w:r>
        <w:rPr>
          <w:rFonts w:ascii="Consolas" w:hAnsi="Consolas" w:cs="Consolas"/>
          <w:color w:val="000088"/>
          <w:sz w:val="18"/>
          <w:szCs w:val="18"/>
        </w:rPr>
        <w:t>bool</w:t>
      </w:r>
      <w:r>
        <w:rPr>
          <w:rFonts w:ascii="Consolas" w:hAnsi="Consolas" w:cs="Consolas"/>
          <w:color w:val="000000"/>
          <w:sz w:val="18"/>
          <w:szCs w:val="18"/>
        </w:rPr>
        <w:t xml:space="preserve"> isSaiAttributeSupported</w:t>
      </w:r>
      <w:r>
        <w:rPr>
          <w:rFonts w:ascii="Consolas" w:hAnsi="Consolas" w:cs="Consolas"/>
          <w:color w:val="666600"/>
          <w:sz w:val="18"/>
          <w:szCs w:val="18"/>
        </w:rPr>
        <w:t>(</w:t>
      </w:r>
      <w:r>
        <w:rPr>
          <w:rFonts w:ascii="Consolas" w:hAnsi="Consolas" w:cs="Consolas"/>
          <w:color w:val="660066"/>
          <w:sz w:val="18"/>
          <w:szCs w:val="18"/>
        </w:rPr>
        <w:t>sai_attr_id_t</w:t>
      </w:r>
      <w:r>
        <w:rPr>
          <w:rFonts w:ascii="Consolas" w:hAnsi="Consolas" w:cs="Consolas"/>
          <w:color w:val="000000"/>
          <w:sz w:val="18"/>
          <w:szCs w:val="18"/>
        </w:rPr>
        <w:t xml:space="preserve"> attr_id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F6990F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3. </w:t>
      </w:r>
      <w:r>
        <w:rPr>
          <w:rFonts w:ascii="Consolas" w:hAnsi="Consolas" w:cs="Consolas"/>
          <w:color w:val="880000"/>
          <w:sz w:val="18"/>
          <w:szCs w:val="18"/>
        </w:rPr>
        <w:t>#if SAI_API_VERSION &gt;= 10200</w:t>
      </w:r>
    </w:p>
    <w:p w14:paraId="4FEBAEE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880000"/>
          <w:sz w:val="18"/>
          <w:szCs w:val="18"/>
        </w:rPr>
        <w:t>// Thuộc tính này chỉ có từ SAI 1.2 trở lên</w:t>
      </w:r>
    </w:p>
    <w:p w14:paraId="1FA16C7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attr_id </w:t>
      </w:r>
      <w:r>
        <w:rPr>
          <w:rFonts w:ascii="Consolas" w:hAnsi="Consolas" w:cs="Consolas"/>
          <w:color w:val="666600"/>
          <w:sz w:val="18"/>
          <w:szCs w:val="18"/>
        </w:rPr>
        <w:t>==</w:t>
      </w:r>
      <w:r>
        <w:rPr>
          <w:rFonts w:ascii="Consolas" w:hAnsi="Consolas" w:cs="Consolas"/>
          <w:color w:val="000000"/>
          <w:sz w:val="18"/>
          <w:szCs w:val="18"/>
        </w:rPr>
        <w:t xml:space="preserve"> SAI_ROUTE_ENTRY_ATTR_USER_TRAP_ID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0088"/>
          <w:sz w:val="18"/>
          <w:szCs w:val="18"/>
        </w:rPr>
        <w:t>true</w:t>
      </w:r>
      <w:r>
        <w:rPr>
          <w:rFonts w:ascii="Consolas" w:hAnsi="Consolas" w:cs="Consolas"/>
          <w:color w:val="666600"/>
          <w:sz w:val="18"/>
          <w:szCs w:val="18"/>
        </w:rPr>
        <w:t>;</w:t>
      </w:r>
    </w:p>
    <w:p w14:paraId="0ECC0DC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6. </w:t>
      </w:r>
      <w:r>
        <w:rPr>
          <w:rFonts w:ascii="Consolas" w:hAnsi="Consolas" w:cs="Consolas"/>
          <w:color w:val="880000"/>
          <w:sz w:val="18"/>
          <w:szCs w:val="18"/>
        </w:rPr>
        <w:t>#endif</w:t>
      </w:r>
    </w:p>
    <w:p w14:paraId="4539ED6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0088"/>
          <w:sz w:val="18"/>
          <w:szCs w:val="18"/>
        </w:rPr>
        <w:t>false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Phải viết code fallback cho phiên bản cũ</w:t>
      </w:r>
    </w:p>
    <w:p w14:paraId="5A564FC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8. </w:t>
      </w:r>
      <w:r>
        <w:rPr>
          <w:rFonts w:ascii="Consolas" w:hAnsi="Consolas" w:cs="Consolas"/>
          <w:color w:val="666600"/>
          <w:sz w:val="18"/>
          <w:szCs w:val="18"/>
        </w:rPr>
        <w:t>}</w:t>
      </w:r>
    </w:p>
    <w:p w14:paraId="3C3F75B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307431"/>
        <w:rPr>
          <w:rFonts w:ascii="Consolas" w:hAnsi="Consolas" w:cs="Consolas"/>
          <w:sz w:val="18"/>
          <w:szCs w:val="18"/>
        </w:rPr>
      </w:pPr>
      <w:r>
        <w:rPr>
          <w:rFonts w:ascii="Consolas" w:hAnsi="Consolas" w:cs="Consolas"/>
          <w:sz w:val="18"/>
          <w:szCs w:val="18"/>
        </w:rPr>
        <w:t xml:space="preserve">9. </w:t>
      </w:r>
      <w:r>
        <w:rPr>
          <w:rFonts w:ascii="Consolas" w:hAnsi="Consolas" w:cs="Consolas"/>
          <w:color w:val="000000"/>
          <w:sz w:val="18"/>
          <w:szCs w:val="18"/>
        </w:rPr>
        <w:t> </w:t>
      </w:r>
    </w:p>
    <w:p w14:paraId="2917B95A" w14:textId="77777777" w:rsidR="00BD6669" w:rsidRPr="00BD6669" w:rsidRDefault="00BD6669" w:rsidP="006A2A0A">
      <w:pPr>
        <w:pStyle w:val="tritmnormal"/>
      </w:pPr>
      <w:r w:rsidRPr="00BD6669">
        <w:t>Tóm lại, sự đánh đổi là chấp nhận tăng độ phức tạp quản lý và chi phí tài nguyên điều khiển để đổi lấy khả năng lập trình linh hoạt và tốc độ triển khai tính năng mới (Time-to-market). Đối với các trung tâm dữ liệu cần sự tùy biến cao, đây là một sự đầu tư xứng đáng, miễn là có chiến lược quản trị rủi ro và quy trình CI/CD tự động hóa chặt chẽ.</w:t>
      </w:r>
    </w:p>
    <w:p w14:paraId="0F4AB1AF" w14:textId="77777777" w:rsidR="00BD6669" w:rsidRPr="00BD6669" w:rsidRDefault="00BD6669" w:rsidP="00BD6669"/>
    <w:p w14:paraId="15928422" w14:textId="10FD572F" w:rsidR="00E36AA1" w:rsidRPr="00E36AA1" w:rsidRDefault="00E36AA1" w:rsidP="00B64E98">
      <w:pPr>
        <w:spacing w:after="160" w:line="259" w:lineRule="auto"/>
      </w:pPr>
      <w:r>
        <w:br w:type="page"/>
      </w:r>
    </w:p>
    <w:p w14:paraId="1EE7527E" w14:textId="47FD40AA" w:rsidR="008C110A" w:rsidRDefault="00386C5A" w:rsidP="008C110A">
      <w:pPr>
        <w:pStyle w:val="Heading1"/>
        <w:rPr>
          <w:lang w:eastAsia="vi-VN"/>
        </w:rPr>
      </w:pPr>
      <w:bookmarkStart w:id="54" w:name="_Toc225755673"/>
      <w:r>
        <w:rPr>
          <w:lang w:eastAsia="vi-VN"/>
        </w:rPr>
        <w:lastRenderedPageBreak/>
        <w:t>L</w:t>
      </w:r>
      <w:r w:rsidR="00CE7E9D">
        <w:rPr>
          <w:lang w:eastAsia="vi-VN"/>
        </w:rPr>
        <w:t xml:space="preserve">Ộ TRÌNH XÂY DỰNG PHÂN HỆ THEO PHƯƠNG ÁN TỐI ƯU HÓA CHỨC NĂNG QUẢN LÝ GIAO DIỆN </w:t>
      </w:r>
      <w:r w:rsidR="00CB78F7">
        <w:rPr>
          <w:lang w:eastAsia="vi-VN"/>
        </w:rPr>
        <w:t>TỔNG QUÁT CHUYỂN MẠCH</w:t>
      </w:r>
      <w:bookmarkEnd w:id="54"/>
      <w:r w:rsidR="00CB78F7">
        <w:rPr>
          <w:lang w:eastAsia="vi-VN"/>
        </w:rPr>
        <w:t xml:space="preserve"> </w:t>
      </w:r>
    </w:p>
    <w:p w14:paraId="2E09A12D" w14:textId="7234DC28" w:rsidR="008C110A" w:rsidRDefault="008C110A" w:rsidP="008C110A">
      <w:pPr>
        <w:pStyle w:val="tritmnormal"/>
      </w:pPr>
      <w:r>
        <w:t>Tiếp nối các phân tích kiến trúc và quyết định lựa chọn chiến lược lai ghép (Hybrid Architecture) đã được định hình tại Chương 3, Chương 4 đóng vai trò là bản thiết kế kỹ thuật chi tiết (Detailed Design Specification) nhằm chuyển hóa các mô hình lý thuyết thành một phân hệ phần mềm vận hành thực tế trên nền tảng Whitebox. Nếu Chương 3 trả lời câu hỏi "Làm cái gì và Tại sao", thì Chương 4 sẽ tập trung giải quyết triệt để câu hỏi "Làm như thế nào" (How-to), xác lập một lộ trình xây dựng toàn diện từ cấp độ mã nguồn đến quy trình vận hành.</w:t>
      </w:r>
    </w:p>
    <w:p w14:paraId="3ACF9CDE" w14:textId="1DF0BCC0" w:rsidR="008C110A" w:rsidRDefault="008C110A" w:rsidP="008C110A">
      <w:pPr>
        <w:pStyle w:val="tritmnormal"/>
      </w:pPr>
      <w:r>
        <w:t>Nội dung của chương được cấu trúc dựa trên bốn trụ cột kỹ thuật thiết yếu để đảm bảo sự thành công của dự án. Đầu tiên, mục 4.1 sẽ đi sâu vào thiết kế chi tiết các thành phần phần mềm lõi như sairedis, syncd, orchagent và các trình quản lý mở rộng P4Orch, tập trung vào việc hiện thực hóa các cơ chế xử lý song song và quản lý phụ thuộc phức tạp. Kế đến, mục 4.2 sẽ chuẩn hóa các "hợp đồng dữ liệu" (Data Contracts) thông qua việc định nghĩa nghiêm ngặt lược đồ (Schema) cơ sở dữ liệu Redis và quy tắc ánh xạ thuộc tính, đảm bảo tính nhất quán thông tin giữa các tiến trình.</w:t>
      </w:r>
    </w:p>
    <w:p w14:paraId="70566B9B" w14:textId="49C1C970" w:rsidR="008C110A" w:rsidRDefault="008C110A" w:rsidP="008C110A">
      <w:pPr>
        <w:pStyle w:val="tritmnormal"/>
      </w:pPr>
      <w:r>
        <w:t>Để đảm bảo tính bền vững và khả năng bảo trì, mục 4.3 sẽ thiết lập quy trình kiểm soát phiên bản (Versioning), tương thích nhị phân (ABI) và xây dựng đường ống tích hợp/triển khai liên tục (CI/CD) tự động hóa. Cuối cùng, mục 4.4 sẽ hoàn thiện bức tranh hệ thống bằng các giải pháp về quan trắc (Metrics/Logging), bảo mật mặt phẳng điều khiển (CoPP) và quy trình khởi động an toàn, tạo tiền đề vững chắc cho việc triển khai và đánh giá thực nghiệm trong chương tiếp theo.</w:t>
      </w:r>
    </w:p>
    <w:p w14:paraId="61D56DE6" w14:textId="70F779F8" w:rsidR="009323AB" w:rsidRPr="009323AB" w:rsidRDefault="009323AB" w:rsidP="009323AB">
      <w:pPr>
        <w:pStyle w:val="Heading2"/>
        <w:rPr>
          <w:lang w:val="en-US" w:eastAsia="vi-VN"/>
        </w:rPr>
      </w:pPr>
      <w:bookmarkStart w:id="55" w:name="_Toc225755674"/>
      <w:r w:rsidRPr="009323AB">
        <w:rPr>
          <w:lang w:val="en-US" w:eastAsia="vi-VN"/>
        </w:rPr>
        <w:t>Thiết kế chi tiết các thành phần phần mềm</w:t>
      </w:r>
      <w:bookmarkEnd w:id="55"/>
    </w:p>
    <w:p w14:paraId="53E6090A" w14:textId="4A48B930" w:rsidR="009323AB" w:rsidRDefault="001E3ADC" w:rsidP="009323AB">
      <w:pPr>
        <w:pStyle w:val="Heading3"/>
        <w:rPr>
          <w:lang w:eastAsia="vi-VN"/>
        </w:rPr>
      </w:pPr>
      <w:bookmarkStart w:id="56" w:name="_Toc225755675"/>
      <w:r>
        <w:rPr>
          <w:lang w:eastAsia="vi-VN"/>
        </w:rPr>
        <w:t>S</w:t>
      </w:r>
      <w:r w:rsidR="009323AB" w:rsidRPr="009323AB">
        <w:rPr>
          <w:lang w:eastAsia="vi-VN"/>
        </w:rPr>
        <w:t>airedis/syncd (adapter, encoding/decoding, notifications)</w:t>
      </w:r>
      <w:bookmarkEnd w:id="56"/>
    </w:p>
    <w:p w14:paraId="2BDC99DD" w14:textId="77777777" w:rsidR="003577F4" w:rsidRPr="003577F4" w:rsidRDefault="003577F4" w:rsidP="006A2A0A">
      <w:pPr>
        <w:pStyle w:val="tritmnormal"/>
      </w:pPr>
      <w:r w:rsidRPr="003577F4">
        <w:t>Trong kiến trúc tối ưu hóa cho nền tảng Whitebox P4-enabled ASIC, cặp thành phần sairedis và syncd đóng vai trò là "xương sống" giao vận, chịu trách nhiệm chuyển đổi và đồng bộ hóa các lời gọi API từ tầng ứng dụng xuống phần cứng. Thiết kế chi tiết của phân hệ này phải đảm bảo khả năng xử lý thông lượng cao (High Throughput) cho các luồng dữ liệu P4 và độ trễ thấp (Low Latency) cho các sự kiện điều khiển mạng truyền thống. Kiến trúc được thiết kế dựa trên mẫu hình Adapter kết hợp với cơ chế Producer-Consumer qua Redis.</w:t>
      </w:r>
    </w:p>
    <w:p w14:paraId="49077FF0" w14:textId="470E05AD" w:rsidR="003577F4" w:rsidRPr="003577F4" w:rsidRDefault="003577F4" w:rsidP="006A2A0A">
      <w:pPr>
        <w:pStyle w:val="Heading4"/>
        <w:rPr>
          <w:lang w:eastAsia="vi-VN"/>
        </w:rPr>
      </w:pPr>
      <w:r w:rsidRPr="003577F4">
        <w:rPr>
          <w:lang w:eastAsia="vi-VN"/>
        </w:rPr>
        <w:lastRenderedPageBreak/>
        <w:t xml:space="preserve">Thiết kế </w:t>
      </w:r>
      <w:r w:rsidR="006A2A0A" w:rsidRPr="003577F4">
        <w:rPr>
          <w:lang w:eastAsia="vi-VN"/>
        </w:rPr>
        <w:t xml:space="preserve">adapter và cơ chế client-side </w:t>
      </w:r>
    </w:p>
    <w:p w14:paraId="3FC3ED0F" w14:textId="77777777" w:rsidR="003577F4" w:rsidRPr="003577F4" w:rsidRDefault="003577F4" w:rsidP="006A2A0A">
      <w:pPr>
        <w:pStyle w:val="tritmnormal"/>
      </w:pPr>
      <w:r w:rsidRPr="003577F4">
        <w:t>Thành phần sairedis được thiết kế dưới dạng một thư viện liên kết động (libsai.so), hoạt động như một Proxy cho Vendor SAI SDK. Thay vì gọi trực tiếp xuống phần cứng, sairedis thực hiện việc ngăn chặn (intercept) các lời gọi hàm, xác thực dữ liệu qua lớp Metadata và ghi chúng vào cơ sở dữ liệu ASIC_DB.</w:t>
      </w:r>
    </w:p>
    <w:p w14:paraId="5A6A2E3E" w14:textId="77777777" w:rsidR="003577F4" w:rsidRPr="003577F4" w:rsidRDefault="003577F4" w:rsidP="006A2A0A">
      <w:pPr>
        <w:pStyle w:val="tritmnormal"/>
      </w:pPr>
      <w:r w:rsidRPr="003577F4">
        <w:t>Để hỗ trợ kiến trúc lai ghép P4RT/SAI đã chọn ở Chương 3, thiết kế Adapter cần được mở rộng để hỗ trợ hai chế độ hoạt động:</w:t>
      </w:r>
    </w:p>
    <w:p w14:paraId="367CD98A" w14:textId="77777777" w:rsidR="003577F4" w:rsidRPr="003577F4" w:rsidRDefault="003577F4" w:rsidP="006A2A0A">
      <w:pPr>
        <w:pStyle w:val="items"/>
      </w:pPr>
      <w:r w:rsidRPr="003577F4">
        <w:rPr>
          <w:b/>
          <w:bCs/>
        </w:rPr>
        <w:t>Chế độ Đồng bộ (Synchronous Mode):</w:t>
      </w:r>
      <w:r w:rsidRPr="003577F4">
        <w:t xml:space="preserve"> Dành cho các lệnh GET (đọc trạng thái), nơi ứng dụng cần dữ liệu trả về ngay lập tức.</w:t>
      </w:r>
    </w:p>
    <w:p w14:paraId="6EB254E1" w14:textId="77777777" w:rsidR="003577F4" w:rsidRPr="003577F4" w:rsidRDefault="003577F4" w:rsidP="006A2A0A">
      <w:pPr>
        <w:pStyle w:val="items"/>
      </w:pPr>
      <w:r w:rsidRPr="003577F4">
        <w:rPr>
          <w:b/>
          <w:bCs/>
        </w:rPr>
        <w:t>Chế độ Pipeline (Pipelined Mode):</w:t>
      </w:r>
      <w:r w:rsidRPr="003577F4">
        <w:t xml:space="preserve"> Dành cho các lệnh CREATE/SET số lượng lớn từ P4Orch.</w:t>
      </w:r>
    </w:p>
    <w:p w14:paraId="4A6F1C19" w14:textId="77777777" w:rsidR="003577F4" w:rsidRDefault="003577F4" w:rsidP="006A2A0A">
      <w:pPr>
        <w:pStyle w:val="tritmnormal"/>
      </w:pPr>
      <w:r w:rsidRPr="003577F4">
        <w:t>Đoạn mã thiết kế dưới đây minh họa cách ClientSai.cpp (trong sonic-sairedis) thực hiện việc đóng gói một lời gọi API tạo đối tượng, tích hợp logic ghi vào Redis pipeline để tối ưu hiệu năng:</w:t>
      </w:r>
    </w:p>
    <w:p w14:paraId="363FE722" w14:textId="482A88A0" w:rsidR="005F2750" w:rsidRPr="003577F4" w:rsidRDefault="005F2750" w:rsidP="005F2750">
      <w:pPr>
        <w:pStyle w:val="Caption"/>
        <w:jc w:val="left"/>
      </w:pPr>
      <w:bookmarkStart w:id="57" w:name="_Toc225755427"/>
      <w:r>
        <w:t xml:space="preserve">Bảng </w:t>
      </w:r>
      <w:r>
        <w:fldChar w:fldCharType="begin"/>
      </w:r>
      <w:r>
        <w:instrText xml:space="preserve"> SEQ Bảng \* ARABIC </w:instrText>
      </w:r>
      <w:r>
        <w:fldChar w:fldCharType="separate"/>
      </w:r>
      <w:r w:rsidR="00F11866">
        <w:rPr>
          <w:noProof/>
        </w:rPr>
        <w:t>24</w:t>
      </w:r>
      <w:r>
        <w:fldChar w:fldCharType="end"/>
      </w:r>
      <w:r>
        <w:t>: Cơ chế logic Adapter</w:t>
      </w:r>
      <w:bookmarkEnd w:id="57"/>
    </w:p>
    <w:p w14:paraId="5F7DC84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Thiết kế logic Adapter trong sonic-sairedis/lib/ClientSai.cpp */</w:t>
      </w:r>
    </w:p>
    <w:p w14:paraId="7778BD5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ClientSai</w:t>
      </w:r>
      <w:r>
        <w:rPr>
          <w:rFonts w:ascii="Consolas" w:hAnsi="Consolas" w:cs="Consolas"/>
          <w:color w:val="666600"/>
          <w:sz w:val="18"/>
          <w:szCs w:val="18"/>
        </w:rPr>
        <w:t>::</w:t>
      </w:r>
      <w:r>
        <w:rPr>
          <w:rFonts w:ascii="Consolas" w:hAnsi="Consolas" w:cs="Consolas"/>
          <w:color w:val="000000"/>
          <w:sz w:val="18"/>
          <w:szCs w:val="18"/>
        </w:rPr>
        <w:t>create</w:t>
      </w:r>
      <w:r>
        <w:rPr>
          <w:rFonts w:ascii="Consolas" w:hAnsi="Consolas" w:cs="Consolas"/>
          <w:color w:val="666600"/>
          <w:sz w:val="18"/>
          <w:szCs w:val="18"/>
        </w:rPr>
        <w:t>(</w:t>
      </w:r>
    </w:p>
    <w:p w14:paraId="6E043D8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sai_object_type_t</w:t>
      </w:r>
      <w:r>
        <w:rPr>
          <w:rFonts w:ascii="Consolas" w:hAnsi="Consolas" w:cs="Consolas"/>
          <w:color w:val="000000"/>
          <w:sz w:val="18"/>
          <w:szCs w:val="18"/>
        </w:rPr>
        <w:t xml:space="preserve"> object_type</w:t>
      </w:r>
      <w:r>
        <w:rPr>
          <w:rFonts w:ascii="Consolas" w:hAnsi="Consolas" w:cs="Consolas"/>
          <w:color w:val="666600"/>
          <w:sz w:val="18"/>
          <w:szCs w:val="18"/>
        </w:rPr>
        <w:t>,</w:t>
      </w:r>
    </w:p>
    <w:p w14:paraId="33B9EB6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_Out_</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object_id</w:t>
      </w:r>
      <w:r>
        <w:rPr>
          <w:rFonts w:ascii="Consolas" w:hAnsi="Consolas" w:cs="Consolas"/>
          <w:color w:val="666600"/>
          <w:sz w:val="18"/>
          <w:szCs w:val="18"/>
        </w:rPr>
        <w:t>,</w:t>
      </w:r>
    </w:p>
    <w:p w14:paraId="7E892D5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switch_id</w:t>
      </w:r>
      <w:r>
        <w:rPr>
          <w:rFonts w:ascii="Consolas" w:hAnsi="Consolas" w:cs="Consolas"/>
          <w:color w:val="666600"/>
          <w:sz w:val="18"/>
          <w:szCs w:val="18"/>
        </w:rPr>
        <w:t>,</w:t>
      </w:r>
    </w:p>
    <w:p w14:paraId="6F9CD7F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attr_count</w:t>
      </w:r>
      <w:r>
        <w:rPr>
          <w:rFonts w:ascii="Consolas" w:hAnsi="Consolas" w:cs="Consolas"/>
          <w:color w:val="666600"/>
          <w:sz w:val="18"/>
          <w:szCs w:val="18"/>
        </w:rPr>
        <w:t>,</w:t>
      </w:r>
    </w:p>
    <w:p w14:paraId="6F1600A9"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attr_list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A243CD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1B3E0DA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1. Validate dữ liệu đầu vào qua lớp Meta (Design constraints)</w:t>
      </w:r>
    </w:p>
    <w:p w14:paraId="369E461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meta_init_db</w:t>
      </w:r>
      <w:r>
        <w:rPr>
          <w:rFonts w:ascii="Consolas" w:hAnsi="Consolas" w:cs="Consolas"/>
          <w:color w:val="666600"/>
          <w:sz w:val="18"/>
          <w:szCs w:val="18"/>
        </w:rPr>
        <w:t>-&gt;</w:t>
      </w:r>
      <w:r>
        <w:rPr>
          <w:rFonts w:ascii="Consolas" w:hAnsi="Consolas" w:cs="Consolas"/>
          <w:color w:val="000000"/>
          <w:sz w:val="18"/>
          <w:szCs w:val="18"/>
        </w:rPr>
        <w:t>validate_create</w:t>
      </w:r>
      <w:r>
        <w:rPr>
          <w:rFonts w:ascii="Consolas" w:hAnsi="Consolas" w:cs="Consolas"/>
          <w:color w:val="666600"/>
          <w:sz w:val="18"/>
          <w:szCs w:val="18"/>
        </w:rPr>
        <w:t>(</w:t>
      </w:r>
      <w:r>
        <w:rPr>
          <w:rFonts w:ascii="Consolas" w:hAnsi="Consolas" w:cs="Consolas"/>
          <w:color w:val="000000"/>
          <w:sz w:val="18"/>
          <w:szCs w:val="18"/>
        </w:rPr>
        <w:t>object_type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0F491D6"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SAI_STATUS_INVALID_PARAMETER</w:t>
      </w:r>
      <w:r>
        <w:rPr>
          <w:rFonts w:ascii="Consolas" w:hAnsi="Consolas" w:cs="Consolas"/>
          <w:color w:val="666600"/>
          <w:sz w:val="18"/>
          <w:szCs w:val="18"/>
        </w:rPr>
        <w:t>;</w:t>
      </w:r>
    </w:p>
    <w:p w14:paraId="718BADA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666600"/>
          <w:sz w:val="18"/>
          <w:szCs w:val="18"/>
        </w:rPr>
        <w:t>}</w:t>
      </w:r>
    </w:p>
    <w:p w14:paraId="1691197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578A9636"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2. Mã hóa (Encoding) yêu cầu thành chuỗi JSON/Redis</w:t>
      </w:r>
    </w:p>
    <w:p w14:paraId="7AB1875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sai_serialize_object_type</w:t>
      </w:r>
      <w:r>
        <w:rPr>
          <w:rFonts w:ascii="Consolas" w:hAnsi="Consolas" w:cs="Consolas"/>
          <w:color w:val="666600"/>
          <w:sz w:val="18"/>
          <w:szCs w:val="18"/>
        </w:rPr>
        <w:t>(</w:t>
      </w:r>
      <w:r>
        <w:rPr>
          <w:rFonts w:ascii="Consolas" w:hAnsi="Consolas" w:cs="Consolas"/>
          <w:color w:val="000000"/>
          <w:sz w:val="18"/>
          <w:szCs w:val="18"/>
        </w:rPr>
        <w:t>object_type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sai_serialize_object_id</w:t>
      </w:r>
      <w:r>
        <w:rPr>
          <w:rFonts w:ascii="Consolas" w:hAnsi="Consolas" w:cs="Consolas"/>
          <w:color w:val="666600"/>
          <w:sz w:val="18"/>
          <w:szCs w:val="18"/>
        </w:rPr>
        <w:t>(</w:t>
      </w:r>
      <w:r>
        <w:rPr>
          <w:rFonts w:ascii="Consolas" w:hAnsi="Consolas" w:cs="Consolas"/>
          <w:color w:val="000000"/>
          <w:sz w:val="18"/>
          <w:szCs w:val="18"/>
        </w:rPr>
        <w:t>switch_id</w:t>
      </w:r>
      <w:r>
        <w:rPr>
          <w:rFonts w:ascii="Consolas" w:hAnsi="Consolas" w:cs="Consolas"/>
          <w:color w:val="666600"/>
          <w:sz w:val="18"/>
          <w:szCs w:val="18"/>
        </w:rPr>
        <w:t>);</w:t>
      </w:r>
    </w:p>
    <w:p w14:paraId="07A2A3E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&gt;</w:t>
      </w:r>
      <w:r>
        <w:rPr>
          <w:rFonts w:ascii="Consolas" w:hAnsi="Consolas" w:cs="Consolas"/>
          <w:color w:val="000000"/>
          <w:sz w:val="18"/>
          <w:szCs w:val="18"/>
        </w:rPr>
        <w:t xml:space="preserve"> serialized_attrs </w:t>
      </w:r>
      <w:r>
        <w:rPr>
          <w:rFonts w:ascii="Consolas" w:hAnsi="Consolas" w:cs="Consolas"/>
          <w:color w:val="666600"/>
          <w:sz w:val="18"/>
          <w:szCs w:val="18"/>
        </w:rPr>
        <w:t>=</w:t>
      </w:r>
      <w:r>
        <w:rPr>
          <w:rFonts w:ascii="Consolas" w:hAnsi="Consolas" w:cs="Consolas"/>
          <w:color w:val="000000"/>
          <w:sz w:val="18"/>
          <w:szCs w:val="18"/>
        </w:rPr>
        <w:t xml:space="preserve"> sai_serialize_attributes</w:t>
      </w:r>
      <w:r>
        <w:rPr>
          <w:rFonts w:ascii="Consolas" w:hAnsi="Consolas" w:cs="Consolas"/>
          <w:color w:val="666600"/>
          <w:sz w:val="18"/>
          <w:szCs w:val="18"/>
        </w:rPr>
        <w:t>(</w:t>
      </w:r>
      <w:r>
        <w:rPr>
          <w:rFonts w:ascii="Consolas" w:hAnsi="Consolas" w:cs="Consolas"/>
          <w:color w:val="000000"/>
          <w:sz w:val="18"/>
          <w:szCs w:val="18"/>
        </w:rPr>
        <w:t>attr_count</w:t>
      </w:r>
      <w:r>
        <w:rPr>
          <w:rFonts w:ascii="Consolas" w:hAnsi="Consolas" w:cs="Consolas"/>
          <w:color w:val="666600"/>
          <w:sz w:val="18"/>
          <w:szCs w:val="18"/>
        </w:rPr>
        <w:t>,</w:t>
      </w:r>
      <w:r>
        <w:rPr>
          <w:rFonts w:ascii="Consolas" w:hAnsi="Consolas" w:cs="Consolas"/>
          <w:color w:val="000000"/>
          <w:sz w:val="18"/>
          <w:szCs w:val="18"/>
        </w:rPr>
        <w:t xml:space="preserve"> attr_list</w:t>
      </w:r>
      <w:r>
        <w:rPr>
          <w:rFonts w:ascii="Consolas" w:hAnsi="Consolas" w:cs="Consolas"/>
          <w:color w:val="666600"/>
          <w:sz w:val="18"/>
          <w:szCs w:val="18"/>
        </w:rPr>
        <w:t>);</w:t>
      </w:r>
    </w:p>
    <w:p w14:paraId="057763F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5041A17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880000"/>
          <w:sz w:val="18"/>
          <w:szCs w:val="18"/>
        </w:rPr>
        <w:t>// 3. Ghi xuống ASIC_DB (Redis) thông qua kênh giao tiếp đã tối ưu</w:t>
      </w:r>
    </w:p>
    <w:p w14:paraId="00DB28D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880000"/>
          <w:sz w:val="18"/>
          <w:szCs w:val="18"/>
        </w:rPr>
        <w:t>// Sử dụng REDIS_ASIC_STATE_KEY để Syncd nhận diện</w:t>
      </w:r>
    </w:p>
    <w:p w14:paraId="72B9BFA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m_redisClient</w:t>
      </w:r>
      <w:r>
        <w:rPr>
          <w:rFonts w:ascii="Consolas" w:hAnsi="Consolas" w:cs="Consolas"/>
          <w:color w:val="666600"/>
          <w:sz w:val="18"/>
          <w:szCs w:val="18"/>
        </w:rPr>
        <w:t>-&gt;</w:t>
      </w:r>
      <w:r>
        <w:rPr>
          <w:rFonts w:ascii="Consolas" w:hAnsi="Consolas" w:cs="Consolas"/>
          <w:color w:val="000000"/>
          <w:sz w:val="18"/>
          <w:szCs w:val="18"/>
        </w:rPr>
        <w:t>hset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serialized_attrs</w:t>
      </w:r>
      <w:r>
        <w:rPr>
          <w:rFonts w:ascii="Consolas" w:hAnsi="Consolas" w:cs="Consolas"/>
          <w:color w:val="666600"/>
          <w:sz w:val="18"/>
          <w:szCs w:val="18"/>
        </w:rPr>
        <w:t>);</w:t>
      </w:r>
    </w:p>
    <w:p w14:paraId="5AFB435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p>
    <w:p w14:paraId="745235F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880000"/>
          <w:sz w:val="18"/>
          <w:szCs w:val="18"/>
        </w:rPr>
        <w:t>// 4. Thông báo sự kiện (Notification) cho Syncd xử lý</w:t>
      </w:r>
    </w:p>
    <w:p w14:paraId="10EE3AA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m_redisClient</w:t>
      </w:r>
      <w:r>
        <w:rPr>
          <w:rFonts w:ascii="Consolas" w:hAnsi="Consolas" w:cs="Consolas"/>
          <w:color w:val="666600"/>
          <w:sz w:val="18"/>
          <w:szCs w:val="18"/>
        </w:rPr>
        <w:t>-&gt;</w:t>
      </w:r>
      <w:r>
        <w:rPr>
          <w:rFonts w:ascii="Consolas" w:hAnsi="Consolas" w:cs="Consolas"/>
          <w:color w:val="000000"/>
          <w:sz w:val="18"/>
          <w:szCs w:val="18"/>
        </w:rPr>
        <w:t>publish</w:t>
      </w:r>
      <w:r>
        <w:rPr>
          <w:rFonts w:ascii="Consolas" w:hAnsi="Consolas" w:cs="Consolas"/>
          <w:color w:val="666600"/>
          <w:sz w:val="18"/>
          <w:szCs w:val="18"/>
        </w:rPr>
        <w:t>(</w:t>
      </w:r>
      <w:r>
        <w:rPr>
          <w:rFonts w:ascii="Consolas" w:hAnsi="Consolas" w:cs="Consolas"/>
          <w:color w:val="008800"/>
          <w:sz w:val="18"/>
          <w:szCs w:val="18"/>
        </w:rPr>
        <w:t>"ASIC_STATE_CHANNEL"</w:t>
      </w:r>
      <w:r>
        <w:rPr>
          <w:rFonts w:ascii="Consolas" w:hAnsi="Consolas" w:cs="Consolas"/>
          <w:color w:val="666600"/>
          <w:sz w:val="18"/>
          <w:szCs w:val="18"/>
        </w:rPr>
        <w:t>,</w:t>
      </w:r>
      <w:r>
        <w:rPr>
          <w:rFonts w:ascii="Consolas" w:hAnsi="Consolas" w:cs="Consolas"/>
          <w:color w:val="000000"/>
          <w:sz w:val="18"/>
          <w:szCs w:val="18"/>
        </w:rPr>
        <w:t xml:space="preserve"> key</w:t>
      </w:r>
      <w:r>
        <w:rPr>
          <w:rFonts w:ascii="Consolas" w:hAnsi="Consolas" w:cs="Consolas"/>
          <w:color w:val="666600"/>
          <w:sz w:val="18"/>
          <w:szCs w:val="18"/>
        </w:rPr>
        <w:t>);</w:t>
      </w:r>
    </w:p>
    <w:p w14:paraId="1E4BCE9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5D412EC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28AB68E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26. </w:t>
      </w:r>
      <w:r>
        <w:rPr>
          <w:rFonts w:ascii="Consolas" w:hAnsi="Consolas" w:cs="Consolas"/>
          <w:color w:val="666600"/>
          <w:sz w:val="18"/>
          <w:szCs w:val="18"/>
        </w:rPr>
        <w:t>}</w:t>
      </w:r>
    </w:p>
    <w:p w14:paraId="52E4F229"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345753"/>
        <w:rPr>
          <w:rFonts w:ascii="Consolas" w:hAnsi="Consolas" w:cs="Consolas"/>
          <w:sz w:val="18"/>
          <w:szCs w:val="18"/>
        </w:rPr>
      </w:pPr>
      <w:r>
        <w:rPr>
          <w:rFonts w:ascii="Consolas" w:hAnsi="Consolas" w:cs="Consolas"/>
          <w:sz w:val="18"/>
          <w:szCs w:val="18"/>
        </w:rPr>
        <w:t xml:space="preserve">27. </w:t>
      </w:r>
      <w:r>
        <w:rPr>
          <w:rFonts w:ascii="Consolas" w:hAnsi="Consolas" w:cs="Consolas"/>
          <w:color w:val="000000"/>
          <w:sz w:val="18"/>
          <w:szCs w:val="18"/>
        </w:rPr>
        <w:t> </w:t>
      </w:r>
    </w:p>
    <w:p w14:paraId="5FE6063E" w14:textId="3C59D765" w:rsidR="003577F4" w:rsidRPr="003577F4" w:rsidRDefault="003577F4" w:rsidP="006A2A0A">
      <w:pPr>
        <w:pStyle w:val="Heading4"/>
        <w:rPr>
          <w:lang w:eastAsia="vi-VN"/>
        </w:rPr>
      </w:pPr>
      <w:r w:rsidRPr="003577F4">
        <w:rPr>
          <w:lang w:eastAsia="vi-VN"/>
        </w:rPr>
        <w:t xml:space="preserve">Cơ chế </w:t>
      </w:r>
      <w:r w:rsidR="006A2A0A" w:rsidRPr="003577F4">
        <w:rPr>
          <w:lang w:eastAsia="vi-VN"/>
        </w:rPr>
        <w:t xml:space="preserve">mã hóa và giải mã </w:t>
      </w:r>
    </w:p>
    <w:p w14:paraId="168A749C" w14:textId="77777777" w:rsidR="003577F4" w:rsidRPr="003577F4" w:rsidRDefault="003577F4" w:rsidP="006A2A0A">
      <w:pPr>
        <w:pStyle w:val="tritmnormal"/>
      </w:pPr>
      <w:r w:rsidRPr="003577F4">
        <w:t>Một trong những nút thắt hiệu năng (Bottleneck) tiềm tàng khi tích hợp P4 là chi phí chuyển đổi dữ liệu. Thiết kế tối ưu hóa sử dụng các hàm nội tuyến (Inline Functions) trong sai_serialize.cpp để giảm chi phí gọi hàm.</w:t>
      </w:r>
    </w:p>
    <w:p w14:paraId="58A8305B" w14:textId="77777777" w:rsidR="003577F4" w:rsidRPr="003577F4" w:rsidRDefault="003577F4" w:rsidP="006A2A0A">
      <w:pPr>
        <w:pStyle w:val="items"/>
      </w:pPr>
      <w:r w:rsidRPr="003577F4">
        <w:rPr>
          <w:b/>
          <w:bCs/>
        </w:rPr>
        <w:t>Chiến lược Encoding:</w:t>
      </w:r>
      <w:r w:rsidRPr="003577F4">
        <w:t xml:space="preserve"> Mọi thuộc tính SAI (SAI Attributes) đều được chuyển đổi thành chuỗi ký tự. Đối với các kiểu dữ liệu phức tạp như danh sách ACL (sai_acl_field_data_t) hoặc danh sách cổng </w:t>
      </w:r>
      <w:r w:rsidRPr="003577F4">
        <w:lastRenderedPageBreak/>
        <w:t>(sai_object_list_t), hệ thống sử dụng định dạng phân tách đặc biệt để tránh chi phí phân tích cú pháp JSON nặng nề.</w:t>
      </w:r>
    </w:p>
    <w:p w14:paraId="4753E8ED" w14:textId="77777777" w:rsidR="003577F4" w:rsidRDefault="003577F4" w:rsidP="006A2A0A">
      <w:pPr>
        <w:pStyle w:val="items"/>
      </w:pPr>
      <w:r w:rsidRPr="003577F4">
        <w:rPr>
          <w:b/>
          <w:bCs/>
        </w:rPr>
        <w:t>Tối ưu hóa OID:</w:t>
      </w:r>
      <w:r w:rsidRPr="003577F4">
        <w:t xml:space="preserve"> ID đối tượng 64-bit được mã hóa thành chuỗi Hex (oid:0x...) để đảm bảo tính duy nhất và dễ dàng debug.</w:t>
      </w:r>
    </w:p>
    <w:p w14:paraId="2B13A874" w14:textId="5FE5B6F2" w:rsidR="005F2750" w:rsidRPr="003577F4" w:rsidRDefault="005F2750" w:rsidP="005F2750">
      <w:pPr>
        <w:pStyle w:val="Caption"/>
        <w:jc w:val="left"/>
      </w:pPr>
      <w:bookmarkStart w:id="58" w:name="_Toc225755428"/>
      <w:r>
        <w:t xml:space="preserve">Bảng </w:t>
      </w:r>
      <w:r>
        <w:fldChar w:fldCharType="begin"/>
      </w:r>
      <w:r>
        <w:instrText xml:space="preserve"> SEQ Bảng \* ARABIC </w:instrText>
      </w:r>
      <w:r>
        <w:fldChar w:fldCharType="separate"/>
      </w:r>
      <w:r w:rsidR="00F11866">
        <w:rPr>
          <w:noProof/>
        </w:rPr>
        <w:t>25</w:t>
      </w:r>
      <w:r>
        <w:fldChar w:fldCharType="end"/>
      </w:r>
      <w:r>
        <w:t>: Cơ chế encoding</w:t>
      </w:r>
      <w:bookmarkEnd w:id="58"/>
    </w:p>
    <w:p w14:paraId="3322A82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cơ chế Encoding trong sonic-sairedis/meta/sai_serialize.cpp */</w:t>
      </w:r>
    </w:p>
    <w:p w14:paraId="539A751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sai_serialize_object_id</w:t>
      </w:r>
      <w:r>
        <w:rPr>
          <w:rFonts w:ascii="Consolas" w:hAnsi="Consolas" w:cs="Consolas"/>
          <w:color w:val="666600"/>
          <w:sz w:val="18"/>
          <w:szCs w:val="18"/>
        </w:rPr>
        <w:t>(</w:t>
      </w:r>
      <w:r>
        <w:rPr>
          <w:rFonts w:ascii="Consolas" w:hAnsi="Consolas" w:cs="Consolas"/>
          <w:color w:val="660066"/>
          <w:sz w:val="18"/>
          <w:szCs w:val="18"/>
        </w:rPr>
        <w:t>sai_object_id_t</w:t>
      </w:r>
      <w:r>
        <w:rPr>
          <w:rFonts w:ascii="Consolas" w:hAnsi="Consolas" w:cs="Consolas"/>
          <w:color w:val="000000"/>
          <w:sz w:val="18"/>
          <w:szCs w:val="18"/>
        </w:rPr>
        <w:t xml:space="preserve"> 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78B4D78"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char</w:t>
      </w:r>
      <w:r>
        <w:rPr>
          <w:rFonts w:ascii="Consolas" w:hAnsi="Consolas" w:cs="Consolas"/>
          <w:color w:val="000000"/>
          <w:sz w:val="18"/>
          <w:szCs w:val="18"/>
        </w:rPr>
        <w:t xml:space="preserve"> buffer</w:t>
      </w:r>
      <w:r>
        <w:rPr>
          <w:rFonts w:ascii="Consolas" w:hAnsi="Consolas" w:cs="Consolas"/>
          <w:color w:val="666600"/>
          <w:sz w:val="18"/>
          <w:szCs w:val="18"/>
        </w:rPr>
        <w:t>[</w:t>
      </w:r>
      <w:r>
        <w:rPr>
          <w:rFonts w:ascii="Consolas" w:hAnsi="Consolas" w:cs="Consolas"/>
          <w:color w:val="006666"/>
          <w:sz w:val="18"/>
          <w:szCs w:val="18"/>
        </w:rPr>
        <w:t>18</w:t>
      </w:r>
      <w:r>
        <w:rPr>
          <w:rFonts w:ascii="Consolas" w:hAnsi="Consolas" w:cs="Consolas"/>
          <w:color w:val="666600"/>
          <w:sz w:val="18"/>
          <w:szCs w:val="18"/>
        </w:rPr>
        <w:t>];</w:t>
      </w:r>
    </w:p>
    <w:p w14:paraId="6627EB6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Tối ưu hóa: Sử dụng snprintf trực tiếp thay vì stringstream để giảm allocation</w:t>
      </w:r>
    </w:p>
    <w:p w14:paraId="247FB7F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snprintf</w:t>
      </w:r>
      <w:r>
        <w:rPr>
          <w:rFonts w:ascii="Consolas" w:hAnsi="Consolas" w:cs="Consolas"/>
          <w:color w:val="666600"/>
          <w:sz w:val="18"/>
          <w:szCs w:val="18"/>
        </w:rPr>
        <w:t>(</w:t>
      </w:r>
      <w:r>
        <w:rPr>
          <w:rFonts w:ascii="Consolas" w:hAnsi="Consolas" w:cs="Consolas"/>
          <w:color w:val="000000"/>
          <w:sz w:val="18"/>
          <w:szCs w:val="18"/>
        </w:rPr>
        <w:t>buffer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sizeof</w:t>
      </w:r>
      <w:r>
        <w:rPr>
          <w:rFonts w:ascii="Consolas" w:hAnsi="Consolas" w:cs="Consolas"/>
          <w:color w:val="666600"/>
          <w:sz w:val="18"/>
          <w:szCs w:val="18"/>
        </w:rPr>
        <w:t>(</w:t>
      </w:r>
      <w:r>
        <w:rPr>
          <w:rFonts w:ascii="Consolas" w:hAnsi="Consolas" w:cs="Consolas"/>
          <w:color w:val="000000"/>
          <w:sz w:val="18"/>
          <w:szCs w:val="18"/>
        </w:rPr>
        <w:t>buffer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"oid:0x%lx"</w:t>
      </w:r>
      <w:r>
        <w:rPr>
          <w:rFonts w:ascii="Consolas" w:hAnsi="Consolas" w:cs="Consolas"/>
          <w:color w:val="666600"/>
          <w:sz w:val="18"/>
          <w:szCs w:val="18"/>
        </w:rPr>
        <w:t>,</w:t>
      </w:r>
      <w:r>
        <w:rPr>
          <w:rFonts w:ascii="Consolas" w:hAnsi="Consolas" w:cs="Consolas"/>
          <w:color w:val="000000"/>
          <w:sz w:val="18"/>
          <w:szCs w:val="18"/>
        </w:rPr>
        <w:t xml:space="preserve"> oid</w:t>
      </w:r>
      <w:r>
        <w:rPr>
          <w:rFonts w:ascii="Consolas" w:hAnsi="Consolas" w:cs="Consolas"/>
          <w:color w:val="666600"/>
          <w:sz w:val="18"/>
          <w:szCs w:val="18"/>
        </w:rPr>
        <w:t>);</w:t>
      </w:r>
    </w:p>
    <w:p w14:paraId="52C0A8B6"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w:t>
      </w:r>
      <w:r>
        <w:rPr>
          <w:rFonts w:ascii="Consolas" w:hAnsi="Consolas" w:cs="Consolas"/>
          <w:color w:val="000000"/>
          <w:sz w:val="18"/>
          <w:szCs w:val="18"/>
        </w:rPr>
        <w:t>buffer</w:t>
      </w:r>
      <w:r>
        <w:rPr>
          <w:rFonts w:ascii="Consolas" w:hAnsi="Consolas" w:cs="Consolas"/>
          <w:color w:val="666600"/>
          <w:sz w:val="18"/>
          <w:szCs w:val="18"/>
        </w:rPr>
        <w:t>);</w:t>
      </w:r>
    </w:p>
    <w:p w14:paraId="44153A3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7. </w:t>
      </w:r>
      <w:r>
        <w:rPr>
          <w:rFonts w:ascii="Consolas" w:hAnsi="Consolas" w:cs="Consolas"/>
          <w:color w:val="666600"/>
          <w:sz w:val="18"/>
          <w:szCs w:val="18"/>
        </w:rPr>
        <w:t>}</w:t>
      </w:r>
    </w:p>
    <w:p w14:paraId="7D68141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w:t>
      </w:r>
    </w:p>
    <w:p w14:paraId="1CD8BA9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 9. </w:t>
      </w:r>
      <w:r>
        <w:rPr>
          <w:rFonts w:ascii="Consolas" w:hAnsi="Consolas" w:cs="Consolas"/>
          <w:color w:val="880000"/>
          <w:sz w:val="18"/>
          <w:szCs w:val="18"/>
        </w:rPr>
        <w:t>// Giải mã (Decoding) tại phía Syncd để gọi Vendor SDK</w:t>
      </w:r>
    </w:p>
    <w:p w14:paraId="4179DCE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10. </w:t>
      </w:r>
      <w:r>
        <w:rPr>
          <w:rFonts w:ascii="Consolas" w:hAnsi="Consolas" w:cs="Consolas"/>
          <w:color w:val="000088"/>
          <w:sz w:val="18"/>
          <w:szCs w:val="18"/>
        </w:rPr>
        <w:t>void</w:t>
      </w:r>
      <w:r>
        <w:rPr>
          <w:rFonts w:ascii="Consolas" w:hAnsi="Consolas" w:cs="Consolas"/>
          <w:color w:val="000000"/>
          <w:sz w:val="18"/>
          <w:szCs w:val="18"/>
        </w:rPr>
        <w:t xml:space="preserve"> sai_deserialize_object_id</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666600"/>
          <w:sz w:val="18"/>
          <w:szCs w:val="18"/>
        </w:rPr>
        <w:t>&amp;</w:t>
      </w:r>
      <w:r>
        <w:rPr>
          <w:rFonts w:ascii="Consolas" w:hAnsi="Consolas" w:cs="Consolas"/>
          <w:color w:val="000000"/>
          <w:sz w:val="18"/>
          <w:szCs w:val="18"/>
        </w:rPr>
        <w:t xml:space="preserve"> 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B1DA69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strncmp</w:t>
      </w:r>
      <w:r>
        <w:rPr>
          <w:rFonts w:ascii="Consolas" w:hAnsi="Consolas" w:cs="Consolas"/>
          <w:color w:val="666600"/>
          <w:sz w:val="18"/>
          <w:szCs w:val="18"/>
        </w:rPr>
        <w:t>(</w:t>
      </w:r>
      <w:r>
        <w:rPr>
          <w:rFonts w:ascii="Consolas" w:hAnsi="Consolas" w:cs="Consolas"/>
          <w:color w:val="000000"/>
          <w:sz w:val="18"/>
          <w:szCs w:val="18"/>
        </w:rPr>
        <w:t>s</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4</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B8E0DE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oid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sai_object_id_t</w:t>
      </w:r>
      <w:r>
        <w:rPr>
          <w:rFonts w:ascii="Consolas" w:hAnsi="Consolas" w:cs="Consolas"/>
          <w:color w:val="666600"/>
          <w:sz w:val="18"/>
          <w:szCs w:val="18"/>
        </w:rPr>
        <w:t>)</w:t>
      </w:r>
      <w:r>
        <w:rPr>
          <w:rFonts w:ascii="Consolas" w:hAnsi="Consolas" w:cs="Consolas"/>
          <w:color w:val="000000"/>
          <w:sz w:val="18"/>
          <w:szCs w:val="18"/>
        </w:rPr>
        <w:t>strtoull</w:t>
      </w:r>
      <w:r>
        <w:rPr>
          <w:rFonts w:ascii="Consolas" w:hAnsi="Consolas" w:cs="Consolas"/>
          <w:color w:val="666600"/>
          <w:sz w:val="18"/>
          <w:szCs w:val="18"/>
        </w:rPr>
        <w:t>(</w:t>
      </w:r>
      <w:r>
        <w:rPr>
          <w:rFonts w:ascii="Consolas" w:hAnsi="Consolas" w:cs="Consolas"/>
          <w:color w:val="000000"/>
          <w:sz w:val="18"/>
          <w:szCs w:val="18"/>
        </w:rPr>
        <w:t>s</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4</w:t>
      </w:r>
      <w:r>
        <w:rPr>
          <w:rFonts w:ascii="Consolas" w:hAnsi="Consolas" w:cs="Consolas"/>
          <w:color w:val="666600"/>
          <w:sz w:val="18"/>
          <w:szCs w:val="18"/>
        </w:rPr>
        <w:t>,</w:t>
      </w:r>
      <w:r>
        <w:rPr>
          <w:rFonts w:ascii="Consolas" w:hAnsi="Consolas" w:cs="Consolas"/>
          <w:color w:val="000000"/>
          <w:sz w:val="18"/>
          <w:szCs w:val="18"/>
        </w:rPr>
        <w:t xml:space="preserve"> NULL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16</w:t>
      </w:r>
      <w:r>
        <w:rPr>
          <w:rFonts w:ascii="Consolas" w:hAnsi="Consolas" w:cs="Consolas"/>
          <w:color w:val="666600"/>
          <w:sz w:val="18"/>
          <w:szCs w:val="18"/>
        </w:rPr>
        <w:t>);</w:t>
      </w:r>
    </w:p>
    <w:p w14:paraId="53B7752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401597F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177450F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1683359"/>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15783041" w14:textId="68444F34" w:rsidR="003577F4" w:rsidRPr="003577F4" w:rsidRDefault="003577F4" w:rsidP="006A2A0A">
      <w:pPr>
        <w:pStyle w:val="Heading4"/>
        <w:rPr>
          <w:lang w:eastAsia="vi-VN"/>
        </w:rPr>
      </w:pPr>
      <w:r w:rsidRPr="003577F4">
        <w:rPr>
          <w:lang w:eastAsia="vi-VN"/>
        </w:rPr>
        <w:t xml:space="preserve">Thiết kế </w:t>
      </w:r>
      <w:r w:rsidR="006A2A0A" w:rsidRPr="003577F4">
        <w:rPr>
          <w:lang w:eastAsia="vi-VN"/>
        </w:rPr>
        <w:t xml:space="preserve">syncd và cơ chế xử lý thông báo </w:t>
      </w:r>
    </w:p>
    <w:p w14:paraId="3EDFF492" w14:textId="69F15625" w:rsidR="003577F4" w:rsidRPr="003577F4" w:rsidRDefault="006A2A0A" w:rsidP="006A2A0A">
      <w:pPr>
        <w:pStyle w:val="tritmnormal"/>
      </w:pPr>
      <w:r>
        <w:t>S</w:t>
      </w:r>
      <w:r w:rsidR="003577F4" w:rsidRPr="003577F4">
        <w:t>yncd là thành phần daemon chạy trong không gian người dùng (User Space), liên kết trực tiếp với Vendor SDK. Thiết kế của syncd cho hệ thống P4-enabled tập trung vào mô hình điều khiển sự kiện (Event-driven Architecture) với vòng lặp chính (Main Loop) xử lý hai chiều:</w:t>
      </w:r>
    </w:p>
    <w:p w14:paraId="30B65F67" w14:textId="77777777" w:rsidR="003577F4" w:rsidRPr="003577F4" w:rsidRDefault="003577F4" w:rsidP="006A2A0A">
      <w:pPr>
        <w:pStyle w:val="items"/>
      </w:pPr>
      <w:r w:rsidRPr="003577F4">
        <w:rPr>
          <w:b/>
          <w:bCs/>
        </w:rPr>
        <w:t>Chiều Xuống (Downstream - Redis to ASIC):</w:t>
      </w:r>
      <w:r w:rsidRPr="003577F4">
        <w:t xml:space="preserve"> syncd lắng nghe sự kiện từ ASIC_DB. Khi có thay đổi, nó giải mã và gọi API tương ứng của Vendor SDK (ví dụ: Tofino SDE). Để đảm bảo tính nhất quán (Consistency) đã đề cập ở mục 3.3, syncd thực hiện logic so sánh (Comparison Logic) để chỉ cập nhật những thuộc tính thực sự thay đổi.</w:t>
      </w:r>
    </w:p>
    <w:p w14:paraId="5F76CE81" w14:textId="77777777" w:rsidR="003577F4" w:rsidRPr="003577F4" w:rsidRDefault="003577F4" w:rsidP="006A2A0A">
      <w:pPr>
        <w:pStyle w:val="items"/>
      </w:pPr>
      <w:r w:rsidRPr="003577F4">
        <w:rPr>
          <w:b/>
          <w:bCs/>
        </w:rPr>
        <w:t>Chiều Lên (Upstream - ASIC to Redis):</w:t>
      </w:r>
      <w:r w:rsidRPr="003577F4">
        <w:t xml:space="preserve"> Đây là thiết kế quan trọng cho các sự kiện như Link Up/Down, FDB Learning, hoặc Packet-In từ P4. Vendor SDK sẽ kích hoạt một hàm Callback. syncd phải ngay lập tức mã hóa sự kiện này và đẩy vào kênh thông báo (Notification Channel) để Orchagent hoặc P4Orch tiêu thụ.</w:t>
      </w:r>
    </w:p>
    <w:p w14:paraId="6BDD0DC4" w14:textId="77777777" w:rsidR="003577F4" w:rsidRDefault="003577F4" w:rsidP="006A2A0A">
      <w:pPr>
        <w:pStyle w:val="tritmnormal"/>
      </w:pPr>
      <w:r w:rsidRPr="003577F4">
        <w:t>Để đảm bảo không bỏ lỡ sự kiện quan trọng (như BGP link flap), thiết kế sử dụng cơ chế hàng đợi ưu tiên trong NotificationHandler.cpp:</w:t>
      </w:r>
    </w:p>
    <w:p w14:paraId="0A079359" w14:textId="6BC01090" w:rsidR="007C220A" w:rsidRPr="003577F4" w:rsidRDefault="007C220A" w:rsidP="007C220A">
      <w:pPr>
        <w:pStyle w:val="Caption"/>
        <w:jc w:val="left"/>
      </w:pPr>
      <w:bookmarkStart w:id="59" w:name="_Toc225755429"/>
      <w:r>
        <w:t xml:space="preserve">Bảng </w:t>
      </w:r>
      <w:r>
        <w:fldChar w:fldCharType="begin"/>
      </w:r>
      <w:r>
        <w:instrText xml:space="preserve"> SEQ Bảng \* ARABIC </w:instrText>
      </w:r>
      <w:r>
        <w:fldChar w:fldCharType="separate"/>
      </w:r>
      <w:r w:rsidR="00F11866">
        <w:rPr>
          <w:noProof/>
        </w:rPr>
        <w:t>26</w:t>
      </w:r>
      <w:r>
        <w:fldChar w:fldCharType="end"/>
      </w:r>
      <w:r>
        <w:t>: Cơ chế hàng đợi ưu tiên</w:t>
      </w:r>
      <w:bookmarkEnd w:id="59"/>
    </w:p>
    <w:p w14:paraId="546CA42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Thiết kế xử lý Notification trong sonic-sairedis/syncd/NotificationHandler.cpp */</w:t>
      </w:r>
    </w:p>
    <w:p w14:paraId="66E2E69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NotificationHandler</w:t>
      </w:r>
      <w:r>
        <w:rPr>
          <w:rFonts w:ascii="Consolas" w:hAnsi="Consolas" w:cs="Consolas"/>
          <w:color w:val="666600"/>
          <w:sz w:val="18"/>
          <w:szCs w:val="18"/>
        </w:rPr>
        <w:t>::</w:t>
      </w:r>
      <w:r>
        <w:rPr>
          <w:rFonts w:ascii="Consolas" w:hAnsi="Consolas" w:cs="Consolas"/>
          <w:color w:val="000000"/>
          <w:sz w:val="18"/>
          <w:szCs w:val="18"/>
        </w:rPr>
        <w:t>onPortStateChange</w:t>
      </w:r>
      <w:r>
        <w:rPr>
          <w:rFonts w:ascii="Consolas" w:hAnsi="Consolas" w:cs="Consolas"/>
          <w:color w:val="666600"/>
          <w:sz w:val="18"/>
          <w:szCs w:val="18"/>
        </w:rPr>
        <w:t>(</w:t>
      </w:r>
    </w:p>
    <w:p w14:paraId="29B4974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count</w:t>
      </w:r>
      <w:r>
        <w:rPr>
          <w:rFonts w:ascii="Consolas" w:hAnsi="Consolas" w:cs="Consolas"/>
          <w:color w:val="666600"/>
          <w:sz w:val="18"/>
          <w:szCs w:val="18"/>
        </w:rPr>
        <w:t>,</w:t>
      </w:r>
      <w:r>
        <w:rPr>
          <w:rFonts w:ascii="Consolas" w:hAnsi="Consolas" w:cs="Consolas"/>
          <w:color w:val="000000"/>
          <w:sz w:val="18"/>
          <w:szCs w:val="18"/>
        </w:rPr>
        <w:t xml:space="preserve"> </w:t>
      </w:r>
    </w:p>
    <w:p w14:paraId="101B6A2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sai_port_oper_status_notification_t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data</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6C38C2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16E5241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Serialize sự kiện trạng thái cổng</w:t>
      </w:r>
    </w:p>
    <w:p w14:paraId="6FA6515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notification_data </w:t>
      </w:r>
      <w:r>
        <w:rPr>
          <w:rFonts w:ascii="Consolas" w:hAnsi="Consolas" w:cs="Consolas"/>
          <w:color w:val="666600"/>
          <w:sz w:val="18"/>
          <w:szCs w:val="18"/>
        </w:rPr>
        <w:t>=</w:t>
      </w:r>
      <w:r>
        <w:rPr>
          <w:rFonts w:ascii="Consolas" w:hAnsi="Consolas" w:cs="Consolas"/>
          <w:color w:val="000000"/>
          <w:sz w:val="18"/>
          <w:szCs w:val="18"/>
        </w:rPr>
        <w:t xml:space="preserve"> sai_serialize_port_oper_status_notification</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r>
        <w:rPr>
          <w:rFonts w:ascii="Consolas" w:hAnsi="Consolas" w:cs="Consolas"/>
          <w:color w:val="000000"/>
          <w:sz w:val="18"/>
          <w:szCs w:val="18"/>
        </w:rPr>
        <w:t xml:space="preserve"> data</w:t>
      </w:r>
      <w:r>
        <w:rPr>
          <w:rFonts w:ascii="Consolas" w:hAnsi="Consolas" w:cs="Consolas"/>
          <w:color w:val="666600"/>
          <w:sz w:val="18"/>
          <w:szCs w:val="18"/>
        </w:rPr>
        <w:t>);</w:t>
      </w:r>
    </w:p>
    <w:p w14:paraId="5A8C097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p>
    <w:p w14:paraId="495317C8"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Gửi vào kênh Redis Pub/Sub chuyên biệt: "SAI_VS_SWITCH_NOTIFICATION_CHANNEL"</w:t>
      </w:r>
    </w:p>
    <w:p w14:paraId="13C4246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Đảm bảo Orchagent nhận được tín hiệu ngắt ngay lập tức</w:t>
      </w:r>
    </w:p>
    <w:p w14:paraId="66B6627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m_redisClient</w:t>
      </w:r>
      <w:r>
        <w:rPr>
          <w:rFonts w:ascii="Consolas" w:hAnsi="Consolas" w:cs="Consolas"/>
          <w:color w:val="666600"/>
          <w:sz w:val="18"/>
          <w:szCs w:val="18"/>
        </w:rPr>
        <w:t>-&gt;</w:t>
      </w:r>
      <w:r>
        <w:rPr>
          <w:rFonts w:ascii="Consolas" w:hAnsi="Consolas" w:cs="Consolas"/>
          <w:color w:val="000000"/>
          <w:sz w:val="18"/>
          <w:szCs w:val="18"/>
        </w:rPr>
        <w:t>publish</w:t>
      </w:r>
      <w:r>
        <w:rPr>
          <w:rFonts w:ascii="Consolas" w:hAnsi="Consolas" w:cs="Consolas"/>
          <w:color w:val="666600"/>
          <w:sz w:val="18"/>
          <w:szCs w:val="18"/>
        </w:rPr>
        <w:t>(</w:t>
      </w:r>
      <w:r>
        <w:rPr>
          <w:rFonts w:ascii="Consolas" w:hAnsi="Consolas" w:cs="Consolas"/>
          <w:color w:val="008800"/>
          <w:sz w:val="18"/>
          <w:szCs w:val="18"/>
        </w:rPr>
        <w:t>"SAI_VS_SWITCH_NOTIFICATION_CHANNEL"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"port_state_change"</w:t>
      </w:r>
      <w:r>
        <w:rPr>
          <w:rFonts w:ascii="Consolas" w:hAnsi="Consolas" w:cs="Consolas"/>
          <w:color w:val="666600"/>
          <w:sz w:val="18"/>
          <w:szCs w:val="18"/>
        </w:rPr>
        <w:t>,</w:t>
      </w:r>
      <w:r>
        <w:rPr>
          <w:rFonts w:ascii="Consolas" w:hAnsi="Consolas" w:cs="Consolas"/>
          <w:color w:val="000000"/>
          <w:sz w:val="18"/>
          <w:szCs w:val="18"/>
        </w:rPr>
        <w:t xml:space="preserve"> notification_data</w:t>
      </w:r>
      <w:r>
        <w:rPr>
          <w:rFonts w:ascii="Consolas" w:hAnsi="Consolas" w:cs="Consolas"/>
          <w:color w:val="666600"/>
          <w:sz w:val="18"/>
          <w:szCs w:val="18"/>
        </w:rPr>
        <w:t>);</w:t>
      </w:r>
    </w:p>
    <w:p w14:paraId="7DEBFBD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61286E8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32087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67AE5BB3" w14:textId="77777777" w:rsidR="003577F4" w:rsidRPr="003577F4" w:rsidRDefault="003577F4" w:rsidP="006A2A0A">
      <w:pPr>
        <w:pStyle w:val="tritmnormal"/>
      </w:pPr>
      <w:r w:rsidRPr="003577F4">
        <w:lastRenderedPageBreak/>
        <w:t>Tổng thể, thiết kế của sairedis và syncd trong giai đoạn này chuyển dịch từ mô hình "ánh xạ thụ động" sang mô hình "xử lý luồng tích cực", hỗ trợ đầy đủ các yêu cầu về Batching và Transaction đã được xác định là tối ưu cho việc vận hành đồng thời SONiC và P4.</w:t>
      </w:r>
    </w:p>
    <w:p w14:paraId="2AD6C71B" w14:textId="77777777" w:rsidR="003577F4" w:rsidRPr="003577F4" w:rsidRDefault="003577F4" w:rsidP="003577F4">
      <w:pPr>
        <w:rPr>
          <w:lang w:eastAsia="vi-VN"/>
        </w:rPr>
      </w:pPr>
    </w:p>
    <w:p w14:paraId="14A29F91" w14:textId="441FB71E" w:rsidR="00380BBA" w:rsidRPr="00380BBA" w:rsidRDefault="001E3ADC" w:rsidP="00380BBA">
      <w:pPr>
        <w:pStyle w:val="Heading3"/>
        <w:rPr>
          <w:lang w:eastAsia="vi-VN"/>
        </w:rPr>
      </w:pPr>
      <w:bookmarkStart w:id="60" w:name="_Toc225755676"/>
      <w:r>
        <w:rPr>
          <w:lang w:eastAsia="vi-VN"/>
        </w:rPr>
        <w:t>O</w:t>
      </w:r>
      <w:r w:rsidR="009323AB" w:rsidRPr="009323AB">
        <w:rPr>
          <w:lang w:eastAsia="vi-VN"/>
        </w:rPr>
        <w:t>rchagent và các orch (Route/Neighbor/Port/Acl/QoS/Nhg)</w:t>
      </w:r>
      <w:bookmarkEnd w:id="60"/>
    </w:p>
    <w:p w14:paraId="3DD03533" w14:textId="77777777" w:rsidR="00380BBA" w:rsidRPr="00380BBA" w:rsidRDefault="00380BBA" w:rsidP="006A2A0A">
      <w:pPr>
        <w:pStyle w:val="tritmnormal"/>
      </w:pPr>
      <w:r w:rsidRPr="00380BBA">
        <w:t>Trong kiến trúc tổng thể của hệ thống quản lý giao diện chuyển mạch, orchagent (Orchestration Agent) đóng vai trò là "trung tâm điều phối thông minh". Đây là thành phần chịu trách nhiệm tiếp nhận ý định cấu hình (Intent) từ cơ sở dữ liệu ứng dụng (APPL_DB), giải quyết các mối quan hệ phụ thuộc phức tạp giữa các đối tượng mạng, và chuyển đổi chúng thành các chỉ thị SAI cụ thể để ghi xuống ASIC_DB. Để hiện thực hóa phương án tối ưu hóa đã lựa chọn ở Chương 3 (kết hợp SAI thuần và P4 mở rộng), thiết kế của orchagent được chia thành hai nhóm phân hệ song song: nhóm Orchestrator tiêu chuẩn (Standard Orchs) và nhóm P4 Orchestrator (P4Orch).</w:t>
      </w:r>
    </w:p>
    <w:p w14:paraId="7795AFDA" w14:textId="72384EA0" w:rsidR="00380BBA" w:rsidRPr="00380BBA" w:rsidRDefault="00380BBA" w:rsidP="006A2A0A">
      <w:pPr>
        <w:pStyle w:val="Heading4"/>
        <w:rPr>
          <w:lang w:eastAsia="vi-VN"/>
        </w:rPr>
      </w:pPr>
      <w:r w:rsidRPr="00380BBA">
        <w:rPr>
          <w:lang w:eastAsia="vi-VN"/>
        </w:rPr>
        <w:t xml:space="preserve">Kiến </w:t>
      </w:r>
      <w:r w:rsidR="006A2A0A" w:rsidRPr="00380BBA">
        <w:rPr>
          <w:lang w:eastAsia="vi-VN"/>
        </w:rPr>
        <w:t xml:space="preserve">trúc lớp cơ sở và cơ chế vòng lặp sự kiện </w:t>
      </w:r>
    </w:p>
    <w:p w14:paraId="44884597" w14:textId="77777777" w:rsidR="00380BBA" w:rsidRPr="00380BBA" w:rsidRDefault="00380BBA" w:rsidP="006A2A0A">
      <w:pPr>
        <w:pStyle w:val="tritmnormal"/>
      </w:pPr>
      <w:r w:rsidRPr="00380BBA">
        <w:t>Tất cả các tác nhân điều phối đều kế thừa từ lớp cơ sở Orch. Thiết kế này sử dụng mô hình "Producer-Consumer" hiệu năng cao. Mỗi Orch đăng ký theo dõi một hoặc nhiều bảng trong Redis (ví dụ: RouteOrch theo dõi ROUTE_TABLE).</w:t>
      </w:r>
    </w:p>
    <w:p w14:paraId="3AE29463" w14:textId="77777777" w:rsidR="00380BBA" w:rsidRPr="00380BBA" w:rsidRDefault="00380BBA" w:rsidP="006A2A0A">
      <w:pPr>
        <w:pStyle w:val="tritmnormal"/>
      </w:pPr>
      <w:r w:rsidRPr="00380BBA">
        <w:t>Trong vòng lặp chính (doTask), hệ thống thực hiện cơ chế xử lý theo lô (Batch Processing) để tối ưu hóa hiệu năng giao dịch:</w:t>
      </w:r>
    </w:p>
    <w:p w14:paraId="21636E56" w14:textId="77777777" w:rsidR="00380BBA" w:rsidRPr="00380BBA" w:rsidRDefault="00380BBA" w:rsidP="006A2A0A">
      <w:pPr>
        <w:pStyle w:val="items"/>
      </w:pPr>
      <w:r w:rsidRPr="00380BBA">
        <w:rPr>
          <w:b/>
          <w:bCs/>
        </w:rPr>
        <w:t>Fetch:</w:t>
      </w:r>
      <w:r w:rsidRPr="00380BBA">
        <w:t xml:space="preserve"> Lấy tối đa số lượng sự kiện từ hàng đợi Redis (ConsumerTable).</w:t>
      </w:r>
    </w:p>
    <w:p w14:paraId="7E8CA0F2" w14:textId="77777777" w:rsidR="00380BBA" w:rsidRPr="00380BBA" w:rsidRDefault="00380BBA" w:rsidP="006A2A0A">
      <w:pPr>
        <w:pStyle w:val="items"/>
      </w:pPr>
      <w:r w:rsidRPr="00380BBA">
        <w:rPr>
          <w:b/>
          <w:bCs/>
        </w:rPr>
        <w:t>Parse &amp; Validate:</w:t>
      </w:r>
      <w:r w:rsidRPr="00380BBA">
        <w:t xml:space="preserve"> Phân tích cú pháp và kiểm tra tính hợp lệ của dữ liệu.</w:t>
      </w:r>
    </w:p>
    <w:p w14:paraId="74075D98" w14:textId="77777777" w:rsidR="00380BBA" w:rsidRPr="00380BBA" w:rsidRDefault="00380BBA" w:rsidP="006A2A0A">
      <w:pPr>
        <w:pStyle w:val="items"/>
      </w:pPr>
      <w:r w:rsidRPr="00380BBA">
        <w:rPr>
          <w:b/>
          <w:bCs/>
        </w:rPr>
        <w:t>Dependency Check:</w:t>
      </w:r>
      <w:r w:rsidRPr="00380BBA">
        <w:t xml:space="preserve"> Kiểm tra xem các đối tượng phụ thuộc (như Interface cho Route, Port cho Interface) đã sẵn sàng chưa. Nếu chưa, đưa vào hàng đợi chờ (m_toSync).</w:t>
      </w:r>
    </w:p>
    <w:p w14:paraId="599E8FD2" w14:textId="77777777" w:rsidR="00380BBA" w:rsidRDefault="00380BBA" w:rsidP="006A2A0A">
      <w:pPr>
        <w:pStyle w:val="items"/>
      </w:pPr>
      <w:r w:rsidRPr="00380BBA">
        <w:rPr>
          <w:b/>
          <w:bCs/>
        </w:rPr>
        <w:t>Execute:</w:t>
      </w:r>
      <w:r w:rsidRPr="00380BBA">
        <w:t xml:space="preserve"> Gọi SAI API thông qua sairedis.</w:t>
      </w:r>
    </w:p>
    <w:p w14:paraId="6E6AFE44" w14:textId="6FEF4410" w:rsidR="007C220A" w:rsidRPr="00380BBA" w:rsidRDefault="007C220A" w:rsidP="007C220A">
      <w:pPr>
        <w:pStyle w:val="Caption"/>
        <w:jc w:val="left"/>
      </w:pPr>
      <w:bookmarkStart w:id="61" w:name="_Toc225755430"/>
      <w:r>
        <w:t xml:space="preserve">Bảng </w:t>
      </w:r>
      <w:r>
        <w:fldChar w:fldCharType="begin"/>
      </w:r>
      <w:r>
        <w:instrText xml:space="preserve"> SEQ Bảng \* ARABIC </w:instrText>
      </w:r>
      <w:r>
        <w:fldChar w:fldCharType="separate"/>
      </w:r>
      <w:r w:rsidR="00F11866">
        <w:rPr>
          <w:noProof/>
        </w:rPr>
        <w:t>27</w:t>
      </w:r>
      <w:r>
        <w:fldChar w:fldCharType="end"/>
      </w:r>
      <w:r>
        <w:t>: Lớp cơ sở orch.h</w:t>
      </w:r>
      <w:bookmarkEnd w:id="61"/>
    </w:p>
    <w:p w14:paraId="74CBE1C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thiết kế lớp cơ sở Orch trong sonic-swss/orchagent/orch.h */</w:t>
      </w:r>
    </w:p>
    <w:p w14:paraId="4CA2B8A9"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class</w:t>
      </w:r>
      <w:r>
        <w:rPr>
          <w:rFonts w:ascii="Consolas" w:hAnsi="Consolas" w:cs="Consolas"/>
          <w:color w:val="000000"/>
          <w:sz w:val="18"/>
          <w:szCs w:val="18"/>
        </w:rPr>
        <w:t xml:space="preserve"> </w:t>
      </w:r>
      <w:r>
        <w:rPr>
          <w:rFonts w:ascii="Consolas" w:hAnsi="Consolas" w:cs="Consolas"/>
          <w:color w:val="660066"/>
          <w:sz w:val="18"/>
          <w:szCs w:val="18"/>
        </w:rPr>
        <w:t>Orch</w:t>
      </w:r>
      <w:r>
        <w:rPr>
          <w:rFonts w:ascii="Consolas" w:hAnsi="Consolas" w:cs="Consolas"/>
          <w:color w:val="000000"/>
          <w:sz w:val="18"/>
          <w:szCs w:val="18"/>
        </w:rPr>
        <w:t xml:space="preserve"> </w:t>
      </w:r>
      <w:r>
        <w:rPr>
          <w:rFonts w:ascii="Consolas" w:hAnsi="Consolas" w:cs="Consolas"/>
          <w:color w:val="666600"/>
          <w:sz w:val="18"/>
          <w:szCs w:val="18"/>
        </w:rPr>
        <w:t>{</w:t>
      </w:r>
    </w:p>
    <w:p w14:paraId="19930BF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public</w:t>
      </w:r>
      <w:r>
        <w:rPr>
          <w:rFonts w:ascii="Consolas" w:hAnsi="Consolas" w:cs="Consolas"/>
          <w:color w:val="666600"/>
          <w:sz w:val="18"/>
          <w:szCs w:val="18"/>
        </w:rPr>
        <w:t>:</w:t>
      </w:r>
    </w:p>
    <w:p w14:paraId="393F54D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Orch</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db</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string</w:t>
      </w:r>
      <w:r>
        <w:rPr>
          <w:rFonts w:ascii="Consolas" w:hAnsi="Consolas" w:cs="Consolas"/>
          <w:color w:val="000000"/>
          <w:sz w:val="18"/>
          <w:szCs w:val="18"/>
        </w:rPr>
        <w:t xml:space="preserve"> tableName</w:t>
      </w:r>
      <w:r>
        <w:rPr>
          <w:rFonts w:ascii="Consolas" w:hAnsi="Consolas" w:cs="Consolas"/>
          <w:color w:val="666600"/>
          <w:sz w:val="18"/>
          <w:szCs w:val="18"/>
        </w:rPr>
        <w:t>);</w:t>
      </w:r>
    </w:p>
    <w:p w14:paraId="4DA62F2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virtual</w:t>
      </w:r>
      <w:r>
        <w:rPr>
          <w:rFonts w:ascii="Consolas" w:hAnsi="Consolas" w:cs="Consolas"/>
          <w:color w:val="000000"/>
          <w:sz w:val="18"/>
          <w:szCs w:val="18"/>
        </w:rPr>
        <w:t xml:space="preserve"> </w:t>
      </w:r>
      <w:r>
        <w:rPr>
          <w:rFonts w:ascii="Consolas" w:hAnsi="Consolas" w:cs="Consolas"/>
          <w:color w:val="000088"/>
          <w:sz w:val="18"/>
          <w:szCs w:val="18"/>
        </w:rPr>
        <w:t>void</w:t>
      </w:r>
      <w:r>
        <w:rPr>
          <w:rFonts w:ascii="Consolas" w:hAnsi="Consolas" w:cs="Consolas"/>
          <w:color w:val="000000"/>
          <w:sz w:val="18"/>
          <w:szCs w:val="18"/>
        </w:rPr>
        <w:t xml:space="preserve"> doTask</w:t>
      </w:r>
      <w:r>
        <w:rPr>
          <w:rFonts w:ascii="Consolas" w:hAnsi="Consolas" w:cs="Consolas"/>
          <w:color w:val="666600"/>
          <w:sz w:val="18"/>
          <w:szCs w:val="18"/>
        </w:rPr>
        <w:t>(</w:t>
      </w:r>
      <w:r>
        <w:rPr>
          <w:rFonts w:ascii="Consolas" w:hAnsi="Consolas" w:cs="Consolas"/>
          <w:color w:val="660066"/>
          <w:sz w:val="18"/>
          <w:szCs w:val="18"/>
        </w:rPr>
        <w:t>Consumer</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consumer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Hàm xử lý chính</w:t>
      </w:r>
    </w:p>
    <w:p w14:paraId="7B6B680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62826FE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7. </w:t>
      </w:r>
      <w:r>
        <w:rPr>
          <w:rFonts w:ascii="Consolas" w:hAnsi="Consolas" w:cs="Consolas"/>
          <w:color w:val="000088"/>
          <w:sz w:val="18"/>
          <w:szCs w:val="18"/>
        </w:rPr>
        <w:t>protected</w:t>
      </w:r>
      <w:r>
        <w:rPr>
          <w:rFonts w:ascii="Consolas" w:hAnsi="Consolas" w:cs="Consolas"/>
          <w:color w:val="666600"/>
          <w:sz w:val="18"/>
          <w:szCs w:val="18"/>
        </w:rPr>
        <w:t>:</w:t>
      </w:r>
    </w:p>
    <w:p w14:paraId="410B633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Cấu trúc quản lý dependency</w:t>
      </w:r>
    </w:p>
    <w:p w14:paraId="6CE9B8E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bool</w:t>
      </w:r>
      <w:r>
        <w:rPr>
          <w:rFonts w:ascii="Consolas" w:hAnsi="Consolas" w:cs="Consolas"/>
          <w:color w:val="000000"/>
          <w:sz w:val="18"/>
          <w:szCs w:val="18"/>
        </w:rPr>
        <w:t xml:space="preserve"> isObjectReady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key</w:t>
      </w:r>
      <w:r>
        <w:rPr>
          <w:rFonts w:ascii="Consolas" w:hAnsi="Consolas" w:cs="Consolas"/>
          <w:color w:val="666600"/>
          <w:sz w:val="18"/>
          <w:szCs w:val="18"/>
        </w:rPr>
        <w:t>);</w:t>
      </w:r>
    </w:p>
    <w:p w14:paraId="5D66544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set</w:t>
      </w:r>
      <w:r>
        <w:rPr>
          <w:rFonts w:ascii="Consolas" w:hAnsi="Consolas" w:cs="Consolas"/>
          <w:color w:val="008800"/>
          <w:sz w:val="18"/>
          <w:szCs w:val="18"/>
        </w:rPr>
        <w:t>&lt;string&gt;</w:t>
      </w:r>
      <w:r>
        <w:rPr>
          <w:rFonts w:ascii="Consolas" w:hAnsi="Consolas" w:cs="Consolas"/>
          <w:color w:val="000000"/>
          <w:sz w:val="18"/>
          <w:szCs w:val="18"/>
        </w:rPr>
        <w:t xml:space="preserve"> m_pendingTasks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Hàng đợi chờ phụ thuộc</w:t>
      </w:r>
    </w:p>
    <w:p w14:paraId="39BCC93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1A811D0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19087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28F02253" w14:textId="2E95D030" w:rsidR="00380BBA" w:rsidRPr="00380BBA" w:rsidRDefault="00380BBA" w:rsidP="006A2A0A">
      <w:pPr>
        <w:pStyle w:val="Heading4"/>
        <w:rPr>
          <w:lang w:eastAsia="vi-VN"/>
        </w:rPr>
      </w:pPr>
      <w:r w:rsidRPr="00380BBA">
        <w:rPr>
          <w:lang w:eastAsia="vi-VN"/>
        </w:rPr>
        <w:lastRenderedPageBreak/>
        <w:t xml:space="preserve">Thiết kế chi tiết nhóm Orchestrator tiêu chuẩn </w:t>
      </w:r>
    </w:p>
    <w:p w14:paraId="1F61A2A5" w14:textId="77777777" w:rsidR="00380BBA" w:rsidRPr="00380BBA" w:rsidRDefault="00380BBA" w:rsidP="006A2A0A">
      <w:pPr>
        <w:pStyle w:val="tritmnormal"/>
      </w:pPr>
      <w:r w:rsidRPr="00380BBA">
        <w:t>Nhóm này quản lý các tính năng mạng truyền thống, đảm bảo tính ổn định nền tảng cho switch.</w:t>
      </w:r>
    </w:p>
    <w:p w14:paraId="7FA95B45" w14:textId="77777777" w:rsidR="00380BBA" w:rsidRPr="00380BBA" w:rsidRDefault="00380BBA" w:rsidP="006A2A0A">
      <w:pPr>
        <w:pStyle w:val="items"/>
      </w:pPr>
      <w:r w:rsidRPr="00380BBA">
        <w:t>RouteOrch (Quản lý định tuyến L3):</w:t>
      </w:r>
    </w:p>
    <w:p w14:paraId="1F1F6346" w14:textId="77777777" w:rsidR="00380BBA" w:rsidRPr="00380BBA" w:rsidRDefault="00380BBA" w:rsidP="006A2A0A">
      <w:pPr>
        <w:pStyle w:val="tritmnormal"/>
      </w:pPr>
      <w:r w:rsidRPr="00380BBA">
        <w:t>Để đáp ứng yêu cầu "tối ưu hóa hiệu năng" cho bảng forwarding lớn, RouteOrch được thiết kế lại để ưu tiên sử dụng sai_bulk_create_route_entry. Thay vì xử lý từng route riêng lẻ, nó gom các thay đổi từ APPL_DB thành các vector và đẩy xuống ASIC trong một transaction duy nhất. Thiết kế cũng tích hợp chặt chẽ với NextHopGroupOrch để hỗ trợ ECMP (Equal-Cost Multi-Path) động.</w:t>
      </w:r>
    </w:p>
    <w:p w14:paraId="12303BFD" w14:textId="77777777" w:rsidR="00380BBA" w:rsidRPr="00380BBA" w:rsidRDefault="00380BBA" w:rsidP="006A2A0A">
      <w:pPr>
        <w:pStyle w:val="items"/>
      </w:pPr>
      <w:r w:rsidRPr="00380BBA">
        <w:t>PortsOrch (Quản lý cổng vật lý):</w:t>
      </w:r>
    </w:p>
    <w:p w14:paraId="5F7A1E4B" w14:textId="77777777" w:rsidR="00380BBA" w:rsidRPr="00380BBA" w:rsidRDefault="00380BBA" w:rsidP="006A2A0A">
      <w:pPr>
        <w:pStyle w:val="tritmnormal"/>
      </w:pPr>
      <w:r w:rsidRPr="00380BBA">
        <w:t>Đây là Orch nền tảng nhất. Thiết kế của PortsOrch bao gồm việc khởi tạo cổng, thiết lập tốc độ (Speed), FEC, và MTU. Đặc biệt, nó phải xử lý sự kiện bất đồng bộ từ phần cứng (Link Up/Down) và cập nhật ngược lại STATE_DB để các Orch khác (như Route/Neighbor) phản ứng kịp thời (ví dụ: rút route khi port down).</w:t>
      </w:r>
    </w:p>
    <w:p w14:paraId="6AE904BA" w14:textId="77777777" w:rsidR="00380BBA" w:rsidRPr="00380BBA" w:rsidRDefault="00380BBA" w:rsidP="006A2A0A">
      <w:pPr>
        <w:pStyle w:val="items"/>
      </w:pPr>
      <w:r w:rsidRPr="00380BBA">
        <w:t>NeighborOrch (Quản lý ARP/NDP):</w:t>
      </w:r>
    </w:p>
    <w:p w14:paraId="0867397A" w14:textId="77777777" w:rsidR="00380BBA" w:rsidRDefault="00380BBA" w:rsidP="006A2A0A">
      <w:pPr>
        <w:pStyle w:val="tritmnormal"/>
      </w:pPr>
      <w:r w:rsidRPr="00380BBA">
        <w:t>Thiết kế xử lý các entry từ bảng NEIGH_TABLE. Điểm quan trọng là logic xử lý sự kiện FDB_EVENT. Khi một địa chỉ MAC di chuyển sang cổng khác, NeighborOrch phải cập nhật lại thuộc tính SAI_NEIGHBOR_ENTRY_ATTR_DST_MAC_ADDRESS mà không làm gián đoạn lưu lượng (Hitless Update).</w:t>
      </w:r>
    </w:p>
    <w:p w14:paraId="5ECA2218" w14:textId="4E6A0D0E" w:rsidR="007C220A" w:rsidRPr="00380BBA" w:rsidRDefault="00E21367" w:rsidP="00E21367">
      <w:pPr>
        <w:pStyle w:val="Caption"/>
        <w:jc w:val="left"/>
      </w:pPr>
      <w:bookmarkStart w:id="62" w:name="_Toc225755431"/>
      <w:r>
        <w:t xml:space="preserve">Bảng </w:t>
      </w:r>
      <w:r>
        <w:fldChar w:fldCharType="begin"/>
      </w:r>
      <w:r>
        <w:instrText xml:space="preserve"> SEQ Bảng \* ARABIC </w:instrText>
      </w:r>
      <w:r>
        <w:fldChar w:fldCharType="separate"/>
      </w:r>
      <w:r w:rsidR="00F11866">
        <w:rPr>
          <w:noProof/>
        </w:rPr>
        <w:t>28</w:t>
      </w:r>
      <w:r>
        <w:fldChar w:fldCharType="end"/>
      </w:r>
      <w:r>
        <w:t>: Xử lý route trong routeorch.cpp</w:t>
      </w:r>
      <w:bookmarkEnd w:id="62"/>
    </w:p>
    <w:p w14:paraId="4B76E7F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logic xử lý Route trong sonic-swss/orchagent/routeorch.cpp */</w:t>
      </w:r>
    </w:p>
    <w:p w14:paraId="2BAEEFC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RouteOrch</w:t>
      </w:r>
      <w:r>
        <w:rPr>
          <w:rFonts w:ascii="Consolas" w:hAnsi="Consolas" w:cs="Consolas"/>
          <w:color w:val="666600"/>
          <w:sz w:val="18"/>
          <w:szCs w:val="18"/>
        </w:rPr>
        <w:t>::</w:t>
      </w:r>
      <w:r>
        <w:rPr>
          <w:rFonts w:ascii="Consolas" w:hAnsi="Consolas" w:cs="Consolas"/>
          <w:color w:val="000000"/>
          <w:sz w:val="18"/>
          <w:szCs w:val="18"/>
        </w:rPr>
        <w:t>doTask</w:t>
      </w:r>
      <w:r>
        <w:rPr>
          <w:rFonts w:ascii="Consolas" w:hAnsi="Consolas" w:cs="Consolas"/>
          <w:color w:val="666600"/>
          <w:sz w:val="18"/>
          <w:szCs w:val="18"/>
        </w:rPr>
        <w:t>(</w:t>
      </w:r>
      <w:r>
        <w:rPr>
          <w:rFonts w:ascii="Consolas" w:hAnsi="Consolas" w:cs="Consolas"/>
          <w:color w:val="660066"/>
          <w:sz w:val="18"/>
          <w:szCs w:val="18"/>
        </w:rPr>
        <w:t>Consumer</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consumer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131DD2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 Logic gom nhóm (Batching) ...</w:t>
      </w:r>
    </w:p>
    <w:p w14:paraId="20FE8AB9"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route </w:t>
      </w:r>
      <w:r>
        <w:rPr>
          <w:rFonts w:ascii="Consolas" w:hAnsi="Consolas" w:cs="Consolas"/>
          <w:color w:val="666600"/>
          <w:sz w:val="18"/>
          <w:szCs w:val="18"/>
        </w:rPr>
        <w:t>:</w:t>
      </w:r>
      <w:r>
        <w:rPr>
          <w:rFonts w:ascii="Consolas" w:hAnsi="Consolas" w:cs="Consolas"/>
          <w:color w:val="000000"/>
          <w:sz w:val="18"/>
          <w:szCs w:val="18"/>
        </w:rPr>
        <w:t xml:space="preserve"> routes_to_add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01C956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Kiểm tra NextHopGroup đã tồn tại chưa</w:t>
      </w:r>
    </w:p>
    <w:p w14:paraId="439D559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g_nhgOrch</w:t>
      </w:r>
      <w:r>
        <w:rPr>
          <w:rFonts w:ascii="Consolas" w:hAnsi="Consolas" w:cs="Consolas"/>
          <w:color w:val="666600"/>
          <w:sz w:val="18"/>
          <w:szCs w:val="18"/>
        </w:rPr>
        <w:t>-&gt;</w:t>
      </w:r>
      <w:r>
        <w:rPr>
          <w:rFonts w:ascii="Consolas" w:hAnsi="Consolas" w:cs="Consolas"/>
          <w:color w:val="000000"/>
          <w:sz w:val="18"/>
          <w:szCs w:val="18"/>
        </w:rPr>
        <w:t>isNhgReady</w:t>
      </w:r>
      <w:r>
        <w:rPr>
          <w:rFonts w:ascii="Consolas" w:hAnsi="Consolas" w:cs="Consolas"/>
          <w:color w:val="666600"/>
          <w:sz w:val="18"/>
          <w:szCs w:val="18"/>
        </w:rPr>
        <w:t>(</w:t>
      </w:r>
      <w:r>
        <w:rPr>
          <w:rFonts w:ascii="Consolas" w:hAnsi="Consolas" w:cs="Consolas"/>
          <w:color w:val="000000"/>
          <w:sz w:val="18"/>
          <w:szCs w:val="18"/>
        </w:rPr>
        <w:t>route</w:t>
      </w:r>
      <w:r>
        <w:rPr>
          <w:rFonts w:ascii="Consolas" w:hAnsi="Consolas" w:cs="Consolas"/>
          <w:color w:val="666600"/>
          <w:sz w:val="18"/>
          <w:szCs w:val="18"/>
        </w:rPr>
        <w:t>.</w:t>
      </w:r>
      <w:r>
        <w:rPr>
          <w:rFonts w:ascii="Consolas" w:hAnsi="Consolas" w:cs="Consolas"/>
          <w:color w:val="000000"/>
          <w:sz w:val="18"/>
          <w:szCs w:val="18"/>
        </w:rPr>
        <w:t>nhg_id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5EA017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m_pendingRoutes</w:t>
      </w:r>
      <w:r>
        <w:rPr>
          <w:rFonts w:ascii="Consolas" w:hAnsi="Consolas" w:cs="Consolas"/>
          <w:color w:val="666600"/>
          <w:sz w:val="18"/>
          <w:szCs w:val="18"/>
        </w:rPr>
        <w:t>.</w:t>
      </w:r>
      <w:r>
        <w:rPr>
          <w:rFonts w:ascii="Consolas" w:hAnsi="Consolas" w:cs="Consolas"/>
          <w:color w:val="000000"/>
          <w:sz w:val="18"/>
          <w:szCs w:val="18"/>
        </w:rPr>
        <w:t>insert</w:t>
      </w:r>
      <w:r>
        <w:rPr>
          <w:rFonts w:ascii="Consolas" w:hAnsi="Consolas" w:cs="Consolas"/>
          <w:color w:val="666600"/>
          <w:sz w:val="18"/>
          <w:szCs w:val="18"/>
        </w:rPr>
        <w:t>(</w:t>
      </w:r>
      <w:r>
        <w:rPr>
          <w:rFonts w:ascii="Consolas" w:hAnsi="Consolas" w:cs="Consolas"/>
          <w:color w:val="000000"/>
          <w:sz w:val="18"/>
          <w:szCs w:val="18"/>
        </w:rPr>
        <w:t>route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Defer</w:t>
      </w:r>
    </w:p>
    <w:p w14:paraId="7D45EF4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continue</w:t>
      </w:r>
      <w:r>
        <w:rPr>
          <w:rFonts w:ascii="Consolas" w:hAnsi="Consolas" w:cs="Consolas"/>
          <w:color w:val="666600"/>
          <w:sz w:val="18"/>
          <w:szCs w:val="18"/>
        </w:rPr>
        <w:t>;</w:t>
      </w:r>
    </w:p>
    <w:p w14:paraId="7EF8EBC6"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2E7A16A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Chuẩn bị attributes cho Bulk Create</w:t>
      </w:r>
    </w:p>
    <w:p w14:paraId="1CC4952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0066"/>
          <w:sz w:val="18"/>
          <w:szCs w:val="18"/>
        </w:rPr>
        <w:t>sai_route_entry_t</w:t>
      </w:r>
      <w:r>
        <w:rPr>
          <w:rFonts w:ascii="Consolas" w:hAnsi="Consolas" w:cs="Consolas"/>
          <w:color w:val="000000"/>
          <w:sz w:val="18"/>
          <w:szCs w:val="18"/>
        </w:rPr>
        <w:t xml:space="preserve"> entry</w:t>
      </w:r>
      <w:r>
        <w:rPr>
          <w:rFonts w:ascii="Consolas" w:hAnsi="Consolas" w:cs="Consolas"/>
          <w:color w:val="666600"/>
          <w:sz w:val="18"/>
          <w:szCs w:val="18"/>
        </w:rPr>
        <w:t>;</w:t>
      </w:r>
    </w:p>
    <w:p w14:paraId="3C9BF79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 map attributes ...</w:t>
      </w:r>
    </w:p>
    <w:p w14:paraId="4676AC6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51BFF27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Gọi Bulk API</w:t>
      </w:r>
    </w:p>
    <w:p w14:paraId="4BC6527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sai_route_api</w:t>
      </w:r>
      <w:r>
        <w:rPr>
          <w:rFonts w:ascii="Consolas" w:hAnsi="Consolas" w:cs="Consolas"/>
          <w:color w:val="666600"/>
          <w:sz w:val="18"/>
          <w:szCs w:val="18"/>
        </w:rPr>
        <w:t>-&gt;</w:t>
      </w:r>
      <w:r>
        <w:rPr>
          <w:rFonts w:ascii="Consolas" w:hAnsi="Consolas" w:cs="Consolas"/>
          <w:color w:val="000000"/>
          <w:sz w:val="18"/>
          <w:szCs w:val="18"/>
        </w:rPr>
        <w:t>create_route_entries</w:t>
      </w:r>
      <w:r>
        <w:rPr>
          <w:rFonts w:ascii="Consolas" w:hAnsi="Consolas" w:cs="Consolas"/>
          <w:color w:val="666600"/>
          <w:sz w:val="18"/>
          <w:szCs w:val="18"/>
        </w:rPr>
        <w:t>(...);</w:t>
      </w:r>
    </w:p>
    <w:p w14:paraId="1255994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78E55B8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406615"/>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00046338" w14:textId="003B808E" w:rsidR="00380BBA" w:rsidRPr="00380BBA" w:rsidRDefault="00380BBA" w:rsidP="006A2A0A">
      <w:pPr>
        <w:pStyle w:val="Heading4"/>
        <w:rPr>
          <w:lang w:eastAsia="vi-VN"/>
        </w:rPr>
      </w:pPr>
      <w:r w:rsidRPr="00380BBA">
        <w:rPr>
          <w:lang w:eastAsia="vi-VN"/>
        </w:rPr>
        <w:t xml:space="preserve">Thiết kế P4Orch </w:t>
      </w:r>
    </w:p>
    <w:p w14:paraId="435F0A2D" w14:textId="77777777" w:rsidR="00380BBA" w:rsidRPr="00380BBA" w:rsidRDefault="00380BBA" w:rsidP="006A2A0A">
      <w:pPr>
        <w:pStyle w:val="tritmnormal"/>
      </w:pPr>
      <w:r w:rsidRPr="00380BBA">
        <w:t>Đây là thành phần mới cốt lõi của phương án PINS. P4Orch không kế thừa trực tiếp logic xử lý của các Orch truyền thống mà hoạt động như một "Super-Orchestrator" quản lý các P4Managers.</w:t>
      </w:r>
    </w:p>
    <w:p w14:paraId="301627FB" w14:textId="77777777" w:rsidR="00380BBA" w:rsidRPr="00380BBA" w:rsidRDefault="00380BBA" w:rsidP="006A2A0A">
      <w:pPr>
        <w:pStyle w:val="items"/>
      </w:pPr>
      <w:r w:rsidRPr="00380BBA">
        <w:rPr>
          <w:b/>
          <w:bCs/>
        </w:rPr>
        <w:t>Kiến trúc Manager:</w:t>
      </w:r>
      <w:r w:rsidRPr="00380BBA">
        <w:t xml:space="preserve"> P4Orch chứa một tập hợp các Manager chuyên biệt: P4RouteManager, P4AclManager, P4OidMapper. Mỗi Manager chịu trách nhiệm cho một bảng P4 cụ thể.</w:t>
      </w:r>
    </w:p>
    <w:p w14:paraId="5D08A265" w14:textId="77777777" w:rsidR="00380BBA" w:rsidRPr="00380BBA" w:rsidRDefault="00380BBA" w:rsidP="006A2A0A">
      <w:pPr>
        <w:pStyle w:val="items"/>
      </w:pPr>
      <w:r w:rsidRPr="00380BBA">
        <w:rPr>
          <w:b/>
          <w:bCs/>
        </w:rPr>
        <w:t>Cơ chế Phân giải xung đột (Arbitration Design):</w:t>
      </w:r>
      <w:r w:rsidRPr="00380BBA">
        <w:t xml:space="preserve"> Thiết kế quy định </w:t>
      </w:r>
      <w:r w:rsidRPr="00380BBA">
        <w:lastRenderedPageBreak/>
        <w:t>P4Orch có quyền ưu tiên cao hơn hoặc hoạt động trên VRF riêng biệt so với RouteOrch truyền thống.</w:t>
      </w:r>
    </w:p>
    <w:p w14:paraId="2F4AF135" w14:textId="77777777" w:rsidR="00380BBA" w:rsidRDefault="00380BBA" w:rsidP="006A2A0A">
      <w:pPr>
        <w:pStyle w:val="items"/>
      </w:pPr>
      <w:r w:rsidRPr="00380BBA">
        <w:rPr>
          <w:b/>
          <w:bCs/>
        </w:rPr>
        <w:t>P4AclManager:</w:t>
      </w:r>
      <w:r w:rsidRPr="00380BBA">
        <w:t xml:space="preserve"> Khác với AclOrch truyền thống (vốn cấu hình tĩnh qua file config), P4AclManager cho phép tạo và xóa các bảng ACL động (Dynamic Table Allocation) dựa trên yêu cầu từ Controller, tận dụng tối đa tài nguyên TCAM.</w:t>
      </w:r>
    </w:p>
    <w:p w14:paraId="04798458" w14:textId="226B0DD9" w:rsidR="00E21367" w:rsidRPr="00380BBA" w:rsidRDefault="00E21367" w:rsidP="00E21367">
      <w:pPr>
        <w:pStyle w:val="Caption"/>
        <w:jc w:val="left"/>
      </w:pPr>
      <w:bookmarkStart w:id="63" w:name="_Toc225755432"/>
      <w:r>
        <w:t xml:space="preserve">Bảng </w:t>
      </w:r>
      <w:r>
        <w:fldChar w:fldCharType="begin"/>
      </w:r>
      <w:r>
        <w:instrText xml:space="preserve"> SEQ Bảng \* ARABIC </w:instrText>
      </w:r>
      <w:r>
        <w:fldChar w:fldCharType="separate"/>
      </w:r>
      <w:r w:rsidR="00F11866">
        <w:rPr>
          <w:noProof/>
        </w:rPr>
        <w:t>29</w:t>
      </w:r>
      <w:r>
        <w:fldChar w:fldCharType="end"/>
      </w:r>
      <w:r>
        <w:t>: Thiết kế P4Orch</w:t>
      </w:r>
      <w:bookmarkEnd w:id="63"/>
    </w:p>
    <w:p w14:paraId="7C289CC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Thiết kế P4Orch trong sonic-pins/p4orch/p4orch.cpp */</w:t>
      </w:r>
    </w:p>
    <w:p w14:paraId="3D12AAD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P4Orch</w:t>
      </w:r>
      <w:r>
        <w:rPr>
          <w:rFonts w:ascii="Consolas" w:hAnsi="Consolas" w:cs="Consolas"/>
          <w:color w:val="666600"/>
          <w:sz w:val="18"/>
          <w:szCs w:val="18"/>
        </w:rPr>
        <w:t>::</w:t>
      </w:r>
      <w:r>
        <w:rPr>
          <w:rFonts w:ascii="Consolas" w:hAnsi="Consolas" w:cs="Consolas"/>
          <w:color w:val="000000"/>
          <w:sz w:val="18"/>
          <w:szCs w:val="18"/>
        </w:rPr>
        <w:t>P4Orch</w:t>
      </w:r>
      <w:r>
        <w:rPr>
          <w:rFonts w:ascii="Consolas" w:hAnsi="Consolas" w:cs="Consolas"/>
          <w:color w:val="666600"/>
          <w:sz w:val="18"/>
          <w:szCs w:val="18"/>
        </w:rPr>
        <w:t>(</w:t>
      </w:r>
      <w:r>
        <w:rPr>
          <w:rFonts w:ascii="Consolas" w:hAnsi="Consolas" w:cs="Consolas"/>
          <w:color w:val="660066"/>
          <w:sz w:val="18"/>
          <w:szCs w:val="18"/>
        </w:rPr>
        <w:t>DBConnector</w:t>
      </w:r>
      <w:r>
        <w:rPr>
          <w:rFonts w:ascii="Consolas" w:hAnsi="Consolas" w:cs="Consolas"/>
          <w:color w:val="666600"/>
          <w:sz w:val="18"/>
          <w:szCs w:val="18"/>
        </w:rPr>
        <w:t>*</w:t>
      </w:r>
      <w:r>
        <w:rPr>
          <w:rFonts w:ascii="Consolas" w:hAnsi="Consolas" w:cs="Consolas"/>
          <w:color w:val="000000"/>
          <w:sz w:val="18"/>
          <w:szCs w:val="18"/>
        </w:rPr>
        <w:t xml:space="preserve"> db</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0302D4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Khởi tạo các Manager con</w:t>
      </w:r>
    </w:p>
    <w:p w14:paraId="2346DC3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m_aclManager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new</w:t>
      </w:r>
      <w:r>
        <w:rPr>
          <w:rFonts w:ascii="Consolas" w:hAnsi="Consolas" w:cs="Consolas"/>
          <w:color w:val="000000"/>
          <w:sz w:val="18"/>
          <w:szCs w:val="18"/>
        </w:rPr>
        <w:t xml:space="preserve"> P4AclManager</w:t>
      </w:r>
      <w:r>
        <w:rPr>
          <w:rFonts w:ascii="Consolas" w:hAnsi="Consolas" w:cs="Consolas"/>
          <w:color w:val="666600"/>
          <w:sz w:val="18"/>
          <w:szCs w:val="18"/>
        </w:rPr>
        <w:t>(&amp;</w:t>
      </w:r>
      <w:r>
        <w:rPr>
          <w:rFonts w:ascii="Consolas" w:hAnsi="Consolas" w:cs="Consolas"/>
          <w:color w:val="000000"/>
          <w:sz w:val="18"/>
          <w:szCs w:val="18"/>
        </w:rPr>
        <w:t>m_p4OidMapper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07AB30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m_routeManager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new</w:t>
      </w:r>
      <w:r>
        <w:rPr>
          <w:rFonts w:ascii="Consolas" w:hAnsi="Consolas" w:cs="Consolas"/>
          <w:color w:val="000000"/>
          <w:sz w:val="18"/>
          <w:szCs w:val="18"/>
        </w:rPr>
        <w:t xml:space="preserve"> P4RouteManager</w:t>
      </w:r>
      <w:r>
        <w:rPr>
          <w:rFonts w:ascii="Consolas" w:hAnsi="Consolas" w:cs="Consolas"/>
          <w:color w:val="666600"/>
          <w:sz w:val="18"/>
          <w:szCs w:val="18"/>
        </w:rPr>
        <w:t>(&amp;</w:t>
      </w:r>
      <w:r>
        <w:rPr>
          <w:rFonts w:ascii="Consolas" w:hAnsi="Consolas" w:cs="Consolas"/>
          <w:color w:val="000000"/>
          <w:sz w:val="18"/>
          <w:szCs w:val="18"/>
        </w:rPr>
        <w:t>m_p4OidMapper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E33AC6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0F68B0A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Đăng ký nhận sự kiện từ bảng P4RT_TABLE</w:t>
      </w:r>
    </w:p>
    <w:p w14:paraId="3E4CA41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m_consumer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new</w:t>
      </w:r>
      <w:r>
        <w:rPr>
          <w:rFonts w:ascii="Consolas" w:hAnsi="Consolas" w:cs="Consolas"/>
          <w:color w:val="000000"/>
          <w:sz w:val="18"/>
          <w:szCs w:val="18"/>
        </w:rPr>
        <w:t xml:space="preserve"> </w:t>
      </w:r>
      <w:r>
        <w:rPr>
          <w:rFonts w:ascii="Consolas" w:hAnsi="Consolas" w:cs="Consolas"/>
          <w:color w:val="660066"/>
          <w:sz w:val="18"/>
          <w:szCs w:val="18"/>
        </w:rPr>
        <w:t>Consumer</w:t>
      </w:r>
      <w:r>
        <w:rPr>
          <w:rFonts w:ascii="Consolas" w:hAnsi="Consolas" w:cs="Consolas"/>
          <w:color w:val="666600"/>
          <w:sz w:val="18"/>
          <w:szCs w:val="18"/>
        </w:rPr>
        <w:t>(</w:t>
      </w:r>
      <w:r>
        <w:rPr>
          <w:rFonts w:ascii="Consolas" w:hAnsi="Consolas" w:cs="Consolas"/>
          <w:color w:val="000088"/>
          <w:sz w:val="18"/>
          <w:szCs w:val="18"/>
        </w:rPr>
        <w:t>new</w:t>
      </w:r>
      <w:r>
        <w:rPr>
          <w:rFonts w:ascii="Consolas" w:hAnsi="Consolas" w:cs="Consolas"/>
          <w:color w:val="000000"/>
          <w:sz w:val="18"/>
          <w:szCs w:val="18"/>
        </w:rPr>
        <w:t xml:space="preserve"> </w:t>
      </w:r>
      <w:r>
        <w:rPr>
          <w:rFonts w:ascii="Consolas" w:hAnsi="Consolas" w:cs="Consolas"/>
          <w:color w:val="660066"/>
          <w:sz w:val="18"/>
          <w:szCs w:val="18"/>
        </w:rPr>
        <w:t>ConsumerTable</w:t>
      </w:r>
      <w:r>
        <w:rPr>
          <w:rFonts w:ascii="Consolas" w:hAnsi="Consolas" w:cs="Consolas"/>
          <w:color w:val="666600"/>
          <w:sz w:val="18"/>
          <w:szCs w:val="18"/>
        </w:rPr>
        <w:t>(</w:t>
      </w:r>
      <w:r>
        <w:rPr>
          <w:rFonts w:ascii="Consolas" w:hAnsi="Consolas" w:cs="Consolas"/>
          <w:color w:val="000000"/>
          <w:sz w:val="18"/>
          <w:szCs w:val="18"/>
        </w:rPr>
        <w:t>db</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"P4RT_TABLE"</w:t>
      </w:r>
      <w:r>
        <w:rPr>
          <w:rFonts w:ascii="Consolas" w:hAnsi="Consolas" w:cs="Consolas"/>
          <w:color w:val="666600"/>
          <w:sz w:val="18"/>
          <w:szCs w:val="18"/>
        </w:rPr>
        <w:t>));</w:t>
      </w:r>
    </w:p>
    <w:p w14:paraId="1D41035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622AF946"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25A9E14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11. </w:t>
      </w:r>
      <w:r>
        <w:rPr>
          <w:rFonts w:ascii="Consolas" w:hAnsi="Consolas" w:cs="Consolas"/>
          <w:color w:val="000088"/>
          <w:sz w:val="18"/>
          <w:szCs w:val="18"/>
        </w:rPr>
        <w:t>void</w:t>
      </w:r>
      <w:r>
        <w:rPr>
          <w:rFonts w:ascii="Consolas" w:hAnsi="Consolas" w:cs="Consolas"/>
          <w:color w:val="000000"/>
          <w:sz w:val="18"/>
          <w:szCs w:val="18"/>
        </w:rPr>
        <w:t xml:space="preserve"> P4Orch</w:t>
      </w:r>
      <w:r>
        <w:rPr>
          <w:rFonts w:ascii="Consolas" w:hAnsi="Consolas" w:cs="Consolas"/>
          <w:color w:val="666600"/>
          <w:sz w:val="18"/>
          <w:szCs w:val="18"/>
        </w:rPr>
        <w:t>::</w:t>
      </w:r>
      <w:r>
        <w:rPr>
          <w:rFonts w:ascii="Consolas" w:hAnsi="Consolas" w:cs="Consolas"/>
          <w:color w:val="000000"/>
          <w:sz w:val="18"/>
          <w:szCs w:val="18"/>
        </w:rPr>
        <w:t>doTask</w:t>
      </w:r>
      <w:r>
        <w:rPr>
          <w:rFonts w:ascii="Consolas" w:hAnsi="Consolas" w:cs="Consolas"/>
          <w:color w:val="666600"/>
          <w:sz w:val="18"/>
          <w:szCs w:val="18"/>
        </w:rPr>
        <w:t>(</w:t>
      </w:r>
      <w:r>
        <w:rPr>
          <w:rFonts w:ascii="Consolas" w:hAnsi="Consolas" w:cs="Consolas"/>
          <w:color w:val="660066"/>
          <w:sz w:val="18"/>
          <w:szCs w:val="18"/>
        </w:rPr>
        <w:t>Consumer</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consumer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1332088"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Phân loại yêu cầu dựa trên Table ID (Demux)</w:t>
      </w:r>
    </w:p>
    <w:p w14:paraId="2173B170"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consumer</w:t>
      </w:r>
      <w:r>
        <w:rPr>
          <w:rFonts w:ascii="Consolas" w:hAnsi="Consolas" w:cs="Consolas"/>
          <w:color w:val="666600"/>
          <w:sz w:val="18"/>
          <w:szCs w:val="18"/>
        </w:rPr>
        <w:t>.</w:t>
      </w:r>
      <w:r>
        <w:rPr>
          <w:rFonts w:ascii="Consolas" w:hAnsi="Consolas" w:cs="Consolas"/>
          <w:color w:val="000000"/>
          <w:sz w:val="18"/>
          <w:szCs w:val="18"/>
        </w:rPr>
        <w:t>m_toSync</w:t>
      </w:r>
      <w:r>
        <w:rPr>
          <w:rFonts w:ascii="Consolas" w:hAnsi="Consolas" w:cs="Consolas"/>
          <w:color w:val="666600"/>
          <w:sz w:val="18"/>
          <w:szCs w:val="18"/>
        </w:rPr>
        <w:t>.</w:t>
      </w:r>
      <w:r>
        <w:rPr>
          <w:rFonts w:ascii="Consolas" w:hAnsi="Consolas" w:cs="Consolas"/>
          <w:color w:val="000088"/>
          <w:sz w:val="18"/>
          <w:szCs w:val="18"/>
        </w:rPr>
        <w:t>begin</w:t>
      </w:r>
      <w:r>
        <w:rPr>
          <w:rFonts w:ascii="Consolas" w:hAnsi="Consolas" w:cs="Consolas"/>
          <w:color w:val="666600"/>
          <w:sz w:val="18"/>
          <w:szCs w:val="18"/>
        </w:rPr>
        <w:t>();</w:t>
      </w:r>
    </w:p>
    <w:p w14:paraId="6E6AD9B9"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consumer</w:t>
      </w:r>
      <w:r>
        <w:rPr>
          <w:rFonts w:ascii="Consolas" w:hAnsi="Consolas" w:cs="Consolas"/>
          <w:color w:val="666600"/>
          <w:sz w:val="18"/>
          <w:szCs w:val="18"/>
        </w:rPr>
        <w:t>.</w:t>
      </w:r>
      <w:r>
        <w:rPr>
          <w:rFonts w:ascii="Consolas" w:hAnsi="Consolas" w:cs="Consolas"/>
          <w:color w:val="000000"/>
          <w:sz w:val="18"/>
          <w:szCs w:val="18"/>
        </w:rPr>
        <w:t>m_toSync</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42F70D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isAclTable</w:t>
      </w:r>
      <w:r>
        <w:rPr>
          <w:rFonts w:ascii="Consolas" w:hAnsi="Consolas" w:cs="Consolas"/>
          <w:color w:val="666600"/>
          <w:sz w:val="18"/>
          <w:szCs w:val="18"/>
        </w:rPr>
        <w:t>(</w:t>
      </w:r>
      <w:r>
        <w:rPr>
          <w:rFonts w:ascii="Consolas" w:hAnsi="Consolas" w:cs="Consolas"/>
          <w:color w:val="000000"/>
          <w:sz w:val="18"/>
          <w:szCs w:val="18"/>
        </w:rPr>
        <w:t>it</w:t>
      </w:r>
      <w:r>
        <w:rPr>
          <w:rFonts w:ascii="Consolas" w:hAnsi="Consolas" w:cs="Consolas"/>
          <w:color w:val="666600"/>
          <w:sz w:val="18"/>
          <w:szCs w:val="18"/>
        </w:rPr>
        <w:t>-&gt;</w:t>
      </w:r>
      <w:r>
        <w:rPr>
          <w:rFonts w:ascii="Consolas" w:hAnsi="Consolas" w:cs="Consolas"/>
          <w:color w:val="000000"/>
          <w:sz w:val="18"/>
          <w:szCs w:val="18"/>
        </w:rPr>
        <w:t>first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B0926F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m_aclManager</w:t>
      </w:r>
      <w:r>
        <w:rPr>
          <w:rFonts w:ascii="Consolas" w:hAnsi="Consolas" w:cs="Consolas"/>
          <w:color w:val="666600"/>
          <w:sz w:val="18"/>
          <w:szCs w:val="18"/>
        </w:rPr>
        <w:t>-&gt;</w:t>
      </w:r>
      <w:r>
        <w:rPr>
          <w:rFonts w:ascii="Consolas" w:hAnsi="Consolas" w:cs="Consolas"/>
          <w:color w:val="000000"/>
          <w:sz w:val="18"/>
          <w:szCs w:val="18"/>
        </w:rPr>
        <w:t>processEntry</w:t>
      </w:r>
      <w:r>
        <w:rPr>
          <w:rFonts w:ascii="Consolas" w:hAnsi="Consolas" w:cs="Consolas"/>
          <w:color w:val="666600"/>
          <w:sz w:val="18"/>
          <w:szCs w:val="18"/>
        </w:rPr>
        <w:t>(</w:t>
      </w:r>
      <w:r>
        <w:rPr>
          <w:rFonts w:ascii="Consolas" w:hAnsi="Consolas" w:cs="Consolas"/>
          <w:color w:val="000000"/>
          <w:sz w:val="18"/>
          <w:szCs w:val="18"/>
        </w:rPr>
        <w:t>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2928044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isRouteTable</w:t>
      </w:r>
      <w:r>
        <w:rPr>
          <w:rFonts w:ascii="Consolas" w:hAnsi="Consolas" w:cs="Consolas"/>
          <w:color w:val="666600"/>
          <w:sz w:val="18"/>
          <w:szCs w:val="18"/>
        </w:rPr>
        <w:t>(</w:t>
      </w:r>
      <w:r>
        <w:rPr>
          <w:rFonts w:ascii="Consolas" w:hAnsi="Consolas" w:cs="Consolas"/>
          <w:color w:val="000000"/>
          <w:sz w:val="18"/>
          <w:szCs w:val="18"/>
        </w:rPr>
        <w:t>it</w:t>
      </w:r>
      <w:r>
        <w:rPr>
          <w:rFonts w:ascii="Consolas" w:hAnsi="Consolas" w:cs="Consolas"/>
          <w:color w:val="666600"/>
          <w:sz w:val="18"/>
          <w:szCs w:val="18"/>
        </w:rPr>
        <w:t>-&gt;</w:t>
      </w:r>
      <w:r>
        <w:rPr>
          <w:rFonts w:ascii="Consolas" w:hAnsi="Consolas" w:cs="Consolas"/>
          <w:color w:val="000000"/>
          <w:sz w:val="18"/>
          <w:szCs w:val="18"/>
        </w:rPr>
        <w:t>first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F3812A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m_routeManager</w:t>
      </w:r>
      <w:r>
        <w:rPr>
          <w:rFonts w:ascii="Consolas" w:hAnsi="Consolas" w:cs="Consolas"/>
          <w:color w:val="666600"/>
          <w:sz w:val="18"/>
          <w:szCs w:val="18"/>
        </w:rPr>
        <w:t>-&gt;</w:t>
      </w:r>
      <w:r>
        <w:rPr>
          <w:rFonts w:ascii="Consolas" w:hAnsi="Consolas" w:cs="Consolas"/>
          <w:color w:val="000000"/>
          <w:sz w:val="18"/>
          <w:szCs w:val="18"/>
        </w:rPr>
        <w:t>processEntry</w:t>
      </w:r>
      <w:r>
        <w:rPr>
          <w:rFonts w:ascii="Consolas" w:hAnsi="Consolas" w:cs="Consolas"/>
          <w:color w:val="666600"/>
          <w:sz w:val="18"/>
          <w:szCs w:val="18"/>
        </w:rPr>
        <w:t>(</w:t>
      </w:r>
      <w:r>
        <w:rPr>
          <w:rFonts w:ascii="Consolas" w:hAnsi="Consolas" w:cs="Consolas"/>
          <w:color w:val="000000"/>
          <w:sz w:val="18"/>
          <w:szCs w:val="18"/>
        </w:rPr>
        <w:t>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w:t>
      </w:r>
    </w:p>
    <w:p w14:paraId="25302666"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666600"/>
          <w:sz w:val="18"/>
          <w:szCs w:val="18"/>
        </w:rPr>
        <w:t>}</w:t>
      </w:r>
    </w:p>
    <w:p w14:paraId="433DE49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3877E81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21. </w:t>
      </w:r>
      <w:r>
        <w:rPr>
          <w:rFonts w:ascii="Consolas" w:hAnsi="Consolas" w:cs="Consolas"/>
          <w:color w:val="666600"/>
          <w:sz w:val="18"/>
          <w:szCs w:val="18"/>
        </w:rPr>
        <w:t>}</w:t>
      </w:r>
    </w:p>
    <w:p w14:paraId="6B0EEB9B"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892756"/>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w:t>
      </w:r>
    </w:p>
    <w:p w14:paraId="425327D6" w14:textId="539A291A" w:rsidR="00380BBA" w:rsidRPr="00380BBA" w:rsidRDefault="00380BBA" w:rsidP="006A2A0A">
      <w:pPr>
        <w:pStyle w:val="Heading4"/>
        <w:rPr>
          <w:lang w:eastAsia="vi-VN"/>
        </w:rPr>
      </w:pPr>
      <w:r w:rsidRPr="00380BBA">
        <w:rPr>
          <w:lang w:eastAsia="vi-VN"/>
        </w:rPr>
        <w:t>Thiết kế các Orch quản lý tài nguyên và QoS</w:t>
      </w:r>
    </w:p>
    <w:p w14:paraId="0B2C0D12" w14:textId="77777777" w:rsidR="00380BBA" w:rsidRPr="00380BBA" w:rsidRDefault="00380BBA" w:rsidP="006A2A0A">
      <w:pPr>
        <w:pStyle w:val="items"/>
      </w:pPr>
      <w:r w:rsidRPr="00380BBA">
        <w:rPr>
          <w:b/>
          <w:bCs/>
        </w:rPr>
        <w:t>AclOrch:</w:t>
      </w:r>
      <w:r w:rsidRPr="00380BBA">
        <w:t xml:space="preserve"> Quản lý các bảng ACL cho mục đích bảo mật Control Plane (CoPP) và các luật lọc gói tin hệ thống. Thiết kế sử dụng SAI_ACL_BIND_POINT_TYPE để gắn ACL vào Port, LAG hoặc Switch.</w:t>
      </w:r>
    </w:p>
    <w:p w14:paraId="33FE143A" w14:textId="77777777" w:rsidR="00380BBA" w:rsidRPr="00380BBA" w:rsidRDefault="00380BBA" w:rsidP="006A2A0A">
      <w:pPr>
        <w:pStyle w:val="items"/>
      </w:pPr>
      <w:r w:rsidRPr="00380BBA">
        <w:rPr>
          <w:b/>
          <w:bCs/>
        </w:rPr>
        <w:t>QosOrch (Buffer/WRED/Scheduler):</w:t>
      </w:r>
      <w:r w:rsidRPr="00380BBA">
        <w:t xml:space="preserve"> Đây là phân hệ phức tạp nhất về mặt cấu hình phần cứng.</w:t>
      </w:r>
    </w:p>
    <w:p w14:paraId="355AC0C0" w14:textId="77777777" w:rsidR="00380BBA" w:rsidRPr="00380BBA" w:rsidRDefault="00380BBA" w:rsidP="00CA22F9">
      <w:pPr>
        <w:pStyle w:val="items"/>
        <w:numPr>
          <w:ilvl w:val="1"/>
          <w:numId w:val="4"/>
        </w:numPr>
      </w:pPr>
      <w:r w:rsidRPr="00380BBA">
        <w:rPr>
          <w:i/>
          <w:iCs/>
        </w:rPr>
        <w:t>BufferOrch:</w:t>
      </w:r>
      <w:r w:rsidRPr="00380BBA">
        <w:t xml:space="preserve"> Tính toán và phân bổ bộ đệm dựa trên tốc độ cổng và chiều dài cáp (Cable Length) để đảm bảo Lossless Ethernet.</w:t>
      </w:r>
    </w:p>
    <w:p w14:paraId="75A14AC2" w14:textId="77777777" w:rsidR="00380BBA" w:rsidRPr="00380BBA" w:rsidRDefault="00380BBA" w:rsidP="00CA22F9">
      <w:pPr>
        <w:pStyle w:val="items"/>
        <w:numPr>
          <w:ilvl w:val="1"/>
          <w:numId w:val="4"/>
        </w:numPr>
      </w:pPr>
      <w:r w:rsidRPr="00380BBA">
        <w:rPr>
          <w:i/>
          <w:iCs/>
        </w:rPr>
        <w:t>SchedulerOrch:</w:t>
      </w:r>
      <w:r w:rsidRPr="00380BBA">
        <w:t xml:space="preserve"> Thiết lập trọng số (Weight) cho các hàng đợi DWRR. Thiết kế tối ưu hóa yêu cầu cập nhật động các thông số này mà không reset cổng.</w:t>
      </w:r>
    </w:p>
    <w:p w14:paraId="3DC48587" w14:textId="165B2425" w:rsidR="00E2371B" w:rsidRPr="00E2371B" w:rsidRDefault="00380BBA" w:rsidP="006A2A0A">
      <w:pPr>
        <w:pStyle w:val="tritmnormal"/>
      </w:pPr>
      <w:r w:rsidRPr="00380BBA">
        <w:t xml:space="preserve">Tổng kết, thiết kế chi tiết của orchagent trong giai đoạn này tập trung vào sự </w:t>
      </w:r>
      <w:r w:rsidRPr="00380BBA">
        <w:rPr>
          <w:b/>
          <w:bCs/>
        </w:rPr>
        <w:t>phân tách rõ ràng trách nhiệm</w:t>
      </w:r>
      <w:r w:rsidRPr="00380BBA">
        <w:t xml:space="preserve"> (Separation of Concerns) giữa các luồng xử lý SONiC chuẩn và P4 mở rộng, đồng thời áp dụng triệt để các kỹ thuật </w:t>
      </w:r>
      <w:r w:rsidRPr="00380BBA">
        <w:rPr>
          <w:b/>
          <w:bCs/>
        </w:rPr>
        <w:t>Batching và Dependency Tracking</w:t>
      </w:r>
      <w:r w:rsidRPr="00380BBA">
        <w:t xml:space="preserve"> để đảm bảo hệ thống vận hành trơn tru trên nền tảng Whitebox hiệu năng cao.</w:t>
      </w:r>
    </w:p>
    <w:p w14:paraId="7C405474" w14:textId="064EC4E5" w:rsidR="009323AB" w:rsidRPr="009323AB" w:rsidRDefault="009323AB" w:rsidP="009323AB">
      <w:pPr>
        <w:pStyle w:val="Heading2"/>
        <w:rPr>
          <w:lang w:val="en-US" w:eastAsia="vi-VN"/>
        </w:rPr>
      </w:pPr>
      <w:bookmarkStart w:id="64" w:name="_Toc225755677"/>
      <w:r w:rsidRPr="009323AB">
        <w:rPr>
          <w:lang w:val="en-US" w:eastAsia="vi-VN"/>
        </w:rPr>
        <w:lastRenderedPageBreak/>
        <w:t>Hợp đồng dữ liệu và schema DB</w:t>
      </w:r>
      <w:bookmarkEnd w:id="64"/>
    </w:p>
    <w:p w14:paraId="23EDB780" w14:textId="09F6F6F3" w:rsidR="00E97176" w:rsidRPr="00E97176" w:rsidRDefault="009323AB" w:rsidP="00E97176">
      <w:pPr>
        <w:pStyle w:val="Heading3"/>
        <w:rPr>
          <w:lang w:eastAsia="vi-VN"/>
        </w:rPr>
      </w:pPr>
      <w:bookmarkStart w:id="65" w:name="_Toc225755678"/>
      <w:r w:rsidRPr="009323AB">
        <w:rPr>
          <w:lang w:eastAsia="vi-VN"/>
        </w:rPr>
        <w:t>APPL_DB/ASIC_DB/STATE_DB: schema, khóa/giá trị, phiên bản</w:t>
      </w:r>
      <w:bookmarkEnd w:id="65"/>
    </w:p>
    <w:p w14:paraId="71A56C7C" w14:textId="77777777" w:rsidR="00E97176" w:rsidRPr="00E97176" w:rsidRDefault="00E97176" w:rsidP="006A2A0A">
      <w:pPr>
        <w:pStyle w:val="tritmnormal"/>
      </w:pPr>
      <w:r w:rsidRPr="00E97176">
        <w:t>Trong kiến trúc hướng dữ liệu (Data-Centric Architecture) của SONiC, Cơ sở dữ liệu Redis không chỉ đóng vai trò lưu trữ mà còn là đường trục giao tiếp (Communication Bus) giữa các tiến trình. Để đảm bảo phân hệ quản lý giao diện hoạt động chính xác trên nền tảng Whitebox P4-enabled, việc thiết kế và tuân thủ nghiêm ngặt các lược đồ (Schema) cho ba cơ sở dữ liệu chính: APPL_DB (Ý định), ASIC_DB (Hiện thực hóa), và STATE_DB (Trạng thái vận hành) là yêu cầu tiên quyết.</w:t>
      </w:r>
    </w:p>
    <w:p w14:paraId="723FB9B8" w14:textId="1AF2B4AA" w:rsidR="00E97176" w:rsidRPr="00E97176" w:rsidRDefault="00E97176" w:rsidP="006A2A0A">
      <w:pPr>
        <w:pStyle w:val="Heading4"/>
        <w:rPr>
          <w:lang w:eastAsia="vi-VN"/>
        </w:rPr>
      </w:pPr>
      <w:r w:rsidRPr="00E97176">
        <w:rPr>
          <w:lang w:eastAsia="vi-VN"/>
        </w:rPr>
        <w:t xml:space="preserve">Thiết kế Schema cho APPL_DB </w:t>
      </w:r>
    </w:p>
    <w:p w14:paraId="11C4BE9C" w14:textId="77777777" w:rsidR="00E97176" w:rsidRPr="00E97176" w:rsidRDefault="00E97176" w:rsidP="006A2A0A">
      <w:pPr>
        <w:pStyle w:val="tritmnormal"/>
      </w:pPr>
      <w:r w:rsidRPr="00E97176">
        <w:t>APPL_DB lưu trữ trạng thái mong muốn (Desired State) từ các ứng dụng cao cấp như BGP, CLI hoặc P4Runtime Agent. Đặc điểm quan trọng của DB này là tính độc lập với phần cứng (Hardware-agnostic); các đối tượng được tham chiếu bằng tên logic (ví dụ: "Ethernet0", "Vlan100") thay vì ID vật lý.</w:t>
      </w:r>
    </w:p>
    <w:p w14:paraId="43D11667" w14:textId="77777777" w:rsidR="00E97176" w:rsidRPr="00E97176" w:rsidRDefault="00E97176" w:rsidP="00E97176">
      <w:pPr>
        <w:rPr>
          <w:lang w:eastAsia="vi-VN"/>
        </w:rPr>
      </w:pPr>
      <w:r w:rsidRPr="00E97176">
        <w:rPr>
          <w:lang w:eastAsia="vi-VN"/>
        </w:rPr>
        <w:t>Trong phương án tối ưu hóa PINS, Schema của APPL_DB được mở rộng để hỗ trợ các bảng P4.</w:t>
      </w:r>
    </w:p>
    <w:p w14:paraId="47553BF1" w14:textId="77777777" w:rsidR="00E97176" w:rsidRPr="00E97176" w:rsidRDefault="00E97176" w:rsidP="006A2A0A">
      <w:pPr>
        <w:pStyle w:val="items"/>
      </w:pPr>
      <w:r w:rsidRPr="00E97176">
        <w:t>Cấu trúc Khóa (Key Structure): TABLE_NAME:KEY_STRING.</w:t>
      </w:r>
    </w:p>
    <w:p w14:paraId="2BE9742E" w14:textId="77777777" w:rsidR="00E97176" w:rsidRPr="00E97176" w:rsidRDefault="00E97176" w:rsidP="006A2A0A">
      <w:pPr>
        <w:pStyle w:val="items"/>
      </w:pPr>
      <w:r w:rsidRPr="00E97176">
        <w:t>P4RT Tables: Các bảng được định nghĩa bởi P4 sẽ có tiền tố P4RT_TABLE. Khóa của entry thường là một chuỗi JSON mô tả các trường Match.</w:t>
      </w:r>
    </w:p>
    <w:p w14:paraId="361AC434" w14:textId="77777777" w:rsidR="00E97176" w:rsidRDefault="00E97176" w:rsidP="006A2A0A">
      <w:pPr>
        <w:pStyle w:val="items"/>
      </w:pPr>
      <w:r w:rsidRPr="00E97176">
        <w:t>Minh họa: Dưới đây là cấu trúc dữ liệu Redis cho một entry trong bảng P4RT_TABLE:IPV4_TABLE được tạo bởi p4rt-app.</w:t>
      </w:r>
    </w:p>
    <w:p w14:paraId="766CBD47" w14:textId="318D4A2F" w:rsidR="00E21367" w:rsidRPr="00E97176" w:rsidRDefault="00E21367" w:rsidP="00E21367">
      <w:pPr>
        <w:pStyle w:val="Caption"/>
        <w:jc w:val="left"/>
      </w:pPr>
      <w:bookmarkStart w:id="66" w:name="_Toc225755433"/>
      <w:r>
        <w:t xml:space="preserve">Bảng </w:t>
      </w:r>
      <w:r>
        <w:fldChar w:fldCharType="begin"/>
      </w:r>
      <w:r>
        <w:instrText xml:space="preserve"> SEQ Bảng \* ARABIC </w:instrText>
      </w:r>
      <w:r>
        <w:fldChar w:fldCharType="separate"/>
      </w:r>
      <w:r w:rsidR="00F11866">
        <w:rPr>
          <w:noProof/>
        </w:rPr>
        <w:t>30</w:t>
      </w:r>
      <w:r>
        <w:fldChar w:fldCharType="end"/>
      </w:r>
      <w:r>
        <w:t>: Lược đồ APPL_DB cho PINS</w:t>
      </w:r>
      <w:bookmarkEnd w:id="66"/>
    </w:p>
    <w:p w14:paraId="1C652C68"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Schema APPL_DB cho PINS (Redis DB 0)</w:t>
      </w:r>
    </w:p>
    <w:p w14:paraId="70655BE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Key: Tên bảng P4 + JSON Match Key</w:t>
      </w:r>
    </w:p>
    <w:p w14:paraId="7B82DF9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HSET </w:t>
      </w:r>
      <w:r>
        <w:rPr>
          <w:rFonts w:ascii="Consolas" w:hAnsi="Consolas" w:cs="Consolas"/>
          <w:color w:val="008800"/>
          <w:sz w:val="18"/>
          <w:szCs w:val="18"/>
        </w:rPr>
        <w:t>"P4RT_TABLE:IPV4_TABLE:{\"vrf_id\":\"vrf-0\",\"dst_ip\":\"10.0.0.1/32\"}"</w:t>
      </w:r>
      <w:r>
        <w:rPr>
          <w:rFonts w:ascii="Consolas" w:hAnsi="Consolas" w:cs="Consolas"/>
          <w:color w:val="000000"/>
          <w:sz w:val="18"/>
          <w:szCs w:val="18"/>
        </w:rPr>
        <w:t xml:space="preserve"> \</w:t>
      </w:r>
    </w:p>
    <w:p w14:paraId="66C892A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8800"/>
          <w:sz w:val="18"/>
          <w:szCs w:val="18"/>
        </w:rPr>
        <w:t>"action"</w:t>
      </w:r>
      <w:r>
        <w:rPr>
          <w:rFonts w:ascii="Consolas" w:hAnsi="Consolas" w:cs="Consolas"/>
          <w:color w:val="000000"/>
          <w:sz w:val="18"/>
          <w:szCs w:val="18"/>
        </w:rPr>
        <w:t xml:space="preserve"> </w:t>
      </w:r>
      <w:r>
        <w:rPr>
          <w:rFonts w:ascii="Consolas" w:hAnsi="Consolas" w:cs="Consolas"/>
          <w:color w:val="008800"/>
          <w:sz w:val="18"/>
          <w:szCs w:val="18"/>
        </w:rPr>
        <w:t>"set_nexthop"</w:t>
      </w:r>
      <w:r>
        <w:rPr>
          <w:rFonts w:ascii="Consolas" w:hAnsi="Consolas" w:cs="Consolas"/>
          <w:color w:val="000000"/>
          <w:sz w:val="18"/>
          <w:szCs w:val="18"/>
        </w:rPr>
        <w:t xml:space="preserve"> \</w:t>
      </w:r>
    </w:p>
    <w:p w14:paraId="37AFC33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8800"/>
          <w:sz w:val="18"/>
          <w:szCs w:val="18"/>
        </w:rPr>
        <w:t>"nexthop_id"</w:t>
      </w:r>
      <w:r>
        <w:rPr>
          <w:rFonts w:ascii="Consolas" w:hAnsi="Consolas" w:cs="Consolas"/>
          <w:color w:val="000000"/>
          <w:sz w:val="18"/>
          <w:szCs w:val="18"/>
        </w:rPr>
        <w:t xml:space="preserve"> </w:t>
      </w:r>
      <w:r>
        <w:rPr>
          <w:rFonts w:ascii="Consolas" w:hAnsi="Consolas" w:cs="Consolas"/>
          <w:color w:val="008800"/>
          <w:sz w:val="18"/>
          <w:szCs w:val="18"/>
        </w:rPr>
        <w:t>"192.168.1.1"</w:t>
      </w:r>
      <w:r>
        <w:rPr>
          <w:rFonts w:ascii="Consolas" w:hAnsi="Consolas" w:cs="Consolas"/>
          <w:color w:val="000000"/>
          <w:sz w:val="18"/>
          <w:szCs w:val="18"/>
        </w:rPr>
        <w:t xml:space="preserve"> \</w:t>
      </w:r>
    </w:p>
    <w:p w14:paraId="6CE058E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8800"/>
          <w:sz w:val="18"/>
          <w:szCs w:val="18"/>
        </w:rPr>
        <w:t>"controller_metadata"</w:t>
      </w:r>
      <w:r>
        <w:rPr>
          <w:rFonts w:ascii="Consolas" w:hAnsi="Consolas" w:cs="Consolas"/>
          <w:color w:val="000000"/>
          <w:sz w:val="18"/>
          <w:szCs w:val="18"/>
        </w:rPr>
        <w:t xml:space="preserve"> </w:t>
      </w:r>
      <w:r>
        <w:rPr>
          <w:rFonts w:ascii="Consolas" w:hAnsi="Consolas" w:cs="Consolas"/>
          <w:color w:val="008800"/>
          <w:sz w:val="18"/>
          <w:szCs w:val="18"/>
        </w:rPr>
        <w:t>"priority=100"</w:t>
      </w:r>
    </w:p>
    <w:p w14:paraId="75BEE2BD"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M</w:t>
      </w:r>
      <w:r>
        <w:rPr>
          <w:rFonts w:ascii="Consolas" w:hAnsi="Consolas" w:cs="Consolas"/>
          <w:color w:val="666600"/>
          <w:sz w:val="18"/>
          <w:szCs w:val="18"/>
        </w:rPr>
        <w:t>ã</w:t>
      </w:r>
      <w:r>
        <w:rPr>
          <w:rFonts w:ascii="Consolas" w:hAnsi="Consolas" w:cs="Consolas"/>
          <w:color w:val="000000"/>
          <w:sz w:val="18"/>
          <w:szCs w:val="18"/>
        </w:rPr>
        <w:t xml:space="preserve"> ngu</w:t>
      </w:r>
      <w:r>
        <w:rPr>
          <w:rFonts w:ascii="Consolas" w:hAnsi="Consolas" w:cs="Consolas"/>
          <w:color w:val="666600"/>
          <w:sz w:val="18"/>
          <w:szCs w:val="18"/>
        </w:rPr>
        <w:t>ồ</w:t>
      </w:r>
      <w:r>
        <w:rPr>
          <w:rFonts w:ascii="Consolas" w:hAnsi="Consolas" w:cs="Consolas"/>
          <w:color w:val="000000"/>
          <w:sz w:val="18"/>
          <w:szCs w:val="18"/>
        </w:rPr>
        <w:t xml:space="preserve">n </w:t>
      </w:r>
      <w:r>
        <w:rPr>
          <w:rFonts w:ascii="Consolas" w:hAnsi="Consolas" w:cs="Consolas"/>
          <w:color w:val="666600"/>
          <w:sz w:val="18"/>
          <w:szCs w:val="18"/>
        </w:rPr>
        <w:t>đị</w:t>
      </w:r>
      <w:r>
        <w:rPr>
          <w:rFonts w:ascii="Consolas" w:hAnsi="Consolas" w:cs="Consolas"/>
          <w:color w:val="000000"/>
          <w:sz w:val="18"/>
          <w:szCs w:val="18"/>
        </w:rPr>
        <w:t>nh ngh</w:t>
      </w:r>
      <w:r>
        <w:rPr>
          <w:rFonts w:ascii="Consolas" w:hAnsi="Consolas" w:cs="Consolas"/>
          <w:color w:val="666600"/>
          <w:sz w:val="18"/>
          <w:szCs w:val="18"/>
        </w:rPr>
        <w:t>ĩ</w:t>
      </w:r>
      <w:r>
        <w:rPr>
          <w:rFonts w:ascii="Consolas" w:hAnsi="Consolas" w:cs="Consolas"/>
          <w:color w:val="000000"/>
          <w:sz w:val="18"/>
          <w:szCs w:val="18"/>
        </w:rPr>
        <w:t>a schema trong sonic</w:t>
      </w:r>
      <w:r>
        <w:rPr>
          <w:rFonts w:ascii="Consolas" w:hAnsi="Consolas" w:cs="Consolas"/>
          <w:color w:val="666600"/>
          <w:sz w:val="18"/>
          <w:szCs w:val="18"/>
        </w:rPr>
        <w:t>-</w:t>
      </w:r>
      <w:r>
        <w:rPr>
          <w:rFonts w:ascii="Consolas" w:hAnsi="Consolas" w:cs="Consolas"/>
          <w:color w:val="000000"/>
          <w:sz w:val="18"/>
          <w:szCs w:val="18"/>
        </w:rPr>
        <w:t>swss</w:t>
      </w:r>
      <w:r>
        <w:rPr>
          <w:rFonts w:ascii="Consolas" w:hAnsi="Consolas" w:cs="Consolas"/>
          <w:color w:val="666600"/>
          <w:sz w:val="18"/>
          <w:szCs w:val="18"/>
        </w:rPr>
        <w:t>-</w:t>
      </w:r>
      <w:r>
        <w:rPr>
          <w:rFonts w:ascii="Consolas" w:hAnsi="Consolas" w:cs="Consolas"/>
          <w:color w:val="000000"/>
          <w:sz w:val="18"/>
          <w:szCs w:val="18"/>
        </w:rPr>
        <w:t>common</w:t>
      </w:r>
      <w:r>
        <w:rPr>
          <w:rFonts w:ascii="Consolas" w:hAnsi="Consolas" w:cs="Consolas"/>
          <w:color w:val="666600"/>
          <w:sz w:val="18"/>
          <w:szCs w:val="18"/>
        </w:rPr>
        <w:t>/</w:t>
      </w:r>
      <w:r>
        <w:rPr>
          <w:rFonts w:ascii="Consolas" w:hAnsi="Consolas" w:cs="Consolas"/>
          <w:color w:val="000000"/>
          <w:sz w:val="18"/>
          <w:szCs w:val="18"/>
        </w:rPr>
        <w:t>common</w:t>
      </w:r>
      <w:r>
        <w:rPr>
          <w:rFonts w:ascii="Consolas" w:hAnsi="Consolas" w:cs="Consolas"/>
          <w:color w:val="666600"/>
          <w:sz w:val="18"/>
          <w:szCs w:val="18"/>
        </w:rPr>
        <w:t>/</w:t>
      </w:r>
      <w:r>
        <w:rPr>
          <w:rFonts w:ascii="Consolas" w:hAnsi="Consolas" w:cs="Consolas"/>
          <w:color w:val="000000"/>
          <w:sz w:val="18"/>
          <w:szCs w:val="18"/>
        </w:rPr>
        <w:t>schema</w:t>
      </w:r>
      <w:r>
        <w:rPr>
          <w:rFonts w:ascii="Consolas" w:hAnsi="Consolas" w:cs="Consolas"/>
          <w:color w:val="666600"/>
          <w:sz w:val="18"/>
          <w:szCs w:val="18"/>
        </w:rPr>
        <w:t>.</w:t>
      </w:r>
      <w:r>
        <w:rPr>
          <w:rFonts w:ascii="Consolas" w:hAnsi="Consolas" w:cs="Consolas"/>
          <w:color w:val="000000"/>
          <w:sz w:val="18"/>
          <w:szCs w:val="18"/>
        </w:rPr>
        <w:t>h c</w:t>
      </w:r>
      <w:r>
        <w:rPr>
          <w:rFonts w:ascii="Consolas" w:hAnsi="Consolas" w:cs="Consolas"/>
          <w:color w:val="666600"/>
          <w:sz w:val="18"/>
          <w:szCs w:val="18"/>
        </w:rPr>
        <w:t>ầ</w:t>
      </w:r>
      <w:r>
        <w:rPr>
          <w:rFonts w:ascii="Consolas" w:hAnsi="Consolas" w:cs="Consolas"/>
          <w:color w:val="000000"/>
          <w:sz w:val="18"/>
          <w:szCs w:val="18"/>
        </w:rPr>
        <w:t xml:space="preserve">n </w:t>
      </w:r>
      <w:r>
        <w:rPr>
          <w:rFonts w:ascii="Consolas" w:hAnsi="Consolas" w:cs="Consolas"/>
          <w:color w:val="666600"/>
          <w:sz w:val="18"/>
          <w:szCs w:val="18"/>
        </w:rPr>
        <w:t>đượ</w:t>
      </w:r>
      <w:r>
        <w:rPr>
          <w:rFonts w:ascii="Consolas" w:hAnsi="Consolas" w:cs="Consolas"/>
          <w:color w:val="000000"/>
          <w:sz w:val="18"/>
          <w:szCs w:val="18"/>
        </w:rPr>
        <w:t>c tu</w:t>
      </w:r>
      <w:r>
        <w:rPr>
          <w:rFonts w:ascii="Consolas" w:hAnsi="Consolas" w:cs="Consolas"/>
          <w:color w:val="666600"/>
          <w:sz w:val="18"/>
          <w:szCs w:val="18"/>
        </w:rPr>
        <w:t>â</w:t>
      </w:r>
      <w:r>
        <w:rPr>
          <w:rFonts w:ascii="Consolas" w:hAnsi="Consolas" w:cs="Consolas"/>
          <w:color w:val="000000"/>
          <w:sz w:val="18"/>
          <w:szCs w:val="18"/>
        </w:rPr>
        <w:t>n th</w:t>
      </w:r>
      <w:r>
        <w:rPr>
          <w:rFonts w:ascii="Consolas" w:hAnsi="Consolas" w:cs="Consolas"/>
          <w:color w:val="666600"/>
          <w:sz w:val="18"/>
          <w:szCs w:val="18"/>
        </w:rPr>
        <w:t>ủ</w:t>
      </w:r>
      <w:r>
        <w:rPr>
          <w:rFonts w:ascii="Consolas" w:hAnsi="Consolas" w:cs="Consolas"/>
          <w:color w:val="000000"/>
          <w:sz w:val="18"/>
          <w:szCs w:val="18"/>
        </w:rPr>
        <w:t xml:space="preserve"> </w:t>
      </w:r>
      <w:r>
        <w:rPr>
          <w:rFonts w:ascii="Consolas" w:hAnsi="Consolas" w:cs="Consolas"/>
          <w:color w:val="666600"/>
          <w:sz w:val="18"/>
          <w:szCs w:val="18"/>
        </w:rPr>
        <w:t>để</w:t>
      </w:r>
      <w:r>
        <w:rPr>
          <w:rFonts w:ascii="Consolas" w:hAnsi="Consolas" w:cs="Consolas"/>
          <w:color w:val="000000"/>
          <w:sz w:val="18"/>
          <w:szCs w:val="18"/>
        </w:rPr>
        <w:t xml:space="preserve"> </w:t>
      </w:r>
      <w:r>
        <w:rPr>
          <w:rFonts w:ascii="Consolas" w:hAnsi="Consolas" w:cs="Consolas"/>
          <w:color w:val="666600"/>
          <w:sz w:val="18"/>
          <w:szCs w:val="18"/>
        </w:rPr>
        <w:t>đả</w:t>
      </w:r>
      <w:r>
        <w:rPr>
          <w:rFonts w:ascii="Consolas" w:hAnsi="Consolas" w:cs="Consolas"/>
          <w:color w:val="000000"/>
          <w:sz w:val="18"/>
          <w:szCs w:val="18"/>
        </w:rPr>
        <w:t>m b</w:t>
      </w:r>
      <w:r>
        <w:rPr>
          <w:rFonts w:ascii="Consolas" w:hAnsi="Consolas" w:cs="Consolas"/>
          <w:color w:val="666600"/>
          <w:sz w:val="18"/>
          <w:szCs w:val="18"/>
        </w:rPr>
        <w:t>ả</w:t>
      </w:r>
      <w:r>
        <w:rPr>
          <w:rFonts w:ascii="Consolas" w:hAnsi="Consolas" w:cs="Consolas"/>
          <w:color w:val="000000"/>
          <w:sz w:val="18"/>
          <w:szCs w:val="18"/>
        </w:rPr>
        <w:t>o P4Orch c</w:t>
      </w:r>
      <w:r>
        <w:rPr>
          <w:rFonts w:ascii="Consolas" w:hAnsi="Consolas" w:cs="Consolas"/>
          <w:color w:val="666600"/>
          <w:sz w:val="18"/>
          <w:szCs w:val="18"/>
        </w:rPr>
        <w:t>ó</w:t>
      </w:r>
      <w:r>
        <w:rPr>
          <w:rFonts w:ascii="Consolas" w:hAnsi="Consolas" w:cs="Consolas"/>
          <w:color w:val="000000"/>
          <w:sz w:val="18"/>
          <w:szCs w:val="18"/>
        </w:rPr>
        <w:t xml:space="preserve"> th</w:t>
      </w:r>
      <w:r>
        <w:rPr>
          <w:rFonts w:ascii="Consolas" w:hAnsi="Consolas" w:cs="Consolas"/>
          <w:color w:val="666600"/>
          <w:sz w:val="18"/>
          <w:szCs w:val="18"/>
        </w:rPr>
        <w:t>ể</w:t>
      </w:r>
      <w:r>
        <w:rPr>
          <w:rFonts w:ascii="Consolas" w:hAnsi="Consolas" w:cs="Consolas"/>
          <w:color w:val="000000"/>
          <w:sz w:val="18"/>
          <w:szCs w:val="18"/>
        </w:rPr>
        <w:t xml:space="preserve"> ph</w:t>
      </w:r>
      <w:r>
        <w:rPr>
          <w:rFonts w:ascii="Consolas" w:hAnsi="Consolas" w:cs="Consolas"/>
          <w:color w:val="666600"/>
          <w:sz w:val="18"/>
          <w:szCs w:val="18"/>
        </w:rPr>
        <w:t>â</w:t>
      </w:r>
      <w:r>
        <w:rPr>
          <w:rFonts w:ascii="Consolas" w:hAnsi="Consolas" w:cs="Consolas"/>
          <w:color w:val="000000"/>
          <w:sz w:val="18"/>
          <w:szCs w:val="18"/>
        </w:rPr>
        <w:t>n t</w:t>
      </w:r>
      <w:r>
        <w:rPr>
          <w:rFonts w:ascii="Consolas" w:hAnsi="Consolas" w:cs="Consolas"/>
          <w:color w:val="666600"/>
          <w:sz w:val="18"/>
          <w:szCs w:val="18"/>
        </w:rPr>
        <w:t>í</w:t>
      </w:r>
      <w:r>
        <w:rPr>
          <w:rFonts w:ascii="Consolas" w:hAnsi="Consolas" w:cs="Consolas"/>
          <w:color w:val="000000"/>
          <w:sz w:val="18"/>
          <w:szCs w:val="18"/>
        </w:rPr>
        <w:t>ch c</w:t>
      </w:r>
      <w:r>
        <w:rPr>
          <w:rFonts w:ascii="Consolas" w:hAnsi="Consolas" w:cs="Consolas"/>
          <w:color w:val="666600"/>
          <w:sz w:val="18"/>
          <w:szCs w:val="18"/>
        </w:rPr>
        <w:t>ú</w:t>
      </w:r>
      <w:r>
        <w:rPr>
          <w:rFonts w:ascii="Consolas" w:hAnsi="Consolas" w:cs="Consolas"/>
          <w:color w:val="000000"/>
          <w:sz w:val="18"/>
          <w:szCs w:val="18"/>
        </w:rPr>
        <w:t xml:space="preserve"> ph</w:t>
      </w:r>
      <w:r>
        <w:rPr>
          <w:rFonts w:ascii="Consolas" w:hAnsi="Consolas" w:cs="Consolas"/>
          <w:color w:val="666600"/>
          <w:sz w:val="18"/>
          <w:szCs w:val="18"/>
        </w:rPr>
        <w:t>á</w:t>
      </w:r>
      <w:r>
        <w:rPr>
          <w:rFonts w:ascii="Consolas" w:hAnsi="Consolas" w:cs="Consolas"/>
          <w:color w:val="000000"/>
          <w:sz w:val="18"/>
          <w:szCs w:val="18"/>
        </w:rPr>
        <w:t>p ch</w:t>
      </w:r>
      <w:r>
        <w:rPr>
          <w:rFonts w:ascii="Consolas" w:hAnsi="Consolas" w:cs="Consolas"/>
          <w:color w:val="666600"/>
          <w:sz w:val="18"/>
          <w:szCs w:val="18"/>
        </w:rPr>
        <w:t>í</w:t>
      </w:r>
      <w:r>
        <w:rPr>
          <w:rFonts w:ascii="Consolas" w:hAnsi="Consolas" w:cs="Consolas"/>
          <w:color w:val="000000"/>
          <w:sz w:val="18"/>
          <w:szCs w:val="18"/>
        </w:rPr>
        <w:t>nh x</w:t>
      </w:r>
      <w:r>
        <w:rPr>
          <w:rFonts w:ascii="Consolas" w:hAnsi="Consolas" w:cs="Consolas"/>
          <w:color w:val="666600"/>
          <w:sz w:val="18"/>
          <w:szCs w:val="18"/>
        </w:rPr>
        <w:t>á</w:t>
      </w:r>
      <w:r>
        <w:rPr>
          <w:rFonts w:ascii="Consolas" w:hAnsi="Consolas" w:cs="Consolas"/>
          <w:color w:val="000000"/>
          <w:sz w:val="18"/>
          <w:szCs w:val="18"/>
        </w:rPr>
        <w:t>c</w:t>
      </w:r>
      <w:r>
        <w:rPr>
          <w:rFonts w:ascii="Consolas" w:hAnsi="Consolas" w:cs="Consolas"/>
          <w:color w:val="666600"/>
          <w:sz w:val="18"/>
          <w:szCs w:val="18"/>
        </w:rPr>
        <w:t>:</w:t>
      </w:r>
    </w:p>
    <w:p w14:paraId="370D6A9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C</w:t>
      </w:r>
      <w:r>
        <w:rPr>
          <w:rFonts w:ascii="Consolas" w:hAnsi="Consolas" w:cs="Consolas"/>
          <w:color w:val="666600"/>
          <w:sz w:val="18"/>
          <w:szCs w:val="18"/>
        </w:rPr>
        <w:t>++</w:t>
      </w:r>
    </w:p>
    <w:p w14:paraId="18BFEFE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 9. </w:t>
      </w:r>
      <w:r>
        <w:rPr>
          <w:rFonts w:ascii="Consolas" w:hAnsi="Consolas" w:cs="Consolas"/>
          <w:color w:val="880000"/>
          <w:sz w:val="18"/>
          <w:szCs w:val="18"/>
        </w:rPr>
        <w:t>/* Định nghĩa Schema chuẩn trong sonic-swss-common */</w:t>
      </w:r>
    </w:p>
    <w:p w14:paraId="1663A68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10. </w:t>
      </w:r>
      <w:r>
        <w:rPr>
          <w:rFonts w:ascii="Consolas" w:hAnsi="Consolas" w:cs="Consolas"/>
          <w:color w:val="880000"/>
          <w:sz w:val="18"/>
          <w:szCs w:val="18"/>
        </w:rPr>
        <w:t>#define</w:t>
      </w:r>
      <w:r>
        <w:rPr>
          <w:rFonts w:ascii="Consolas" w:hAnsi="Consolas" w:cs="Consolas"/>
          <w:color w:val="000000"/>
          <w:sz w:val="18"/>
          <w:szCs w:val="18"/>
        </w:rPr>
        <w:t xml:space="preserve"> APP_P4RT_TABLE_NAME             </w:t>
      </w:r>
      <w:r>
        <w:rPr>
          <w:rFonts w:ascii="Consolas" w:hAnsi="Consolas" w:cs="Consolas"/>
          <w:color w:val="008800"/>
          <w:sz w:val="18"/>
          <w:szCs w:val="18"/>
        </w:rPr>
        <w:t>"P4RT_TABLE"</w:t>
      </w:r>
    </w:p>
    <w:p w14:paraId="07F907B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11. </w:t>
      </w:r>
      <w:r>
        <w:rPr>
          <w:rFonts w:ascii="Consolas" w:hAnsi="Consolas" w:cs="Consolas"/>
          <w:color w:val="880000"/>
          <w:sz w:val="18"/>
          <w:szCs w:val="18"/>
        </w:rPr>
        <w:t>#define</w:t>
      </w:r>
      <w:r>
        <w:rPr>
          <w:rFonts w:ascii="Consolas" w:hAnsi="Consolas" w:cs="Consolas"/>
          <w:color w:val="000000"/>
          <w:sz w:val="18"/>
          <w:szCs w:val="18"/>
        </w:rPr>
        <w:t xml:space="preserve"> APP_PORT_TABLE_NAME             </w:t>
      </w:r>
      <w:r>
        <w:rPr>
          <w:rFonts w:ascii="Consolas" w:hAnsi="Consolas" w:cs="Consolas"/>
          <w:color w:val="008800"/>
          <w:sz w:val="18"/>
          <w:szCs w:val="18"/>
        </w:rPr>
        <w:t>"PORT_TABLE"</w:t>
      </w:r>
    </w:p>
    <w:p w14:paraId="77AA2D4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12. </w:t>
      </w:r>
      <w:r>
        <w:rPr>
          <w:rFonts w:ascii="Consolas" w:hAnsi="Consolas" w:cs="Consolas"/>
          <w:color w:val="880000"/>
          <w:sz w:val="18"/>
          <w:szCs w:val="18"/>
        </w:rPr>
        <w:t>#define</w:t>
      </w:r>
      <w:r>
        <w:rPr>
          <w:rFonts w:ascii="Consolas" w:hAnsi="Consolas" w:cs="Consolas"/>
          <w:color w:val="000000"/>
          <w:sz w:val="18"/>
          <w:szCs w:val="18"/>
        </w:rPr>
        <w:t xml:space="preserve"> APP_INTF_TABLE_NAME             </w:t>
      </w:r>
      <w:r>
        <w:rPr>
          <w:rFonts w:ascii="Consolas" w:hAnsi="Consolas" w:cs="Consolas"/>
          <w:color w:val="008800"/>
          <w:sz w:val="18"/>
          <w:szCs w:val="18"/>
        </w:rPr>
        <w:t>"INTF_TABLE"</w:t>
      </w:r>
    </w:p>
    <w:p w14:paraId="569709C7"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13. </w:t>
      </w:r>
      <w:r>
        <w:rPr>
          <w:rFonts w:ascii="Consolas" w:hAnsi="Consolas" w:cs="Consolas"/>
          <w:color w:val="880000"/>
          <w:sz w:val="18"/>
          <w:szCs w:val="18"/>
        </w:rPr>
        <w:t>// Separator sử dụng dấu hai chấm</w:t>
      </w:r>
    </w:p>
    <w:p w14:paraId="7B5EF82C"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14. </w:t>
      </w:r>
      <w:r>
        <w:rPr>
          <w:rFonts w:ascii="Consolas" w:hAnsi="Consolas" w:cs="Consolas"/>
          <w:color w:val="880000"/>
          <w:sz w:val="18"/>
          <w:szCs w:val="18"/>
        </w:rPr>
        <w:t>#define</w:t>
      </w:r>
      <w:r>
        <w:rPr>
          <w:rFonts w:ascii="Consolas" w:hAnsi="Consolas" w:cs="Consolas"/>
          <w:color w:val="000000"/>
          <w:sz w:val="18"/>
          <w:szCs w:val="18"/>
        </w:rPr>
        <w:t xml:space="preserve"> KEY_SEPARATOR                   </w:t>
      </w:r>
      <w:r>
        <w:rPr>
          <w:rFonts w:ascii="Consolas" w:hAnsi="Consolas" w:cs="Consolas"/>
          <w:color w:val="008800"/>
          <w:sz w:val="18"/>
          <w:szCs w:val="18"/>
        </w:rPr>
        <w:t>':'</w:t>
      </w:r>
    </w:p>
    <w:p w14:paraId="0563AAD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4988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624E8895" w14:textId="1401414A" w:rsidR="00E97176" w:rsidRPr="00E97176" w:rsidRDefault="00E97176" w:rsidP="006A2A0A">
      <w:pPr>
        <w:pStyle w:val="Heading4"/>
        <w:rPr>
          <w:lang w:eastAsia="vi-VN"/>
        </w:rPr>
      </w:pPr>
      <w:r w:rsidRPr="00E97176">
        <w:rPr>
          <w:lang w:eastAsia="vi-VN"/>
        </w:rPr>
        <w:t>Thiết kế Schema cho ASIC_DB</w:t>
      </w:r>
    </w:p>
    <w:p w14:paraId="79DA9AE9" w14:textId="77777777" w:rsidR="00E97176" w:rsidRPr="00E97176" w:rsidRDefault="00E97176" w:rsidP="006A2A0A">
      <w:pPr>
        <w:pStyle w:val="tritmnormal"/>
      </w:pPr>
      <w:r w:rsidRPr="00E97176">
        <w:t>ASIC_DB là bản sao kỹ thuật số của trạng thái phần cứng, chứa các đối tượng SAI đã được biên dịch. Khác với APPL_DB, schema tại đây phụ thuộc hoàn toàn vào chuẩn SAI và định danh đối tượng (OID).</w:t>
      </w:r>
    </w:p>
    <w:p w14:paraId="5275D43B" w14:textId="77777777" w:rsidR="00E97176" w:rsidRPr="00E97176" w:rsidRDefault="00E97176" w:rsidP="006A2A0A">
      <w:pPr>
        <w:pStyle w:val="items"/>
      </w:pPr>
      <w:r w:rsidRPr="00E97176">
        <w:rPr>
          <w:b/>
          <w:bCs/>
        </w:rPr>
        <w:t>Cấu trúc Khóa:</w:t>
      </w:r>
      <w:r w:rsidRPr="00E97176">
        <w:t xml:space="preserve"> ASIC_STATE:SAI_OBJECT_TYPE_XXX:OID.</w:t>
      </w:r>
    </w:p>
    <w:p w14:paraId="0D5BB161" w14:textId="77777777" w:rsidR="00E97176" w:rsidRPr="00E97176" w:rsidRDefault="00E97176" w:rsidP="006A2A0A">
      <w:pPr>
        <w:pStyle w:val="items"/>
      </w:pPr>
      <w:r w:rsidRPr="00E97176">
        <w:rPr>
          <w:b/>
          <w:bCs/>
        </w:rPr>
        <w:t>Giá trị (Value):</w:t>
      </w:r>
      <w:r w:rsidRPr="00E97176">
        <w:t xml:space="preserve"> Là tập hợp các thuộc tính SAI (SAI Attributes) được ánh xạ 1-1 với định nghĩa trong file header C (sai*.h).</w:t>
      </w:r>
    </w:p>
    <w:p w14:paraId="11B096D4" w14:textId="77777777" w:rsidR="00E97176" w:rsidRDefault="00E97176" w:rsidP="006A2A0A">
      <w:pPr>
        <w:pStyle w:val="items"/>
      </w:pPr>
      <w:r w:rsidRPr="00E97176">
        <w:rPr>
          <w:b/>
          <w:bCs/>
        </w:rPr>
        <w:lastRenderedPageBreak/>
        <w:t>Đặc thù P4-enabled:</w:t>
      </w:r>
      <w:r w:rsidRPr="00E97176">
        <w:t xml:space="preserve"> Đối với các bảng mở rộng (Extension Tables), key sẽ sử dụng SAI_OBJECT_TYPE_GENERIC_PROGRAMMABLE.</w:t>
      </w:r>
    </w:p>
    <w:p w14:paraId="79FE566B" w14:textId="750844C9" w:rsidR="00E21367" w:rsidRPr="00E97176" w:rsidRDefault="00E21367" w:rsidP="00E21367">
      <w:pPr>
        <w:pStyle w:val="Caption"/>
        <w:jc w:val="left"/>
      </w:pPr>
      <w:bookmarkStart w:id="67" w:name="_Toc225755434"/>
      <w:r>
        <w:t xml:space="preserve">Bảng </w:t>
      </w:r>
      <w:r>
        <w:fldChar w:fldCharType="begin"/>
      </w:r>
      <w:r>
        <w:instrText xml:space="preserve"> SEQ Bảng \* ARABIC </w:instrText>
      </w:r>
      <w:r>
        <w:fldChar w:fldCharType="separate"/>
      </w:r>
      <w:r w:rsidR="00F11866">
        <w:rPr>
          <w:noProof/>
        </w:rPr>
        <w:t>31</w:t>
      </w:r>
      <w:r>
        <w:fldChar w:fldCharType="end"/>
      </w:r>
      <w:r>
        <w:t>: Lược đồ ASIC_DB</w:t>
      </w:r>
      <w:bookmarkEnd w:id="67"/>
    </w:p>
    <w:p w14:paraId="7862890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569095"/>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Schema ASIC_DB (Redis DB 1)</w:t>
      </w:r>
    </w:p>
    <w:p w14:paraId="772F5762"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569095"/>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Key: Prefix chuẩn + Loại đối tượng + OID (Hex)</w:t>
      </w:r>
    </w:p>
    <w:p w14:paraId="6E38516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569095"/>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HSET </w:t>
      </w:r>
      <w:r>
        <w:rPr>
          <w:rFonts w:ascii="Consolas" w:hAnsi="Consolas" w:cs="Consolas"/>
          <w:color w:val="008800"/>
          <w:sz w:val="18"/>
          <w:szCs w:val="18"/>
        </w:rPr>
        <w:t>"ASIC_STATE:SAI_OBJECT_TYPE_ROUTER_INTERFACE:oid:0x60000000005a"</w:t>
      </w:r>
      <w:r>
        <w:rPr>
          <w:rFonts w:ascii="Consolas" w:hAnsi="Consolas" w:cs="Consolas"/>
          <w:color w:val="000000"/>
          <w:sz w:val="18"/>
          <w:szCs w:val="18"/>
        </w:rPr>
        <w:t xml:space="preserve"> \</w:t>
      </w:r>
    </w:p>
    <w:p w14:paraId="01978735"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569095"/>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008800"/>
          <w:sz w:val="18"/>
          <w:szCs w:val="18"/>
        </w:rPr>
        <w:t>"SAI_ROUTER_INTERFACE_ATTR_VIRTUAL_ROUTER_ID"</w:t>
      </w:r>
      <w:r>
        <w:rPr>
          <w:rFonts w:ascii="Consolas" w:hAnsi="Consolas" w:cs="Consolas"/>
          <w:color w:val="000000"/>
          <w:sz w:val="18"/>
          <w:szCs w:val="18"/>
        </w:rPr>
        <w:t xml:space="preserve"> </w:t>
      </w:r>
      <w:r>
        <w:rPr>
          <w:rFonts w:ascii="Consolas" w:hAnsi="Consolas" w:cs="Consolas"/>
          <w:color w:val="008800"/>
          <w:sz w:val="18"/>
          <w:szCs w:val="18"/>
        </w:rPr>
        <w:t>"oid:0x300000000002"</w:t>
      </w:r>
      <w:r>
        <w:rPr>
          <w:rFonts w:ascii="Consolas" w:hAnsi="Consolas" w:cs="Consolas"/>
          <w:color w:val="000000"/>
          <w:sz w:val="18"/>
          <w:szCs w:val="18"/>
        </w:rPr>
        <w:t xml:space="preserve"> \</w:t>
      </w:r>
    </w:p>
    <w:p w14:paraId="2D2AA4F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569095"/>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008800"/>
          <w:sz w:val="18"/>
          <w:szCs w:val="18"/>
        </w:rPr>
        <w:t>"SAI_ROUTER_INTERFACE_ATTR_SRC_MAC_ADDRESS"</w:t>
      </w:r>
      <w:r>
        <w:rPr>
          <w:rFonts w:ascii="Consolas" w:hAnsi="Consolas" w:cs="Consolas"/>
          <w:color w:val="000000"/>
          <w:sz w:val="18"/>
          <w:szCs w:val="18"/>
        </w:rPr>
        <w:t xml:space="preserve"> </w:t>
      </w:r>
      <w:r>
        <w:rPr>
          <w:rFonts w:ascii="Consolas" w:hAnsi="Consolas" w:cs="Consolas"/>
          <w:color w:val="008800"/>
          <w:sz w:val="18"/>
          <w:szCs w:val="18"/>
        </w:rPr>
        <w:t>"00:11:22:33:44:55"</w:t>
      </w:r>
      <w:r>
        <w:rPr>
          <w:rFonts w:ascii="Consolas" w:hAnsi="Consolas" w:cs="Consolas"/>
          <w:color w:val="000000"/>
          <w:sz w:val="18"/>
          <w:szCs w:val="18"/>
        </w:rPr>
        <w:t xml:space="preserve"> \</w:t>
      </w:r>
    </w:p>
    <w:p w14:paraId="58067D3A"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569095"/>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w:t>
      </w:r>
      <w:r>
        <w:rPr>
          <w:rFonts w:ascii="Consolas" w:hAnsi="Consolas" w:cs="Consolas"/>
          <w:color w:val="008800"/>
          <w:sz w:val="18"/>
          <w:szCs w:val="18"/>
        </w:rPr>
        <w:t>"SAI_ROUTER_INTERFACE_ATTR_MTU"</w:t>
      </w:r>
      <w:r>
        <w:rPr>
          <w:rFonts w:ascii="Consolas" w:hAnsi="Consolas" w:cs="Consolas"/>
          <w:color w:val="000000"/>
          <w:sz w:val="18"/>
          <w:szCs w:val="18"/>
        </w:rPr>
        <w:t xml:space="preserve"> </w:t>
      </w:r>
      <w:r>
        <w:rPr>
          <w:rFonts w:ascii="Consolas" w:hAnsi="Consolas" w:cs="Consolas"/>
          <w:color w:val="008800"/>
          <w:sz w:val="18"/>
          <w:szCs w:val="18"/>
        </w:rPr>
        <w:t>"9100"</w:t>
      </w:r>
    </w:p>
    <w:p w14:paraId="0BFF10F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569095"/>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w:t>
      </w:r>
    </w:p>
    <w:p w14:paraId="3A023F48" w14:textId="77777777" w:rsidR="00E97176" w:rsidRPr="00E97176" w:rsidRDefault="00E97176" w:rsidP="006A2A0A">
      <w:pPr>
        <w:pStyle w:val="tritmnormal"/>
      </w:pPr>
      <w:r w:rsidRPr="00E97176">
        <w:t>Thiết kế này cho phép tính năng "Warm Boot": khi syncd khởi động lại, nó chỉ cần đọc ASIC_DB để khôi phục trạng thái mà không cần hỏi lại lớp ứng dụng.</w:t>
      </w:r>
    </w:p>
    <w:p w14:paraId="034284C0" w14:textId="2928F476" w:rsidR="00E97176" w:rsidRPr="00E97176" w:rsidRDefault="00E97176" w:rsidP="006A2A0A">
      <w:pPr>
        <w:pStyle w:val="Heading4"/>
        <w:rPr>
          <w:lang w:eastAsia="vi-VN"/>
        </w:rPr>
      </w:pPr>
      <w:r w:rsidRPr="00E97176">
        <w:rPr>
          <w:lang w:eastAsia="vi-VN"/>
        </w:rPr>
        <w:t xml:space="preserve">Thiết kế </w:t>
      </w:r>
      <w:r w:rsidR="006A2A0A" w:rsidRPr="00E97176">
        <w:rPr>
          <w:lang w:eastAsia="vi-VN"/>
        </w:rPr>
        <w:t>s</w:t>
      </w:r>
      <w:r w:rsidRPr="00E97176">
        <w:rPr>
          <w:lang w:eastAsia="vi-VN"/>
        </w:rPr>
        <w:t xml:space="preserve">chema cho STATE_DB </w:t>
      </w:r>
    </w:p>
    <w:p w14:paraId="29EB7A31" w14:textId="77777777" w:rsidR="00E97176" w:rsidRPr="00E97176" w:rsidRDefault="00E97176" w:rsidP="006A2A0A">
      <w:pPr>
        <w:pStyle w:val="tritmnormal"/>
      </w:pPr>
      <w:r w:rsidRPr="00E97176">
        <w:t>STATE_DB đóng vai trò kênh phản hồi (Feedback Channel), chứa thông tin thực tế từ phần cứng gửi lên (Bottom-up).</w:t>
      </w:r>
    </w:p>
    <w:p w14:paraId="49BB655F" w14:textId="77777777" w:rsidR="00E97176" w:rsidRPr="00E97176" w:rsidRDefault="00E97176" w:rsidP="006A2A0A">
      <w:pPr>
        <w:pStyle w:val="items"/>
      </w:pPr>
      <w:r w:rsidRPr="00E97176">
        <w:rPr>
          <w:b/>
          <w:bCs/>
        </w:rPr>
        <w:t>Nội dung:</w:t>
      </w:r>
      <w:r w:rsidRPr="00E97176">
        <w:t xml:space="preserve"> Trạng thái liên kết (Link Oper Status), trạng thái LACP, hoặc các bộ đếm (Counters).</w:t>
      </w:r>
    </w:p>
    <w:p w14:paraId="352CC780" w14:textId="77777777" w:rsidR="00E97176" w:rsidRDefault="00E97176" w:rsidP="006A2A0A">
      <w:pPr>
        <w:pStyle w:val="items"/>
      </w:pPr>
      <w:r w:rsidRPr="00E97176">
        <w:rPr>
          <w:b/>
          <w:bCs/>
        </w:rPr>
        <w:t>PINS Integration:</w:t>
      </w:r>
      <w:r w:rsidRPr="00E97176">
        <w:t xml:space="preserve"> Trong mô hình PINS, STATE_DB cũng được sử dụng để báo cáo trạng thái của các bảng P4 (ví dụ: số lượng entry thực tế đã được cài đặt thành công) về cho Controller.</w:t>
      </w:r>
    </w:p>
    <w:p w14:paraId="3A1CA7C4" w14:textId="452D8B5D" w:rsidR="00E21367" w:rsidRPr="00E97176" w:rsidRDefault="00E21367" w:rsidP="00E21367">
      <w:pPr>
        <w:pStyle w:val="Caption"/>
        <w:jc w:val="left"/>
      </w:pPr>
      <w:bookmarkStart w:id="68" w:name="_Toc225755435"/>
      <w:r>
        <w:t xml:space="preserve">Bảng </w:t>
      </w:r>
      <w:r>
        <w:fldChar w:fldCharType="begin"/>
      </w:r>
      <w:r>
        <w:instrText xml:space="preserve"> SEQ Bảng \* ARABIC </w:instrText>
      </w:r>
      <w:r>
        <w:fldChar w:fldCharType="separate"/>
      </w:r>
      <w:r w:rsidR="00F11866">
        <w:rPr>
          <w:noProof/>
        </w:rPr>
        <w:t>32</w:t>
      </w:r>
      <w:r>
        <w:fldChar w:fldCharType="end"/>
      </w:r>
      <w:r>
        <w:t>: Lược đồ STATE_DB</w:t>
      </w:r>
      <w:bookmarkEnd w:id="68"/>
    </w:p>
    <w:p w14:paraId="2F292CB9"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955789"/>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Schema STATE_DB (Redis DB 6)</w:t>
      </w:r>
    </w:p>
    <w:p w14:paraId="59A588D3"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955789"/>
        <w:rPr>
          <w:rFonts w:ascii="Consolas" w:hAnsi="Consolas" w:cs="Consolas"/>
          <w:sz w:val="18"/>
          <w:szCs w:val="18"/>
        </w:rPr>
      </w:pPr>
      <w:r>
        <w:rPr>
          <w:rFonts w:ascii="Consolas" w:hAnsi="Consolas" w:cs="Consolas"/>
          <w:sz w:val="18"/>
          <w:szCs w:val="18"/>
        </w:rPr>
        <w:t xml:space="preserve">2. </w:t>
      </w:r>
      <w:r>
        <w:rPr>
          <w:rFonts w:ascii="Consolas" w:hAnsi="Consolas" w:cs="Consolas"/>
          <w:color w:val="000000"/>
          <w:sz w:val="18"/>
          <w:szCs w:val="18"/>
        </w:rPr>
        <w:t xml:space="preserve">HSET </w:t>
      </w:r>
      <w:r>
        <w:rPr>
          <w:rFonts w:ascii="Consolas" w:hAnsi="Consolas" w:cs="Consolas"/>
          <w:color w:val="008800"/>
          <w:sz w:val="18"/>
          <w:szCs w:val="18"/>
        </w:rPr>
        <w:t>"PORT_TABLE:Ethernet0"</w:t>
      </w:r>
      <w:r>
        <w:rPr>
          <w:rFonts w:ascii="Consolas" w:hAnsi="Consolas" w:cs="Consolas"/>
          <w:color w:val="000000"/>
          <w:sz w:val="18"/>
          <w:szCs w:val="18"/>
        </w:rPr>
        <w:t xml:space="preserve"> \</w:t>
      </w:r>
    </w:p>
    <w:p w14:paraId="3E7EFBC4"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955789"/>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w:t>
      </w:r>
      <w:r>
        <w:rPr>
          <w:rFonts w:ascii="Consolas" w:hAnsi="Consolas" w:cs="Consolas"/>
          <w:color w:val="008800"/>
          <w:sz w:val="18"/>
          <w:szCs w:val="18"/>
        </w:rPr>
        <w:t>"oper_status"</w:t>
      </w:r>
      <w:r>
        <w:rPr>
          <w:rFonts w:ascii="Consolas" w:hAnsi="Consolas" w:cs="Consolas"/>
          <w:color w:val="000000"/>
          <w:sz w:val="18"/>
          <w:szCs w:val="18"/>
        </w:rPr>
        <w:t xml:space="preserve"> </w:t>
      </w:r>
      <w:r>
        <w:rPr>
          <w:rFonts w:ascii="Consolas" w:hAnsi="Consolas" w:cs="Consolas"/>
          <w:color w:val="008800"/>
          <w:sz w:val="18"/>
          <w:szCs w:val="18"/>
        </w:rPr>
        <w:t>"up"</w:t>
      </w:r>
      <w:r>
        <w:rPr>
          <w:rFonts w:ascii="Consolas" w:hAnsi="Consolas" w:cs="Consolas"/>
          <w:color w:val="000000"/>
          <w:sz w:val="18"/>
          <w:szCs w:val="18"/>
        </w:rPr>
        <w:t xml:space="preserve"> \</w:t>
      </w:r>
    </w:p>
    <w:p w14:paraId="288D645F"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955789"/>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008800"/>
          <w:sz w:val="18"/>
          <w:szCs w:val="18"/>
        </w:rPr>
        <w:t>"speed"</w:t>
      </w:r>
      <w:r>
        <w:rPr>
          <w:rFonts w:ascii="Consolas" w:hAnsi="Consolas" w:cs="Consolas"/>
          <w:color w:val="000000"/>
          <w:sz w:val="18"/>
          <w:szCs w:val="18"/>
        </w:rPr>
        <w:t xml:space="preserve"> </w:t>
      </w:r>
      <w:r>
        <w:rPr>
          <w:rFonts w:ascii="Consolas" w:hAnsi="Consolas" w:cs="Consolas"/>
          <w:color w:val="008800"/>
          <w:sz w:val="18"/>
          <w:szCs w:val="18"/>
        </w:rPr>
        <w:t>"400000"</w:t>
      </w:r>
      <w:r>
        <w:rPr>
          <w:rFonts w:ascii="Consolas" w:hAnsi="Consolas" w:cs="Consolas"/>
          <w:color w:val="000000"/>
          <w:sz w:val="18"/>
          <w:szCs w:val="18"/>
        </w:rPr>
        <w:t xml:space="preserve"> \</w:t>
      </w:r>
    </w:p>
    <w:p w14:paraId="53506601"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955789"/>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008800"/>
          <w:sz w:val="18"/>
          <w:szCs w:val="18"/>
        </w:rPr>
        <w:t>"lanes"</w:t>
      </w:r>
      <w:r>
        <w:rPr>
          <w:rFonts w:ascii="Consolas" w:hAnsi="Consolas" w:cs="Consolas"/>
          <w:color w:val="000000"/>
          <w:sz w:val="18"/>
          <w:szCs w:val="18"/>
        </w:rPr>
        <w:t xml:space="preserve"> </w:t>
      </w:r>
      <w:r>
        <w:rPr>
          <w:rFonts w:ascii="Consolas" w:hAnsi="Consolas" w:cs="Consolas"/>
          <w:color w:val="008800"/>
          <w:sz w:val="18"/>
          <w:szCs w:val="18"/>
        </w:rPr>
        <w:t>"65,66,67,68"</w:t>
      </w:r>
    </w:p>
    <w:p w14:paraId="4E6617DE" w14:textId="77777777" w:rsidR="006A2A0A" w:rsidRDefault="006A2A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955789"/>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w:t>
      </w:r>
    </w:p>
    <w:p w14:paraId="3BD9480A" w14:textId="2C786A0E" w:rsidR="00E97176" w:rsidRPr="00E97176" w:rsidRDefault="00E97176" w:rsidP="000A2715">
      <w:pPr>
        <w:pStyle w:val="Heading4"/>
        <w:rPr>
          <w:lang w:eastAsia="vi-VN"/>
        </w:rPr>
      </w:pPr>
      <w:r w:rsidRPr="00E97176">
        <w:rPr>
          <w:lang w:eastAsia="vi-VN"/>
        </w:rPr>
        <w:t xml:space="preserve">Quản lý </w:t>
      </w:r>
      <w:r w:rsidR="000A2715" w:rsidRPr="00E97176">
        <w:rPr>
          <w:lang w:eastAsia="vi-VN"/>
        </w:rPr>
        <w:t xml:space="preserve">phiên bản và tương thích </w:t>
      </w:r>
    </w:p>
    <w:p w14:paraId="19AD8E5D" w14:textId="77777777" w:rsidR="00E97176" w:rsidRPr="00E97176" w:rsidRDefault="00E97176" w:rsidP="000A2715">
      <w:pPr>
        <w:pStyle w:val="tritmnormal"/>
      </w:pPr>
      <w:r w:rsidRPr="00E97176">
        <w:t>Trong một hệ thống phân tán, việc đảm bảo phiên bản schema khớp nhau giữa orchagent (Producer) và syncd (Consumer) là sống còn. SONiC sử dụng bảng VERSIONS trong mỗi DB để kiểm soát điều này.</w:t>
      </w:r>
    </w:p>
    <w:p w14:paraId="323B3A63" w14:textId="77777777" w:rsidR="00E97176" w:rsidRPr="00E97176" w:rsidRDefault="00E97176" w:rsidP="000A2715">
      <w:pPr>
        <w:pStyle w:val="items"/>
      </w:pPr>
      <w:r w:rsidRPr="00E97176">
        <w:rPr>
          <w:b/>
          <w:bCs/>
        </w:rPr>
        <w:t>Version Key:</w:t>
      </w:r>
      <w:r w:rsidRPr="00E97176">
        <w:t xml:space="preserve"> Mỗi DB chứa một key VERSIONS lưu trữ phiên bản của schema hiện tại.</w:t>
      </w:r>
    </w:p>
    <w:p w14:paraId="253BAF13" w14:textId="77777777" w:rsidR="00E97176" w:rsidRDefault="00E97176" w:rsidP="000A2715">
      <w:pPr>
        <w:pStyle w:val="items"/>
      </w:pPr>
      <w:r w:rsidRPr="00E97176">
        <w:rPr>
          <w:b/>
          <w:bCs/>
        </w:rPr>
        <w:t>Quy trình kiểm tra:</w:t>
      </w:r>
      <w:r w:rsidRPr="00E97176">
        <w:t xml:space="preserve"> Khi khởi động, các tiến trình sẽ kiểm tra phiên bản này. Nếu orchagent gửi dữ liệu theo Schema v3 nhưng syncd chỉ hiểu Schema v2, hệ thống sẽ cảnh báo hoặc từ chối khởi động để tránh lỗi dữ liệu (Data Corruption).</w:t>
      </w:r>
    </w:p>
    <w:p w14:paraId="1BE3F3AD" w14:textId="024BFC97" w:rsidR="00E21367" w:rsidRPr="00E97176" w:rsidRDefault="00E21367" w:rsidP="00E21367">
      <w:pPr>
        <w:pStyle w:val="Caption"/>
        <w:jc w:val="left"/>
      </w:pPr>
      <w:bookmarkStart w:id="69" w:name="_Toc225755436"/>
      <w:r>
        <w:t xml:space="preserve">Bảng </w:t>
      </w:r>
      <w:r>
        <w:fldChar w:fldCharType="begin"/>
      </w:r>
      <w:r>
        <w:instrText xml:space="preserve"> SEQ Bảng \* ARABIC </w:instrText>
      </w:r>
      <w:r>
        <w:fldChar w:fldCharType="separate"/>
      </w:r>
      <w:r w:rsidR="00F11866">
        <w:rPr>
          <w:noProof/>
        </w:rPr>
        <w:t>33</w:t>
      </w:r>
      <w:r>
        <w:fldChar w:fldCharType="end"/>
      </w:r>
      <w:r>
        <w:t>: Quản lý phiên và tương thích</w:t>
      </w:r>
      <w:bookmarkEnd w:id="69"/>
    </w:p>
    <w:p w14:paraId="4C5BA8A8"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kiểm tra phiên bản trong sonic-swss/orchagent/orchdaemon.cpp */</w:t>
      </w:r>
    </w:p>
    <w:p w14:paraId="73622499"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OrchDaemon</w:t>
      </w:r>
      <w:r>
        <w:rPr>
          <w:rFonts w:ascii="Consolas" w:hAnsi="Consolas" w:cs="Consolas"/>
          <w:color w:val="666600"/>
          <w:sz w:val="18"/>
          <w:szCs w:val="18"/>
        </w:rPr>
        <w:t>::</w:t>
      </w:r>
      <w:r>
        <w:rPr>
          <w:rFonts w:ascii="Consolas" w:hAnsi="Consolas" w:cs="Consolas"/>
          <w:color w:val="000000"/>
          <w:sz w:val="18"/>
          <w:szCs w:val="18"/>
        </w:rPr>
        <w:t>checkVersion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722ED2F"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w:t>
      </w:r>
      <w:r>
        <w:rPr>
          <w:rFonts w:ascii="Consolas" w:hAnsi="Consolas" w:cs="Consolas"/>
          <w:color w:val="000088"/>
          <w:sz w:val="18"/>
          <w:szCs w:val="18"/>
        </w:rPr>
        <w:t>string</w:t>
      </w:r>
      <w:r>
        <w:rPr>
          <w:rFonts w:ascii="Consolas" w:hAnsi="Consolas" w:cs="Consolas"/>
          <w:color w:val="000000"/>
          <w:sz w:val="18"/>
          <w:szCs w:val="18"/>
        </w:rPr>
        <w:t xml:space="preserve"> version </w:t>
      </w:r>
      <w:r>
        <w:rPr>
          <w:rFonts w:ascii="Consolas" w:hAnsi="Consolas" w:cs="Consolas"/>
          <w:color w:val="666600"/>
          <w:sz w:val="18"/>
          <w:szCs w:val="18"/>
        </w:rPr>
        <w:t>=</w:t>
      </w:r>
      <w:r>
        <w:rPr>
          <w:rFonts w:ascii="Consolas" w:hAnsi="Consolas" w:cs="Consolas"/>
          <w:color w:val="000000"/>
          <w:sz w:val="18"/>
          <w:szCs w:val="18"/>
        </w:rPr>
        <w:t xml:space="preserve"> m_appDb</w:t>
      </w:r>
      <w:r>
        <w:rPr>
          <w:rFonts w:ascii="Consolas" w:hAnsi="Consolas" w:cs="Consolas"/>
          <w:color w:val="666600"/>
          <w:sz w:val="18"/>
          <w:szCs w:val="18"/>
        </w:rPr>
        <w:t>-&gt;</w:t>
      </w:r>
      <w:r>
        <w:rPr>
          <w:rFonts w:ascii="Consolas" w:hAnsi="Consolas" w:cs="Consolas"/>
          <w:color w:val="000000"/>
          <w:sz w:val="18"/>
          <w:szCs w:val="18"/>
        </w:rPr>
        <w:t>hget</w:t>
      </w:r>
      <w:r>
        <w:rPr>
          <w:rFonts w:ascii="Consolas" w:hAnsi="Consolas" w:cs="Consolas"/>
          <w:color w:val="666600"/>
          <w:sz w:val="18"/>
          <w:szCs w:val="18"/>
        </w:rPr>
        <w:t>(</w:t>
      </w:r>
      <w:r>
        <w:rPr>
          <w:rFonts w:ascii="Consolas" w:hAnsi="Consolas" w:cs="Consolas"/>
          <w:color w:val="008800"/>
          <w:sz w:val="18"/>
          <w:szCs w:val="18"/>
        </w:rPr>
        <w:t>"VERSIONS"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"APP_DB"</w:t>
      </w:r>
      <w:r>
        <w:rPr>
          <w:rFonts w:ascii="Consolas" w:hAnsi="Consolas" w:cs="Consolas"/>
          <w:color w:val="666600"/>
          <w:sz w:val="18"/>
          <w:szCs w:val="18"/>
        </w:rPr>
        <w:t>);</w:t>
      </w:r>
    </w:p>
    <w:p w14:paraId="31F1D142"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version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"1.0.2"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4F598C3"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"Schema version mismatch! Expected 1.0.2, got %s"</w:t>
      </w:r>
      <w:r>
        <w:rPr>
          <w:rFonts w:ascii="Consolas" w:hAnsi="Consolas" w:cs="Consolas"/>
          <w:color w:val="666600"/>
          <w:sz w:val="18"/>
          <w:szCs w:val="18"/>
        </w:rPr>
        <w:t>,</w:t>
      </w:r>
      <w:r>
        <w:rPr>
          <w:rFonts w:ascii="Consolas" w:hAnsi="Consolas" w:cs="Consolas"/>
          <w:color w:val="000000"/>
          <w:sz w:val="18"/>
          <w:szCs w:val="18"/>
        </w:rPr>
        <w:t xml:space="preserve"> version</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7CF224C3"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w:t>
      </w:r>
      <w:r>
        <w:rPr>
          <w:rFonts w:ascii="Consolas" w:hAnsi="Consolas" w:cs="Consolas"/>
          <w:color w:val="000088"/>
          <w:sz w:val="18"/>
          <w:szCs w:val="18"/>
        </w:rPr>
        <w:t>throw</w:t>
      </w:r>
      <w:r>
        <w:rPr>
          <w:rFonts w:ascii="Consolas" w:hAnsi="Consolas" w:cs="Consolas"/>
          <w:color w:val="000000"/>
          <w:sz w:val="18"/>
          <w:szCs w:val="18"/>
        </w:rPr>
        <w:t xml:space="preserve"> runtime_error</w:t>
      </w:r>
      <w:r>
        <w:rPr>
          <w:rFonts w:ascii="Consolas" w:hAnsi="Consolas" w:cs="Consolas"/>
          <w:color w:val="666600"/>
          <w:sz w:val="18"/>
          <w:szCs w:val="18"/>
        </w:rPr>
        <w:t>(</w:t>
      </w:r>
      <w:r>
        <w:rPr>
          <w:rFonts w:ascii="Consolas" w:hAnsi="Consolas" w:cs="Consolas"/>
          <w:color w:val="008800"/>
          <w:sz w:val="18"/>
          <w:szCs w:val="18"/>
        </w:rPr>
        <w:t>"Version mismatch"</w:t>
      </w:r>
      <w:r>
        <w:rPr>
          <w:rFonts w:ascii="Consolas" w:hAnsi="Consolas" w:cs="Consolas"/>
          <w:color w:val="666600"/>
          <w:sz w:val="18"/>
          <w:szCs w:val="18"/>
        </w:rPr>
        <w:t>);</w:t>
      </w:r>
    </w:p>
    <w:p w14:paraId="70794852"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xml:space="preserve">    </w:t>
      </w:r>
      <w:r>
        <w:rPr>
          <w:rFonts w:ascii="Consolas" w:hAnsi="Consolas" w:cs="Consolas"/>
          <w:color w:val="666600"/>
          <w:sz w:val="18"/>
          <w:szCs w:val="18"/>
        </w:rPr>
        <w:t>}</w:t>
      </w:r>
    </w:p>
    <w:p w14:paraId="77D858D0"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8. </w:t>
      </w:r>
      <w:r>
        <w:rPr>
          <w:rFonts w:ascii="Consolas" w:hAnsi="Consolas" w:cs="Consolas"/>
          <w:color w:val="666600"/>
          <w:sz w:val="18"/>
          <w:szCs w:val="18"/>
        </w:rPr>
        <w:t>}</w:t>
      </w:r>
    </w:p>
    <w:p w14:paraId="41D41A79"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6026518"/>
        <w:rPr>
          <w:rFonts w:ascii="Consolas" w:hAnsi="Consolas" w:cs="Consolas"/>
          <w:sz w:val="18"/>
          <w:szCs w:val="18"/>
        </w:rPr>
      </w:pPr>
      <w:r>
        <w:rPr>
          <w:rFonts w:ascii="Consolas" w:hAnsi="Consolas" w:cs="Consolas"/>
          <w:sz w:val="18"/>
          <w:szCs w:val="18"/>
        </w:rPr>
        <w:t xml:space="preserve">9. </w:t>
      </w:r>
      <w:r>
        <w:rPr>
          <w:rFonts w:ascii="Consolas" w:hAnsi="Consolas" w:cs="Consolas"/>
          <w:color w:val="000000"/>
          <w:sz w:val="18"/>
          <w:szCs w:val="18"/>
        </w:rPr>
        <w:t> </w:t>
      </w:r>
    </w:p>
    <w:p w14:paraId="16CAC5FF" w14:textId="640C41B7" w:rsidR="00E97176" w:rsidRPr="00E97176" w:rsidRDefault="00E97176" w:rsidP="000A2715">
      <w:pPr>
        <w:pStyle w:val="tritmnormal"/>
      </w:pPr>
      <w:r w:rsidRPr="00E97176">
        <w:lastRenderedPageBreak/>
        <w:t>Tổng kết, thiết kế Schema cho ba cơ sở dữ liệu này tạo thành "Hợp đồng dữ liệu" (Data Contract) bất biến. Việc tuân thủ cấu trúc TABLE:KEY và cơ chế phiên bản hóa cho phép hệ thống Whitebox tích hợp linh hoạt các tính năng P4 mới vào APPL_DB mà không phá vỡ cấu trúc lõi ASIC_DB của SONiC.</w:t>
      </w:r>
    </w:p>
    <w:p w14:paraId="2E6F6427" w14:textId="0A49CB56" w:rsidR="009323AB" w:rsidRDefault="009323AB" w:rsidP="009323AB">
      <w:pPr>
        <w:pStyle w:val="Heading3"/>
        <w:rPr>
          <w:lang w:eastAsia="vi-VN"/>
        </w:rPr>
      </w:pPr>
      <w:bookmarkStart w:id="70" w:name="_Toc225755679"/>
      <w:r w:rsidRPr="009323AB">
        <w:rPr>
          <w:lang w:eastAsia="vi-VN"/>
        </w:rPr>
        <w:t>Mapping thuộc tính → SAI attributes (type, default, constraints)</w:t>
      </w:r>
      <w:bookmarkEnd w:id="70"/>
    </w:p>
    <w:p w14:paraId="05A327BF" w14:textId="77777777" w:rsidR="004D254E" w:rsidRPr="004D254E" w:rsidRDefault="004D254E" w:rsidP="000A2715">
      <w:pPr>
        <w:pStyle w:val="tritmnormal"/>
      </w:pPr>
      <w:r w:rsidRPr="004D254E">
        <w:t>Trong kiến trúc tối ưu hóa quản lý giao diện chuyển mạch, "Mapping thuộc tính" là quy trình biên dịch dữ liệu cốt lõi, nơi các giá trị lỏng lẻo (Loosely typed) từ cơ sở dữ liệu Redis hoặc P4Runtime được chuyển đổi thành các cấu trúc dữ liệu định kiểu mạnh (Strongly typed) của ngôn ngữ C trong SAI. Để đảm bảo độ ổn định của hệ thống trên nền tảng Whitebox P4-enabled, quy trình này không chỉ đơn thuần là sao chép giá trị mà phải tuân thủ nghiêm ngặt ba khía cạnh của hợp đồng dữ liệu: Định kiểu (Type), Giá trị mặc định (Default), và Các ràng buộc (Constraints).</w:t>
      </w:r>
    </w:p>
    <w:p w14:paraId="5F387C4A" w14:textId="0947A643" w:rsidR="004D254E" w:rsidRPr="004D254E" w:rsidRDefault="004D254E" w:rsidP="000A2715">
      <w:pPr>
        <w:pStyle w:val="Heading4"/>
        <w:rPr>
          <w:lang w:eastAsia="vi-VN"/>
        </w:rPr>
      </w:pPr>
      <w:r w:rsidRPr="004D254E">
        <w:rPr>
          <w:lang w:eastAsia="vi-VN"/>
        </w:rPr>
        <w:t xml:space="preserve">Cơ chế </w:t>
      </w:r>
      <w:r w:rsidR="000A2715" w:rsidRPr="004D254E">
        <w:rPr>
          <w:lang w:eastAsia="vi-VN"/>
        </w:rPr>
        <w:t xml:space="preserve">ánh xạ và chuyển đổi kiểu </w:t>
      </w:r>
    </w:p>
    <w:p w14:paraId="1504FBAD" w14:textId="77777777" w:rsidR="004D254E" w:rsidRPr="004D254E" w:rsidRDefault="004D254E" w:rsidP="000A2715">
      <w:pPr>
        <w:pStyle w:val="tritmnormal"/>
      </w:pPr>
      <w:r w:rsidRPr="004D254E">
        <w:t>Dữ liệu trong ASIC_DB (Redis) được lưu trữ dưới dạng chuỗi văn bản (String), trong khi các hàm API của Vendor SDK yêu cầu cấu trúc sai_attribute_t chứa union sai_attribute_value_t. Thiết kế của phân hệ sử dụng thư viện sai_metadata (nằm trong repo sonic-sairedis) để tự động hóa quá trình này.</w:t>
      </w:r>
    </w:p>
    <w:p w14:paraId="7B37D8B0" w14:textId="77777777" w:rsidR="004D254E" w:rsidRPr="004D254E" w:rsidRDefault="004D254E" w:rsidP="000A2715">
      <w:pPr>
        <w:pStyle w:val="items"/>
      </w:pPr>
      <w:r w:rsidRPr="004D254E">
        <w:rPr>
          <w:b/>
          <w:bCs/>
        </w:rPr>
        <w:t>Nguyên tắc thiết kế:</w:t>
      </w:r>
      <w:r w:rsidRPr="004D254E">
        <w:t xml:space="preserve"> Mọi thuộc tính SAI đều được định danh bằng ID (ví dụ: SAI_PORT_ATTR_SPEED). Hệ thống sử dụng ID này để tra cứu bảng Metadata và xác định kiểu dữ liệu đích (SAI_ATTR_VALUE_TYPE_UINT32, SAI_ATTR_VALUE_TYPE_MAC, SAI_ATTR_VALUE_TYPE_OBJECT_LIST, v.v.).</w:t>
      </w:r>
    </w:p>
    <w:p w14:paraId="2880C4A9" w14:textId="77777777" w:rsidR="004D254E" w:rsidRPr="004D254E" w:rsidRDefault="004D254E" w:rsidP="000A2715">
      <w:pPr>
        <w:pStyle w:val="items"/>
      </w:pPr>
      <w:r w:rsidRPr="004D254E">
        <w:rPr>
          <w:b/>
          <w:bCs/>
        </w:rPr>
        <w:t>Xử lý P4-enabled:</w:t>
      </w:r>
      <w:r w:rsidRPr="004D254E">
        <w:t xml:space="preserve"> Đối với PINS, thách thức nằm ở chỗ P4 định nghĩa dữ liệu dưới dạng chuỗi bit (ví dụ: bit&lt;48&gt;). P4Orch phải sử dụng thông tin ngữ nghĩa từ P4Info để ánh xạ bit&lt;48&gt; thành sai_mac_t nếu đó là địa chỉ MAC, hoặc uint64_t nếu đó là bộ đếm.</w:t>
      </w:r>
    </w:p>
    <w:p w14:paraId="6F055072" w14:textId="77777777" w:rsidR="004D254E" w:rsidRDefault="004D254E" w:rsidP="000A2715">
      <w:pPr>
        <w:pStyle w:val="tritmnormal"/>
      </w:pPr>
      <w:r w:rsidRPr="004D254E">
        <w:t>Đoạn mã dưới đây minh họa logic chuyển đổi kiểu trong sai_serialize.cpp:</w:t>
      </w:r>
    </w:p>
    <w:p w14:paraId="34EED106" w14:textId="63AA34AC" w:rsidR="008178B4" w:rsidRPr="004D254E" w:rsidRDefault="008178B4" w:rsidP="008178B4">
      <w:pPr>
        <w:pStyle w:val="Caption"/>
        <w:jc w:val="left"/>
      </w:pPr>
      <w:bookmarkStart w:id="71" w:name="_Toc225755437"/>
      <w:r>
        <w:t xml:space="preserve">Bảng </w:t>
      </w:r>
      <w:r>
        <w:fldChar w:fldCharType="begin"/>
      </w:r>
      <w:r>
        <w:instrText xml:space="preserve"> SEQ Bảng \* ARABIC </w:instrText>
      </w:r>
      <w:r>
        <w:fldChar w:fldCharType="separate"/>
      </w:r>
      <w:r w:rsidR="00F11866">
        <w:rPr>
          <w:noProof/>
        </w:rPr>
        <w:t>34</w:t>
      </w:r>
      <w:r>
        <w:fldChar w:fldCharType="end"/>
      </w:r>
      <w:r>
        <w:t>: Chuyển đổi kiểu trong sai_serialize.cpp</w:t>
      </w:r>
      <w:bookmarkEnd w:id="71"/>
    </w:p>
    <w:p w14:paraId="35ACC149"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logic Deserialization trong sonic-sairedis/meta/sai_serialize.cpp */</w:t>
      </w:r>
    </w:p>
    <w:p w14:paraId="3F7FE33D"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sai_deserialize_attribute_value</w:t>
      </w:r>
      <w:r>
        <w:rPr>
          <w:rFonts w:ascii="Consolas" w:hAnsi="Consolas" w:cs="Consolas"/>
          <w:color w:val="666600"/>
          <w:sz w:val="18"/>
          <w:szCs w:val="18"/>
        </w:rPr>
        <w:t>(</w:t>
      </w:r>
    </w:p>
    <w:p w14:paraId="283D6D35"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s</w:t>
      </w:r>
      <w:r>
        <w:rPr>
          <w:rFonts w:ascii="Consolas" w:hAnsi="Consolas" w:cs="Consolas"/>
          <w:color w:val="666600"/>
          <w:sz w:val="18"/>
          <w:szCs w:val="18"/>
        </w:rPr>
        <w:t>,</w:t>
      </w:r>
    </w:p>
    <w:p w14:paraId="5793601F"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sai_attr_id_t</w:t>
      </w:r>
      <w:r>
        <w:rPr>
          <w:rFonts w:ascii="Consolas" w:hAnsi="Consolas" w:cs="Consolas"/>
          <w:color w:val="000000"/>
          <w:sz w:val="18"/>
          <w:szCs w:val="18"/>
        </w:rPr>
        <w:t xml:space="preserve"> attr_id</w:t>
      </w:r>
      <w:r>
        <w:rPr>
          <w:rFonts w:ascii="Consolas" w:hAnsi="Consolas" w:cs="Consolas"/>
          <w:color w:val="666600"/>
          <w:sz w:val="18"/>
          <w:szCs w:val="18"/>
        </w:rPr>
        <w:t>,</w:t>
      </w:r>
    </w:p>
    <w:p w14:paraId="4BDB653F"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0066"/>
          <w:sz w:val="18"/>
          <w:szCs w:val="18"/>
        </w:rPr>
        <w:t>_Out_</w:t>
      </w:r>
      <w:r>
        <w:rPr>
          <w:rFonts w:ascii="Consolas" w:hAnsi="Consolas" w:cs="Consolas"/>
          <w:color w:val="000000"/>
          <w:sz w:val="18"/>
          <w:szCs w:val="18"/>
        </w:rPr>
        <w:t xml:space="preserve"> </w:t>
      </w:r>
      <w:r>
        <w:rPr>
          <w:rFonts w:ascii="Consolas" w:hAnsi="Consolas" w:cs="Consolas"/>
          <w:color w:val="660066"/>
          <w:sz w:val="18"/>
          <w:szCs w:val="18"/>
        </w:rPr>
        <w:t>sai_attribute_value_t</w:t>
      </w:r>
      <w:r>
        <w:rPr>
          <w:rFonts w:ascii="Consolas" w:hAnsi="Consolas" w:cs="Consolas"/>
          <w:color w:val="666600"/>
          <w:sz w:val="18"/>
          <w:szCs w:val="18"/>
        </w:rPr>
        <w:t>&amp;</w:t>
      </w:r>
      <w:r>
        <w:rPr>
          <w:rFonts w:ascii="Consolas" w:hAnsi="Consolas" w:cs="Consolas"/>
          <w:color w:val="000000"/>
          <w:sz w:val="18"/>
          <w:szCs w:val="18"/>
        </w:rPr>
        <w:t xml:space="preserve"> </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3AC7EF83"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w:t>
      </w:r>
    </w:p>
    <w:p w14:paraId="233C5553"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1. Tra cứu Metadata để lấy kiểu dữ liệu</w:t>
      </w:r>
    </w:p>
    <w:p w14:paraId="5CA217BC"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meta </w:t>
      </w:r>
      <w:r>
        <w:rPr>
          <w:rFonts w:ascii="Consolas" w:hAnsi="Consolas" w:cs="Consolas"/>
          <w:color w:val="666600"/>
          <w:sz w:val="18"/>
          <w:szCs w:val="18"/>
        </w:rPr>
        <w:t>=</w:t>
      </w:r>
      <w:r>
        <w:rPr>
          <w:rFonts w:ascii="Consolas" w:hAnsi="Consolas" w:cs="Consolas"/>
          <w:color w:val="000000"/>
          <w:sz w:val="18"/>
          <w:szCs w:val="18"/>
        </w:rPr>
        <w:t xml:space="preserve"> sai_metadata_get_attr_metadata</w:t>
      </w:r>
      <w:r>
        <w:rPr>
          <w:rFonts w:ascii="Consolas" w:hAnsi="Consolas" w:cs="Consolas"/>
          <w:color w:val="666600"/>
          <w:sz w:val="18"/>
          <w:szCs w:val="18"/>
        </w:rPr>
        <w:t>(</w:t>
      </w:r>
      <w:r>
        <w:rPr>
          <w:rFonts w:ascii="Consolas" w:hAnsi="Consolas" w:cs="Consolas"/>
          <w:color w:val="000000"/>
          <w:sz w:val="18"/>
          <w:szCs w:val="18"/>
        </w:rPr>
        <w:t>SAI_OBJECT_TYPE_PORT</w:t>
      </w:r>
      <w:r>
        <w:rPr>
          <w:rFonts w:ascii="Consolas" w:hAnsi="Consolas" w:cs="Consolas"/>
          <w:color w:val="666600"/>
          <w:sz w:val="18"/>
          <w:szCs w:val="18"/>
        </w:rPr>
        <w:t>,</w:t>
      </w:r>
      <w:r>
        <w:rPr>
          <w:rFonts w:ascii="Consolas" w:hAnsi="Consolas" w:cs="Consolas"/>
          <w:color w:val="000000"/>
          <w:sz w:val="18"/>
          <w:szCs w:val="18"/>
        </w:rPr>
        <w:t xml:space="preserve"> attr_id</w:t>
      </w:r>
      <w:r>
        <w:rPr>
          <w:rFonts w:ascii="Consolas" w:hAnsi="Consolas" w:cs="Consolas"/>
          <w:color w:val="666600"/>
          <w:sz w:val="18"/>
          <w:szCs w:val="18"/>
        </w:rPr>
        <w:t>);</w:t>
      </w:r>
    </w:p>
    <w:p w14:paraId="5175652E"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1FB78668"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2. Chuyển đổi dựa trên kiểu (Switch-Case tối ưu)</w:t>
      </w:r>
    </w:p>
    <w:p w14:paraId="5EABFE73"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switch</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meta</w:t>
      </w:r>
      <w:r>
        <w:rPr>
          <w:rFonts w:ascii="Consolas" w:hAnsi="Consolas" w:cs="Consolas"/>
          <w:color w:val="666600"/>
          <w:sz w:val="18"/>
          <w:szCs w:val="18"/>
        </w:rPr>
        <w:t>-&gt;</w:t>
      </w:r>
      <w:r>
        <w:rPr>
          <w:rFonts w:ascii="Consolas" w:hAnsi="Consolas" w:cs="Consolas"/>
          <w:color w:val="000000"/>
          <w:sz w:val="18"/>
          <w:szCs w:val="18"/>
        </w:rPr>
        <w:t>attrvaluetype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74D643D"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SAI_ATTR_VALUE_TYPE_UINT32</w:t>
      </w:r>
      <w:r>
        <w:rPr>
          <w:rFonts w:ascii="Consolas" w:hAnsi="Consolas" w:cs="Consolas"/>
          <w:color w:val="666600"/>
          <w:sz w:val="18"/>
          <w:szCs w:val="18"/>
        </w:rPr>
        <w:t>:</w:t>
      </w:r>
    </w:p>
    <w:p w14:paraId="3F0B1F33"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u32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uint32_t</w:t>
      </w:r>
      <w:r>
        <w:rPr>
          <w:rFonts w:ascii="Consolas" w:hAnsi="Consolas" w:cs="Consolas"/>
          <w:color w:val="666600"/>
          <w:sz w:val="18"/>
          <w:szCs w:val="18"/>
        </w:rPr>
        <w:t>)</w:t>
      </w:r>
      <w:r>
        <w:rPr>
          <w:rFonts w:ascii="Consolas" w:hAnsi="Consolas" w:cs="Consolas"/>
          <w:color w:val="000000"/>
          <w:sz w:val="18"/>
          <w:szCs w:val="18"/>
        </w:rPr>
        <w:t>strtoul</w:t>
      </w:r>
      <w:r>
        <w:rPr>
          <w:rFonts w:ascii="Consolas" w:hAnsi="Consolas" w:cs="Consolas"/>
          <w:color w:val="666600"/>
          <w:sz w:val="18"/>
          <w:szCs w:val="18"/>
        </w:rPr>
        <w:t>(</w:t>
      </w:r>
      <w:r>
        <w:rPr>
          <w:rFonts w:ascii="Consolas" w:hAnsi="Consolas" w:cs="Consolas"/>
          <w:color w:val="000000"/>
          <w:sz w:val="18"/>
          <w:szCs w:val="18"/>
        </w:rPr>
        <w:t>s</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r>
        <w:rPr>
          <w:rFonts w:ascii="Consolas" w:hAnsi="Consolas" w:cs="Consolas"/>
          <w:color w:val="000000"/>
          <w:sz w:val="18"/>
          <w:szCs w:val="18"/>
        </w:rPr>
        <w:t xml:space="preserve"> NULL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p>
    <w:p w14:paraId="28B8B35B"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break</w:t>
      </w:r>
      <w:r>
        <w:rPr>
          <w:rFonts w:ascii="Consolas" w:hAnsi="Consolas" w:cs="Consolas"/>
          <w:color w:val="666600"/>
          <w:sz w:val="18"/>
          <w:szCs w:val="18"/>
        </w:rPr>
        <w:t>;</w:t>
      </w:r>
    </w:p>
    <w:p w14:paraId="50C57D01"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SAI_ATTR_VALUE_TYPE_MAC</w:t>
      </w:r>
      <w:r>
        <w:rPr>
          <w:rFonts w:ascii="Consolas" w:hAnsi="Consolas" w:cs="Consolas"/>
          <w:color w:val="666600"/>
          <w:sz w:val="18"/>
          <w:szCs w:val="18"/>
        </w:rPr>
        <w:t>:</w:t>
      </w:r>
    </w:p>
    <w:p w14:paraId="43596C20"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sai_deserialize_mac</w:t>
      </w:r>
      <w:r>
        <w:rPr>
          <w:rFonts w:ascii="Consolas" w:hAnsi="Consolas" w:cs="Consolas"/>
          <w:color w:val="666600"/>
          <w:sz w:val="18"/>
          <w:szCs w:val="18"/>
        </w:rPr>
        <w:t>(</w:t>
      </w:r>
      <w:r>
        <w:rPr>
          <w:rFonts w:ascii="Consolas" w:hAnsi="Consolas" w:cs="Consolas"/>
          <w:color w:val="000000"/>
          <w:sz w:val="18"/>
          <w:szCs w:val="18"/>
        </w:rPr>
        <w:t>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mac</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Parse chuỗi "00:11:..."</w:t>
      </w:r>
    </w:p>
    <w:p w14:paraId="5895DC85"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lastRenderedPageBreak/>
        <w:t xml:space="preserve">17. </w:t>
      </w:r>
      <w:r>
        <w:rPr>
          <w:rFonts w:ascii="Consolas" w:hAnsi="Consolas" w:cs="Consolas"/>
          <w:color w:val="000000"/>
          <w:sz w:val="18"/>
          <w:szCs w:val="18"/>
        </w:rPr>
        <w:t xml:space="preserve">            </w:t>
      </w:r>
      <w:r>
        <w:rPr>
          <w:rFonts w:ascii="Consolas" w:hAnsi="Consolas" w:cs="Consolas"/>
          <w:color w:val="000088"/>
          <w:sz w:val="18"/>
          <w:szCs w:val="18"/>
        </w:rPr>
        <w:t>break</w:t>
      </w:r>
      <w:r>
        <w:rPr>
          <w:rFonts w:ascii="Consolas" w:hAnsi="Consolas" w:cs="Consolas"/>
          <w:color w:val="666600"/>
          <w:sz w:val="18"/>
          <w:szCs w:val="18"/>
        </w:rPr>
        <w:t>;</w:t>
      </w:r>
    </w:p>
    <w:p w14:paraId="0839AC71"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0088"/>
          <w:sz w:val="18"/>
          <w:szCs w:val="18"/>
        </w:rPr>
        <w:t>case</w:t>
      </w:r>
      <w:r>
        <w:rPr>
          <w:rFonts w:ascii="Consolas" w:hAnsi="Consolas" w:cs="Consolas"/>
          <w:color w:val="000000"/>
          <w:sz w:val="18"/>
          <w:szCs w:val="18"/>
        </w:rPr>
        <w:t xml:space="preserve"> SAI_ATTR_VALUE_TYPE_OBJECT_ID</w:t>
      </w:r>
      <w:r>
        <w:rPr>
          <w:rFonts w:ascii="Consolas" w:hAnsi="Consolas" w:cs="Consolas"/>
          <w:color w:val="666600"/>
          <w:sz w:val="18"/>
          <w:szCs w:val="18"/>
        </w:rPr>
        <w:t>:</w:t>
      </w:r>
    </w:p>
    <w:p w14:paraId="27992187"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sai_deserialize_object_id</w:t>
      </w:r>
      <w:r>
        <w:rPr>
          <w:rFonts w:ascii="Consolas" w:hAnsi="Consolas" w:cs="Consolas"/>
          <w:color w:val="666600"/>
          <w:sz w:val="18"/>
          <w:szCs w:val="18"/>
        </w:rPr>
        <w:t>(</w:t>
      </w:r>
      <w:r>
        <w:rPr>
          <w:rFonts w:ascii="Consolas" w:hAnsi="Consolas" w:cs="Consolas"/>
          <w:color w:val="000000"/>
          <w:sz w:val="18"/>
          <w:szCs w:val="18"/>
        </w:rPr>
        <w:t>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Parse chuỗi "oid:0x..."</w:t>
      </w:r>
    </w:p>
    <w:p w14:paraId="38A7ED8B"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000088"/>
          <w:sz w:val="18"/>
          <w:szCs w:val="18"/>
        </w:rPr>
        <w:t>break</w:t>
      </w:r>
      <w:r>
        <w:rPr>
          <w:rFonts w:ascii="Consolas" w:hAnsi="Consolas" w:cs="Consolas"/>
          <w:color w:val="666600"/>
          <w:sz w:val="18"/>
          <w:szCs w:val="18"/>
        </w:rPr>
        <w:t>;</w:t>
      </w:r>
    </w:p>
    <w:p w14:paraId="1D50BB80"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880000"/>
          <w:sz w:val="18"/>
          <w:szCs w:val="18"/>
        </w:rPr>
        <w:t>// ... xử lý các kiểu List phức tạp ...</w:t>
      </w:r>
    </w:p>
    <w:p w14:paraId="3D35D459"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666600"/>
          <w:sz w:val="18"/>
          <w:szCs w:val="18"/>
        </w:rPr>
        <w:t>}</w:t>
      </w:r>
    </w:p>
    <w:p w14:paraId="552032AC"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23. </w:t>
      </w:r>
      <w:r>
        <w:rPr>
          <w:rFonts w:ascii="Consolas" w:hAnsi="Consolas" w:cs="Consolas"/>
          <w:color w:val="666600"/>
          <w:sz w:val="18"/>
          <w:szCs w:val="18"/>
        </w:rPr>
        <w:t>}</w:t>
      </w:r>
    </w:p>
    <w:p w14:paraId="4F44D03E" w14:textId="77777777" w:rsidR="000A2715" w:rsidRDefault="000A27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33896"/>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631738D8" w14:textId="4BDB411F" w:rsidR="004D254E" w:rsidRPr="000A2715" w:rsidRDefault="004D254E" w:rsidP="000A2715">
      <w:pPr>
        <w:pStyle w:val="Heading4"/>
        <w:rPr>
          <w:lang w:eastAsia="vi-VN"/>
        </w:rPr>
      </w:pPr>
      <w:r w:rsidRPr="000A2715">
        <w:rPr>
          <w:lang w:eastAsia="vi-VN"/>
        </w:rPr>
        <w:t>Qu</w:t>
      </w:r>
      <w:r w:rsidR="000A2715" w:rsidRPr="000A2715">
        <w:rPr>
          <w:lang w:eastAsia="vi-VN"/>
        </w:rPr>
        <w:t xml:space="preserve">ản lý giá trị mặc định </w:t>
      </w:r>
    </w:p>
    <w:p w14:paraId="0CEC9C60" w14:textId="77777777" w:rsidR="004D254E" w:rsidRPr="004D254E" w:rsidRDefault="004D254E" w:rsidP="000A2715">
      <w:pPr>
        <w:pStyle w:val="tritmnormal"/>
      </w:pPr>
      <w:r w:rsidRPr="004D254E">
        <w:t>Để tối ưu hóa băng thông Redis và giảm kích thước thông điệp, thiết kế áp dụng nguyên tắc "Suppress-on-default" (Chỉ gửi những gì khác mặc định). Tuy nhiên, khi tạo mới đối tượng (CREATE), SAI yêu cầu một số thuộc tính bắt buộc phải có mặt.</w:t>
      </w:r>
    </w:p>
    <w:p w14:paraId="6C37C38C" w14:textId="77777777" w:rsidR="004D254E" w:rsidRPr="004D254E" w:rsidRDefault="004D254E" w:rsidP="000A2715">
      <w:pPr>
        <w:pStyle w:val="items"/>
      </w:pPr>
      <w:r w:rsidRPr="004D254E">
        <w:rPr>
          <w:b/>
          <w:bCs/>
        </w:rPr>
        <w:t>Cơ chế:</w:t>
      </w:r>
      <w:r w:rsidRPr="004D254E">
        <w:t xml:space="preserve"> Trong orchagent, trước khi gọi create, hệ thống kiểm tra các thuộc tính được đánh dấu là MANDATORY_ON_CREATE. Nếu người dùng (hoặc Controller) không cung cấp, hệ thống sẽ tự động điền giá trị mặc định được định nghĩa trong SAI Standard (ví dụ: Admin State mặc định là true, MTU mặc định là 1514).</w:t>
      </w:r>
    </w:p>
    <w:p w14:paraId="3255C64D" w14:textId="77777777" w:rsidR="004D254E" w:rsidRPr="004D254E" w:rsidRDefault="004D254E" w:rsidP="000A2715">
      <w:pPr>
        <w:pStyle w:val="items"/>
      </w:pPr>
      <w:r w:rsidRPr="004D254E">
        <w:rPr>
          <w:b/>
          <w:bCs/>
        </w:rPr>
        <w:t>Minh họa:</w:t>
      </w:r>
      <w:r w:rsidRPr="004D254E">
        <w:t xml:space="preserve"> Trong p4orch, khi tạo một Action Profile Group mà không có thông số hash, hệ thống sẽ tự động chèn thuộc tính thuật toán hash mặc định để tránh việc SDK từ chối lệnh.</w:t>
      </w:r>
    </w:p>
    <w:p w14:paraId="1FA535F1" w14:textId="3F045785" w:rsidR="004D254E" w:rsidRPr="004D254E" w:rsidRDefault="004D254E" w:rsidP="00E80F2F">
      <w:pPr>
        <w:pStyle w:val="Heading4"/>
        <w:rPr>
          <w:lang w:eastAsia="vi-VN"/>
        </w:rPr>
      </w:pPr>
      <w:r w:rsidRPr="004D254E">
        <w:rPr>
          <w:lang w:eastAsia="vi-VN"/>
        </w:rPr>
        <w:t xml:space="preserve">Thực thi </w:t>
      </w:r>
      <w:r w:rsidR="00E80F2F" w:rsidRPr="004D254E">
        <w:rPr>
          <w:lang w:eastAsia="vi-VN"/>
        </w:rPr>
        <w:t xml:space="preserve">ràng buộc và hợp lệ hóa </w:t>
      </w:r>
    </w:p>
    <w:p w14:paraId="20131A59" w14:textId="77777777" w:rsidR="004D254E" w:rsidRPr="004D254E" w:rsidRDefault="004D254E" w:rsidP="00E80F2F">
      <w:pPr>
        <w:pStyle w:val="tritmnormal"/>
      </w:pPr>
      <w:r w:rsidRPr="004D254E">
        <w:t>Đây là lớp bảo vệ cuối cùng trước khi lệnh được gửi xuống phần cứng. Nếu vi phạm ràng buộc, hệ thống sẽ từ chối ngay tại tầng phần mềm để tránh làm treo ASIC hoặc gây ra trạng thái không xác định. Các ràng buộc chính bao gồm:</w:t>
      </w:r>
    </w:p>
    <w:p w14:paraId="17E679DD" w14:textId="77777777" w:rsidR="004D254E" w:rsidRPr="00E80F2F" w:rsidRDefault="004D254E" w:rsidP="00E80F2F">
      <w:pPr>
        <w:pStyle w:val="items"/>
      </w:pPr>
      <w:r w:rsidRPr="00E80F2F">
        <w:t>Chế độ truy cập (Access Mode):</w:t>
      </w:r>
    </w:p>
    <w:p w14:paraId="7FDDC93B" w14:textId="77777777" w:rsidR="004D254E" w:rsidRPr="004D254E" w:rsidRDefault="004D254E" w:rsidP="00CA22F9">
      <w:pPr>
        <w:pStyle w:val="items"/>
        <w:numPr>
          <w:ilvl w:val="1"/>
          <w:numId w:val="4"/>
        </w:numPr>
      </w:pPr>
      <w:r w:rsidRPr="004D254E">
        <w:t>CREATE_ONLY: Chỉ được phép set khi tạo (ví dụ: SAI_PORT_ATTR_HW_LANE_LIST). Nếu cố gắng set sau khi tạo, hệ thống báo lỗi SAI_STATUS_INVALID_PARAMETER.</w:t>
      </w:r>
    </w:p>
    <w:p w14:paraId="7A7DD43E" w14:textId="77777777" w:rsidR="004D254E" w:rsidRPr="004D254E" w:rsidRDefault="004D254E" w:rsidP="00CA22F9">
      <w:pPr>
        <w:pStyle w:val="items"/>
        <w:numPr>
          <w:ilvl w:val="1"/>
          <w:numId w:val="4"/>
        </w:numPr>
      </w:pPr>
      <w:r w:rsidRPr="004D254E">
        <w:t>READ_ONLY: Chỉ được đọc, không được ghi (ví dụ: SAI_SWITCH_ATTR_CPU_PORT).</w:t>
      </w:r>
    </w:p>
    <w:p w14:paraId="48443972" w14:textId="77777777" w:rsidR="004D254E" w:rsidRPr="00E80F2F" w:rsidRDefault="004D254E" w:rsidP="00E80F2F">
      <w:pPr>
        <w:pStyle w:val="items"/>
      </w:pPr>
      <w:r w:rsidRPr="00E80F2F">
        <w:t>Ràng buộc giá trị (Value Range/Enum):</w:t>
      </w:r>
    </w:p>
    <w:p w14:paraId="7C5CAC0B" w14:textId="77777777" w:rsidR="004D254E" w:rsidRPr="004D254E" w:rsidRDefault="004D254E" w:rsidP="00CA22F9">
      <w:pPr>
        <w:pStyle w:val="items"/>
        <w:numPr>
          <w:ilvl w:val="1"/>
          <w:numId w:val="4"/>
        </w:numPr>
      </w:pPr>
      <w:r w:rsidRPr="004D254E">
        <w:t>Kiểm tra xem giá trị SAI_PORT_ATTR_SPEED có nằm trong danh sách hỗ trợ của phần cứng hay không.</w:t>
      </w:r>
    </w:p>
    <w:p w14:paraId="0A4115D7" w14:textId="77777777" w:rsidR="004D254E" w:rsidRPr="004D254E" w:rsidRDefault="004D254E" w:rsidP="00CA22F9">
      <w:pPr>
        <w:pStyle w:val="items"/>
        <w:numPr>
          <w:ilvl w:val="1"/>
          <w:numId w:val="4"/>
        </w:numPr>
      </w:pPr>
      <w:r w:rsidRPr="004D254E">
        <w:t>Kiểm tra Enum hợp lệ (ví dụ: SAI_PACKET_ACTION_DROP vs FORWARD).</w:t>
      </w:r>
    </w:p>
    <w:p w14:paraId="7DEF85AF" w14:textId="77777777" w:rsidR="004D254E" w:rsidRPr="00E80F2F" w:rsidRDefault="004D254E" w:rsidP="00E80F2F">
      <w:pPr>
        <w:pStyle w:val="items"/>
      </w:pPr>
      <w:r w:rsidRPr="00E80F2F">
        <w:t>Ràng buộc điều kiện (Conditional Constraints):</w:t>
      </w:r>
    </w:p>
    <w:p w14:paraId="68E88DB2" w14:textId="77777777" w:rsidR="004D254E" w:rsidRPr="004D254E" w:rsidRDefault="004D254E" w:rsidP="00CA22F9">
      <w:pPr>
        <w:pStyle w:val="items"/>
        <w:numPr>
          <w:ilvl w:val="1"/>
          <w:numId w:val="4"/>
        </w:numPr>
      </w:pPr>
      <w:r w:rsidRPr="004D254E">
        <w:t>Một số thuộc tính chỉ có ý nghĩa khi một thuộc tính khác được bật. Ví dụ: SAI_ACL_ENTRY_ATTR_ACTION_REDIRECT chỉ hợp lệ nếu SAI_ACL_ENTRY_ATTR_ACTION_PACKET_ACTION không phải là DROP.</w:t>
      </w:r>
    </w:p>
    <w:p w14:paraId="3C90E112" w14:textId="77777777" w:rsidR="004D254E" w:rsidRDefault="004D254E" w:rsidP="000F0A2D">
      <w:pPr>
        <w:pStyle w:val="tritmnormal"/>
      </w:pPr>
      <w:r w:rsidRPr="004D254E">
        <w:t>Đoạn mã minh họa việc sử dụng sai_metadata để kiểm tra ràng buộc trong ClientSai.cpp:</w:t>
      </w:r>
    </w:p>
    <w:p w14:paraId="138188A0" w14:textId="2C630CE4" w:rsidR="008178B4" w:rsidRPr="004D254E" w:rsidRDefault="008178B4" w:rsidP="008178B4">
      <w:pPr>
        <w:pStyle w:val="Caption"/>
        <w:jc w:val="left"/>
      </w:pPr>
      <w:bookmarkStart w:id="72" w:name="_Toc225755438"/>
      <w:r>
        <w:t xml:space="preserve">Bảng </w:t>
      </w:r>
      <w:r>
        <w:fldChar w:fldCharType="begin"/>
      </w:r>
      <w:r>
        <w:instrText xml:space="preserve"> SEQ Bảng \* ARABIC </w:instrText>
      </w:r>
      <w:r>
        <w:fldChar w:fldCharType="separate"/>
      </w:r>
      <w:r w:rsidR="00F11866">
        <w:rPr>
          <w:noProof/>
        </w:rPr>
        <w:t>35</w:t>
      </w:r>
      <w:r>
        <w:fldChar w:fldCharType="end"/>
      </w:r>
      <w:r>
        <w:t>: Dùng SAI metadata để kiểm tra ràng buộc</w:t>
      </w:r>
      <w:bookmarkEnd w:id="72"/>
    </w:p>
    <w:p w14:paraId="4C5C362C"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Validation trong sonic-sairedis/lib/ClientSai.cpp */</w:t>
      </w:r>
    </w:p>
    <w:p w14:paraId="08971692"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lastRenderedPageBreak/>
        <w:t xml:space="preserve"> 2. </w:t>
      </w:r>
      <w:r>
        <w:rPr>
          <w:rFonts w:ascii="Consolas" w:hAnsi="Consolas" w:cs="Consolas"/>
          <w:color w:val="660066"/>
          <w:sz w:val="18"/>
          <w:szCs w:val="18"/>
        </w:rPr>
        <w:t>sai_status_t</w:t>
      </w:r>
      <w:r>
        <w:rPr>
          <w:rFonts w:ascii="Consolas" w:hAnsi="Consolas" w:cs="Consolas"/>
          <w:color w:val="000000"/>
          <w:sz w:val="18"/>
          <w:szCs w:val="18"/>
        </w:rPr>
        <w:t xml:space="preserve"> meta_validate_create_attributes</w:t>
      </w:r>
      <w:r>
        <w:rPr>
          <w:rFonts w:ascii="Consolas" w:hAnsi="Consolas" w:cs="Consolas"/>
          <w:color w:val="666600"/>
          <w:sz w:val="18"/>
          <w:szCs w:val="18"/>
        </w:rPr>
        <w:t>(</w:t>
      </w:r>
    </w:p>
    <w:p w14:paraId="274997B0"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sai_object_type_t</w:t>
      </w:r>
      <w:r>
        <w:rPr>
          <w:rFonts w:ascii="Consolas" w:hAnsi="Consolas" w:cs="Consolas"/>
          <w:color w:val="000000"/>
          <w:sz w:val="18"/>
          <w:szCs w:val="18"/>
        </w:rPr>
        <w:t xml:space="preserve"> object_type</w:t>
      </w:r>
      <w:r>
        <w:rPr>
          <w:rFonts w:ascii="Consolas" w:hAnsi="Consolas" w:cs="Consolas"/>
          <w:color w:val="666600"/>
          <w:sz w:val="18"/>
          <w:szCs w:val="18"/>
        </w:rPr>
        <w:t>,</w:t>
      </w:r>
    </w:p>
    <w:p w14:paraId="4D4CFAB3"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attr_count</w:t>
      </w:r>
      <w:r>
        <w:rPr>
          <w:rFonts w:ascii="Consolas" w:hAnsi="Consolas" w:cs="Consolas"/>
          <w:color w:val="666600"/>
          <w:sz w:val="18"/>
          <w:szCs w:val="18"/>
        </w:rPr>
        <w:t>,</w:t>
      </w:r>
    </w:p>
    <w:p w14:paraId="1D3A94F9"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attr_list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B71D62B"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w:t>
      </w:r>
    </w:p>
    <w:p w14:paraId="093214EE"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uint32_t</w:t>
      </w:r>
      <w:r>
        <w:rPr>
          <w:rFonts w:ascii="Consolas" w:hAnsi="Consolas" w:cs="Consolas"/>
          <w:color w:val="000000"/>
          <w:sz w:val="18"/>
          <w:szCs w:val="18"/>
        </w:rPr>
        <w:t xml:space="preserve"> i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i </w:t>
      </w:r>
      <w:r>
        <w:rPr>
          <w:rFonts w:ascii="Consolas" w:hAnsi="Consolas" w:cs="Consolas"/>
          <w:color w:val="666600"/>
          <w:sz w:val="18"/>
          <w:szCs w:val="18"/>
        </w:rPr>
        <w:t>&lt;</w:t>
      </w:r>
      <w:r>
        <w:rPr>
          <w:rFonts w:ascii="Consolas" w:hAnsi="Consolas" w:cs="Consolas"/>
          <w:color w:val="000000"/>
          <w:sz w:val="18"/>
          <w:szCs w:val="18"/>
        </w:rPr>
        <w:t xml:space="preserve"> attr_count</w:t>
      </w:r>
      <w:r>
        <w:rPr>
          <w:rFonts w:ascii="Consolas" w:hAnsi="Consolas" w:cs="Consolas"/>
          <w:color w:val="666600"/>
          <w:sz w:val="18"/>
          <w:szCs w:val="18"/>
        </w:rPr>
        <w:t>;</w:t>
      </w:r>
      <w:r>
        <w:rPr>
          <w:rFonts w:ascii="Consolas" w:hAnsi="Consolas" w:cs="Consolas"/>
          <w:color w:val="000000"/>
          <w:sz w:val="18"/>
          <w:szCs w:val="18"/>
        </w:rPr>
        <w:t xml:space="preserve"> i</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15991C0"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meta </w:t>
      </w:r>
      <w:r>
        <w:rPr>
          <w:rFonts w:ascii="Consolas" w:hAnsi="Consolas" w:cs="Consolas"/>
          <w:color w:val="666600"/>
          <w:sz w:val="18"/>
          <w:szCs w:val="18"/>
        </w:rPr>
        <w:t>=</w:t>
      </w:r>
      <w:r>
        <w:rPr>
          <w:rFonts w:ascii="Consolas" w:hAnsi="Consolas" w:cs="Consolas"/>
          <w:color w:val="000000"/>
          <w:sz w:val="18"/>
          <w:szCs w:val="18"/>
        </w:rPr>
        <w:t xml:space="preserve"> sai_metadata_get_attr_metadata</w:t>
      </w:r>
      <w:r>
        <w:rPr>
          <w:rFonts w:ascii="Consolas" w:hAnsi="Consolas" w:cs="Consolas"/>
          <w:color w:val="666600"/>
          <w:sz w:val="18"/>
          <w:szCs w:val="18"/>
        </w:rPr>
        <w:t>(</w:t>
      </w:r>
      <w:r>
        <w:rPr>
          <w:rFonts w:ascii="Consolas" w:hAnsi="Consolas" w:cs="Consolas"/>
          <w:color w:val="000000"/>
          <w:sz w:val="18"/>
          <w:szCs w:val="18"/>
        </w:rPr>
        <w:t>object_type</w:t>
      </w:r>
      <w:r>
        <w:rPr>
          <w:rFonts w:ascii="Consolas" w:hAnsi="Consolas" w:cs="Consolas"/>
          <w:color w:val="666600"/>
          <w:sz w:val="18"/>
          <w:szCs w:val="18"/>
        </w:rPr>
        <w:t>,</w:t>
      </w:r>
      <w:r>
        <w:rPr>
          <w:rFonts w:ascii="Consolas" w:hAnsi="Consolas" w:cs="Consolas"/>
          <w:color w:val="000000"/>
          <w:sz w:val="18"/>
          <w:szCs w:val="18"/>
        </w:rPr>
        <w:t xml:space="preserve"> attr_list</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00"/>
          <w:sz w:val="18"/>
          <w:szCs w:val="18"/>
        </w:rPr>
        <w:t>id</w:t>
      </w:r>
      <w:r>
        <w:rPr>
          <w:rFonts w:ascii="Consolas" w:hAnsi="Consolas" w:cs="Consolas"/>
          <w:color w:val="666600"/>
          <w:sz w:val="18"/>
          <w:szCs w:val="18"/>
        </w:rPr>
        <w:t>);</w:t>
      </w:r>
    </w:p>
    <w:p w14:paraId="443961CB"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w:t>
      </w:r>
    </w:p>
    <w:p w14:paraId="686989ED"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Kiểm tra ràng buộc READ_ONLY</w:t>
      </w:r>
    </w:p>
    <w:p w14:paraId="33DD397E"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HAS_FLAG_READ_ONLY</w:t>
      </w:r>
      <w:r>
        <w:rPr>
          <w:rFonts w:ascii="Consolas" w:hAnsi="Consolas" w:cs="Consolas"/>
          <w:color w:val="666600"/>
          <w:sz w:val="18"/>
          <w:szCs w:val="18"/>
        </w:rPr>
        <w:t>(</w:t>
      </w:r>
      <w:r>
        <w:rPr>
          <w:rFonts w:ascii="Consolas" w:hAnsi="Consolas" w:cs="Consolas"/>
          <w:color w:val="000000"/>
          <w:sz w:val="18"/>
          <w:szCs w:val="18"/>
        </w:rPr>
        <w:t>meta</w:t>
      </w:r>
      <w:r>
        <w:rPr>
          <w:rFonts w:ascii="Consolas" w:hAnsi="Consolas" w:cs="Consolas"/>
          <w:color w:val="666600"/>
          <w:sz w:val="18"/>
          <w:szCs w:val="18"/>
        </w:rPr>
        <w:t>-&gt;</w:t>
      </w:r>
      <w:r>
        <w:rPr>
          <w:rFonts w:ascii="Consolas" w:hAnsi="Consolas" w:cs="Consolas"/>
          <w:color w:val="000000"/>
          <w:sz w:val="18"/>
          <w:szCs w:val="18"/>
        </w:rPr>
        <w:t>flags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8F35BEF"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"Attribute %s is READ_ONLY"</w:t>
      </w:r>
      <w:r>
        <w:rPr>
          <w:rFonts w:ascii="Consolas" w:hAnsi="Consolas" w:cs="Consolas"/>
          <w:color w:val="666600"/>
          <w:sz w:val="18"/>
          <w:szCs w:val="18"/>
        </w:rPr>
        <w:t>,</w:t>
      </w:r>
      <w:r>
        <w:rPr>
          <w:rFonts w:ascii="Consolas" w:hAnsi="Consolas" w:cs="Consolas"/>
          <w:color w:val="000000"/>
          <w:sz w:val="18"/>
          <w:szCs w:val="18"/>
        </w:rPr>
        <w:t xml:space="preserve"> meta</w:t>
      </w:r>
      <w:r>
        <w:rPr>
          <w:rFonts w:ascii="Consolas" w:hAnsi="Consolas" w:cs="Consolas"/>
          <w:color w:val="666600"/>
          <w:sz w:val="18"/>
          <w:szCs w:val="18"/>
        </w:rPr>
        <w:t>-&gt;</w:t>
      </w:r>
      <w:r>
        <w:rPr>
          <w:rFonts w:ascii="Consolas" w:hAnsi="Consolas" w:cs="Consolas"/>
          <w:color w:val="000000"/>
          <w:sz w:val="18"/>
          <w:szCs w:val="18"/>
        </w:rPr>
        <w:t>attridname</w:t>
      </w:r>
      <w:r>
        <w:rPr>
          <w:rFonts w:ascii="Consolas" w:hAnsi="Consolas" w:cs="Consolas"/>
          <w:color w:val="666600"/>
          <w:sz w:val="18"/>
          <w:szCs w:val="18"/>
        </w:rPr>
        <w:t>);</w:t>
      </w:r>
    </w:p>
    <w:p w14:paraId="3B1AAC67"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SAI_STATUS_INVALID_PARAMETER</w:t>
      </w:r>
      <w:r>
        <w:rPr>
          <w:rFonts w:ascii="Consolas" w:hAnsi="Consolas" w:cs="Consolas"/>
          <w:color w:val="666600"/>
          <w:sz w:val="18"/>
          <w:szCs w:val="18"/>
        </w:rPr>
        <w:t>;</w:t>
      </w:r>
    </w:p>
    <w:p w14:paraId="0954B753"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666600"/>
          <w:sz w:val="18"/>
          <w:szCs w:val="18"/>
        </w:rPr>
        <w:t>}</w:t>
      </w:r>
    </w:p>
    <w:p w14:paraId="12099EB5"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161A3809"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Kiểm tra ràng buộc Enum</w:t>
      </w:r>
    </w:p>
    <w:p w14:paraId="06E4602E"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meta</w:t>
      </w:r>
      <w:r>
        <w:rPr>
          <w:rFonts w:ascii="Consolas" w:hAnsi="Consolas" w:cs="Consolas"/>
          <w:color w:val="666600"/>
          <w:sz w:val="18"/>
          <w:szCs w:val="18"/>
        </w:rPr>
        <w:t>-&gt;</w:t>
      </w:r>
      <w:r>
        <w:rPr>
          <w:rFonts w:ascii="Consolas" w:hAnsi="Consolas" w:cs="Consolas"/>
          <w:color w:val="000000"/>
          <w:sz w:val="18"/>
          <w:szCs w:val="18"/>
        </w:rPr>
        <w:t xml:space="preserve">attrvaluetype </w:t>
      </w:r>
      <w:r>
        <w:rPr>
          <w:rFonts w:ascii="Consolas" w:hAnsi="Consolas" w:cs="Consolas"/>
          <w:color w:val="666600"/>
          <w:sz w:val="18"/>
          <w:szCs w:val="18"/>
        </w:rPr>
        <w:t>==</w:t>
      </w:r>
      <w:r>
        <w:rPr>
          <w:rFonts w:ascii="Consolas" w:hAnsi="Consolas" w:cs="Consolas"/>
          <w:color w:val="000000"/>
          <w:sz w:val="18"/>
          <w:szCs w:val="18"/>
        </w:rPr>
        <w:t xml:space="preserve"> SAI_ATTR_VALUE_TYPE_INT32 </w:t>
      </w:r>
      <w:r>
        <w:rPr>
          <w:rFonts w:ascii="Consolas" w:hAnsi="Consolas" w:cs="Consolas"/>
          <w:color w:val="666600"/>
          <w:sz w:val="18"/>
          <w:szCs w:val="18"/>
        </w:rPr>
        <w:t>&amp;&amp;</w:t>
      </w:r>
      <w:r>
        <w:rPr>
          <w:rFonts w:ascii="Consolas" w:hAnsi="Consolas" w:cs="Consolas"/>
          <w:color w:val="000000"/>
          <w:sz w:val="18"/>
          <w:szCs w:val="18"/>
        </w:rPr>
        <w:t xml:space="preserve"> </w:t>
      </w:r>
    </w:p>
    <w:p w14:paraId="024A6CF4"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sai_metadata_is_allowed_enum_value</w:t>
      </w:r>
      <w:r>
        <w:rPr>
          <w:rFonts w:ascii="Consolas" w:hAnsi="Consolas" w:cs="Consolas"/>
          <w:color w:val="666600"/>
          <w:sz w:val="18"/>
          <w:szCs w:val="18"/>
        </w:rPr>
        <w:t>(</w:t>
      </w:r>
      <w:r>
        <w:rPr>
          <w:rFonts w:ascii="Consolas" w:hAnsi="Consolas" w:cs="Consolas"/>
          <w:color w:val="000000"/>
          <w:sz w:val="18"/>
          <w:szCs w:val="18"/>
        </w:rPr>
        <w:t>meta</w:t>
      </w:r>
      <w:r>
        <w:rPr>
          <w:rFonts w:ascii="Consolas" w:hAnsi="Consolas" w:cs="Consolas"/>
          <w:color w:val="666600"/>
          <w:sz w:val="18"/>
          <w:szCs w:val="18"/>
        </w:rPr>
        <w:t>,</w:t>
      </w:r>
      <w:r>
        <w:rPr>
          <w:rFonts w:ascii="Consolas" w:hAnsi="Consolas" w:cs="Consolas"/>
          <w:color w:val="000000"/>
          <w:sz w:val="18"/>
          <w:szCs w:val="18"/>
        </w:rPr>
        <w:t xml:space="preserve"> attr_list</w:t>
      </w:r>
      <w:r>
        <w:rPr>
          <w:rFonts w:ascii="Consolas" w:hAnsi="Consolas" w:cs="Consolas"/>
          <w:color w:val="666600"/>
          <w:sz w:val="18"/>
          <w:szCs w:val="18"/>
        </w:rPr>
        <w:t>[</w:t>
      </w:r>
      <w:r>
        <w:rPr>
          <w:rFonts w:ascii="Consolas" w:hAnsi="Consolas" w:cs="Consolas"/>
          <w:color w:val="000000"/>
          <w:sz w:val="18"/>
          <w:szCs w:val="18"/>
        </w:rPr>
        <w:t>i</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s32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C426E81"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SAI_STATUS_INVALID_ATTR_VALUE_0 </w:t>
      </w:r>
      <w:r>
        <w:rPr>
          <w:rFonts w:ascii="Consolas" w:hAnsi="Consolas" w:cs="Consolas"/>
          <w:color w:val="666600"/>
          <w:sz w:val="18"/>
          <w:szCs w:val="18"/>
        </w:rPr>
        <w:t>+</w:t>
      </w:r>
      <w:r>
        <w:rPr>
          <w:rFonts w:ascii="Consolas" w:hAnsi="Consolas" w:cs="Consolas"/>
          <w:color w:val="000000"/>
          <w:sz w:val="18"/>
          <w:szCs w:val="18"/>
        </w:rPr>
        <w:t xml:space="preserve"> i</w:t>
      </w:r>
      <w:r>
        <w:rPr>
          <w:rFonts w:ascii="Consolas" w:hAnsi="Consolas" w:cs="Consolas"/>
          <w:color w:val="666600"/>
          <w:sz w:val="18"/>
          <w:szCs w:val="18"/>
        </w:rPr>
        <w:t>;</w:t>
      </w:r>
    </w:p>
    <w:p w14:paraId="1B964EF7"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666600"/>
          <w:sz w:val="18"/>
          <w:szCs w:val="18"/>
        </w:rPr>
        <w:t>}</w:t>
      </w:r>
    </w:p>
    <w:p w14:paraId="70602D1F"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666600"/>
          <w:sz w:val="18"/>
          <w:szCs w:val="18"/>
        </w:rPr>
        <w:t>}</w:t>
      </w:r>
    </w:p>
    <w:p w14:paraId="34B004D5"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5FB641E8"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23. </w:t>
      </w:r>
      <w:r>
        <w:rPr>
          <w:rFonts w:ascii="Consolas" w:hAnsi="Consolas" w:cs="Consolas"/>
          <w:color w:val="666600"/>
          <w:sz w:val="18"/>
          <w:szCs w:val="18"/>
        </w:rPr>
        <w:t>}</w:t>
      </w:r>
    </w:p>
    <w:p w14:paraId="6E0B5C03" w14:textId="77777777" w:rsidR="000F0A2D" w:rsidRDefault="000F0A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6606420"/>
        <w:rPr>
          <w:rFonts w:ascii="Consolas" w:hAnsi="Consolas" w:cs="Consolas"/>
          <w:sz w:val="18"/>
          <w:szCs w:val="18"/>
        </w:rPr>
      </w:pPr>
      <w:r>
        <w:rPr>
          <w:rFonts w:ascii="Consolas" w:hAnsi="Consolas" w:cs="Consolas"/>
          <w:sz w:val="18"/>
          <w:szCs w:val="18"/>
        </w:rPr>
        <w:t xml:space="preserve">24. </w:t>
      </w:r>
      <w:r>
        <w:rPr>
          <w:rFonts w:ascii="Consolas" w:hAnsi="Consolas" w:cs="Consolas"/>
          <w:color w:val="000000"/>
          <w:sz w:val="18"/>
          <w:szCs w:val="18"/>
        </w:rPr>
        <w:t> </w:t>
      </w:r>
    </w:p>
    <w:p w14:paraId="01E3628A" w14:textId="5ACB7A61" w:rsidR="004D254E" w:rsidRPr="004D254E" w:rsidRDefault="004D254E" w:rsidP="000F0A2D">
      <w:pPr>
        <w:pStyle w:val="tritmnormal"/>
      </w:pPr>
      <w:r w:rsidRPr="004D254E">
        <w:t>Tóm lại, việc xây dựng cơ chế mapping chặt chẽ dựa trên hệ thống sai_metadata giúp phân hệ quản lý hoạt động như một "bức tường lửa" ngữ nghĩa, đảm bảo mọi dữ liệu đi xuống phần cứng đều an toàn, hợp lệ và tuân thủ chuẩn SAI, bất kể nó xuất phát từ nguồn P4 linh hoạt hay các ứng dụng SONiC cố định.</w:t>
      </w:r>
    </w:p>
    <w:p w14:paraId="78CB7626" w14:textId="77777777" w:rsidR="00E97176" w:rsidRPr="00E97176" w:rsidRDefault="00E97176" w:rsidP="00E97176">
      <w:pPr>
        <w:rPr>
          <w:lang w:eastAsia="vi-VN"/>
        </w:rPr>
      </w:pPr>
    </w:p>
    <w:p w14:paraId="0261E51E" w14:textId="0D8665CD" w:rsidR="009323AB" w:rsidRPr="009323AB" w:rsidRDefault="009323AB" w:rsidP="009323AB">
      <w:pPr>
        <w:pStyle w:val="Heading2"/>
        <w:rPr>
          <w:lang w:val="en-US" w:eastAsia="vi-VN"/>
        </w:rPr>
      </w:pPr>
      <w:bookmarkStart w:id="73" w:name="_Toc225755680"/>
      <w:r w:rsidRPr="009323AB">
        <w:rPr>
          <w:lang w:val="en-US" w:eastAsia="vi-VN"/>
        </w:rPr>
        <w:t>Quy trình triển khai và kiểm soát phiên bản</w:t>
      </w:r>
      <w:bookmarkEnd w:id="73"/>
    </w:p>
    <w:p w14:paraId="009F652D" w14:textId="1E5D311F" w:rsidR="009323AB" w:rsidRDefault="009323AB" w:rsidP="009323AB">
      <w:pPr>
        <w:pStyle w:val="Heading3"/>
        <w:rPr>
          <w:lang w:eastAsia="vi-VN"/>
        </w:rPr>
      </w:pPr>
      <w:bookmarkStart w:id="74" w:name="_Toc225755681"/>
      <w:r w:rsidRPr="009323AB">
        <w:rPr>
          <w:lang w:eastAsia="vi-VN"/>
        </w:rPr>
        <w:t xml:space="preserve">Quản lý </w:t>
      </w:r>
      <w:r w:rsidR="001E3ADC">
        <w:rPr>
          <w:lang w:eastAsia="vi-VN"/>
        </w:rPr>
        <w:t>phiên bản</w:t>
      </w:r>
      <w:r w:rsidRPr="009323AB">
        <w:rPr>
          <w:lang w:eastAsia="vi-VN"/>
        </w:rPr>
        <w:t xml:space="preserve"> SAI</w:t>
      </w:r>
      <w:bookmarkEnd w:id="74"/>
    </w:p>
    <w:p w14:paraId="3138108A" w14:textId="77777777" w:rsidR="0063377F" w:rsidRPr="0063377F" w:rsidRDefault="0063377F" w:rsidP="000F0A2D">
      <w:pPr>
        <w:pStyle w:val="tritmnormal"/>
      </w:pPr>
      <w:r w:rsidRPr="0063377F">
        <w:t>Trong hệ sinh thái phân tán của SONiC, nơi các thành phần như orchagent, syncd, và Vendor SDK (libsai.so) có thể được phát triển bởi các bên khác nhau với vòng đời phát hành không đồng bộ, việc quản lý phiên bản và đảm bảo tương thích nhị phân (ABI Compatibility) là yếu tố sống còn. Đặc biệt, đối với phương án tối ưu hóa tích hợp P4 (PINS), rủi ro không tương thích càng tăng cao khi các định nghĩa đường ống (Pipeline Definitions) trong P4 phụ thuộc chặt chẽ vào phiên bản header của SAI. Chiến lược quản lý được xây dựng dựa trên công cụ saiversioncheck và quy trình kiểm soát ABI nghiêm ngặt.</w:t>
      </w:r>
    </w:p>
    <w:p w14:paraId="4EDF508E" w14:textId="3D7F1C6A" w:rsidR="0063377F" w:rsidRPr="0063377F" w:rsidRDefault="0063377F" w:rsidP="00AB0EE0">
      <w:pPr>
        <w:pStyle w:val="Heading4"/>
        <w:rPr>
          <w:lang w:eastAsia="vi-VN"/>
        </w:rPr>
      </w:pPr>
      <w:r w:rsidRPr="0063377F">
        <w:rPr>
          <w:lang w:eastAsia="vi-VN"/>
        </w:rPr>
        <w:t xml:space="preserve">Cơ chế </w:t>
      </w:r>
      <w:r w:rsidR="00AB0EE0" w:rsidRPr="0063377F">
        <w:rPr>
          <w:lang w:eastAsia="vi-VN"/>
        </w:rPr>
        <w:t xml:space="preserve">kiểm tra phiên </w:t>
      </w:r>
      <w:r w:rsidRPr="0063377F">
        <w:rPr>
          <w:lang w:eastAsia="vi-VN"/>
        </w:rPr>
        <w:t xml:space="preserve">bản SAI </w:t>
      </w:r>
    </w:p>
    <w:p w14:paraId="6822356E" w14:textId="77777777" w:rsidR="0063377F" w:rsidRPr="0063377F" w:rsidRDefault="0063377F" w:rsidP="000F0A2D">
      <w:pPr>
        <w:pStyle w:val="tritmnormal"/>
      </w:pPr>
      <w:r w:rsidRPr="0063377F">
        <w:t>SONiC sử dụng một cơ chế kiểm tra phiên bản tĩnh tại thời điểm biên dịch (Build-time) và kiểm tra động tại thời điểm khởi chạy (Runtime). Công cụ saiversioncheck đảm bảo rằng phiên bản SAI Header được sử dụng để biên dịch syncd khớp chính xác với phiên bản SAI mà thư viện libsai.so của nhà cung cấp hỗ trợ.</w:t>
      </w:r>
    </w:p>
    <w:p w14:paraId="0368BD64" w14:textId="77777777" w:rsidR="0063377F" w:rsidRPr="0063377F" w:rsidRDefault="0063377F" w:rsidP="000F0A2D">
      <w:pPr>
        <w:pStyle w:val="items"/>
      </w:pPr>
      <w:r w:rsidRPr="0063377F">
        <w:rPr>
          <w:b/>
          <w:bCs/>
        </w:rPr>
        <w:t>Nguyên lý hoạt động:</w:t>
      </w:r>
      <w:r w:rsidRPr="0063377F">
        <w:t xml:space="preserve"> Mỗi khi một image SONiC được xây dựng (sonic-buildimage), hệ thống sẽ trích xuất giá trị SAI_API_VERSION từ header file. Đồng thời, thư viện libsai của vendor phải export một hàm API để trả về phiên bản mà nó hỗ trợ. Nếu có sự sai lệch </w:t>
      </w:r>
      <w:r w:rsidRPr="0063377F">
        <w:lastRenderedPageBreak/>
        <w:t>(Mismatch), quá trình build sẽ thất bại hoặc dịch vụ syncd sẽ từ chối khởi động để ngăn chặn hành vi không xác định (Undefined Behavior).</w:t>
      </w:r>
    </w:p>
    <w:p w14:paraId="6436658A" w14:textId="77777777" w:rsidR="0063377F" w:rsidRDefault="0063377F" w:rsidP="000F0A2D">
      <w:pPr>
        <w:pStyle w:val="items"/>
      </w:pPr>
      <w:r w:rsidRPr="0063377F">
        <w:rPr>
          <w:b/>
          <w:bCs/>
        </w:rPr>
        <w:t>Minh họa mã nguồn:</w:t>
      </w:r>
      <w:r w:rsidRPr="0063377F">
        <w:t xml:space="preserve"> Dưới đây là logic kiểm tra phiên bản điển hình trong syncd_main.cpp (thuộc repo sonic-sairedis). Hệ thống so sánh chuỗi phiên bản và báo lỗi nghiêm trọng nếu không khớp:</w:t>
      </w:r>
    </w:p>
    <w:p w14:paraId="1FF63F6D" w14:textId="463C7AF5" w:rsidR="008178B4" w:rsidRPr="0063377F" w:rsidRDefault="008178B4" w:rsidP="008178B4">
      <w:pPr>
        <w:pStyle w:val="Caption"/>
        <w:jc w:val="left"/>
      </w:pPr>
      <w:bookmarkStart w:id="75" w:name="_Toc225755439"/>
      <w:r>
        <w:t xml:space="preserve">Bảng </w:t>
      </w:r>
      <w:r>
        <w:fldChar w:fldCharType="begin"/>
      </w:r>
      <w:r>
        <w:instrText xml:space="preserve"> SEQ Bảng \* ARABIC </w:instrText>
      </w:r>
      <w:r>
        <w:fldChar w:fldCharType="separate"/>
      </w:r>
      <w:r w:rsidR="00F11866">
        <w:rPr>
          <w:noProof/>
        </w:rPr>
        <w:t>36</w:t>
      </w:r>
      <w:r>
        <w:fldChar w:fldCharType="end"/>
      </w:r>
      <w:r>
        <w:t>: Kiểm tra phiên bản SAI</w:t>
      </w:r>
      <w:bookmarkEnd w:id="75"/>
    </w:p>
    <w:p w14:paraId="5C2233CE"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logic kiểm tra version trong sonic-sairedis/syncd/syncd_main.cpp */</w:t>
      </w:r>
    </w:p>
    <w:p w14:paraId="272A5ACD"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check_sai_version_compatibility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EEA32B5"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1. Lấy phiên bản SAI mà Syncd được biên dịch cùng</w:t>
      </w:r>
    </w:p>
    <w:p w14:paraId="19A80121"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char</w:t>
      </w:r>
      <w:r>
        <w:rPr>
          <w:rFonts w:ascii="Consolas" w:hAnsi="Consolas" w:cs="Consolas"/>
          <w:color w:val="666600"/>
          <w:sz w:val="18"/>
          <w:szCs w:val="18"/>
        </w:rPr>
        <w:t>*</w:t>
      </w:r>
      <w:r>
        <w:rPr>
          <w:rFonts w:ascii="Consolas" w:hAnsi="Consolas" w:cs="Consolas"/>
          <w:color w:val="000000"/>
          <w:sz w:val="18"/>
          <w:szCs w:val="18"/>
        </w:rPr>
        <w:t xml:space="preserve"> compiled_version </w:t>
      </w:r>
      <w:r>
        <w:rPr>
          <w:rFonts w:ascii="Consolas" w:hAnsi="Consolas" w:cs="Consolas"/>
          <w:color w:val="666600"/>
          <w:sz w:val="18"/>
          <w:szCs w:val="18"/>
        </w:rPr>
        <w:t>=</w:t>
      </w:r>
      <w:r>
        <w:rPr>
          <w:rFonts w:ascii="Consolas" w:hAnsi="Consolas" w:cs="Consolas"/>
          <w:color w:val="000000"/>
          <w:sz w:val="18"/>
          <w:szCs w:val="18"/>
        </w:rPr>
        <w:t xml:space="preserve"> SAI_API_VERSION_STRING</w:t>
      </w:r>
      <w:r>
        <w:rPr>
          <w:rFonts w:ascii="Consolas" w:hAnsi="Consolas" w:cs="Consolas"/>
          <w:color w:val="666600"/>
          <w:sz w:val="18"/>
          <w:szCs w:val="18"/>
        </w:rPr>
        <w:t>;</w:t>
      </w:r>
    </w:p>
    <w:p w14:paraId="5D400B61"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7D017182"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2. Gọi API của Vendor SDK để lấy phiên bản thực tế của libsai.so</w:t>
      </w:r>
    </w:p>
    <w:p w14:paraId="3B6C904C"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Lưu ý: Đây là hàm mở rộng (extension) thường được các vendor implement</w:t>
      </w:r>
    </w:p>
    <w:p w14:paraId="4EE8880E"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char</w:t>
      </w:r>
      <w:r>
        <w:rPr>
          <w:rFonts w:ascii="Consolas" w:hAnsi="Consolas" w:cs="Consolas"/>
          <w:color w:val="666600"/>
          <w:sz w:val="18"/>
          <w:szCs w:val="18"/>
        </w:rPr>
        <w:t>*</w:t>
      </w:r>
      <w:r>
        <w:rPr>
          <w:rFonts w:ascii="Consolas" w:hAnsi="Consolas" w:cs="Consolas"/>
          <w:color w:val="000000"/>
          <w:sz w:val="18"/>
          <w:szCs w:val="18"/>
        </w:rPr>
        <w:t xml:space="preserve"> runtime_version </w:t>
      </w:r>
      <w:r>
        <w:rPr>
          <w:rFonts w:ascii="Consolas" w:hAnsi="Consolas" w:cs="Consolas"/>
          <w:color w:val="666600"/>
          <w:sz w:val="18"/>
          <w:szCs w:val="18"/>
        </w:rPr>
        <w:t>=</w:t>
      </w:r>
      <w:r>
        <w:rPr>
          <w:rFonts w:ascii="Consolas" w:hAnsi="Consolas" w:cs="Consolas"/>
          <w:color w:val="000000"/>
          <w:sz w:val="18"/>
          <w:szCs w:val="18"/>
        </w:rPr>
        <w:t xml:space="preserve"> sai_query_api_version</w:t>
      </w:r>
      <w:r>
        <w:rPr>
          <w:rFonts w:ascii="Consolas" w:hAnsi="Consolas" w:cs="Consolas"/>
          <w:color w:val="666600"/>
          <w:sz w:val="18"/>
          <w:szCs w:val="18"/>
        </w:rPr>
        <w:t>();</w:t>
      </w:r>
    </w:p>
    <w:p w14:paraId="49B84FC3"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w:t>
      </w:r>
    </w:p>
    <w:p w14:paraId="3ED8BB0A"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3. So sánh</w:t>
      </w:r>
    </w:p>
    <w:p w14:paraId="1B8C4840"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strcmp</w:t>
      </w:r>
      <w:r>
        <w:rPr>
          <w:rFonts w:ascii="Consolas" w:hAnsi="Consolas" w:cs="Consolas"/>
          <w:color w:val="666600"/>
          <w:sz w:val="18"/>
          <w:szCs w:val="18"/>
        </w:rPr>
        <w:t>(</w:t>
      </w:r>
      <w:r>
        <w:rPr>
          <w:rFonts w:ascii="Consolas" w:hAnsi="Consolas" w:cs="Consolas"/>
          <w:color w:val="000000"/>
          <w:sz w:val="18"/>
          <w:szCs w:val="18"/>
        </w:rPr>
        <w:t>compiled_version</w:t>
      </w:r>
      <w:r>
        <w:rPr>
          <w:rFonts w:ascii="Consolas" w:hAnsi="Consolas" w:cs="Consolas"/>
          <w:color w:val="666600"/>
          <w:sz w:val="18"/>
          <w:szCs w:val="18"/>
        </w:rPr>
        <w:t>,</w:t>
      </w:r>
      <w:r>
        <w:rPr>
          <w:rFonts w:ascii="Consolas" w:hAnsi="Consolas" w:cs="Consolas"/>
          <w:color w:val="000000"/>
          <w:sz w:val="18"/>
          <w:szCs w:val="18"/>
        </w:rPr>
        <w:t xml:space="preserve"> runtime_version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FBC7C04"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"SAI Version Mismatch! Compiled: %s, Runtime: %s"</w:t>
      </w:r>
      <w:r>
        <w:rPr>
          <w:rFonts w:ascii="Consolas" w:hAnsi="Consolas" w:cs="Consolas"/>
          <w:color w:val="666600"/>
          <w:sz w:val="18"/>
          <w:szCs w:val="18"/>
        </w:rPr>
        <w:t>,</w:t>
      </w:r>
      <w:r>
        <w:rPr>
          <w:rFonts w:ascii="Consolas" w:hAnsi="Consolas" w:cs="Consolas"/>
          <w:color w:val="000000"/>
          <w:sz w:val="18"/>
          <w:szCs w:val="18"/>
        </w:rPr>
        <w:t xml:space="preserve"> </w:t>
      </w:r>
    </w:p>
    <w:p w14:paraId="2CEE8B35"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compiled_version</w:t>
      </w:r>
      <w:r>
        <w:rPr>
          <w:rFonts w:ascii="Consolas" w:hAnsi="Consolas" w:cs="Consolas"/>
          <w:color w:val="666600"/>
          <w:sz w:val="18"/>
          <w:szCs w:val="18"/>
        </w:rPr>
        <w:t>,</w:t>
      </w:r>
      <w:r>
        <w:rPr>
          <w:rFonts w:ascii="Consolas" w:hAnsi="Consolas" w:cs="Consolas"/>
          <w:color w:val="000000"/>
          <w:sz w:val="18"/>
          <w:szCs w:val="18"/>
        </w:rPr>
        <w:t xml:space="preserve"> runtime_version</w:t>
      </w:r>
      <w:r>
        <w:rPr>
          <w:rFonts w:ascii="Consolas" w:hAnsi="Consolas" w:cs="Consolas"/>
          <w:color w:val="666600"/>
          <w:sz w:val="18"/>
          <w:szCs w:val="18"/>
        </w:rPr>
        <w:t>);</w:t>
      </w:r>
    </w:p>
    <w:p w14:paraId="565F3D81"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0088"/>
          <w:sz w:val="18"/>
          <w:szCs w:val="18"/>
        </w:rPr>
        <w:t>throw</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runtime_error</w:t>
      </w:r>
      <w:r>
        <w:rPr>
          <w:rFonts w:ascii="Consolas" w:hAnsi="Consolas" w:cs="Consolas"/>
          <w:color w:val="666600"/>
          <w:sz w:val="18"/>
          <w:szCs w:val="18"/>
        </w:rPr>
        <w:t>(</w:t>
      </w:r>
      <w:r>
        <w:rPr>
          <w:rFonts w:ascii="Consolas" w:hAnsi="Consolas" w:cs="Consolas"/>
          <w:color w:val="008800"/>
          <w:sz w:val="18"/>
          <w:szCs w:val="18"/>
        </w:rPr>
        <w:t>"Critical: SAI ABI incompatibility detected."</w:t>
      </w:r>
      <w:r>
        <w:rPr>
          <w:rFonts w:ascii="Consolas" w:hAnsi="Consolas" w:cs="Consolas"/>
          <w:color w:val="666600"/>
          <w:sz w:val="18"/>
          <w:szCs w:val="18"/>
        </w:rPr>
        <w:t>);</w:t>
      </w:r>
    </w:p>
    <w:p w14:paraId="1EC7621F"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620BF416"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p>
    <w:p w14:paraId="7F9FCC00"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SWSS_LOG_NOTICE</w:t>
      </w:r>
      <w:r>
        <w:rPr>
          <w:rFonts w:ascii="Consolas" w:hAnsi="Consolas" w:cs="Consolas"/>
          <w:color w:val="666600"/>
          <w:sz w:val="18"/>
          <w:szCs w:val="18"/>
        </w:rPr>
        <w:t>(</w:t>
      </w:r>
      <w:r>
        <w:rPr>
          <w:rFonts w:ascii="Consolas" w:hAnsi="Consolas" w:cs="Consolas"/>
          <w:color w:val="008800"/>
          <w:sz w:val="18"/>
          <w:szCs w:val="18"/>
        </w:rPr>
        <w:t>"SAI Version check passed: %s"</w:t>
      </w:r>
      <w:r>
        <w:rPr>
          <w:rFonts w:ascii="Consolas" w:hAnsi="Consolas" w:cs="Consolas"/>
          <w:color w:val="666600"/>
          <w:sz w:val="18"/>
          <w:szCs w:val="18"/>
        </w:rPr>
        <w:t>,</w:t>
      </w:r>
      <w:r>
        <w:rPr>
          <w:rFonts w:ascii="Consolas" w:hAnsi="Consolas" w:cs="Consolas"/>
          <w:color w:val="000000"/>
          <w:sz w:val="18"/>
          <w:szCs w:val="18"/>
        </w:rPr>
        <w:t xml:space="preserve"> compiled_version</w:t>
      </w:r>
      <w:r>
        <w:rPr>
          <w:rFonts w:ascii="Consolas" w:hAnsi="Consolas" w:cs="Consolas"/>
          <w:color w:val="666600"/>
          <w:sz w:val="18"/>
          <w:szCs w:val="18"/>
        </w:rPr>
        <w:t>);</w:t>
      </w:r>
    </w:p>
    <w:p w14:paraId="30621E4D"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18. </w:t>
      </w:r>
      <w:r>
        <w:rPr>
          <w:rFonts w:ascii="Consolas" w:hAnsi="Consolas" w:cs="Consolas"/>
          <w:color w:val="666600"/>
          <w:sz w:val="18"/>
          <w:szCs w:val="18"/>
        </w:rPr>
        <w:t>}</w:t>
      </w:r>
    </w:p>
    <w:p w14:paraId="3F314504"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11368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22D2F585" w14:textId="5FC7528C" w:rsidR="0063377F" w:rsidRPr="0063377F" w:rsidRDefault="0063377F" w:rsidP="00AB0EE0">
      <w:pPr>
        <w:pStyle w:val="Heading4"/>
        <w:rPr>
          <w:lang w:eastAsia="vi-VN"/>
        </w:rPr>
      </w:pPr>
      <w:r w:rsidRPr="0063377F">
        <w:rPr>
          <w:lang w:eastAsia="vi-VN"/>
        </w:rPr>
        <w:t>Đảm bảo</w:t>
      </w:r>
      <w:r w:rsidR="00AB0EE0" w:rsidRPr="0063377F">
        <w:rPr>
          <w:lang w:eastAsia="vi-VN"/>
        </w:rPr>
        <w:t xml:space="preserve"> tương thích nhị phân </w:t>
      </w:r>
    </w:p>
    <w:p w14:paraId="1221BFDE" w14:textId="77777777" w:rsidR="0063377F" w:rsidRPr="0063377F" w:rsidRDefault="0063377F" w:rsidP="00AB0EE0">
      <w:pPr>
        <w:pStyle w:val="tritmnormal"/>
      </w:pPr>
      <w:r w:rsidRPr="0063377F">
        <w:t>ABI (Application Binary Interface) liên quan đến cách các cấu trúc dữ liệu (struct), enum, và hàm được bố trí trong bộ nhớ. Một thay đổi nhỏ trong SAI header (ví dụ: thêm một trường vào giữa sai_route_entry_t) mà không biên dịch lại toàn bộ hệ thống sẽ dẫn đến việc syncd đọc sai lệch bộ nhớ của libsai.so, gây ra crash hoặc sai lệch dữ liệu.</w:t>
      </w:r>
    </w:p>
    <w:p w14:paraId="33CA653E" w14:textId="77777777" w:rsidR="0063377F" w:rsidRPr="0063377F" w:rsidRDefault="0063377F" w:rsidP="00AB0EE0">
      <w:pPr>
        <w:pStyle w:val="tritmnormal"/>
      </w:pPr>
      <w:r w:rsidRPr="0063377F">
        <w:t xml:space="preserve">Trong lộ trình xây dựng phân hệ tối ưu hóa, chúng tôi áp dụng chiến lược </w:t>
      </w:r>
      <w:r w:rsidRPr="0063377F">
        <w:rPr>
          <w:b/>
          <w:bCs/>
        </w:rPr>
        <w:t>"Strict ABI Enforcement"</w:t>
      </w:r>
      <w:r w:rsidRPr="0063377F">
        <w:t xml:space="preserve"> (Thực thi ABI nghiêm ngặt):</w:t>
      </w:r>
    </w:p>
    <w:p w14:paraId="769ABAD6" w14:textId="77777777" w:rsidR="0063377F" w:rsidRPr="0063377F" w:rsidRDefault="0063377F" w:rsidP="00AB0EE0">
      <w:pPr>
        <w:pStyle w:val="items"/>
      </w:pPr>
      <w:r w:rsidRPr="0063377F">
        <w:rPr>
          <w:b/>
          <w:bCs/>
        </w:rPr>
        <w:t>Version Pinning:</w:t>
      </w:r>
      <w:r w:rsidRPr="0063377F">
        <w:t xml:space="preserve"> Trong file sonic-buildimage/rules/config, phiên bản SAI được ghim chặt (Pin) vào một commit hash cụ thể của repo opencomputeproject/SAI. Mọi nỗ lực nâng cấp vendor SDK phải đi kèm với việc cập nhật hash này và biên dịch lại toàn bộ Docker syncd.</w:t>
      </w:r>
    </w:p>
    <w:p w14:paraId="28FE903D" w14:textId="77777777" w:rsidR="0063377F" w:rsidRPr="0063377F" w:rsidRDefault="0063377F" w:rsidP="00AB0EE0">
      <w:pPr>
        <w:pStyle w:val="items"/>
      </w:pPr>
      <w:r w:rsidRPr="0063377F">
        <w:rPr>
          <w:b/>
          <w:bCs/>
        </w:rPr>
        <w:t>Metadata Validation:</w:t>
      </w:r>
      <w:r w:rsidRPr="0063377F">
        <w:t xml:space="preserve"> Sử dụng thư viện sai_metadata để tạo ra chữ ký (Signature) cho cấu trúc dữ liệu. Khi khởi động, hệ thống so sánh chữ ký metadata của orchagent và syncd. Mặc dù giao tiếp qua Redis giúp giảm bớt sự phụ thuộc ABI trực tiếp giữa App và SDK, nhưng syncd vẫn liên kết động với SDK, do đó tính toàn vẹn của cặp này là bất khả xâm phạm.</w:t>
      </w:r>
    </w:p>
    <w:p w14:paraId="48F04E99" w14:textId="75A38B1F" w:rsidR="0063377F" w:rsidRPr="0063377F" w:rsidRDefault="0063377F" w:rsidP="00AB0EE0">
      <w:pPr>
        <w:pStyle w:val="Heading4"/>
        <w:rPr>
          <w:lang w:eastAsia="vi-VN"/>
        </w:rPr>
      </w:pPr>
      <w:r w:rsidRPr="0063377F">
        <w:rPr>
          <w:lang w:eastAsia="vi-VN"/>
        </w:rPr>
        <w:t xml:space="preserve">Thách thức </w:t>
      </w:r>
      <w:r w:rsidR="00AB0EE0" w:rsidRPr="0063377F">
        <w:rPr>
          <w:lang w:eastAsia="vi-VN"/>
        </w:rPr>
        <w:t xml:space="preserve">và giải pháp </w:t>
      </w:r>
      <w:r w:rsidRPr="0063377F">
        <w:rPr>
          <w:lang w:eastAsia="vi-VN"/>
        </w:rPr>
        <w:t>cho PINS/P4</w:t>
      </w:r>
    </w:p>
    <w:p w14:paraId="460426A3" w14:textId="77777777" w:rsidR="0063377F" w:rsidRPr="0063377F" w:rsidRDefault="0063377F" w:rsidP="00AB0EE0">
      <w:pPr>
        <w:pStyle w:val="tritmnormal"/>
      </w:pPr>
      <w:r w:rsidRPr="0063377F">
        <w:t xml:space="preserve">Đối với kiến trúc PINS, vấn đề phiên bản phức tạp hơn do sự phụ thuộc vào </w:t>
      </w:r>
      <w:r w:rsidRPr="0063377F">
        <w:rPr>
          <w:b/>
          <w:bCs/>
        </w:rPr>
        <w:t>SAI Experimental Extensions</w:t>
      </w:r>
      <w:r w:rsidRPr="0063377F">
        <w:t>. Các tính năng P4 mới thường sử dụng các API chưa được chuẩn hóa chính thức (nằm trong thư mục experimental).</w:t>
      </w:r>
    </w:p>
    <w:p w14:paraId="284B1A00" w14:textId="77777777" w:rsidR="0063377F" w:rsidRPr="0063377F" w:rsidRDefault="0063377F" w:rsidP="00AB0EE0">
      <w:pPr>
        <w:pStyle w:val="items"/>
      </w:pPr>
      <w:r w:rsidRPr="0063377F">
        <w:rPr>
          <w:b/>
          <w:bCs/>
        </w:rPr>
        <w:t>Vấn đề:</w:t>
      </w:r>
      <w:r w:rsidRPr="0063377F">
        <w:t xml:space="preserve"> Các API experimental có thể thay đổi ABI mà không thay đổi </w:t>
      </w:r>
      <w:r w:rsidRPr="0063377F">
        <w:lastRenderedPageBreak/>
        <w:t>số phiên bản chính (Major Version).</w:t>
      </w:r>
    </w:p>
    <w:p w14:paraId="64314338" w14:textId="77777777" w:rsidR="0063377F" w:rsidRDefault="0063377F" w:rsidP="00AB0EE0">
      <w:pPr>
        <w:pStyle w:val="items"/>
      </w:pPr>
      <w:r w:rsidRPr="0063377F">
        <w:rPr>
          <w:b/>
          <w:bCs/>
        </w:rPr>
        <w:t>Giải pháp:</w:t>
      </w:r>
      <w:r w:rsidRPr="0063377F">
        <w:t xml:space="preserve"> Quy trình triển khai đề xuất sử dụng cơ chế </w:t>
      </w:r>
      <w:r w:rsidRPr="0063377F">
        <w:rPr>
          <w:b/>
          <w:bCs/>
        </w:rPr>
        <w:t>"Capability Handshake"</w:t>
      </w:r>
      <w:r w:rsidRPr="0063377F">
        <w:t>. Trước khi P4Orch nạp một pipeline P4, nó sẽ truy vấn khả năng của syncd thông qua một bảng Redis đặc biệt (CAPABILITY_TABLE). Nếu syncd báo cáo không hỗ trợ một Extension Attribute cụ thể mà P4 yêu cầu, P4Orch sẽ từ chối nạp pipeline đó thay vì để hệ thống crash.</w:t>
      </w:r>
    </w:p>
    <w:p w14:paraId="4239FF76" w14:textId="01B3A90D" w:rsidR="007D3CB4" w:rsidRPr="0063377F" w:rsidRDefault="007D3CB4" w:rsidP="007D3CB4">
      <w:pPr>
        <w:pStyle w:val="Caption"/>
        <w:jc w:val="left"/>
      </w:pPr>
      <w:bookmarkStart w:id="76" w:name="_Toc225755440"/>
      <w:r>
        <w:t xml:space="preserve">Bảng </w:t>
      </w:r>
      <w:r>
        <w:fldChar w:fldCharType="begin"/>
      </w:r>
      <w:r>
        <w:instrText xml:space="preserve"> SEQ Bảng \* ARABIC </w:instrText>
      </w:r>
      <w:r>
        <w:fldChar w:fldCharType="separate"/>
      </w:r>
      <w:r w:rsidR="00F11866">
        <w:rPr>
          <w:noProof/>
        </w:rPr>
        <w:t>37</w:t>
      </w:r>
      <w:r>
        <w:fldChar w:fldCharType="end"/>
      </w:r>
      <w:r>
        <w:t>: Kiểm tra capability trong Redis</w:t>
      </w:r>
      <w:bookmarkEnd w:id="76"/>
    </w:p>
    <w:p w14:paraId="6727DCF5"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2388"/>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kiểm tra Capability trong Redis (STATE_DB)</w:t>
      </w:r>
    </w:p>
    <w:p w14:paraId="7F548A07"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2388"/>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Syncd báo cáo các tính năng Experimental hỗ trợ</w:t>
      </w:r>
    </w:p>
    <w:p w14:paraId="69402561"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2388"/>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HSET </w:t>
      </w:r>
      <w:r>
        <w:rPr>
          <w:rFonts w:ascii="Consolas" w:hAnsi="Consolas" w:cs="Consolas"/>
          <w:color w:val="008800"/>
          <w:sz w:val="18"/>
          <w:szCs w:val="18"/>
        </w:rPr>
        <w:t>"CAPABILITY_TABLE:SAI_EXTENSIONS"</w:t>
      </w:r>
      <w:r>
        <w:rPr>
          <w:rFonts w:ascii="Consolas" w:hAnsi="Consolas" w:cs="Consolas"/>
          <w:color w:val="000000"/>
          <w:sz w:val="18"/>
          <w:szCs w:val="18"/>
        </w:rPr>
        <w:t xml:space="preserve"> \</w:t>
      </w:r>
    </w:p>
    <w:p w14:paraId="5CE6D75F"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2388"/>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008800"/>
          <w:sz w:val="18"/>
          <w:szCs w:val="18"/>
        </w:rPr>
        <w:t>"SAI_EXPERIMENTAL_UDF"</w:t>
      </w:r>
      <w:r>
        <w:rPr>
          <w:rFonts w:ascii="Consolas" w:hAnsi="Consolas" w:cs="Consolas"/>
          <w:color w:val="000000"/>
          <w:sz w:val="18"/>
          <w:szCs w:val="18"/>
        </w:rPr>
        <w:t xml:space="preserve"> </w:t>
      </w:r>
      <w:r>
        <w:rPr>
          <w:rFonts w:ascii="Consolas" w:hAnsi="Consolas" w:cs="Consolas"/>
          <w:color w:val="008800"/>
          <w:sz w:val="18"/>
          <w:szCs w:val="18"/>
        </w:rPr>
        <w:t>"true"</w:t>
      </w:r>
      <w:r>
        <w:rPr>
          <w:rFonts w:ascii="Consolas" w:hAnsi="Consolas" w:cs="Consolas"/>
          <w:color w:val="000000"/>
          <w:sz w:val="18"/>
          <w:szCs w:val="18"/>
        </w:rPr>
        <w:t xml:space="preserve"> \</w:t>
      </w:r>
    </w:p>
    <w:p w14:paraId="1EE14F40"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2388"/>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color w:val="008800"/>
          <w:sz w:val="18"/>
          <w:szCs w:val="18"/>
        </w:rPr>
        <w:t>"SAI_EXPERIMENTAL_DASH"</w:t>
      </w:r>
      <w:r>
        <w:rPr>
          <w:rFonts w:ascii="Consolas" w:hAnsi="Consolas" w:cs="Consolas"/>
          <w:color w:val="000000"/>
          <w:sz w:val="18"/>
          <w:szCs w:val="18"/>
        </w:rPr>
        <w:t xml:space="preserve"> </w:t>
      </w:r>
      <w:r>
        <w:rPr>
          <w:rFonts w:ascii="Consolas" w:hAnsi="Consolas" w:cs="Consolas"/>
          <w:color w:val="008800"/>
          <w:sz w:val="18"/>
          <w:szCs w:val="18"/>
        </w:rPr>
        <w:t>"false"</w:t>
      </w:r>
      <w:r>
        <w:rPr>
          <w:rFonts w:ascii="Consolas" w:hAnsi="Consolas" w:cs="Consolas"/>
          <w:color w:val="000000"/>
          <w:sz w:val="18"/>
          <w:szCs w:val="18"/>
        </w:rPr>
        <w:t xml:space="preserve"> \</w:t>
      </w:r>
    </w:p>
    <w:p w14:paraId="44AA07C4"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2388"/>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    </w:t>
      </w:r>
      <w:r>
        <w:rPr>
          <w:rFonts w:ascii="Consolas" w:hAnsi="Consolas" w:cs="Consolas"/>
          <w:color w:val="008800"/>
          <w:sz w:val="18"/>
          <w:szCs w:val="18"/>
        </w:rPr>
        <w:t>"GIT_HASH"</w:t>
      </w:r>
      <w:r>
        <w:rPr>
          <w:rFonts w:ascii="Consolas" w:hAnsi="Consolas" w:cs="Consolas"/>
          <w:color w:val="000000"/>
          <w:sz w:val="18"/>
          <w:szCs w:val="18"/>
        </w:rPr>
        <w:t xml:space="preserve"> </w:t>
      </w:r>
      <w:r>
        <w:rPr>
          <w:rFonts w:ascii="Consolas" w:hAnsi="Consolas" w:cs="Consolas"/>
          <w:color w:val="008800"/>
          <w:sz w:val="18"/>
          <w:szCs w:val="18"/>
        </w:rPr>
        <w:t>"a1b2c3d4"</w:t>
      </w:r>
    </w:p>
    <w:p w14:paraId="49F8C8EA"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2388"/>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w:t>
      </w:r>
    </w:p>
    <w:p w14:paraId="6AD81109" w14:textId="7E4639E4" w:rsidR="0063377F" w:rsidRPr="0063377F" w:rsidRDefault="0063377F" w:rsidP="0063377F">
      <w:pPr>
        <w:rPr>
          <w:lang w:eastAsia="vi-VN"/>
        </w:rPr>
      </w:pPr>
    </w:p>
    <w:p w14:paraId="58BF1B82" w14:textId="32B802AB" w:rsidR="0063377F" w:rsidRPr="0063377F" w:rsidRDefault="0063377F" w:rsidP="00AB0EE0">
      <w:pPr>
        <w:pStyle w:val="tritmnormal"/>
      </w:pPr>
      <w:r w:rsidRPr="0063377F">
        <w:t>Tóm lại, quy trình quản lý phiên bản trong phân hệ này chuyển từ việc "tin tưởng ngầm định" sang "xác minh chủ động" (Zero Trust Versioning). Việc kết hợp saiversioncheck tại build-time và Capability Handshake tại runtime đảm bảo rằng hệ thống lai ghép phức tạp giữa SONiC và P4 luôn vận hành trên một nền tảng giao diện đồng nhất và an toàn.</w:t>
      </w:r>
    </w:p>
    <w:p w14:paraId="3DBEBD8A" w14:textId="1F299A66" w:rsidR="008F76B3" w:rsidRPr="008F76B3" w:rsidRDefault="009323AB" w:rsidP="008F76B3">
      <w:pPr>
        <w:pStyle w:val="Heading3"/>
        <w:rPr>
          <w:lang w:eastAsia="vi-VN"/>
        </w:rPr>
      </w:pPr>
      <w:bookmarkStart w:id="77" w:name="_Toc225755682"/>
      <w:r w:rsidRPr="009323AB">
        <w:rPr>
          <w:lang w:eastAsia="vi-VN"/>
        </w:rPr>
        <w:t>Pipeline CI/CD, kiểm thử hồi quy, ma trận thiết bị/hwsku</w:t>
      </w:r>
      <w:bookmarkEnd w:id="77"/>
    </w:p>
    <w:p w14:paraId="597A39D0" w14:textId="77777777" w:rsidR="008F76B3" w:rsidRPr="008F76B3" w:rsidRDefault="008F76B3" w:rsidP="00AB0EE0">
      <w:pPr>
        <w:pStyle w:val="tritmnormal"/>
      </w:pPr>
      <w:r w:rsidRPr="008F76B3">
        <w:t>Việc tích hợp kiến trúc lai ghép PINS vào hệ sinh thái SONiC làm tăng đáng kể độ phức tạp của quy trình phát triển và vận hành (DevOps). Để quản lý sự phụ thuộc lẫn nhau giữa mã nguồn SONiC, trình biên dịch P4 (P4C), Vendor SDK và các cấu hình phần cứng đa dạng, lộ trình xây dựng phân hệ bắt buộc phải thiết lập một đường ống Tích hợp liên tục/Triển khai liên tục (CI/CD) mạnh mẽ. Hệ thống này không chỉ tự động hóa việc đóng gói phần mềm mà còn thực thi các kịch bản kiểm thử hồi quy (Regression Testing) nghiêm ngặt trên một ma trận thiết bị (Device Matrix) rộng lớn, đảm bảo rằng mỗi thay đổi trong logic P4 không làm gãy vỡ các tính năng SAI nền tảng.</w:t>
      </w:r>
    </w:p>
    <w:p w14:paraId="4108C2DE" w14:textId="55221FD6" w:rsidR="008F76B3" w:rsidRPr="008F76B3" w:rsidRDefault="008F76B3" w:rsidP="00AB0EE0">
      <w:pPr>
        <w:pStyle w:val="Heading4"/>
        <w:rPr>
          <w:lang w:eastAsia="vi-VN"/>
        </w:rPr>
      </w:pPr>
      <w:r w:rsidRPr="008F76B3">
        <w:rPr>
          <w:lang w:eastAsia="vi-VN"/>
        </w:rPr>
        <w:t>Thiết kế Pipeline CI/CD dựa trên sonic-buildimage</w:t>
      </w:r>
    </w:p>
    <w:p w14:paraId="0828A47B" w14:textId="77777777" w:rsidR="008F76B3" w:rsidRPr="008F76B3" w:rsidRDefault="008F76B3" w:rsidP="00AB0EE0">
      <w:pPr>
        <w:pStyle w:val="tritmnormal"/>
      </w:pPr>
      <w:r w:rsidRPr="008F76B3">
        <w:t>Quy trình CI/CD được xây dựng dựa trên kiến trúc build hệ thống của repo sonic-buildimage. Đây là một hệ thống dựa trên Makefile phức tạp, sử dụng Docker in Docker (DinD) để tạo ra môi trường biên dịch cô lập. Đối với phân hệ tối ưu hóa, Pipeline được mở rộng thêm các bước xử lý Artifact của P4.</w:t>
      </w:r>
    </w:p>
    <w:p w14:paraId="1A3AB064" w14:textId="192C376D" w:rsidR="008F76B3" w:rsidRPr="008F76B3" w:rsidRDefault="008F76B3" w:rsidP="00AB0EE0">
      <w:pPr>
        <w:pStyle w:val="Heading5"/>
        <w:rPr>
          <w:lang w:eastAsia="vi-VN"/>
        </w:rPr>
      </w:pPr>
      <w:r w:rsidRPr="008F76B3">
        <w:rPr>
          <w:lang w:eastAsia="vi-VN"/>
        </w:rPr>
        <w:t>Giai đoạn Build (Build Stage)</w:t>
      </w:r>
    </w:p>
    <w:p w14:paraId="588DBE86" w14:textId="77777777" w:rsidR="008F76B3" w:rsidRPr="008F76B3" w:rsidRDefault="008F76B3" w:rsidP="00AB0EE0">
      <w:pPr>
        <w:pStyle w:val="items"/>
      </w:pPr>
      <w:r w:rsidRPr="008F76B3">
        <w:t>Hệ thống sẽ kéo (pull) mã nguồn từ repo sonic-pins và thực hiện biên dịch các module C++ (P4Orch).</w:t>
      </w:r>
    </w:p>
    <w:p w14:paraId="50D2FE7C" w14:textId="77777777" w:rsidR="008F76B3" w:rsidRPr="008F76B3" w:rsidRDefault="008F76B3" w:rsidP="00AB0EE0">
      <w:pPr>
        <w:pStyle w:val="items"/>
      </w:pPr>
      <w:r w:rsidRPr="008F76B3">
        <w:t>Đồng thời, Pipeline kích hoạt trình biên dịch P4 (ví dụ: Intel P4 Studio SDE) để biên dịch các file source.p4 thành các file nhị phân pipeline.bin và file ngữ nghĩa p4info.txt.</w:t>
      </w:r>
    </w:p>
    <w:p w14:paraId="4979B2CA" w14:textId="77777777" w:rsidR="008F76B3" w:rsidRPr="008F76B3" w:rsidRDefault="008F76B3" w:rsidP="00AB0EE0">
      <w:pPr>
        <w:pStyle w:val="items"/>
      </w:pPr>
      <w:r w:rsidRPr="008F76B3">
        <w:lastRenderedPageBreak/>
        <w:t>Kết quả đầu ra là các gói Debian (.deb) được tích hợp vào image SONiC cuối cùng.</w:t>
      </w:r>
    </w:p>
    <w:p w14:paraId="5CCCBDC2" w14:textId="77777777" w:rsidR="008F76B3" w:rsidRDefault="008F76B3" w:rsidP="00AB0EE0">
      <w:pPr>
        <w:pStyle w:val="tritmnormal"/>
      </w:pPr>
      <w:r w:rsidRPr="008F76B3">
        <w:t>Đoạn mã cấu hình trong rules/config minh họa cách thêm sonic-pins vào danh sách build target:</w:t>
      </w:r>
    </w:p>
    <w:p w14:paraId="1D108807" w14:textId="2C8CEF95" w:rsidR="007D3CB4" w:rsidRPr="008F76B3" w:rsidRDefault="007D3CB4" w:rsidP="007D3CB4">
      <w:pPr>
        <w:pStyle w:val="Caption"/>
        <w:jc w:val="left"/>
      </w:pPr>
      <w:bookmarkStart w:id="78" w:name="_Toc225755441"/>
      <w:r>
        <w:t xml:space="preserve">Bảng </w:t>
      </w:r>
      <w:r>
        <w:fldChar w:fldCharType="begin"/>
      </w:r>
      <w:r>
        <w:instrText xml:space="preserve"> SEQ Bảng \* ARABIC </w:instrText>
      </w:r>
      <w:r>
        <w:fldChar w:fldCharType="separate"/>
      </w:r>
      <w:r w:rsidR="00F11866">
        <w:rPr>
          <w:noProof/>
        </w:rPr>
        <w:t>38</w:t>
      </w:r>
      <w:r>
        <w:fldChar w:fldCharType="end"/>
      </w:r>
      <w:r>
        <w:t>: Thêm sonic pins vào build target</w:t>
      </w:r>
      <w:bookmarkEnd w:id="78"/>
    </w:p>
    <w:p w14:paraId="3320D919"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1. </w:t>
      </w:r>
      <w:r>
        <w:rPr>
          <w:rFonts w:ascii="Consolas" w:hAnsi="Consolas" w:cs="Consolas"/>
          <w:color w:val="660066"/>
          <w:sz w:val="18"/>
          <w:szCs w:val="18"/>
        </w:rPr>
        <w:t>Makefile</w:t>
      </w:r>
    </w:p>
    <w:p w14:paraId="0E357485"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File: sonic-buildimage/rules/config</w:t>
      </w:r>
    </w:p>
    <w:p w14:paraId="33C3BD07"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3. </w:t>
      </w:r>
      <w:r>
        <w:rPr>
          <w:rFonts w:ascii="Consolas" w:hAnsi="Consolas" w:cs="Consolas"/>
          <w:color w:val="880000"/>
          <w:sz w:val="18"/>
          <w:szCs w:val="18"/>
        </w:rPr>
        <w:t># Thêm PINS vào danh sách gói phần mềm cần build</w:t>
      </w:r>
    </w:p>
    <w:p w14:paraId="77377D8C"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SONIC_PACKAGES </w:t>
      </w:r>
      <w:r>
        <w:rPr>
          <w:rFonts w:ascii="Consolas" w:hAnsi="Consolas" w:cs="Consolas"/>
          <w:color w:val="666600"/>
          <w:sz w:val="18"/>
          <w:szCs w:val="18"/>
        </w:rPr>
        <w:t>+=</w:t>
      </w:r>
      <w:r>
        <w:rPr>
          <w:rFonts w:ascii="Consolas" w:hAnsi="Consolas" w:cs="Consolas"/>
          <w:color w:val="000000"/>
          <w:sz w:val="18"/>
          <w:szCs w:val="18"/>
        </w:rPr>
        <w:t xml:space="preserve"> sonic</w:t>
      </w:r>
      <w:r>
        <w:rPr>
          <w:rFonts w:ascii="Consolas" w:hAnsi="Consolas" w:cs="Consolas"/>
          <w:color w:val="666600"/>
          <w:sz w:val="18"/>
          <w:szCs w:val="18"/>
        </w:rPr>
        <w:t>-</w:t>
      </w:r>
      <w:r>
        <w:rPr>
          <w:rFonts w:ascii="Consolas" w:hAnsi="Consolas" w:cs="Consolas"/>
          <w:color w:val="000000"/>
          <w:sz w:val="18"/>
          <w:szCs w:val="18"/>
        </w:rPr>
        <w:t>pins</w:t>
      </w:r>
    </w:p>
    <w:p w14:paraId="26D8530E"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SONIC_PACKAGES </w:t>
      </w:r>
      <w:r>
        <w:rPr>
          <w:rFonts w:ascii="Consolas" w:hAnsi="Consolas" w:cs="Consolas"/>
          <w:color w:val="666600"/>
          <w:sz w:val="18"/>
          <w:szCs w:val="18"/>
        </w:rPr>
        <w: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connector</w:t>
      </w:r>
    </w:p>
    <w:p w14:paraId="53F708D7"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w:t>
      </w:r>
    </w:p>
    <w:p w14:paraId="471B0841"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7. </w:t>
      </w:r>
      <w:r>
        <w:rPr>
          <w:rFonts w:ascii="Consolas" w:hAnsi="Consolas" w:cs="Consolas"/>
          <w:color w:val="880000"/>
          <w:sz w:val="18"/>
          <w:szCs w:val="18"/>
        </w:rPr>
        <w:t># Định nghĩa dependency để đảm bảo SAI SDK được build trước</w:t>
      </w:r>
    </w:p>
    <w:p w14:paraId="731891E2"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8. </w:t>
      </w:r>
      <w:r>
        <w:rPr>
          <w:rFonts w:ascii="Consolas" w:hAnsi="Consolas" w:cs="Consolas"/>
          <w:color w:val="000000"/>
          <w:sz w:val="18"/>
          <w:szCs w:val="18"/>
        </w:rPr>
        <w:t>$</w:t>
      </w:r>
      <w:r>
        <w:rPr>
          <w:rFonts w:ascii="Consolas" w:hAnsi="Consolas" w:cs="Consolas"/>
          <w:color w:val="666600"/>
          <w:sz w:val="18"/>
          <w:szCs w:val="18"/>
        </w:rPr>
        <w:t>(</w:t>
      </w:r>
      <w:r>
        <w:rPr>
          <w:rFonts w:ascii="Consolas" w:hAnsi="Consolas" w:cs="Consolas"/>
          <w:color w:val="000000"/>
          <w:sz w:val="18"/>
          <w:szCs w:val="18"/>
        </w:rPr>
        <w:t>SONIC_PACKAGES_DB_DIR</w:t>
      </w:r>
      <w:r>
        <w:rPr>
          <w:rFonts w:ascii="Consolas" w:hAnsi="Consolas" w:cs="Consolas"/>
          <w:color w:val="666600"/>
          <w:sz w:val="18"/>
          <w:szCs w:val="18"/>
        </w:rPr>
        <w:t>)/</w:t>
      </w:r>
      <w:r>
        <w:rPr>
          <w:rFonts w:ascii="Consolas" w:hAnsi="Consolas" w:cs="Consolas"/>
          <w:color w:val="000000"/>
          <w:sz w:val="18"/>
          <w:szCs w:val="18"/>
        </w:rPr>
        <w:t>sonic</w:t>
      </w:r>
      <w:r>
        <w:rPr>
          <w:rFonts w:ascii="Consolas" w:hAnsi="Consolas" w:cs="Consolas"/>
          <w:color w:val="666600"/>
          <w:sz w:val="18"/>
          <w:szCs w:val="18"/>
        </w:rPr>
        <w:t>-</w:t>
      </w:r>
      <w:r>
        <w:rPr>
          <w:rFonts w:ascii="Consolas" w:hAnsi="Consolas" w:cs="Consolas"/>
          <w:color w:val="000000"/>
          <w:sz w:val="18"/>
          <w:szCs w:val="18"/>
        </w:rPr>
        <w:t>pins_$</w:t>
      </w:r>
      <w:r>
        <w:rPr>
          <w:rFonts w:ascii="Consolas" w:hAnsi="Consolas" w:cs="Consolas"/>
          <w:color w:val="666600"/>
          <w:sz w:val="18"/>
          <w:szCs w:val="18"/>
        </w:rPr>
        <w:t>(</w:t>
      </w:r>
      <w:r>
        <w:rPr>
          <w:rFonts w:ascii="Consolas" w:hAnsi="Consolas" w:cs="Consolas"/>
          <w:color w:val="000000"/>
          <w:sz w:val="18"/>
          <w:szCs w:val="18"/>
        </w:rPr>
        <w:t>SONIC_PINS_VERSION</w:t>
      </w:r>
      <w:r>
        <w:rPr>
          <w:rFonts w:ascii="Consolas" w:hAnsi="Consolas" w:cs="Consolas"/>
          <w:color w:val="666600"/>
          <w:sz w:val="18"/>
          <w:szCs w:val="18"/>
        </w:rPr>
        <w:t>)</w:t>
      </w:r>
      <w:r>
        <w:rPr>
          <w:rFonts w:ascii="Consolas" w:hAnsi="Consolas" w:cs="Consolas"/>
          <w:color w:val="000000"/>
          <w:sz w:val="18"/>
          <w:szCs w:val="18"/>
        </w:rPr>
        <w:t>_$</w:t>
      </w:r>
      <w:r>
        <w:rPr>
          <w:rFonts w:ascii="Consolas" w:hAnsi="Consolas" w:cs="Consolas"/>
          <w:color w:val="666600"/>
          <w:sz w:val="18"/>
          <w:szCs w:val="18"/>
        </w:rPr>
        <w:t>(</w:t>
      </w:r>
      <w:r>
        <w:rPr>
          <w:rFonts w:ascii="Consolas" w:hAnsi="Consolas" w:cs="Consolas"/>
          <w:color w:val="000000"/>
          <w:sz w:val="18"/>
          <w:szCs w:val="18"/>
        </w:rPr>
        <w:t>CONFIGURED_ARCH</w:t>
      </w:r>
      <w:r>
        <w:rPr>
          <w:rFonts w:ascii="Consolas" w:hAnsi="Consolas" w:cs="Consolas"/>
          <w:color w:val="666600"/>
          <w:sz w:val="18"/>
          <w:szCs w:val="18"/>
        </w:rPr>
        <w:t>).</w:t>
      </w:r>
      <w:r>
        <w:rPr>
          <w:rFonts w:ascii="Consolas" w:hAnsi="Consolas" w:cs="Consolas"/>
          <w:color w:val="000000"/>
          <w:sz w:val="18"/>
          <w:szCs w:val="18"/>
        </w:rPr>
        <w:t>deb</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SONIC_PACKAGES_DB_DIR</w:t>
      </w:r>
      <w:r>
        <w:rPr>
          <w:rFonts w:ascii="Consolas" w:hAnsi="Consolas" w:cs="Consolas"/>
          <w:color w:val="666600"/>
          <w:sz w:val="18"/>
          <w:szCs w:val="18"/>
        </w:rPr>
        <w:t>)/</w:t>
      </w:r>
      <w:r>
        <w:rPr>
          <w:rFonts w:ascii="Consolas" w:hAnsi="Consolas" w:cs="Consolas"/>
          <w:color w:val="000000"/>
          <w:sz w:val="18"/>
          <w:szCs w:val="18"/>
        </w:rPr>
        <w:t>libsairedis_$</w:t>
      </w:r>
      <w:r>
        <w:rPr>
          <w:rFonts w:ascii="Consolas" w:hAnsi="Consolas" w:cs="Consolas"/>
          <w:color w:val="666600"/>
          <w:sz w:val="18"/>
          <w:szCs w:val="18"/>
        </w:rPr>
        <w:t>(</w:t>
      </w:r>
      <w:r>
        <w:rPr>
          <w:rFonts w:ascii="Consolas" w:hAnsi="Consolas" w:cs="Consolas"/>
          <w:color w:val="000000"/>
          <w:sz w:val="18"/>
          <w:szCs w:val="18"/>
        </w:rPr>
        <w:t>LIBSAIREDIS_VERSION</w:t>
      </w:r>
      <w:r>
        <w:rPr>
          <w:rFonts w:ascii="Consolas" w:hAnsi="Consolas" w:cs="Consolas"/>
          <w:color w:val="666600"/>
          <w:sz w:val="18"/>
          <w:szCs w:val="18"/>
        </w:rPr>
        <w:t>)</w:t>
      </w:r>
      <w:r>
        <w:rPr>
          <w:rFonts w:ascii="Consolas" w:hAnsi="Consolas" w:cs="Consolas"/>
          <w:color w:val="000000"/>
          <w:sz w:val="18"/>
          <w:szCs w:val="18"/>
        </w:rPr>
        <w:t>_$</w:t>
      </w:r>
      <w:r>
        <w:rPr>
          <w:rFonts w:ascii="Consolas" w:hAnsi="Consolas" w:cs="Consolas"/>
          <w:color w:val="666600"/>
          <w:sz w:val="18"/>
          <w:szCs w:val="18"/>
        </w:rPr>
        <w:t>(</w:t>
      </w:r>
      <w:r>
        <w:rPr>
          <w:rFonts w:ascii="Consolas" w:hAnsi="Consolas" w:cs="Consolas"/>
          <w:color w:val="000000"/>
          <w:sz w:val="18"/>
          <w:szCs w:val="18"/>
        </w:rPr>
        <w:t>CONFIGURED_ARCH</w:t>
      </w:r>
      <w:r>
        <w:rPr>
          <w:rFonts w:ascii="Consolas" w:hAnsi="Consolas" w:cs="Consolas"/>
          <w:color w:val="666600"/>
          <w:sz w:val="18"/>
          <w:szCs w:val="18"/>
        </w:rPr>
        <w:t>).</w:t>
      </w:r>
      <w:r>
        <w:rPr>
          <w:rFonts w:ascii="Consolas" w:hAnsi="Consolas" w:cs="Consolas"/>
          <w:color w:val="000000"/>
          <w:sz w:val="18"/>
          <w:szCs w:val="18"/>
        </w:rPr>
        <w:t>deb</w:t>
      </w:r>
    </w:p>
    <w:p w14:paraId="10A17700" w14:textId="77777777" w:rsidR="00AB0EE0" w:rsidRDefault="00AB0E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699182"/>
        <w:rPr>
          <w:rFonts w:ascii="Consolas" w:hAnsi="Consolas" w:cs="Consolas"/>
          <w:sz w:val="18"/>
          <w:szCs w:val="18"/>
        </w:rPr>
      </w:pPr>
      <w:r>
        <w:rPr>
          <w:rFonts w:ascii="Consolas" w:hAnsi="Consolas" w:cs="Consolas"/>
          <w:sz w:val="18"/>
          <w:szCs w:val="18"/>
        </w:rPr>
        <w:t xml:space="preserve">9. </w:t>
      </w:r>
      <w:r>
        <w:rPr>
          <w:rFonts w:ascii="Consolas" w:hAnsi="Consolas" w:cs="Consolas"/>
          <w:color w:val="000000"/>
          <w:sz w:val="18"/>
          <w:szCs w:val="18"/>
        </w:rPr>
        <w:t> </w:t>
      </w:r>
    </w:p>
    <w:p w14:paraId="6BB888F8" w14:textId="77777777" w:rsidR="008F76B3" w:rsidRPr="008F76B3" w:rsidRDefault="008F76B3" w:rsidP="006E07FA">
      <w:pPr>
        <w:pStyle w:val="Heading5"/>
        <w:rPr>
          <w:lang w:eastAsia="vi-VN"/>
        </w:rPr>
      </w:pPr>
      <w:r w:rsidRPr="008F76B3">
        <w:rPr>
          <w:lang w:eastAsia="vi-VN"/>
        </w:rPr>
        <w:t>Giai đoạn Deploy (Deploy Stage):</w:t>
      </w:r>
    </w:p>
    <w:p w14:paraId="216B93A6" w14:textId="77777777" w:rsidR="008F76B3" w:rsidRPr="008F76B3" w:rsidRDefault="008F76B3" w:rsidP="006E07FA">
      <w:pPr>
        <w:pStyle w:val="items"/>
      </w:pPr>
      <w:r w:rsidRPr="008F76B3">
        <w:t>Sử dụng công cụ sonic-installer để tự động cài đặt image lên các switch trong môi trường Lab. Pipeline hỗ trợ cơ chế A/B Partition update để đảm bảo an toàn (rollback nếu lỗi).</w:t>
      </w:r>
    </w:p>
    <w:p w14:paraId="370BFD07" w14:textId="74FA83D6" w:rsidR="008F76B3" w:rsidRPr="008F76B3" w:rsidRDefault="008F76B3" w:rsidP="006E07FA">
      <w:pPr>
        <w:pStyle w:val="Heading4"/>
        <w:rPr>
          <w:lang w:eastAsia="vi-VN"/>
        </w:rPr>
      </w:pPr>
      <w:r w:rsidRPr="008F76B3">
        <w:rPr>
          <w:lang w:eastAsia="vi-VN"/>
        </w:rPr>
        <w:t xml:space="preserve">Chiến lược </w:t>
      </w:r>
      <w:r w:rsidR="006E07FA" w:rsidRPr="008F76B3">
        <w:rPr>
          <w:lang w:eastAsia="vi-VN"/>
        </w:rPr>
        <w:t>kiểm thử hồi quy</w:t>
      </w:r>
    </w:p>
    <w:p w14:paraId="61F6D872" w14:textId="77777777" w:rsidR="008F76B3" w:rsidRPr="008F76B3" w:rsidRDefault="008F76B3" w:rsidP="006E07FA">
      <w:pPr>
        <w:pStyle w:val="tritmnormal"/>
      </w:pPr>
      <w:r w:rsidRPr="008F76B3">
        <w:t xml:space="preserve">Một rủi ro lớn khi tối ưu hóa là việc thay đổi syncd hoặc sairedis có thể vô tình làm hỏng các tính năng cũ. Chiến lược kiểm thử hồi quy sử dụng khung làm việc </w:t>
      </w:r>
      <w:r w:rsidRPr="006E07FA">
        <w:t xml:space="preserve">PTF (Packet Test Framework) và sonic-mgmt </w:t>
      </w:r>
      <w:r w:rsidRPr="008F76B3">
        <w:t>để thực hiện kiểm tra hộp đen (Black-box Testing).</w:t>
      </w:r>
    </w:p>
    <w:p w14:paraId="55DA84A0" w14:textId="77777777" w:rsidR="008F76B3" w:rsidRPr="006E07FA" w:rsidRDefault="008F76B3" w:rsidP="006E07FA">
      <w:pPr>
        <w:pStyle w:val="items"/>
      </w:pPr>
      <w:r w:rsidRPr="006E07FA">
        <w:t>Bộ test SAI thuần (Legacy SAI Tests): Chạy lại toàn bộ bộ test chuẩn của cộng đồng SONiC (ví dụ: BGP Flap, LACP, Fast Reboot) để đảm bảo tính năng nền tảng không bị ảnh hưởng.</w:t>
      </w:r>
    </w:p>
    <w:p w14:paraId="3B1EC797" w14:textId="77777777" w:rsidR="008F76B3" w:rsidRPr="006E07FA" w:rsidRDefault="008F76B3" w:rsidP="006E07FA">
      <w:pPr>
        <w:pStyle w:val="items"/>
      </w:pPr>
      <w:r w:rsidRPr="006E07FA">
        <w:t>Bộ test P4 mở rộng (PINS Tests): Chạy các kịch bản chuyên biệt cho P4Runtime. Ví dụ: Dùng p4rt-client bơm một luồng traffic vào cổng A, yêu cầu switch đóng gói thêm header VXLAN và đẩy ra cổng B. PTF sẽ bắt gói tin tại cổng B và xác minh xem header có đúng định dạng không.</w:t>
      </w:r>
    </w:p>
    <w:p w14:paraId="26DBC10D" w14:textId="77777777" w:rsidR="008F76B3" w:rsidRDefault="008F76B3" w:rsidP="006E07FA">
      <w:pPr>
        <w:pStyle w:val="tritmnormal"/>
      </w:pPr>
      <w:r w:rsidRPr="008F76B3">
        <w:t>Minh họa một script PTF kiểm tra tính năng định tuyến cơ bản kết hợp P4:</w:t>
      </w:r>
    </w:p>
    <w:p w14:paraId="26274E6A" w14:textId="75A51BE8" w:rsidR="007D3CB4" w:rsidRPr="008F76B3" w:rsidRDefault="00BB60FC" w:rsidP="00BB60FC">
      <w:pPr>
        <w:pStyle w:val="Caption"/>
        <w:jc w:val="left"/>
      </w:pPr>
      <w:bookmarkStart w:id="79" w:name="_Toc225755442"/>
      <w:r>
        <w:t xml:space="preserve">Bảng </w:t>
      </w:r>
      <w:r>
        <w:fldChar w:fldCharType="begin"/>
      </w:r>
      <w:r>
        <w:instrText xml:space="preserve"> SEQ Bảng \* ARABIC </w:instrText>
      </w:r>
      <w:r>
        <w:fldChar w:fldCharType="separate"/>
      </w:r>
      <w:r w:rsidR="00F11866">
        <w:rPr>
          <w:noProof/>
        </w:rPr>
        <w:t>39</w:t>
      </w:r>
      <w:r>
        <w:fldChar w:fldCharType="end"/>
      </w:r>
      <w:r>
        <w:t>: Kiểm tra tính năng định tuyến</w:t>
      </w:r>
      <w:bookmarkEnd w:id="79"/>
    </w:p>
    <w:p w14:paraId="563A6026"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sonic-mgmt/tests/p4/test_p4_routing.py</w:t>
      </w:r>
    </w:p>
    <w:p w14:paraId="18877CE1"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import</w:t>
      </w:r>
      <w:r>
        <w:rPr>
          <w:rFonts w:ascii="Consolas" w:hAnsi="Consolas" w:cs="Consolas"/>
          <w:color w:val="000000"/>
          <w:sz w:val="18"/>
          <w:szCs w:val="18"/>
        </w:rPr>
        <w:t xml:space="preserve"> ptf</w:t>
      </w:r>
      <w:r>
        <w:rPr>
          <w:rFonts w:ascii="Consolas" w:hAnsi="Consolas" w:cs="Consolas"/>
          <w:color w:val="666600"/>
          <w:sz w:val="18"/>
          <w:szCs w:val="18"/>
        </w:rPr>
        <w:t>.</w:t>
      </w:r>
      <w:r>
        <w:rPr>
          <w:rFonts w:ascii="Consolas" w:hAnsi="Consolas" w:cs="Consolas"/>
          <w:color w:val="000000"/>
          <w:sz w:val="18"/>
          <w:szCs w:val="18"/>
        </w:rPr>
        <w:t xml:space="preserve">testutils </w:t>
      </w:r>
      <w:r>
        <w:rPr>
          <w:rFonts w:ascii="Consolas" w:hAnsi="Consolas" w:cs="Consolas"/>
          <w:color w:val="000088"/>
          <w:sz w:val="18"/>
          <w:szCs w:val="18"/>
        </w:rPr>
        <w:t>as</w:t>
      </w:r>
      <w:r>
        <w:rPr>
          <w:rFonts w:ascii="Consolas" w:hAnsi="Consolas" w:cs="Consolas"/>
          <w:color w:val="000000"/>
          <w:sz w:val="18"/>
          <w:szCs w:val="18"/>
        </w:rPr>
        <w:t xml:space="preserve"> testutils</w:t>
      </w:r>
    </w:p>
    <w:p w14:paraId="20CE8CDF"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from</w:t>
      </w:r>
      <w:r>
        <w:rPr>
          <w:rFonts w:ascii="Consolas" w:hAnsi="Consolas" w:cs="Consolas"/>
          <w:color w:val="000000"/>
          <w:sz w:val="18"/>
          <w:szCs w:val="18"/>
        </w:rPr>
        <w:t xml:space="preserve"> ptf</w:t>
      </w:r>
      <w:r>
        <w:rPr>
          <w:rFonts w:ascii="Consolas" w:hAnsi="Consolas" w:cs="Consolas"/>
          <w:color w:val="666600"/>
          <w:sz w:val="18"/>
          <w:szCs w:val="18"/>
        </w:rPr>
        <w:t>.</w:t>
      </w:r>
      <w:r>
        <w:rPr>
          <w:rFonts w:ascii="Consolas" w:hAnsi="Consolas" w:cs="Consolas"/>
          <w:color w:val="000000"/>
          <w:sz w:val="18"/>
          <w:szCs w:val="18"/>
        </w:rPr>
        <w:t xml:space="preserve">testutils </w:t>
      </w:r>
      <w:r>
        <w:rPr>
          <w:rFonts w:ascii="Consolas" w:hAnsi="Consolas" w:cs="Consolas"/>
          <w:color w:val="000088"/>
          <w:sz w:val="18"/>
          <w:szCs w:val="18"/>
        </w:rPr>
        <w:t>import</w:t>
      </w:r>
      <w:r>
        <w:rPr>
          <w:rFonts w:ascii="Consolas" w:hAnsi="Consolas" w:cs="Consolas"/>
          <w:color w:val="000000"/>
          <w:sz w:val="18"/>
          <w:szCs w:val="18"/>
        </w:rPr>
        <w:t xml:space="preserve"> simple_tcp_packet</w:t>
      </w:r>
    </w:p>
    <w:p w14:paraId="2EFF0547"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w:t>
      </w:r>
    </w:p>
    <w:p w14:paraId="087A4C76"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5. </w:t>
      </w:r>
      <w:r>
        <w:rPr>
          <w:rFonts w:ascii="Consolas" w:hAnsi="Consolas" w:cs="Consolas"/>
          <w:color w:val="000088"/>
          <w:sz w:val="18"/>
          <w:szCs w:val="18"/>
        </w:rPr>
        <w:t>class</w:t>
      </w:r>
      <w:r>
        <w:rPr>
          <w:rFonts w:ascii="Consolas" w:hAnsi="Consolas" w:cs="Consolas"/>
          <w:color w:val="000000"/>
          <w:sz w:val="18"/>
          <w:szCs w:val="18"/>
        </w:rPr>
        <w:t xml:space="preserve"> P4RoutingTest</w:t>
      </w:r>
      <w:r>
        <w:rPr>
          <w:rFonts w:ascii="Consolas" w:hAnsi="Consolas" w:cs="Consolas"/>
          <w:color w:val="666600"/>
          <w:sz w:val="18"/>
          <w:szCs w:val="18"/>
        </w:rPr>
        <w:t>(</w:t>
      </w:r>
      <w:r>
        <w:rPr>
          <w:rFonts w:ascii="Consolas" w:hAnsi="Consolas" w:cs="Consolas"/>
          <w:color w:val="000000"/>
          <w:sz w:val="18"/>
          <w:szCs w:val="18"/>
        </w:rPr>
        <w:t>ptf</w:t>
      </w:r>
      <w:r>
        <w:rPr>
          <w:rFonts w:ascii="Consolas" w:hAnsi="Consolas" w:cs="Consolas"/>
          <w:color w:val="666600"/>
          <w:sz w:val="18"/>
          <w:szCs w:val="18"/>
        </w:rPr>
        <w:t>.</w:t>
      </w:r>
      <w:r>
        <w:rPr>
          <w:rFonts w:ascii="Consolas" w:hAnsi="Consolas" w:cs="Consolas"/>
          <w:color w:val="000000"/>
          <w:sz w:val="18"/>
          <w:szCs w:val="18"/>
        </w:rPr>
        <w:t>base_tests</w:t>
      </w:r>
      <w:r>
        <w:rPr>
          <w:rFonts w:ascii="Consolas" w:hAnsi="Consolas" w:cs="Consolas"/>
          <w:color w:val="666600"/>
          <w:sz w:val="18"/>
          <w:szCs w:val="18"/>
        </w:rPr>
        <w:t>.</w:t>
      </w:r>
      <w:r>
        <w:rPr>
          <w:rFonts w:ascii="Consolas" w:hAnsi="Consolas" w:cs="Consolas"/>
          <w:color w:val="660066"/>
          <w:sz w:val="18"/>
          <w:szCs w:val="18"/>
        </w:rPr>
        <w:t>BaseTest</w:t>
      </w:r>
      <w:r>
        <w:rPr>
          <w:rFonts w:ascii="Consolas" w:hAnsi="Consolas" w:cs="Consolas"/>
          <w:color w:val="666600"/>
          <w:sz w:val="18"/>
          <w:szCs w:val="18"/>
        </w:rPr>
        <w:t>):</w:t>
      </w:r>
    </w:p>
    <w:p w14:paraId="56D41246"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def</w:t>
      </w:r>
      <w:r>
        <w:rPr>
          <w:rFonts w:ascii="Consolas" w:hAnsi="Consolas" w:cs="Consolas"/>
          <w:color w:val="000000"/>
          <w:sz w:val="18"/>
          <w:szCs w:val="18"/>
        </w:rPr>
        <w:t xml:space="preserve"> runTest</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p>
    <w:p w14:paraId="20CDE53E"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1. Gửi gói tin TCP vào cổng ingress</w:t>
      </w:r>
    </w:p>
    <w:p w14:paraId="15E03EE3"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pkt </w:t>
      </w:r>
      <w:r>
        <w:rPr>
          <w:rFonts w:ascii="Consolas" w:hAnsi="Consolas" w:cs="Consolas"/>
          <w:color w:val="666600"/>
          <w:sz w:val="18"/>
          <w:szCs w:val="18"/>
        </w:rPr>
        <w:t>=</w:t>
      </w:r>
      <w:r>
        <w:rPr>
          <w:rFonts w:ascii="Consolas" w:hAnsi="Consolas" w:cs="Consolas"/>
          <w:color w:val="000000"/>
          <w:sz w:val="18"/>
          <w:szCs w:val="18"/>
        </w:rPr>
        <w:t xml:space="preserve"> simple_tcp_packet</w:t>
      </w:r>
      <w:r>
        <w:rPr>
          <w:rFonts w:ascii="Consolas" w:hAnsi="Consolas" w:cs="Consolas"/>
          <w:color w:val="666600"/>
          <w:sz w:val="18"/>
          <w:szCs w:val="18"/>
        </w:rPr>
        <w:t>(</w:t>
      </w:r>
      <w:r>
        <w:rPr>
          <w:rFonts w:ascii="Consolas" w:hAnsi="Consolas" w:cs="Consolas"/>
          <w:color w:val="000000"/>
          <w:sz w:val="18"/>
          <w:szCs w:val="18"/>
        </w:rPr>
        <w:t>eth_dst</w:t>
      </w:r>
      <w:r>
        <w:rPr>
          <w:rFonts w:ascii="Consolas" w:hAnsi="Consolas" w:cs="Consolas"/>
          <w:color w:val="666600"/>
          <w:sz w:val="18"/>
          <w:szCs w:val="18"/>
        </w:rPr>
        <w:t>=</w:t>
      </w:r>
      <w:r>
        <w:rPr>
          <w:rFonts w:ascii="Consolas" w:hAnsi="Consolas" w:cs="Consolas"/>
          <w:color w:val="008800"/>
          <w:sz w:val="18"/>
          <w:szCs w:val="18"/>
        </w:rPr>
        <w:t>'00:11:22:33:44:55'</w:t>
      </w:r>
      <w:r>
        <w:rPr>
          <w:rFonts w:ascii="Consolas" w:hAnsi="Consolas" w:cs="Consolas"/>
          <w:color w:val="666600"/>
          <w:sz w:val="18"/>
          <w:szCs w:val="18"/>
        </w:rPr>
        <w:t>,</w:t>
      </w:r>
      <w:r>
        <w:rPr>
          <w:rFonts w:ascii="Consolas" w:hAnsi="Consolas" w:cs="Consolas"/>
          <w:color w:val="000000"/>
          <w:sz w:val="18"/>
          <w:szCs w:val="18"/>
        </w:rPr>
        <w:t xml:space="preserve"> ip_dst</w:t>
      </w:r>
      <w:r>
        <w:rPr>
          <w:rFonts w:ascii="Consolas" w:hAnsi="Consolas" w:cs="Consolas"/>
          <w:color w:val="666600"/>
          <w:sz w:val="18"/>
          <w:szCs w:val="18"/>
        </w:rPr>
        <w:t>=</w:t>
      </w:r>
      <w:r>
        <w:rPr>
          <w:rFonts w:ascii="Consolas" w:hAnsi="Consolas" w:cs="Consolas"/>
          <w:color w:val="008800"/>
          <w:sz w:val="18"/>
          <w:szCs w:val="18"/>
        </w:rPr>
        <w:t>'10.0.0.1'</w:t>
      </w:r>
      <w:r>
        <w:rPr>
          <w:rFonts w:ascii="Consolas" w:hAnsi="Consolas" w:cs="Consolas"/>
          <w:color w:val="666600"/>
          <w:sz w:val="18"/>
          <w:szCs w:val="18"/>
        </w:rPr>
        <w:t>)</w:t>
      </w:r>
    </w:p>
    <w:p w14:paraId="56D94941"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testutils</w:t>
      </w:r>
      <w:r>
        <w:rPr>
          <w:rFonts w:ascii="Consolas" w:hAnsi="Consolas" w:cs="Consolas"/>
          <w:color w:val="666600"/>
          <w:sz w:val="18"/>
          <w:szCs w:val="18"/>
        </w:rPr>
        <w:t>.</w:t>
      </w:r>
      <w:r>
        <w:rPr>
          <w:rFonts w:ascii="Consolas" w:hAnsi="Consolas" w:cs="Consolas"/>
          <w:color w:val="000000"/>
          <w:sz w:val="18"/>
          <w:szCs w:val="18"/>
        </w:rPr>
        <w:t>send_packet</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ingress_port</w:t>
      </w:r>
      <w:r>
        <w:rPr>
          <w:rFonts w:ascii="Consolas" w:hAnsi="Consolas" w:cs="Consolas"/>
          <w:color w:val="666600"/>
          <w:sz w:val="18"/>
          <w:szCs w:val="18"/>
        </w:rPr>
        <w:t>,</w:t>
      </w:r>
      <w:r>
        <w:rPr>
          <w:rFonts w:ascii="Consolas" w:hAnsi="Consolas" w:cs="Consolas"/>
          <w:color w:val="000000"/>
          <w:sz w:val="18"/>
          <w:szCs w:val="18"/>
        </w:rPr>
        <w:t xml:space="preserve"> pkt</w:t>
      </w:r>
      <w:r>
        <w:rPr>
          <w:rFonts w:ascii="Consolas" w:hAnsi="Consolas" w:cs="Consolas"/>
          <w:color w:val="666600"/>
          <w:sz w:val="18"/>
          <w:szCs w:val="18"/>
        </w:rPr>
        <w:t>)</w:t>
      </w:r>
    </w:p>
    <w:p w14:paraId="68DC24B1"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60789196"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2. Mong đợi gói tin đi ra cổng egress (đã được lập trình bởi P4/SAI)</w:t>
      </w:r>
    </w:p>
    <w:p w14:paraId="0C7607EE"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Kiểm tra xem TTL có bị giảm (decapsulation) hay không</w:t>
      </w:r>
    </w:p>
    <w:p w14:paraId="271AE02C"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testutils</w:t>
      </w:r>
      <w:r>
        <w:rPr>
          <w:rFonts w:ascii="Consolas" w:hAnsi="Consolas" w:cs="Consolas"/>
          <w:color w:val="666600"/>
          <w:sz w:val="18"/>
          <w:szCs w:val="18"/>
        </w:rPr>
        <w:t>.</w:t>
      </w:r>
      <w:r>
        <w:rPr>
          <w:rFonts w:ascii="Consolas" w:hAnsi="Consolas" w:cs="Consolas"/>
          <w:color w:val="000000"/>
          <w:sz w:val="18"/>
          <w:szCs w:val="18"/>
        </w:rPr>
        <w:t>verify_packet</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 xml:space="preserve"> pkt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egress_port</w:t>
      </w:r>
      <w:r>
        <w:rPr>
          <w:rFonts w:ascii="Consolas" w:hAnsi="Consolas" w:cs="Consolas"/>
          <w:color w:val="666600"/>
          <w:sz w:val="18"/>
          <w:szCs w:val="18"/>
        </w:rPr>
        <w:t>)</w:t>
      </w:r>
    </w:p>
    <w:p w14:paraId="4D16BFFD"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0280489"/>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437F7508" w14:textId="3B4DB614" w:rsidR="008F76B3" w:rsidRPr="008F76B3" w:rsidRDefault="008F76B3" w:rsidP="006E07FA">
      <w:pPr>
        <w:pStyle w:val="Heading4"/>
        <w:rPr>
          <w:lang w:eastAsia="vi-VN"/>
        </w:rPr>
      </w:pPr>
      <w:r w:rsidRPr="008F76B3">
        <w:rPr>
          <w:lang w:eastAsia="vi-VN"/>
        </w:rPr>
        <w:lastRenderedPageBreak/>
        <w:t xml:space="preserve">Quản lý </w:t>
      </w:r>
      <w:r w:rsidR="00BB60FC" w:rsidRPr="008F76B3">
        <w:rPr>
          <w:lang w:eastAsia="vi-VN"/>
        </w:rPr>
        <w:t>ma trận thiết bị</w:t>
      </w:r>
      <w:r w:rsidRPr="008F76B3">
        <w:rPr>
          <w:lang w:eastAsia="vi-VN"/>
        </w:rPr>
        <w:t xml:space="preserve"> và HWSKU </w:t>
      </w:r>
    </w:p>
    <w:p w14:paraId="0BB99D7C" w14:textId="77777777" w:rsidR="008F76B3" w:rsidRPr="008F76B3" w:rsidRDefault="008F76B3" w:rsidP="006E07FA">
      <w:pPr>
        <w:pStyle w:val="tritmnormal"/>
      </w:pPr>
      <w:r w:rsidRPr="008F76B3">
        <w:t xml:space="preserve">Nền tảng Whitebox rất đa dạng về phần cứng (ASIC vendor, port configuration, fan modules). SONiC quản lý sự đa dạng này thông qua khái niệm </w:t>
      </w:r>
      <w:r w:rsidRPr="008F76B3">
        <w:rPr>
          <w:b/>
          <w:bCs/>
        </w:rPr>
        <w:t>HWSKU (Hardware SKU)</w:t>
      </w:r>
      <w:r w:rsidRPr="008F76B3">
        <w:t xml:space="preserve">. Trong phương án tối ưu hóa, HWSKU không chỉ định nghĩa cấu hình cổng (port_config.ini) mà còn định nghĩa </w:t>
      </w:r>
      <w:r w:rsidRPr="008F76B3">
        <w:rPr>
          <w:b/>
          <w:bCs/>
        </w:rPr>
        <w:t>P4 Pipeline Profile</w:t>
      </w:r>
      <w:r w:rsidRPr="008F76B3">
        <w:t xml:space="preserve"> tương ứng.</w:t>
      </w:r>
    </w:p>
    <w:p w14:paraId="6ADB4EE6" w14:textId="77777777" w:rsidR="008F76B3" w:rsidRPr="008F76B3" w:rsidRDefault="008F76B3" w:rsidP="006E07FA">
      <w:pPr>
        <w:pStyle w:val="items"/>
      </w:pPr>
      <w:r w:rsidRPr="008F76B3">
        <w:rPr>
          <w:b/>
          <w:bCs/>
        </w:rPr>
        <w:t>Cấu trúc thư mục:</w:t>
      </w:r>
      <w:r w:rsidRPr="008F76B3">
        <w:t xml:space="preserve"> Trong sonic-buildimage/device/, mỗi nền tảng (ví dụ: intel/x86_64-intel_tofino) sẽ chứa nhiều SKU con (ví dụ: Accton-Wedge100BF-32X, Seastone-DX010).</w:t>
      </w:r>
    </w:p>
    <w:p w14:paraId="7A6EB7E0" w14:textId="77777777" w:rsidR="008F76B3" w:rsidRDefault="008F76B3" w:rsidP="006E07FA">
      <w:pPr>
        <w:pStyle w:val="items"/>
      </w:pPr>
      <w:r w:rsidRPr="008F76B3">
        <w:rPr>
          <w:b/>
          <w:bCs/>
        </w:rPr>
        <w:t>Mapping P4:</w:t>
      </w:r>
      <w:r w:rsidRPr="008F76B3">
        <w:t xml:space="preserve"> Mỗi SKU sẽ có một file cấu hình p4_profile.json để chỉ định chương trình P4 nào sẽ được nạp. Ví dụ, SKU 32X dùng chương trình switch.p4 (L2/L3 chuẩn), trong khi SKU DX010 có thể dùng chương trình firewall.p4.</w:t>
      </w:r>
    </w:p>
    <w:p w14:paraId="00233E3F" w14:textId="7BE0E3A1" w:rsidR="00BB60FC" w:rsidRPr="008F76B3" w:rsidRDefault="00BB60FC" w:rsidP="00BB60FC">
      <w:pPr>
        <w:pStyle w:val="Caption"/>
        <w:jc w:val="left"/>
      </w:pPr>
      <w:bookmarkStart w:id="80" w:name="_Toc225755443"/>
      <w:r>
        <w:t xml:space="preserve">Bảng </w:t>
      </w:r>
      <w:r>
        <w:fldChar w:fldCharType="begin"/>
      </w:r>
      <w:r>
        <w:instrText xml:space="preserve"> SEQ Bảng \* ARABIC </w:instrText>
      </w:r>
      <w:r>
        <w:fldChar w:fldCharType="separate"/>
      </w:r>
      <w:r w:rsidR="00F11866">
        <w:rPr>
          <w:noProof/>
        </w:rPr>
        <w:t>40</w:t>
      </w:r>
      <w:r>
        <w:fldChar w:fldCharType="end"/>
      </w:r>
      <w:r>
        <w:t>: Quản lý ma trận thiết bị]</w:t>
      </w:r>
      <w:bookmarkEnd w:id="80"/>
    </w:p>
    <w:p w14:paraId="34A640EB"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device/intel/x86_64-intel_tofino/Accton-Wedge100BF-32X/p4_profile.json */</w:t>
      </w:r>
    </w:p>
    <w:p w14:paraId="69153EC7"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2. </w:t>
      </w:r>
      <w:r>
        <w:rPr>
          <w:rFonts w:ascii="Consolas" w:hAnsi="Consolas" w:cs="Consolas"/>
          <w:color w:val="666600"/>
          <w:sz w:val="18"/>
          <w:szCs w:val="18"/>
        </w:rPr>
        <w:t>{</w:t>
      </w:r>
    </w:p>
    <w:p w14:paraId="6F16361A"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8800"/>
          <w:sz w:val="18"/>
          <w:szCs w:val="18"/>
        </w:rPr>
        <w:t>"p4_pipeline_name"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"main_pipeline"</w:t>
      </w:r>
      <w:r>
        <w:rPr>
          <w:rFonts w:ascii="Consolas" w:hAnsi="Consolas" w:cs="Consolas"/>
          <w:color w:val="666600"/>
          <w:sz w:val="18"/>
          <w:szCs w:val="18"/>
        </w:rPr>
        <w:t>,</w:t>
      </w:r>
    </w:p>
    <w:p w14:paraId="42266D2B"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8800"/>
          <w:sz w:val="18"/>
          <w:szCs w:val="18"/>
        </w:rPr>
        <w:t>"context"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736EFD9"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8800"/>
          <w:sz w:val="18"/>
          <w:szCs w:val="18"/>
        </w:rPr>
        <w:t>"platforms"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8800"/>
          <w:sz w:val="18"/>
          <w:szCs w:val="18"/>
        </w:rPr>
        <w:t>"Accton-Wedge100BF-32X"</w:t>
      </w:r>
      <w:r>
        <w:rPr>
          <w:rFonts w:ascii="Consolas" w:hAnsi="Consolas" w:cs="Consolas"/>
          <w:color w:val="666600"/>
          <w:sz w:val="18"/>
          <w:szCs w:val="18"/>
        </w:rPr>
        <w:t>],</w:t>
      </w:r>
    </w:p>
    <w:p w14:paraId="719C40E1"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8800"/>
          <w:sz w:val="18"/>
          <w:szCs w:val="18"/>
        </w:rPr>
        <w:t>"chip"</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"tofino"</w:t>
      </w:r>
      <w:r>
        <w:rPr>
          <w:rFonts w:ascii="Consolas" w:hAnsi="Consolas" w:cs="Consolas"/>
          <w:color w:val="666600"/>
          <w:sz w:val="18"/>
          <w:szCs w:val="18"/>
        </w:rPr>
        <w:t>,</w:t>
      </w:r>
    </w:p>
    <w:p w14:paraId="1271EAE8"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8800"/>
          <w:sz w:val="18"/>
          <w:szCs w:val="18"/>
        </w:rPr>
        <w:t>"pipeline_config"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"/usr/share/sonic/p4/switch_tna.bin"</w:t>
      </w:r>
      <w:r>
        <w:rPr>
          <w:rFonts w:ascii="Consolas" w:hAnsi="Consolas" w:cs="Consolas"/>
          <w:color w:val="666600"/>
          <w:sz w:val="18"/>
          <w:szCs w:val="18"/>
        </w:rPr>
        <w:t>,</w:t>
      </w:r>
    </w:p>
    <w:p w14:paraId="374D80CD"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8800"/>
          <w:sz w:val="18"/>
          <w:szCs w:val="18"/>
        </w:rPr>
        <w:t>"p4info"</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"/usr/share/sonic/p4/p4info.txt"</w:t>
      </w:r>
    </w:p>
    <w:p w14:paraId="33530CFE"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142641EB"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10. </w:t>
      </w:r>
      <w:r>
        <w:rPr>
          <w:rFonts w:ascii="Consolas" w:hAnsi="Consolas" w:cs="Consolas"/>
          <w:color w:val="666600"/>
          <w:sz w:val="18"/>
          <w:szCs w:val="18"/>
        </w:rPr>
        <w:t>}</w:t>
      </w:r>
    </w:p>
    <w:p w14:paraId="1ABB9F74" w14:textId="77777777" w:rsidR="006E07FA" w:rsidRDefault="006E07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6128639"/>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4AEA1123" w14:textId="77777777" w:rsidR="008F76B3" w:rsidRPr="008F76B3" w:rsidRDefault="008F76B3" w:rsidP="00146DA9">
      <w:pPr>
        <w:pStyle w:val="tritmnormal"/>
      </w:pPr>
      <w:r w:rsidRPr="008F76B3">
        <w:t>Thiết kế ma trận này cho phép Pipeline CI/CD tự động chọn đúng driver và đúng chương trình P4 cho từng loại thiết bị khi chạy kiểm thử, đảm bảo rằng một bản build duy nhất (One Image) có thể chạy tối ưu trên nhiều loại phần cứng Whitebox khác nhau mà không cần hard-code logic trong mã nguồn.</w:t>
      </w:r>
    </w:p>
    <w:p w14:paraId="26E5EB32" w14:textId="77777777" w:rsidR="009C23FD" w:rsidRPr="009C23FD" w:rsidRDefault="009C23FD" w:rsidP="009C23FD">
      <w:pPr>
        <w:rPr>
          <w:lang w:eastAsia="vi-VN"/>
        </w:rPr>
      </w:pPr>
    </w:p>
    <w:p w14:paraId="5A91779F" w14:textId="6F491036" w:rsidR="009323AB" w:rsidRPr="009323AB" w:rsidRDefault="009323AB" w:rsidP="009323AB">
      <w:pPr>
        <w:pStyle w:val="Heading2"/>
        <w:rPr>
          <w:lang w:val="en-US" w:eastAsia="vi-VN"/>
        </w:rPr>
      </w:pPr>
      <w:bookmarkStart w:id="81" w:name="_Toc225755683"/>
      <w:r w:rsidRPr="009323AB">
        <w:rPr>
          <w:lang w:val="en-US" w:eastAsia="vi-VN"/>
        </w:rPr>
        <w:t>Quan trắc, bảo mật và vận hành</w:t>
      </w:r>
      <w:bookmarkEnd w:id="81"/>
    </w:p>
    <w:p w14:paraId="06ACC205" w14:textId="5F0ADA90" w:rsidR="006A250F" w:rsidRPr="006A250F" w:rsidRDefault="009323AB" w:rsidP="006A250F">
      <w:pPr>
        <w:pStyle w:val="Heading3"/>
        <w:rPr>
          <w:lang w:eastAsia="vi-VN"/>
        </w:rPr>
      </w:pPr>
      <w:bookmarkStart w:id="82" w:name="_Toc225755684"/>
      <w:r w:rsidRPr="009323AB">
        <w:rPr>
          <w:lang w:eastAsia="vi-VN"/>
        </w:rPr>
        <w:t>Metrics/log/tracing, techsupport, ERROR_DB</w:t>
      </w:r>
      <w:bookmarkEnd w:id="82"/>
    </w:p>
    <w:p w14:paraId="2C9BE1E8" w14:textId="77777777" w:rsidR="006A250F" w:rsidRPr="006A250F" w:rsidRDefault="006A250F" w:rsidP="00146DA9">
      <w:pPr>
        <w:pStyle w:val="tritmnormal"/>
      </w:pPr>
      <w:r w:rsidRPr="006A250F">
        <w:t>Trong mô hình vận hành mạng hiện đại (Day-2 Operations), khả năng "nhìn thấu" vào bên trong hoạt động của thiết bị chuyển mạch là yếu tố then chốt để đảm bảo độ sẵn sàng dịch vụ (SLA). Đối với phương án tối ưu hóa tích hợp P4-enabled ASIC, thách thức về quan trắc tăng lên gấp đôi: hệ thống không chỉ phải giám sát các chỉ số tiêu chuẩn của SONiC (như trạng thái cổng, bộ đệm) mà còn phải theo dõi được các số liệu tùy biến do chương trình P4 định nghĩa (như số lượng gói tin match vào một luồng cụ thể). Do đó, thiết kế của phân hệ này tập trung vào việc hợp nhất các luồng dữ liệu đo đạc (Metrics), nhật ký (Logs), và cơ chế xử lý lỗi bất đồng bộ (ERROR_DB) vào một khung quản lý thống nhất.</w:t>
      </w:r>
    </w:p>
    <w:p w14:paraId="73363B93" w14:textId="5B36472E" w:rsidR="006A250F" w:rsidRPr="006A250F" w:rsidRDefault="006A250F" w:rsidP="00146DA9">
      <w:pPr>
        <w:pStyle w:val="Heading4"/>
        <w:rPr>
          <w:lang w:eastAsia="vi-VN"/>
        </w:rPr>
      </w:pPr>
      <w:r w:rsidRPr="006A250F">
        <w:rPr>
          <w:lang w:eastAsia="vi-VN"/>
        </w:rPr>
        <w:t xml:space="preserve">Hệ thống </w:t>
      </w:r>
      <w:r w:rsidR="001E3ADC">
        <w:rPr>
          <w:lang w:eastAsia="vi-VN"/>
        </w:rPr>
        <w:t>số đo</w:t>
      </w:r>
      <w:r w:rsidRPr="006A250F">
        <w:rPr>
          <w:lang w:eastAsia="vi-VN"/>
        </w:rPr>
        <w:t xml:space="preserve"> hợp nhất và FlexCounter</w:t>
      </w:r>
    </w:p>
    <w:p w14:paraId="02985C62" w14:textId="77777777" w:rsidR="006A250F" w:rsidRPr="006A250F" w:rsidRDefault="006A250F" w:rsidP="00146DA9">
      <w:pPr>
        <w:pStyle w:val="tritmnormal"/>
      </w:pPr>
      <w:r w:rsidRPr="006A250F">
        <w:t xml:space="preserve">Để tránh việc tạo ra các "ốc đảo dữ liệu" (Data Silos), kiến trúc đề xuất sử dụng cơ chế FlexCounter (Flexible Counter) của SONiC làm nền tảng chung cho cả SAI </w:t>
      </w:r>
      <w:r w:rsidRPr="006A250F">
        <w:lastRenderedPageBreak/>
        <w:t>thuần và P4 mở rộng. syncd được cấu hình để định kỳ quét (poll) các bộ đếm từ phần cứng và cập nhật vào COUNTERS_DB (Redis DB 2).</w:t>
      </w:r>
    </w:p>
    <w:p w14:paraId="2A1CD752" w14:textId="77777777" w:rsidR="006A250F" w:rsidRPr="006A250F" w:rsidRDefault="006A250F" w:rsidP="00146DA9">
      <w:pPr>
        <w:pStyle w:val="items"/>
      </w:pPr>
      <w:r w:rsidRPr="006A250F">
        <w:rPr>
          <w:b/>
          <w:bCs/>
        </w:rPr>
        <w:t>Đối với SAI thuần:</w:t>
      </w:r>
      <w:r w:rsidRPr="006A250F">
        <w:t xml:space="preserve"> Các bộ đếm cổng (SAI_PORT_STAT_IF_IN_OCTETS) và hàng đợi được thu thập tự động thông qua port_stat_manager.</w:t>
      </w:r>
    </w:p>
    <w:p w14:paraId="2F7D35B7" w14:textId="77777777" w:rsidR="006A250F" w:rsidRPr="006A250F" w:rsidRDefault="006A250F" w:rsidP="00146DA9">
      <w:pPr>
        <w:pStyle w:val="items"/>
      </w:pPr>
      <w:r w:rsidRPr="006A250F">
        <w:rPr>
          <w:b/>
          <w:bCs/>
        </w:rPr>
        <w:t>Đối với P4 (PINS):</w:t>
      </w:r>
      <w:r w:rsidRPr="006A250F">
        <w:t xml:space="preserve"> P4Orch định nghĩa các đối tượng Counter trong p4info. Khi biên dịch P4, hệ thống sẽ ánh xạ các ID này sang SAI_COUNTER hoặc SAI_DEBUG_COUNTER. Dữ liệu từ các bảng P4 (ví dụ: số hit của một rule ACL) được syncd thu thập và đẩy vào Redis với prefix COUNTERS:P4RT_TABLE:.</w:t>
      </w:r>
    </w:p>
    <w:p w14:paraId="71827E8D" w14:textId="77777777" w:rsidR="006A250F" w:rsidRDefault="006A250F" w:rsidP="00146DA9">
      <w:pPr>
        <w:pStyle w:val="tritmnormal"/>
      </w:pPr>
      <w:r w:rsidRPr="006A250F">
        <w:t>Mã nguồn cấu hình FlexCounter trong syncd để hỗ trợ các đối tượng tùy biến:</w:t>
      </w:r>
    </w:p>
    <w:p w14:paraId="03868A76" w14:textId="6E1875C3" w:rsidR="00BB60FC" w:rsidRPr="006A250F" w:rsidRDefault="00BB60FC" w:rsidP="00BB60FC">
      <w:pPr>
        <w:pStyle w:val="Caption"/>
        <w:jc w:val="left"/>
      </w:pPr>
      <w:bookmarkStart w:id="83" w:name="_Toc225755444"/>
      <w:r>
        <w:t xml:space="preserve">Bảng </w:t>
      </w:r>
      <w:r>
        <w:fldChar w:fldCharType="begin"/>
      </w:r>
      <w:r>
        <w:instrText xml:space="preserve"> SEQ Bảng \* ARABIC </w:instrText>
      </w:r>
      <w:r>
        <w:fldChar w:fldCharType="separate"/>
      </w:r>
      <w:r w:rsidR="00F11866">
        <w:rPr>
          <w:noProof/>
        </w:rPr>
        <w:t>41</w:t>
      </w:r>
      <w:r>
        <w:fldChar w:fldCharType="end"/>
      </w:r>
      <w:r>
        <w:t>: Cấu hình FlexCounter</w:t>
      </w:r>
      <w:bookmarkEnd w:id="83"/>
    </w:p>
    <w:p w14:paraId="3BDD4BB4"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cấu hình FlexCounter trong sonic-sairedis/syncd/FlexCounter.cpp */</w:t>
      </w:r>
    </w:p>
    <w:p w14:paraId="33AE1860"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FlexCounter</w:t>
      </w:r>
      <w:r>
        <w:rPr>
          <w:rFonts w:ascii="Consolas" w:hAnsi="Consolas" w:cs="Consolas"/>
          <w:color w:val="666600"/>
          <w:sz w:val="18"/>
          <w:szCs w:val="18"/>
        </w:rPr>
        <w:t>::</w:t>
      </w:r>
      <w:r>
        <w:rPr>
          <w:rFonts w:ascii="Consolas" w:hAnsi="Consolas" w:cs="Consolas"/>
          <w:color w:val="000000"/>
          <w:sz w:val="18"/>
          <w:szCs w:val="18"/>
        </w:rPr>
        <w:t>addCounter</w:t>
      </w:r>
      <w:r>
        <w:rPr>
          <w:rFonts w:ascii="Consolas" w:hAnsi="Consolas" w:cs="Consolas"/>
          <w:color w:val="666600"/>
          <w:sz w:val="18"/>
          <w:szCs w:val="18"/>
        </w:rPr>
        <w:t>(</w:t>
      </w:r>
    </w:p>
    <w:p w14:paraId="38E9E880"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oid</w:t>
      </w:r>
      <w:r>
        <w:rPr>
          <w:rFonts w:ascii="Consolas" w:hAnsi="Consolas" w:cs="Consolas"/>
          <w:color w:val="666600"/>
          <w:sz w:val="18"/>
          <w:szCs w:val="18"/>
        </w:rPr>
        <w:t>,</w:t>
      </w:r>
    </w:p>
    <w:p w14:paraId="0089573D"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008800"/>
          <w:sz w:val="18"/>
          <w:szCs w:val="18"/>
        </w:rPr>
        <w:t>&lt;sai_stat_id_t&gt;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counterIds</w:t>
      </w:r>
      <w:r>
        <w:rPr>
          <w:rFonts w:ascii="Consolas" w:hAnsi="Consolas" w:cs="Consolas"/>
          <w:color w:val="666600"/>
          <w:sz w:val="18"/>
          <w:szCs w:val="18"/>
        </w:rPr>
        <w:t>,</w:t>
      </w:r>
    </w:p>
    <w:p w14:paraId="2FE45F61"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0066"/>
          <w:sz w:val="18"/>
          <w:szCs w:val="18"/>
        </w:rPr>
        <w:t>_In_</w:t>
      </w:r>
      <w:r>
        <w:rPr>
          <w:rFonts w:ascii="Consolas" w:hAnsi="Consolas" w:cs="Consolas"/>
          <w:color w:val="000000"/>
          <w:sz w:val="18"/>
          <w:szCs w:val="18"/>
        </w:rPr>
        <w:t xml:space="preserve"> </w:t>
      </w:r>
      <w:r>
        <w:rPr>
          <w:rFonts w:ascii="Consolas" w:hAnsi="Consolas" w:cs="Consolas"/>
          <w:color w:val="660066"/>
          <w:sz w:val="18"/>
          <w:szCs w:val="18"/>
        </w:rPr>
        <w:t>uint32_t</w:t>
      </w:r>
      <w:r>
        <w:rPr>
          <w:rFonts w:ascii="Consolas" w:hAnsi="Consolas" w:cs="Consolas"/>
          <w:color w:val="000000"/>
          <w:sz w:val="18"/>
          <w:szCs w:val="18"/>
        </w:rPr>
        <w:t xml:space="preserve"> pollingInterval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72BEA1F"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w:t>
      </w:r>
    </w:p>
    <w:p w14:paraId="1AC1A375"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Tạo key Redis cho đối tượng cần theo dõi</w:t>
      </w:r>
    </w:p>
    <w:p w14:paraId="11A888C9"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000000"/>
          <w:sz w:val="18"/>
          <w:szCs w:val="18"/>
        </w:rPr>
        <w:t xml:space="preserve"> key </w:t>
      </w:r>
      <w:r>
        <w:rPr>
          <w:rFonts w:ascii="Consolas" w:hAnsi="Consolas" w:cs="Consolas"/>
          <w:color w:val="666600"/>
          <w:sz w:val="18"/>
          <w:szCs w:val="18"/>
        </w:rPr>
        <w:t>=</w:t>
      </w:r>
      <w:r>
        <w:rPr>
          <w:rFonts w:ascii="Consolas" w:hAnsi="Consolas" w:cs="Consolas"/>
          <w:color w:val="000000"/>
          <w:sz w:val="18"/>
          <w:szCs w:val="18"/>
        </w:rPr>
        <w:t xml:space="preserve"> sai_serialize_object_id</w:t>
      </w:r>
      <w:r>
        <w:rPr>
          <w:rFonts w:ascii="Consolas" w:hAnsi="Consolas" w:cs="Consolas"/>
          <w:color w:val="666600"/>
          <w:sz w:val="18"/>
          <w:szCs w:val="18"/>
        </w:rPr>
        <w:t>(</w:t>
      </w:r>
      <w:r>
        <w:rPr>
          <w:rFonts w:ascii="Consolas" w:hAnsi="Consolas" w:cs="Consolas"/>
          <w:color w:val="000000"/>
          <w:sz w:val="18"/>
          <w:szCs w:val="18"/>
        </w:rPr>
        <w:t>oid</w:t>
      </w:r>
      <w:r>
        <w:rPr>
          <w:rFonts w:ascii="Consolas" w:hAnsi="Consolas" w:cs="Consolas"/>
          <w:color w:val="666600"/>
          <w:sz w:val="18"/>
          <w:szCs w:val="18"/>
        </w:rPr>
        <w:t>);</w:t>
      </w:r>
    </w:p>
    <w:p w14:paraId="0994533A"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1A498122"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Đăng ký vào nhóm FlexCounter Group</w:t>
      </w:r>
    </w:p>
    <w:p w14:paraId="10EBBD83"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Syncd sẽ tự động gọi sai_api_query_stats theo chu kỳ pollingInterval</w:t>
      </w:r>
    </w:p>
    <w:p w14:paraId="3ED1FAFE"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m_redisClient</w:t>
      </w:r>
      <w:r>
        <w:rPr>
          <w:rFonts w:ascii="Consolas" w:hAnsi="Consolas" w:cs="Consolas"/>
          <w:color w:val="666600"/>
          <w:sz w:val="18"/>
          <w:szCs w:val="18"/>
        </w:rPr>
        <w:t>-&gt;</w:t>
      </w:r>
      <w:r>
        <w:rPr>
          <w:rFonts w:ascii="Consolas" w:hAnsi="Consolas" w:cs="Consolas"/>
          <w:color w:val="000000"/>
          <w:sz w:val="18"/>
          <w:szCs w:val="18"/>
        </w:rPr>
        <w:t>hset</w:t>
      </w:r>
      <w:r>
        <w:rPr>
          <w:rFonts w:ascii="Consolas" w:hAnsi="Consolas" w:cs="Consolas"/>
          <w:color w:val="666600"/>
          <w:sz w:val="18"/>
          <w:szCs w:val="18"/>
        </w:rPr>
        <w:t>(</w:t>
      </w:r>
    </w:p>
    <w:p w14:paraId="1896C927"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8800"/>
          <w:sz w:val="18"/>
          <w:szCs w:val="18"/>
        </w:rPr>
        <w:t>"FLEX_COUNTER_TABLE"</w:t>
      </w:r>
      <w:r>
        <w:rPr>
          <w:rFonts w:ascii="Consolas" w:hAnsi="Consolas" w:cs="Consolas"/>
          <w:color w:val="666600"/>
          <w:sz w:val="18"/>
          <w:szCs w:val="18"/>
        </w:rPr>
        <w:t>,</w:t>
      </w:r>
      <w:r>
        <w:rPr>
          <w:rFonts w:ascii="Consolas" w:hAnsi="Consolas" w:cs="Consolas"/>
          <w:color w:val="000000"/>
          <w:sz w:val="18"/>
          <w:szCs w:val="18"/>
        </w:rPr>
        <w:t xml:space="preserve"> </w:t>
      </w:r>
    </w:p>
    <w:p w14:paraId="6BAF9FB4"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w:t>
      </w:r>
    </w:p>
    <w:p w14:paraId="4B8EA19E"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serialize_counter_ids</w:t>
      </w:r>
      <w:r>
        <w:rPr>
          <w:rFonts w:ascii="Consolas" w:hAnsi="Consolas" w:cs="Consolas"/>
          <w:color w:val="666600"/>
          <w:sz w:val="18"/>
          <w:szCs w:val="18"/>
        </w:rPr>
        <w:t>(</w:t>
      </w:r>
      <w:r>
        <w:rPr>
          <w:rFonts w:ascii="Consolas" w:hAnsi="Consolas" w:cs="Consolas"/>
          <w:color w:val="000000"/>
          <w:sz w:val="18"/>
          <w:szCs w:val="18"/>
        </w:rPr>
        <w:t>counterIds</w:t>
      </w:r>
      <w:r>
        <w:rPr>
          <w:rFonts w:ascii="Consolas" w:hAnsi="Consolas" w:cs="Consolas"/>
          <w:color w:val="666600"/>
          <w:sz w:val="18"/>
          <w:szCs w:val="18"/>
        </w:rPr>
        <w:t>)</w:t>
      </w:r>
    </w:p>
    <w:p w14:paraId="39DB1386"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6600"/>
          <w:sz w:val="18"/>
          <w:szCs w:val="18"/>
        </w:rPr>
        <w:t>);</w:t>
      </w:r>
    </w:p>
    <w:p w14:paraId="2488CF74"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17. </w:t>
      </w:r>
      <w:r>
        <w:rPr>
          <w:rFonts w:ascii="Consolas" w:hAnsi="Consolas" w:cs="Consolas"/>
          <w:color w:val="666600"/>
          <w:sz w:val="18"/>
          <w:szCs w:val="18"/>
        </w:rPr>
        <w:t>}</w:t>
      </w:r>
    </w:p>
    <w:p w14:paraId="2F8B4B77"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464462"/>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w:t>
      </w:r>
    </w:p>
    <w:p w14:paraId="3C97FCD6" w14:textId="2FA32098" w:rsidR="006A250F" w:rsidRPr="006A250F" w:rsidRDefault="006A250F" w:rsidP="00146DA9">
      <w:pPr>
        <w:pStyle w:val="Heading4"/>
        <w:rPr>
          <w:lang w:eastAsia="vi-VN"/>
        </w:rPr>
      </w:pPr>
      <w:r w:rsidRPr="006A250F">
        <w:rPr>
          <w:lang w:eastAsia="vi-VN"/>
        </w:rPr>
        <w:t xml:space="preserve">Cơ chế ghi nhật ký  và </w:t>
      </w:r>
      <w:r w:rsidR="00146DA9" w:rsidRPr="006A250F">
        <w:rPr>
          <w:lang w:eastAsia="vi-VN"/>
        </w:rPr>
        <w:t xml:space="preserve">truy vết </w:t>
      </w:r>
    </w:p>
    <w:p w14:paraId="2DCB6CCB" w14:textId="77777777" w:rsidR="006A250F" w:rsidRPr="006A250F" w:rsidRDefault="006A250F" w:rsidP="00146DA9">
      <w:pPr>
        <w:pStyle w:val="tritmnormal"/>
      </w:pPr>
      <w:r w:rsidRPr="006A250F">
        <w:t>Hệ thống sử dụng rsyslog làm trung tâm thu thập nhật ký. Để hỗ trợ truy vết sự cố (Troubleshooting) hiệu quả trong môi trường lai ghép, chúng tôi áp dụng chuẩn hóa định dạng log với Correlation ID. Mỗi yêu cầu từ Controller sẽ được gắn một ID duy nhất, ID này được P4Orch ghi lại trước khi gọi xuống sairedis.</w:t>
      </w:r>
    </w:p>
    <w:p w14:paraId="7019736C" w14:textId="77777777" w:rsidR="006A250F" w:rsidRPr="006A250F" w:rsidRDefault="006A250F" w:rsidP="00146DA9">
      <w:pPr>
        <w:pStyle w:val="items"/>
      </w:pPr>
      <w:r w:rsidRPr="006A250F">
        <w:rPr>
          <w:b/>
          <w:bCs/>
        </w:rPr>
        <w:t>SAI API Tracing:</w:t>
      </w:r>
      <w:r w:rsidRPr="006A250F">
        <w:t xml:space="preserve"> Trong sairedis, tính năng SAI_LOG_LEVEL cho phép ghi lại toàn bộ các tham số đầu vào của mọi lời gọi API. Điều này cực kỳ hữu ích để tái hiện (Replay) lại tình huống gây lỗi.</w:t>
      </w:r>
    </w:p>
    <w:p w14:paraId="1B6DE19C" w14:textId="77777777" w:rsidR="006A250F" w:rsidRDefault="006A250F" w:rsidP="00146DA9">
      <w:pPr>
        <w:pStyle w:val="items"/>
      </w:pPr>
      <w:r w:rsidRPr="006A250F">
        <w:rPr>
          <w:b/>
          <w:bCs/>
        </w:rPr>
        <w:t>P4 Runtime Tracing:</w:t>
      </w:r>
      <w:r w:rsidRPr="006A250F">
        <w:t xml:space="preserve"> p4rt-app ghi lại các bản tin gRPC WriteRequest dưới dạng văn bản rõ (human-readable) vào /var/log/p4rt.log, giúp kỹ sư xác định xem lỗi nằm ở logic P4 hay ở lớp biên dịch SAI.</w:t>
      </w:r>
    </w:p>
    <w:p w14:paraId="31DDD6D7" w14:textId="374F592E" w:rsidR="00BB60FC" w:rsidRPr="006A250F" w:rsidRDefault="00BB60FC" w:rsidP="00BB60FC">
      <w:pPr>
        <w:pStyle w:val="Caption"/>
        <w:jc w:val="left"/>
      </w:pPr>
      <w:bookmarkStart w:id="84" w:name="_Toc225755445"/>
      <w:r>
        <w:t xml:space="preserve">Bảng </w:t>
      </w:r>
      <w:r>
        <w:fldChar w:fldCharType="begin"/>
      </w:r>
      <w:r>
        <w:instrText xml:space="preserve"> SEQ Bảng \* ARABIC </w:instrText>
      </w:r>
      <w:r>
        <w:fldChar w:fldCharType="separate"/>
      </w:r>
      <w:r w:rsidR="00F11866">
        <w:rPr>
          <w:noProof/>
        </w:rPr>
        <w:t>42</w:t>
      </w:r>
      <w:r>
        <w:fldChar w:fldCharType="end"/>
      </w:r>
      <w:r>
        <w:t>: Ghi nhật ký và truy vết</w:t>
      </w:r>
      <w:bookmarkEnd w:id="84"/>
    </w:p>
    <w:p w14:paraId="72A2CFB0"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macro Logging trong sonic-swss-common/common/logger.h */</w:t>
      </w:r>
    </w:p>
    <w:p w14:paraId="6B068F17"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Sử dụng SWSS_LOG để đảm bảo đồng bộ format với hệ thống</w:t>
      </w:r>
    </w:p>
    <w:p w14:paraId="75AC64CE"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void</w:t>
      </w:r>
      <w:r>
        <w:rPr>
          <w:rFonts w:ascii="Consolas" w:hAnsi="Consolas" w:cs="Consolas"/>
          <w:color w:val="000000"/>
          <w:sz w:val="18"/>
          <w:szCs w:val="18"/>
        </w:rPr>
        <w:t xml:space="preserve"> P4RouteManager</w:t>
      </w:r>
      <w:r>
        <w:rPr>
          <w:rFonts w:ascii="Consolas" w:hAnsi="Consolas" w:cs="Consolas"/>
          <w:color w:val="666600"/>
          <w:sz w:val="18"/>
          <w:szCs w:val="18"/>
        </w:rPr>
        <w:t>::</w:t>
      </w:r>
      <w:r>
        <w:rPr>
          <w:rFonts w:ascii="Consolas" w:hAnsi="Consolas" w:cs="Consolas"/>
          <w:color w:val="000000"/>
          <w:sz w:val="18"/>
          <w:szCs w:val="18"/>
        </w:rPr>
        <w:t>processEntry</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P4RouteEntry</w:t>
      </w:r>
      <w:r>
        <w:rPr>
          <w:rFonts w:ascii="Consolas" w:hAnsi="Consolas" w:cs="Consolas"/>
          <w:color w:val="666600"/>
          <w:sz w:val="18"/>
          <w:szCs w:val="18"/>
        </w:rPr>
        <w:t>&amp;</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1A431FD"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SWSS_LOG_NOTICE</w:t>
      </w:r>
      <w:r>
        <w:rPr>
          <w:rFonts w:ascii="Consolas" w:hAnsi="Consolas" w:cs="Consolas"/>
          <w:color w:val="666600"/>
          <w:sz w:val="18"/>
          <w:szCs w:val="18"/>
        </w:rPr>
        <w:t>(</w:t>
      </w:r>
      <w:r>
        <w:rPr>
          <w:rFonts w:ascii="Consolas" w:hAnsi="Consolas" w:cs="Consolas"/>
          <w:color w:val="008800"/>
          <w:sz w:val="18"/>
          <w:szCs w:val="18"/>
        </w:rPr>
        <w:t>"P4RT Write: Table=%s, Action=%s, Key=%s"</w:t>
      </w:r>
      <w:r>
        <w:rPr>
          <w:rFonts w:ascii="Consolas" w:hAnsi="Consolas" w:cs="Consolas"/>
          <w:color w:val="666600"/>
          <w:sz w:val="18"/>
          <w:szCs w:val="18"/>
        </w:rPr>
        <w:t>,</w:t>
      </w:r>
      <w:r>
        <w:rPr>
          <w:rFonts w:ascii="Consolas" w:hAnsi="Consolas" w:cs="Consolas"/>
          <w:color w:val="000000"/>
          <w:sz w:val="18"/>
          <w:szCs w:val="18"/>
        </w:rPr>
        <w:t xml:space="preserve"> </w:t>
      </w:r>
    </w:p>
    <w:p w14:paraId="431E9A31"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table_name</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r>
        <w:rPr>
          <w:rFonts w:ascii="Consolas" w:hAnsi="Consolas" w:cs="Consolas"/>
          <w:color w:val="000000"/>
          <w:sz w:val="18"/>
          <w:szCs w:val="18"/>
        </w:rPr>
        <w:t xml:space="preserve"> </w:t>
      </w:r>
    </w:p>
    <w:p w14:paraId="080E1735"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action_name</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1F9CF1B8"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match_key_json</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62F1F2CA"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p>
    <w:p w14:paraId="76FC0C24"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880000"/>
          <w:sz w:val="18"/>
          <w:szCs w:val="18"/>
        </w:rPr>
        <w:t>// ... logic xử lý ...</w:t>
      </w:r>
    </w:p>
    <w:p w14:paraId="3E6ABC56"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t xml:space="preserve">10. </w:t>
      </w:r>
      <w:r>
        <w:rPr>
          <w:rFonts w:ascii="Consolas" w:hAnsi="Consolas" w:cs="Consolas"/>
          <w:color w:val="666600"/>
          <w:sz w:val="18"/>
          <w:szCs w:val="18"/>
        </w:rPr>
        <w:t>}</w:t>
      </w:r>
    </w:p>
    <w:p w14:paraId="1FC80171"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19485"/>
        <w:rPr>
          <w:rFonts w:ascii="Consolas" w:hAnsi="Consolas" w:cs="Consolas"/>
          <w:sz w:val="18"/>
          <w:szCs w:val="18"/>
        </w:rPr>
      </w:pPr>
      <w:r>
        <w:rPr>
          <w:rFonts w:ascii="Consolas" w:hAnsi="Consolas" w:cs="Consolas"/>
          <w:sz w:val="18"/>
          <w:szCs w:val="18"/>
        </w:rPr>
        <w:lastRenderedPageBreak/>
        <w:t xml:space="preserve">11. </w:t>
      </w:r>
      <w:r>
        <w:rPr>
          <w:rFonts w:ascii="Consolas" w:hAnsi="Consolas" w:cs="Consolas"/>
          <w:color w:val="000000"/>
          <w:sz w:val="18"/>
          <w:szCs w:val="18"/>
        </w:rPr>
        <w:t> </w:t>
      </w:r>
    </w:p>
    <w:p w14:paraId="0434BF07" w14:textId="7DCAA80F" w:rsidR="006A250F" w:rsidRPr="006A250F" w:rsidRDefault="006A250F" w:rsidP="00146DA9">
      <w:pPr>
        <w:pStyle w:val="Heading4"/>
        <w:rPr>
          <w:lang w:eastAsia="vi-VN"/>
        </w:rPr>
      </w:pPr>
      <w:r w:rsidRPr="006A250F">
        <w:rPr>
          <w:lang w:eastAsia="vi-VN"/>
        </w:rPr>
        <w:t xml:space="preserve">Cơ chế </w:t>
      </w:r>
      <w:r w:rsidR="001E3ADC">
        <w:rPr>
          <w:lang w:eastAsia="vi-VN"/>
        </w:rPr>
        <w:t>phản hồi</w:t>
      </w:r>
      <w:r w:rsidRPr="006A250F">
        <w:rPr>
          <w:lang w:eastAsia="vi-VN"/>
        </w:rPr>
        <w:t xml:space="preserve"> lỗi bất đồng bộ</w:t>
      </w:r>
    </w:p>
    <w:p w14:paraId="76911EF8" w14:textId="77777777" w:rsidR="006A250F" w:rsidRPr="006A250F" w:rsidRDefault="006A250F" w:rsidP="00146DA9">
      <w:pPr>
        <w:pStyle w:val="tritmnormal"/>
      </w:pPr>
      <w:r w:rsidRPr="006A250F">
        <w:t>Do kiến trúc Redis Pipeline là bất đồng bộ (Fire-and-forget), P4Orch thường giả định lệnh ghi xuống ASIC là thành công. Tuy nhiên, nếu phần cứng từ chối (ví dụ: bảng TCAM đã đầy mà phần mềm không biết), lỗi sẽ xảy ra tại tầng syncd. Để đóng vòng lặp phản hồi này, ERROR_DB (Redis DB 7) được sử dụng.</w:t>
      </w:r>
    </w:p>
    <w:p w14:paraId="385E0F79" w14:textId="77777777" w:rsidR="006A250F" w:rsidRPr="006A250F" w:rsidRDefault="006A250F" w:rsidP="00146DA9">
      <w:pPr>
        <w:pStyle w:val="items"/>
      </w:pPr>
      <w:r w:rsidRPr="006A250F">
        <w:rPr>
          <w:b/>
          <w:bCs/>
        </w:rPr>
        <w:t>Quy trình:</w:t>
      </w:r>
      <w:r w:rsidRPr="006A250F">
        <w:t xml:space="preserve"> Khi syncd nhận được mã lỗi từ Vendor SDK (khác SAI_STATUS_SUCCESS), nó sẽ ghi chi tiết lỗi (Mã lỗi, OID liên quan, Thuộc tính gây lỗi) vào ERROR_DB.</w:t>
      </w:r>
    </w:p>
    <w:p w14:paraId="0B8466B5" w14:textId="77777777" w:rsidR="006A250F" w:rsidRPr="006A250F" w:rsidRDefault="006A250F" w:rsidP="00146DA9">
      <w:pPr>
        <w:pStyle w:val="items"/>
      </w:pPr>
      <w:r w:rsidRPr="006A250F">
        <w:rPr>
          <w:b/>
          <w:bCs/>
        </w:rPr>
        <w:t>Xử lý:</w:t>
      </w:r>
      <w:r w:rsidRPr="006A250F">
        <w:t xml:space="preserve"> Một tiến trình giám sát (Error Monitor) trong orchagent sẽ lắng nghe sự kiện trên DB này, ánh xạ ngược lại ID hệ thống và kích hoạt cảnh báo (Alert) hoặc thực hiện quy trình Rollback.</w:t>
      </w:r>
    </w:p>
    <w:p w14:paraId="7164E7BF" w14:textId="77777777" w:rsidR="006A250F" w:rsidRDefault="006A250F" w:rsidP="00146DA9">
      <w:pPr>
        <w:pStyle w:val="tritmnormal"/>
      </w:pPr>
      <w:r w:rsidRPr="006A250F">
        <w:t>Minh họa logic ghi lỗi vào ERROR_DB trong syncd:</w:t>
      </w:r>
    </w:p>
    <w:p w14:paraId="0C34A872" w14:textId="3A5F4E05" w:rsidR="00BB60FC" w:rsidRPr="006A250F" w:rsidRDefault="007C110E" w:rsidP="007C110E">
      <w:pPr>
        <w:pStyle w:val="Caption"/>
        <w:jc w:val="left"/>
      </w:pPr>
      <w:bookmarkStart w:id="85" w:name="_Toc225755446"/>
      <w:r>
        <w:t xml:space="preserve">Bảng </w:t>
      </w:r>
      <w:r>
        <w:fldChar w:fldCharType="begin"/>
      </w:r>
      <w:r>
        <w:instrText xml:space="preserve"> SEQ Bảng \* ARABIC </w:instrText>
      </w:r>
      <w:r>
        <w:fldChar w:fldCharType="separate"/>
      </w:r>
      <w:r w:rsidR="00F11866">
        <w:rPr>
          <w:noProof/>
        </w:rPr>
        <w:t>43</w:t>
      </w:r>
      <w:r>
        <w:fldChar w:fldCharType="end"/>
      </w:r>
      <w:r>
        <w:t>: Ghi lỗi vào ERROR_DB</w:t>
      </w:r>
      <w:bookmarkEnd w:id="85"/>
    </w:p>
    <w:p w14:paraId="77755D4D"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ghi lỗi bất đồng bộ trong sonic-sairedis/syncd/Syncd.cpp */</w:t>
      </w:r>
    </w:p>
    <w:p w14:paraId="6C8942B0"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Syncd</w:t>
      </w:r>
      <w:r>
        <w:rPr>
          <w:rFonts w:ascii="Consolas" w:hAnsi="Consolas" w:cs="Consolas"/>
          <w:color w:val="666600"/>
          <w:sz w:val="18"/>
          <w:szCs w:val="18"/>
        </w:rPr>
        <w:t>::</w:t>
      </w:r>
      <w:r>
        <w:rPr>
          <w:rFonts w:ascii="Consolas" w:hAnsi="Consolas" w:cs="Consolas"/>
          <w:color w:val="000000"/>
          <w:sz w:val="18"/>
          <w:szCs w:val="18"/>
        </w:rPr>
        <w:t>sendErrorNotification</w:t>
      </w:r>
      <w:r>
        <w:rPr>
          <w:rFonts w:ascii="Consolas" w:hAnsi="Consolas" w:cs="Consolas"/>
          <w:color w:val="666600"/>
          <w:sz w:val="18"/>
          <w:szCs w:val="18"/>
        </w:rPr>
        <w:t>(</w:t>
      </w:r>
    </w:p>
    <w:p w14:paraId="68D0538B"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w:t>
      </w:r>
      <w:r>
        <w:rPr>
          <w:rFonts w:ascii="Consolas" w:hAnsi="Consolas" w:cs="Consolas"/>
          <w:color w:val="666600"/>
          <w:sz w:val="18"/>
          <w:szCs w:val="18"/>
        </w:rPr>
        <w:t>,</w:t>
      </w:r>
      <w:r>
        <w:rPr>
          <w:rFonts w:ascii="Consolas" w:hAnsi="Consolas" w:cs="Consolas"/>
          <w:color w:val="000000"/>
          <w:sz w:val="18"/>
          <w:szCs w:val="18"/>
        </w:rPr>
        <w:t xml:space="preserve"> </w:t>
      </w:r>
    </w:p>
    <w:p w14:paraId="1B21F435"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op_key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0A260A3"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7061F659"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666600"/>
          <w:sz w:val="18"/>
          <w:szCs w:val="18"/>
        </w:rPr>
        <w:t>;</w:t>
      </w:r>
    </w:p>
    <w:p w14:paraId="7934A9D1"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w:t>
      </w:r>
    </w:p>
    <w:p w14:paraId="7463BB79"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vector</w:t>
      </w:r>
      <w:r>
        <w:rPr>
          <w:rFonts w:ascii="Consolas" w:hAnsi="Consolas" w:cs="Consolas"/>
          <w:color w:val="666600"/>
          <w:sz w:val="18"/>
          <w:szCs w:val="18"/>
        </w:rPr>
        <w:t>&lt;</w:t>
      </w:r>
      <w:r>
        <w:rPr>
          <w:rFonts w:ascii="Consolas" w:hAnsi="Consolas" w:cs="Consolas"/>
          <w:color w:val="660066"/>
          <w:sz w:val="18"/>
          <w:szCs w:val="18"/>
        </w:rPr>
        <w:t>FieldValueTuple</w:t>
      </w:r>
      <w:r>
        <w:rPr>
          <w:rFonts w:ascii="Consolas" w:hAnsi="Consolas" w:cs="Consolas"/>
          <w:color w:val="666600"/>
          <w:sz w:val="18"/>
          <w:szCs w:val="18"/>
        </w:rPr>
        <w:t>&gt;</w:t>
      </w:r>
      <w:r>
        <w:rPr>
          <w:rFonts w:ascii="Consolas" w:hAnsi="Consolas" w:cs="Consolas"/>
          <w:color w:val="000000"/>
          <w:sz w:val="18"/>
          <w:szCs w:val="18"/>
        </w:rPr>
        <w:t xml:space="preserve"> entry</w:t>
      </w:r>
      <w:r>
        <w:rPr>
          <w:rFonts w:ascii="Consolas" w:hAnsi="Consolas" w:cs="Consolas"/>
          <w:color w:val="666600"/>
          <w:sz w:val="18"/>
          <w:szCs w:val="18"/>
        </w:rPr>
        <w:t>;</w:t>
      </w:r>
    </w:p>
    <w:p w14:paraId="311BF73C"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emplace_back</w:t>
      </w:r>
      <w:r>
        <w:rPr>
          <w:rFonts w:ascii="Consolas" w:hAnsi="Consolas" w:cs="Consolas"/>
          <w:color w:val="666600"/>
          <w:sz w:val="18"/>
          <w:szCs w:val="18"/>
        </w:rPr>
        <w:t>(</w:t>
      </w:r>
      <w:r>
        <w:rPr>
          <w:rFonts w:ascii="Consolas" w:hAnsi="Consolas" w:cs="Consolas"/>
          <w:color w:val="008800"/>
          <w:sz w:val="18"/>
          <w:szCs w:val="18"/>
        </w:rPr>
        <w:t>"status"</w:t>
      </w:r>
      <w:r>
        <w:rPr>
          <w:rFonts w:ascii="Consolas" w:hAnsi="Consolas" w:cs="Consolas"/>
          <w:color w:val="666600"/>
          <w:sz w:val="18"/>
          <w:szCs w:val="18"/>
        </w:rPr>
        <w:t>,</w:t>
      </w:r>
      <w:r>
        <w:rPr>
          <w:rFonts w:ascii="Consolas" w:hAnsi="Consolas" w:cs="Consolas"/>
          <w:color w:val="000000"/>
          <w:sz w:val="18"/>
          <w:szCs w:val="18"/>
        </w:rPr>
        <w:t xml:space="preserve"> sai_serialize_status</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p>
    <w:p w14:paraId="18E89064"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emplace_back</w:t>
      </w:r>
      <w:r>
        <w:rPr>
          <w:rFonts w:ascii="Consolas" w:hAnsi="Consolas" w:cs="Consolas"/>
          <w:color w:val="666600"/>
          <w:sz w:val="18"/>
          <w:szCs w:val="18"/>
        </w:rPr>
        <w:t>(</w:t>
      </w:r>
      <w:r>
        <w:rPr>
          <w:rFonts w:ascii="Consolas" w:hAnsi="Consolas" w:cs="Consolas"/>
          <w:color w:val="008800"/>
          <w:sz w:val="18"/>
          <w:szCs w:val="18"/>
        </w:rPr>
        <w:t>"timestamp"</w:t>
      </w:r>
      <w:r>
        <w:rPr>
          <w:rFonts w:ascii="Consolas" w:hAnsi="Consolas" w:cs="Consolas"/>
          <w:color w:val="666600"/>
          <w:sz w:val="18"/>
          <w:szCs w:val="18"/>
        </w:rPr>
        <w:t>,</w:t>
      </w:r>
      <w:r>
        <w:rPr>
          <w:rFonts w:ascii="Consolas" w:hAnsi="Consolas" w:cs="Consolas"/>
          <w:color w:val="000000"/>
          <w:sz w:val="18"/>
          <w:szCs w:val="18"/>
        </w:rPr>
        <w:t xml:space="preserve"> get_timestamp</w:t>
      </w:r>
      <w:r>
        <w:rPr>
          <w:rFonts w:ascii="Consolas" w:hAnsi="Consolas" w:cs="Consolas"/>
          <w:color w:val="666600"/>
          <w:sz w:val="18"/>
          <w:szCs w:val="18"/>
        </w:rPr>
        <w:t>());</w:t>
      </w:r>
    </w:p>
    <w:p w14:paraId="2CF80CC5"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entry</w:t>
      </w:r>
      <w:r>
        <w:rPr>
          <w:rFonts w:ascii="Consolas" w:hAnsi="Consolas" w:cs="Consolas"/>
          <w:color w:val="666600"/>
          <w:sz w:val="18"/>
          <w:szCs w:val="18"/>
        </w:rPr>
        <w:t>.</w:t>
      </w:r>
      <w:r>
        <w:rPr>
          <w:rFonts w:ascii="Consolas" w:hAnsi="Consolas" w:cs="Consolas"/>
          <w:color w:val="000000"/>
          <w:sz w:val="18"/>
          <w:szCs w:val="18"/>
        </w:rPr>
        <w:t>emplace_back</w:t>
      </w:r>
      <w:r>
        <w:rPr>
          <w:rFonts w:ascii="Consolas" w:hAnsi="Consolas" w:cs="Consolas"/>
          <w:color w:val="666600"/>
          <w:sz w:val="18"/>
          <w:szCs w:val="18"/>
        </w:rPr>
        <w:t>(</w:t>
      </w:r>
      <w:r>
        <w:rPr>
          <w:rFonts w:ascii="Consolas" w:hAnsi="Consolas" w:cs="Consolas"/>
          <w:color w:val="008800"/>
          <w:sz w:val="18"/>
          <w:szCs w:val="18"/>
        </w:rPr>
        <w:t>"context"</w:t>
      </w:r>
      <w:r>
        <w:rPr>
          <w:rFonts w:ascii="Consolas" w:hAnsi="Consolas" w:cs="Consolas"/>
          <w:color w:val="666600"/>
          <w:sz w:val="18"/>
          <w:szCs w:val="18"/>
        </w:rPr>
        <w:t>,</w:t>
      </w:r>
      <w:r>
        <w:rPr>
          <w:rFonts w:ascii="Consolas" w:hAnsi="Consolas" w:cs="Consolas"/>
          <w:color w:val="000000"/>
          <w:sz w:val="18"/>
          <w:szCs w:val="18"/>
        </w:rPr>
        <w:t xml:space="preserve"> op_key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Key Redis gây lỗi</w:t>
      </w:r>
    </w:p>
    <w:p w14:paraId="430E9D22"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22AF0AB4"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Ghi vào ERROR_DB (DB 7)</w:t>
      </w:r>
    </w:p>
    <w:p w14:paraId="303A5DB4"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m_dbError</w:t>
      </w:r>
      <w:r>
        <w:rPr>
          <w:rFonts w:ascii="Consolas" w:hAnsi="Consolas" w:cs="Consolas"/>
          <w:color w:val="666600"/>
          <w:sz w:val="18"/>
          <w:szCs w:val="18"/>
        </w:rPr>
        <w:t>-&gt;</w:t>
      </w:r>
      <w:r>
        <w:rPr>
          <w:rFonts w:ascii="Consolas" w:hAnsi="Consolas" w:cs="Consolas"/>
          <w:color w:val="000088"/>
          <w:sz w:val="18"/>
          <w:szCs w:val="18"/>
        </w:rPr>
        <w:t>set</w:t>
      </w:r>
      <w:r>
        <w:rPr>
          <w:rFonts w:ascii="Consolas" w:hAnsi="Consolas" w:cs="Consolas"/>
          <w:color w:val="666600"/>
          <w:sz w:val="18"/>
          <w:szCs w:val="18"/>
        </w:rPr>
        <w:t>(</w:t>
      </w:r>
      <w:r>
        <w:rPr>
          <w:rFonts w:ascii="Consolas" w:hAnsi="Consolas" w:cs="Consolas"/>
          <w:color w:val="000000"/>
          <w:sz w:val="18"/>
          <w:szCs w:val="18"/>
        </w:rPr>
        <w:t>op_key</w:t>
      </w:r>
      <w:r>
        <w:rPr>
          <w:rFonts w:ascii="Consolas" w:hAnsi="Consolas" w:cs="Consolas"/>
          <w:color w:val="666600"/>
          <w:sz w:val="18"/>
          <w:szCs w:val="18"/>
        </w:rPr>
        <w:t>,</w:t>
      </w:r>
      <w:r>
        <w:rPr>
          <w:rFonts w:ascii="Consolas" w:hAnsi="Consolas" w:cs="Consolas"/>
          <w:color w:val="000000"/>
          <w:sz w:val="18"/>
          <w:szCs w:val="18"/>
        </w:rPr>
        <w:t xml:space="preserve"> entry</w:t>
      </w:r>
      <w:r>
        <w:rPr>
          <w:rFonts w:ascii="Consolas" w:hAnsi="Consolas" w:cs="Consolas"/>
          <w:color w:val="666600"/>
          <w:sz w:val="18"/>
          <w:szCs w:val="18"/>
        </w:rPr>
        <w:t>);</w:t>
      </w:r>
    </w:p>
    <w:p w14:paraId="4A2992B7"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m_dbError</w:t>
      </w:r>
      <w:r>
        <w:rPr>
          <w:rFonts w:ascii="Consolas" w:hAnsi="Consolas" w:cs="Consolas"/>
          <w:color w:val="666600"/>
          <w:sz w:val="18"/>
          <w:szCs w:val="18"/>
        </w:rPr>
        <w:t>-&gt;</w:t>
      </w:r>
      <w:r>
        <w:rPr>
          <w:rFonts w:ascii="Consolas" w:hAnsi="Consolas" w:cs="Consolas"/>
          <w:color w:val="000000"/>
          <w:sz w:val="18"/>
          <w:szCs w:val="18"/>
        </w:rPr>
        <w:t>publish</w:t>
      </w:r>
      <w:r>
        <w:rPr>
          <w:rFonts w:ascii="Consolas" w:hAnsi="Consolas" w:cs="Consolas"/>
          <w:color w:val="666600"/>
          <w:sz w:val="18"/>
          <w:szCs w:val="18"/>
        </w:rPr>
        <w:t>(</w:t>
      </w:r>
      <w:r>
        <w:rPr>
          <w:rFonts w:ascii="Consolas" w:hAnsi="Consolas" w:cs="Consolas"/>
          <w:color w:val="008800"/>
          <w:sz w:val="18"/>
          <w:szCs w:val="18"/>
        </w:rPr>
        <w:t>"ERROR_CHANNEL"</w:t>
      </w:r>
      <w:r>
        <w:rPr>
          <w:rFonts w:ascii="Consolas" w:hAnsi="Consolas" w:cs="Consolas"/>
          <w:color w:val="666600"/>
          <w:sz w:val="18"/>
          <w:szCs w:val="18"/>
        </w:rPr>
        <w:t>,</w:t>
      </w:r>
      <w:r>
        <w:rPr>
          <w:rFonts w:ascii="Consolas" w:hAnsi="Consolas" w:cs="Consolas"/>
          <w:color w:val="000000"/>
          <w:sz w:val="18"/>
          <w:szCs w:val="18"/>
        </w:rPr>
        <w:t xml:space="preserve"> op_key</w:t>
      </w:r>
      <w:r>
        <w:rPr>
          <w:rFonts w:ascii="Consolas" w:hAnsi="Consolas" w:cs="Consolas"/>
          <w:color w:val="666600"/>
          <w:sz w:val="18"/>
          <w:szCs w:val="18"/>
        </w:rPr>
        <w:t>);</w:t>
      </w:r>
    </w:p>
    <w:p w14:paraId="37EE4588"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p>
    <w:p w14:paraId="4AEE3E15"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"ASIC Failure detected: %s for key %s"</w:t>
      </w:r>
      <w:r>
        <w:rPr>
          <w:rFonts w:ascii="Consolas" w:hAnsi="Consolas" w:cs="Consolas"/>
          <w:color w:val="666600"/>
          <w:sz w:val="18"/>
          <w:szCs w:val="18"/>
        </w:rPr>
        <w:t>,</w:t>
      </w:r>
      <w:r>
        <w:rPr>
          <w:rFonts w:ascii="Consolas" w:hAnsi="Consolas" w:cs="Consolas"/>
          <w:color w:val="000000"/>
          <w:sz w:val="18"/>
          <w:szCs w:val="18"/>
        </w:rPr>
        <w:t xml:space="preserve"> </w:t>
      </w:r>
    </w:p>
    <w:p w14:paraId="30D09701"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sai_serialize_status</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r>
        <w:rPr>
          <w:rFonts w:ascii="Consolas" w:hAnsi="Consolas" w:cs="Consolas"/>
          <w:color w:val="000000"/>
          <w:sz w:val="18"/>
          <w:szCs w:val="18"/>
        </w:rPr>
        <w:t xml:space="preserve"> op_key</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4D3DC001"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19. </w:t>
      </w:r>
      <w:r>
        <w:rPr>
          <w:rFonts w:ascii="Consolas" w:hAnsi="Consolas" w:cs="Consolas"/>
          <w:color w:val="666600"/>
          <w:sz w:val="18"/>
          <w:szCs w:val="18"/>
        </w:rPr>
        <w:t>}</w:t>
      </w:r>
    </w:p>
    <w:p w14:paraId="54FBBA82" w14:textId="77777777" w:rsidR="00146DA9" w:rsidRDefault="00146D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687323"/>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w:t>
      </w:r>
    </w:p>
    <w:p w14:paraId="52EE902D" w14:textId="67537AA5" w:rsidR="006A250F" w:rsidRPr="006A250F" w:rsidRDefault="006A250F" w:rsidP="00F405AF">
      <w:pPr>
        <w:pStyle w:val="Heading4"/>
        <w:rPr>
          <w:lang w:eastAsia="vi-VN"/>
        </w:rPr>
      </w:pPr>
      <w:r w:rsidRPr="006A250F">
        <w:rPr>
          <w:lang w:eastAsia="vi-VN"/>
        </w:rPr>
        <w:t xml:space="preserve">Mở rộng </w:t>
      </w:r>
      <w:r w:rsidR="001E3ADC">
        <w:rPr>
          <w:lang w:eastAsia="vi-VN"/>
        </w:rPr>
        <w:t>hỗ trợ kỹ thuật</w:t>
      </w:r>
      <w:r w:rsidRPr="006A250F">
        <w:rPr>
          <w:lang w:eastAsia="vi-VN"/>
        </w:rPr>
        <w:t xml:space="preserve"> </w:t>
      </w:r>
    </w:p>
    <w:p w14:paraId="251DF66D" w14:textId="77777777" w:rsidR="006A250F" w:rsidRPr="006A250F" w:rsidRDefault="006A250F" w:rsidP="00F405AF">
      <w:pPr>
        <w:pStyle w:val="tritmnormal"/>
      </w:pPr>
      <w:r w:rsidRPr="006A250F">
        <w:t>Công cụ generate_dump (hoặc lệnh show techsupport) là công cụ đầu tiên được sử dụng khi có sự cố. Đối với phân hệ tối ưu hóa, công cụ này được mở rộng thông qua các plugin Python trong sonic-buildimage để thu thập thêm các thông tin đặc thù của P4:</w:t>
      </w:r>
    </w:p>
    <w:p w14:paraId="0983728B" w14:textId="77777777" w:rsidR="006A250F" w:rsidRPr="006A250F" w:rsidRDefault="006A250F" w:rsidP="00F405AF">
      <w:pPr>
        <w:pStyle w:val="items"/>
      </w:pPr>
      <w:r w:rsidRPr="006A250F">
        <w:rPr>
          <w:b/>
          <w:bCs/>
        </w:rPr>
        <w:t>P4 Artifacts:</w:t>
      </w:r>
      <w:r w:rsidRPr="006A250F">
        <w:t xml:space="preserve"> Tự động sao chép file p4info.txt và pipeline_config.bin hiện hành.</w:t>
      </w:r>
    </w:p>
    <w:p w14:paraId="12CDE1CA" w14:textId="77777777" w:rsidR="006A250F" w:rsidRPr="006A250F" w:rsidRDefault="006A250F" w:rsidP="00F405AF">
      <w:pPr>
        <w:pStyle w:val="items"/>
      </w:pPr>
      <w:r w:rsidRPr="006A250F">
        <w:rPr>
          <w:b/>
          <w:bCs/>
        </w:rPr>
        <w:t>State Dumps:</w:t>
      </w:r>
      <w:r w:rsidRPr="006A250F">
        <w:t xml:space="preserve"> Dump toàn bộ trạng thái của P4RT_TABLE trong Redis.</w:t>
      </w:r>
    </w:p>
    <w:p w14:paraId="7F5BCB0F" w14:textId="77777777" w:rsidR="006A250F" w:rsidRPr="006A250F" w:rsidRDefault="006A250F" w:rsidP="00F405AF">
      <w:pPr>
        <w:pStyle w:val="items"/>
      </w:pPr>
      <w:r w:rsidRPr="006A250F">
        <w:rPr>
          <w:b/>
          <w:bCs/>
        </w:rPr>
        <w:t>ASIC State:</w:t>
      </w:r>
      <w:r w:rsidRPr="006A250F">
        <w:t xml:space="preserve"> Dump trạng thái phần cứng cấp thấp (Low-level register dump) thông qua công cụ chuyên dụng của vendor (như bf-sde shell dump) để so sánh với trạng thái phần mềm.</w:t>
      </w:r>
    </w:p>
    <w:p w14:paraId="522218DA" w14:textId="1AFAB346" w:rsidR="006A250F" w:rsidRPr="006A250F" w:rsidRDefault="006A250F" w:rsidP="00F405AF">
      <w:pPr>
        <w:pStyle w:val="tritmnormal"/>
      </w:pPr>
      <w:r w:rsidRPr="006A250F">
        <w:t xml:space="preserve">Tổng hợp lại, hệ thống quan trắc này cung cấp một cái nhìn toàn cảnh (Holistic View), từ ý định của Controller (P4 logs), qua lớp trung gian (Redis Metrics), đến </w:t>
      </w:r>
      <w:r w:rsidRPr="006A250F">
        <w:lastRenderedPageBreak/>
        <w:t>tận cùng phản hồi của phần cứng (ERROR_DB), đảm bảo khả năng vận hành tin cậy cho hệ thống mạng Whitebox phức tạp.</w:t>
      </w:r>
    </w:p>
    <w:p w14:paraId="2F260DBA" w14:textId="46473900" w:rsidR="009323AB" w:rsidRDefault="009323AB" w:rsidP="009323AB">
      <w:pPr>
        <w:pStyle w:val="Heading3"/>
        <w:rPr>
          <w:lang w:eastAsia="vi-VN"/>
        </w:rPr>
      </w:pPr>
      <w:bookmarkStart w:id="86" w:name="_Toc225755685"/>
      <w:r w:rsidRPr="009323AB">
        <w:rPr>
          <w:lang w:eastAsia="vi-VN"/>
        </w:rPr>
        <w:t>CoPP/ACL bảo vệ control-plane, secure upgrade/boot chain</w:t>
      </w:r>
      <w:bookmarkEnd w:id="86"/>
    </w:p>
    <w:p w14:paraId="70B63295" w14:textId="77777777" w:rsidR="00931472" w:rsidRPr="00931472" w:rsidRDefault="00931472" w:rsidP="00F405AF">
      <w:pPr>
        <w:pStyle w:val="tritmnormal"/>
      </w:pPr>
      <w:r w:rsidRPr="00931472">
        <w:t>Trong kiến trúc mạng mở, việc trao quyền điều khiển sâu rộng cho phần mềm (thông qua SAI và P4Runtime) đồng nghĩa với việc mở rộng bề mặt tấn công (Attack Surface). Một chương trình P4 bị lỗi hoặc một cuộc tấn công từ chối dịch vụ (DoS) nhắm vào gRPC interface có thể làm tê liệt hoàn toàn CPU của switch, khiến nó mất khả năng xử lý các giao thức định tuyến trọng yếu như BGP hay LACP. Do đó, lộ trình xây dựng phân hệ phải tích hợp ngay từ đầu các cơ chế bảo vệ Control Plane (CoPP) và quy trình khởi động/nâng cấp tin cậy (Secure Boot/Upgrade).</w:t>
      </w:r>
    </w:p>
    <w:p w14:paraId="18BF71AC" w14:textId="503CB476" w:rsidR="00931472" w:rsidRPr="00931472" w:rsidRDefault="00931472" w:rsidP="00F405AF">
      <w:pPr>
        <w:pStyle w:val="Heading4"/>
        <w:rPr>
          <w:lang w:eastAsia="vi-VN"/>
        </w:rPr>
      </w:pPr>
      <w:r w:rsidRPr="00931472">
        <w:rPr>
          <w:lang w:eastAsia="vi-VN"/>
        </w:rPr>
        <w:t xml:space="preserve">Thiết kế </w:t>
      </w:r>
      <w:r w:rsidR="00F405AF" w:rsidRPr="00931472">
        <w:rPr>
          <w:lang w:eastAsia="vi-VN"/>
        </w:rPr>
        <w:t xml:space="preserve">control plane policing </w:t>
      </w:r>
      <w:r w:rsidRPr="00931472">
        <w:rPr>
          <w:lang w:eastAsia="vi-VN"/>
        </w:rPr>
        <w:t>(CoPP) cho môi trường lai ghép</w:t>
      </w:r>
    </w:p>
    <w:p w14:paraId="03788A90" w14:textId="77777777" w:rsidR="00931472" w:rsidRPr="00931472" w:rsidRDefault="00931472" w:rsidP="00F405AF">
      <w:pPr>
        <w:pStyle w:val="tritmnormal"/>
      </w:pPr>
      <w:r w:rsidRPr="00931472">
        <w:t>CoPP là cơ chế bảo vệ quan trọng nhất, hoạt động như một bộ lọc thông minh đặt giữa ASIC (Data Plane) và CPU (Control Plane). Trong môi trường SONiC tiêu chuẩn, CoPP được cấu hình tĩnh để giới hạn băng thông cho các giao thức như ARP, BGP. Tuy nhiên, với PINS, hệ thống phải xử lý thêm luồng dữ liệu Packet-In từ P4 (các gói tin được forwarding rule gửi lên Controller). Nếu không có giới hạn, một luồng traffic lớn match vào rule này sẽ gây ngập lụt CPU.</w:t>
      </w:r>
    </w:p>
    <w:p w14:paraId="426856D5" w14:textId="77777777" w:rsidR="00931472" w:rsidRPr="00931472" w:rsidRDefault="00931472" w:rsidP="00F405AF">
      <w:pPr>
        <w:pStyle w:val="tritmnormal"/>
      </w:pPr>
      <w:r w:rsidRPr="00931472">
        <w:t xml:space="preserve">Thiết kế tối ưu hóa sử dụng cơ chế </w:t>
      </w:r>
      <w:r w:rsidRPr="00931472">
        <w:rPr>
          <w:b/>
          <w:bCs/>
        </w:rPr>
        <w:t>Trap Group</w:t>
      </w:r>
      <w:r w:rsidRPr="00931472">
        <w:t xml:space="preserve"> của SAI để phân loại và định hình lưu lượng:</w:t>
      </w:r>
    </w:p>
    <w:p w14:paraId="37D7FCC6" w14:textId="77777777" w:rsidR="00931472" w:rsidRPr="00931472" w:rsidRDefault="00931472" w:rsidP="00F405AF">
      <w:pPr>
        <w:pStyle w:val="items"/>
      </w:pPr>
      <w:r w:rsidRPr="00931472">
        <w:rPr>
          <w:b/>
          <w:bCs/>
        </w:rPr>
        <w:t>Phân loại (Classification):</w:t>
      </w:r>
      <w:r w:rsidRPr="00931472">
        <w:t xml:space="preserve"> CoppOrch trong orchagent đọc cấu hình từ file copp_cfg.json.j2. Thiết kế mở rộng file này để bao gồm hàng đợi riêng cho P4_PACKET_IN.</w:t>
      </w:r>
    </w:p>
    <w:p w14:paraId="74091822" w14:textId="77777777" w:rsidR="00931472" w:rsidRPr="00931472" w:rsidRDefault="00931472" w:rsidP="00F405AF">
      <w:pPr>
        <w:pStyle w:val="items"/>
      </w:pPr>
      <w:r w:rsidRPr="00931472">
        <w:rPr>
          <w:b/>
          <w:bCs/>
        </w:rPr>
        <w:t>Định hình (Rate Limiting):</w:t>
      </w:r>
      <w:r w:rsidRPr="00931472">
        <w:t xml:space="preserve"> Gán các giới hạn rate (pps) nghiêm ngặt cho từng Trap Group. Ưu tiên cao nhất cho LACP/STP (để giữ link up), sau đó đến BGP, và cuối cùng là P4 Packet-In.</w:t>
      </w:r>
    </w:p>
    <w:p w14:paraId="1BEFD940" w14:textId="77777777" w:rsidR="00931472" w:rsidRDefault="00931472" w:rsidP="00F405AF">
      <w:pPr>
        <w:pStyle w:val="tritmnormal"/>
      </w:pPr>
      <w:r w:rsidRPr="00931472">
        <w:t>Minh họa cấu hình CoPP template trong sonic-buildimage:</w:t>
      </w:r>
    </w:p>
    <w:p w14:paraId="32436B02" w14:textId="30F7E98D" w:rsidR="007C110E" w:rsidRPr="00931472" w:rsidRDefault="007C110E" w:rsidP="007C110E">
      <w:pPr>
        <w:pStyle w:val="Caption"/>
        <w:jc w:val="left"/>
      </w:pPr>
      <w:bookmarkStart w:id="87" w:name="_Toc225755447"/>
      <w:r>
        <w:t xml:space="preserve">Bảng </w:t>
      </w:r>
      <w:r>
        <w:fldChar w:fldCharType="begin"/>
      </w:r>
      <w:r>
        <w:instrText xml:space="preserve"> SEQ Bảng \* ARABIC </w:instrText>
      </w:r>
      <w:r>
        <w:fldChar w:fldCharType="separate"/>
      </w:r>
      <w:r w:rsidR="00F11866">
        <w:rPr>
          <w:noProof/>
        </w:rPr>
        <w:t>44</w:t>
      </w:r>
      <w:r>
        <w:fldChar w:fldCharType="end"/>
      </w:r>
      <w:r>
        <w:t>: Control plane policing</w:t>
      </w:r>
      <w:bookmarkEnd w:id="87"/>
    </w:p>
    <w:p w14:paraId="223C7FEC"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sonic-buildimage/dockers/docker-orchagent/copp_cfg.json.j2 */</w:t>
      </w:r>
    </w:p>
    <w:p w14:paraId="0604585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2. </w:t>
      </w:r>
      <w:r>
        <w:rPr>
          <w:rFonts w:ascii="Consolas" w:hAnsi="Consolas" w:cs="Consolas"/>
          <w:color w:val="666600"/>
          <w:sz w:val="18"/>
          <w:szCs w:val="18"/>
        </w:rPr>
        <w:t>{</w:t>
      </w:r>
    </w:p>
    <w:p w14:paraId="6FBD4EF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8800"/>
          <w:sz w:val="18"/>
          <w:szCs w:val="18"/>
        </w:rPr>
        <w:t>"copp_trap_groups"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C8AC892"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8800"/>
          <w:sz w:val="18"/>
          <w:szCs w:val="18"/>
        </w:rPr>
        <w:t>"queue4_group2"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33D7278"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8800"/>
          <w:sz w:val="18"/>
          <w:szCs w:val="18"/>
        </w:rPr>
        <w:t>"trap_ids"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75D0882"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8800"/>
          <w:sz w:val="18"/>
          <w:szCs w:val="18"/>
        </w:rPr>
        <w:t>"SAI_HOSTIF_TRAP_ID_ARP_REQUEST"</w:t>
      </w:r>
      <w:r>
        <w:rPr>
          <w:rFonts w:ascii="Consolas" w:hAnsi="Consolas" w:cs="Consolas"/>
          <w:color w:val="666600"/>
          <w:sz w:val="18"/>
          <w:szCs w:val="18"/>
        </w:rPr>
        <w:t>,</w:t>
      </w:r>
    </w:p>
    <w:p w14:paraId="771C55CB"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8800"/>
          <w:sz w:val="18"/>
          <w:szCs w:val="18"/>
        </w:rPr>
        <w:t>"SAI_HOSTIF_TRAP_ID_ARP_RESPONSE"</w:t>
      </w:r>
    </w:p>
    <w:p w14:paraId="1514332D"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p>
    <w:p w14:paraId="42FC048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8800"/>
          <w:sz w:val="18"/>
          <w:szCs w:val="18"/>
        </w:rPr>
        <w:t>"queue"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"4"</w:t>
      </w:r>
      <w:r>
        <w:rPr>
          <w:rFonts w:ascii="Consolas" w:hAnsi="Consolas" w:cs="Consolas"/>
          <w:color w:val="666600"/>
          <w:sz w:val="18"/>
          <w:szCs w:val="18"/>
        </w:rPr>
        <w:t>,</w:t>
      </w:r>
    </w:p>
    <w:p w14:paraId="5945F426"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8800"/>
          <w:sz w:val="18"/>
          <w:szCs w:val="18"/>
        </w:rPr>
        <w:t>"meter_type"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"bytes"</w:t>
      </w:r>
      <w:r>
        <w:rPr>
          <w:rFonts w:ascii="Consolas" w:hAnsi="Consolas" w:cs="Consolas"/>
          <w:color w:val="666600"/>
          <w:sz w:val="18"/>
          <w:szCs w:val="18"/>
        </w:rPr>
        <w:t>,</w:t>
      </w:r>
    </w:p>
    <w:p w14:paraId="6BB4387C"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8800"/>
          <w:sz w:val="18"/>
          <w:szCs w:val="18"/>
        </w:rPr>
        <w:t>"mode"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"sr_tcm"</w:t>
      </w:r>
      <w:r>
        <w:rPr>
          <w:rFonts w:ascii="Consolas" w:hAnsi="Consolas" w:cs="Consolas"/>
          <w:color w:val="666600"/>
          <w:sz w:val="18"/>
          <w:szCs w:val="18"/>
        </w:rPr>
        <w:t>,</w:t>
      </w:r>
    </w:p>
    <w:p w14:paraId="7BE7CF5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8800"/>
          <w:sz w:val="18"/>
          <w:szCs w:val="18"/>
        </w:rPr>
        <w:t>"cir"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"6000"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Committed Information Rate */</w:t>
      </w:r>
    </w:p>
    <w:p w14:paraId="070A9587"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8800"/>
          <w:sz w:val="18"/>
          <w:szCs w:val="18"/>
        </w:rPr>
        <w:t>"cbs"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"6000"</w:t>
      </w:r>
      <w:r>
        <w:rPr>
          <w:rFonts w:ascii="Consolas" w:hAnsi="Consolas" w:cs="Consolas"/>
          <w:color w:val="666600"/>
          <w:sz w:val="18"/>
          <w:szCs w:val="18"/>
        </w:rPr>
        <w:t>,</w:t>
      </w:r>
    </w:p>
    <w:p w14:paraId="3C1709D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008800"/>
          <w:sz w:val="18"/>
          <w:szCs w:val="18"/>
        </w:rPr>
        <w:t>"red_action"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"drop"</w:t>
      </w:r>
    </w:p>
    <w:p w14:paraId="5AE0BCD1"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7AB87D9B"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880000"/>
          <w:sz w:val="18"/>
          <w:szCs w:val="18"/>
        </w:rPr>
        <w:t>/* Mở rộng cho P4 Packet-In */</w:t>
      </w:r>
    </w:p>
    <w:p w14:paraId="12B7A1CA"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8800"/>
          <w:sz w:val="18"/>
          <w:szCs w:val="18"/>
        </w:rPr>
        <w:t>"queue2_group_p4"</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C68D3D"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8800"/>
          <w:sz w:val="18"/>
          <w:szCs w:val="18"/>
        </w:rPr>
        <w:t>"trap_ids"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8800"/>
          <w:sz w:val="18"/>
          <w:szCs w:val="18"/>
        </w:rPr>
        <w:t>"SAI_HOSTIF_TRAP_ID_PIPELINE_PACKET_IN"</w:t>
      </w:r>
      <w:r>
        <w:rPr>
          <w:rFonts w:ascii="Consolas" w:hAnsi="Consolas" w:cs="Consolas"/>
          <w:color w:val="666600"/>
          <w:sz w:val="18"/>
          <w:szCs w:val="18"/>
        </w:rPr>
        <w:t>],</w:t>
      </w:r>
      <w:r>
        <w:rPr>
          <w:rFonts w:ascii="Consolas" w:hAnsi="Consolas" w:cs="Consolas"/>
          <w:color w:val="000000"/>
          <w:sz w:val="18"/>
          <w:szCs w:val="18"/>
        </w:rPr>
        <w:t xml:space="preserve"> </w:t>
      </w:r>
    </w:p>
    <w:p w14:paraId="4125223F"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lastRenderedPageBreak/>
        <w:t xml:space="preserve">19. </w:t>
      </w:r>
      <w:r>
        <w:rPr>
          <w:rFonts w:ascii="Consolas" w:hAnsi="Consolas" w:cs="Consolas"/>
          <w:color w:val="000000"/>
          <w:sz w:val="18"/>
          <w:szCs w:val="18"/>
        </w:rPr>
        <w:t xml:space="preserve">            </w:t>
      </w:r>
      <w:r>
        <w:rPr>
          <w:rFonts w:ascii="Consolas" w:hAnsi="Consolas" w:cs="Consolas"/>
          <w:color w:val="008800"/>
          <w:sz w:val="18"/>
          <w:szCs w:val="18"/>
        </w:rPr>
        <w:t>"queue"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"2"</w:t>
      </w:r>
      <w:r>
        <w:rPr>
          <w:rFonts w:ascii="Consolas" w:hAnsi="Consolas" w:cs="Consolas"/>
          <w:color w:val="666600"/>
          <w:sz w:val="18"/>
          <w:szCs w:val="18"/>
        </w:rPr>
        <w:t>,</w:t>
      </w:r>
    </w:p>
    <w:p w14:paraId="489F907F"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008800"/>
          <w:sz w:val="18"/>
          <w:szCs w:val="18"/>
        </w:rPr>
        <w:t>"cir"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"2000"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Giới hạn thấp hơn để bảo vệ BGP */</w:t>
      </w:r>
    </w:p>
    <w:p w14:paraId="2C77282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xml:space="preserve">            </w:t>
      </w:r>
      <w:r>
        <w:rPr>
          <w:rFonts w:ascii="Consolas" w:hAnsi="Consolas" w:cs="Consolas"/>
          <w:color w:val="008800"/>
          <w:sz w:val="18"/>
          <w:szCs w:val="18"/>
        </w:rPr>
        <w:t>"red_action"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"drop"</w:t>
      </w:r>
    </w:p>
    <w:p w14:paraId="724C866E"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22. </w:t>
      </w:r>
      <w:r>
        <w:rPr>
          <w:rFonts w:ascii="Consolas" w:hAnsi="Consolas" w:cs="Consolas"/>
          <w:color w:val="000000"/>
          <w:sz w:val="18"/>
          <w:szCs w:val="18"/>
        </w:rPr>
        <w:t xml:space="preserve">        </w:t>
      </w:r>
      <w:r>
        <w:rPr>
          <w:rFonts w:ascii="Consolas" w:hAnsi="Consolas" w:cs="Consolas"/>
          <w:color w:val="666600"/>
          <w:sz w:val="18"/>
          <w:szCs w:val="18"/>
        </w:rPr>
        <w:t>}</w:t>
      </w:r>
    </w:p>
    <w:p w14:paraId="7CCE2C7C"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23. </w:t>
      </w:r>
      <w:r>
        <w:rPr>
          <w:rFonts w:ascii="Consolas" w:hAnsi="Consolas" w:cs="Consolas"/>
          <w:color w:val="000000"/>
          <w:sz w:val="18"/>
          <w:szCs w:val="18"/>
        </w:rPr>
        <w:t xml:space="preserve">    </w:t>
      </w:r>
      <w:r>
        <w:rPr>
          <w:rFonts w:ascii="Consolas" w:hAnsi="Consolas" w:cs="Consolas"/>
          <w:color w:val="666600"/>
          <w:sz w:val="18"/>
          <w:szCs w:val="18"/>
        </w:rPr>
        <w:t>}</w:t>
      </w:r>
    </w:p>
    <w:p w14:paraId="0C8D7B1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24. </w:t>
      </w:r>
      <w:r>
        <w:rPr>
          <w:rFonts w:ascii="Consolas" w:hAnsi="Consolas" w:cs="Consolas"/>
          <w:color w:val="666600"/>
          <w:sz w:val="18"/>
          <w:szCs w:val="18"/>
        </w:rPr>
        <w:t>}</w:t>
      </w:r>
    </w:p>
    <w:p w14:paraId="2AB73C47"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1711161"/>
        <w:rPr>
          <w:rFonts w:ascii="Consolas" w:hAnsi="Consolas" w:cs="Consolas"/>
          <w:sz w:val="18"/>
          <w:szCs w:val="18"/>
        </w:rPr>
      </w:pPr>
      <w:r>
        <w:rPr>
          <w:rFonts w:ascii="Consolas" w:hAnsi="Consolas" w:cs="Consolas"/>
          <w:sz w:val="18"/>
          <w:szCs w:val="18"/>
        </w:rPr>
        <w:t xml:space="preserve">25. </w:t>
      </w:r>
      <w:r>
        <w:rPr>
          <w:rFonts w:ascii="Consolas" w:hAnsi="Consolas" w:cs="Consolas"/>
          <w:color w:val="000000"/>
          <w:sz w:val="18"/>
          <w:szCs w:val="18"/>
        </w:rPr>
        <w:t> </w:t>
      </w:r>
    </w:p>
    <w:p w14:paraId="347BAA1A" w14:textId="74FA6FC9" w:rsidR="00931472" w:rsidRPr="00931472" w:rsidRDefault="00931472" w:rsidP="00F405AF">
      <w:pPr>
        <w:pStyle w:val="Heading4"/>
        <w:rPr>
          <w:lang w:eastAsia="vi-VN"/>
        </w:rPr>
      </w:pPr>
      <w:r w:rsidRPr="00931472">
        <w:rPr>
          <w:lang w:eastAsia="vi-VN"/>
        </w:rPr>
        <w:t xml:space="preserve">Quản lý ACL bảo vệ mặt phẳng quản lý </w:t>
      </w:r>
    </w:p>
    <w:p w14:paraId="07397AFF" w14:textId="77777777" w:rsidR="00931472" w:rsidRPr="00931472" w:rsidRDefault="00931472" w:rsidP="00F405AF">
      <w:pPr>
        <w:pStyle w:val="tritmnormal"/>
      </w:pPr>
      <w:r w:rsidRPr="00931472">
        <w:t>Ngoài việc bảo vệ luồng dữ liệu từ ASIC lên CPU, hệ thống cần bảo vệ các cổng quản lý (eth0) và các cổng dịch vụ (gRPC port 9559). Trong kiến trúc tối ưu hóa, acl_loader được sử dụng để tự động sinh ra các rule iptables dựa trên danh sách trắng (Whitelist) các địa chỉ IP của Controller.</w:t>
      </w:r>
    </w:p>
    <w:p w14:paraId="43302A0E" w14:textId="77777777" w:rsidR="00931472" w:rsidRPr="00931472" w:rsidRDefault="00931472" w:rsidP="00F405AF">
      <w:pPr>
        <w:pStyle w:val="items"/>
      </w:pPr>
      <w:r w:rsidRPr="00931472">
        <w:rPr>
          <w:b/>
          <w:bCs/>
        </w:rPr>
        <w:t>Logic bảo vệ:</w:t>
      </w:r>
      <w:r w:rsidRPr="00931472">
        <w:t xml:space="preserve"> Mặc định chặn tất cả (Deny All) các kết nối đến cổng 9559 (P4Runtime) và 6379 (Redis), chỉ cho phép các IP thuộc subnet quản lý đã được xác thực.</w:t>
      </w:r>
    </w:p>
    <w:p w14:paraId="29CA3560" w14:textId="77777777" w:rsidR="00931472" w:rsidRPr="00931472" w:rsidRDefault="00931472" w:rsidP="00F405AF">
      <w:pPr>
        <w:pStyle w:val="items"/>
      </w:pPr>
      <w:r w:rsidRPr="00931472">
        <w:rPr>
          <w:b/>
          <w:bCs/>
        </w:rPr>
        <w:t>Tích hợp P4:</w:t>
      </w:r>
      <w:r w:rsidRPr="00931472">
        <w:t xml:space="preserve"> Khi P4Orch khởi chạy, nó có thể động thêm các rule iptables tạm thời nếu cần thiết lập kết nối debug, nhưng phải tuân thủ chính sách bảo mật chung.</w:t>
      </w:r>
    </w:p>
    <w:p w14:paraId="1392160E"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013870"/>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rule iptables sinh ra bởi sonic-buildimage/files/scripts/generate-iptables.sh</w:t>
      </w:r>
    </w:p>
    <w:p w14:paraId="6664DF9D"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013870"/>
        <w:rPr>
          <w:rFonts w:ascii="Consolas" w:hAnsi="Consolas" w:cs="Consolas"/>
          <w:sz w:val="18"/>
          <w:szCs w:val="18"/>
        </w:rPr>
      </w:pPr>
      <w:r>
        <w:rPr>
          <w:rFonts w:ascii="Consolas" w:hAnsi="Consolas" w:cs="Consolas"/>
          <w:sz w:val="18"/>
          <w:szCs w:val="18"/>
        </w:rPr>
        <w:t xml:space="preserve">2. </w:t>
      </w:r>
      <w:r>
        <w:rPr>
          <w:rFonts w:ascii="Consolas" w:hAnsi="Consolas" w:cs="Consolas"/>
          <w:color w:val="880000"/>
          <w:sz w:val="18"/>
          <w:szCs w:val="18"/>
        </w:rPr>
        <w:t># Chỉ cho phép P4Runtime (TCP 9559) từ Controller IP cụ thể</w:t>
      </w:r>
    </w:p>
    <w:p w14:paraId="46E383A5"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013870"/>
        <w:rPr>
          <w:rFonts w:ascii="Consolas" w:hAnsi="Consolas" w:cs="Consolas"/>
          <w:sz w:val="18"/>
          <w:szCs w:val="18"/>
        </w:rPr>
      </w:pPr>
      <w:r>
        <w:rPr>
          <w:rFonts w:ascii="Consolas" w:hAnsi="Consolas" w:cs="Consolas"/>
          <w:sz w:val="18"/>
          <w:szCs w:val="18"/>
        </w:rPr>
        <w:t xml:space="preserve">3. </w:t>
      </w:r>
      <w:r>
        <w:rPr>
          <w:rFonts w:ascii="Consolas" w:hAnsi="Consolas" w:cs="Consolas"/>
          <w:color w:val="666600"/>
          <w:sz w:val="18"/>
          <w:szCs w:val="18"/>
        </w:rPr>
        <w:t>-</w:t>
      </w:r>
      <w:r>
        <w:rPr>
          <w:rFonts w:ascii="Consolas" w:hAnsi="Consolas" w:cs="Consolas"/>
          <w:color w:val="000000"/>
          <w:sz w:val="18"/>
          <w:szCs w:val="18"/>
        </w:rPr>
        <w:t xml:space="preserve">A INPUT </w:t>
      </w:r>
      <w:r>
        <w:rPr>
          <w:rFonts w:ascii="Consolas" w:hAnsi="Consolas" w:cs="Consolas"/>
          <w:color w:val="666600"/>
          <w:sz w:val="18"/>
          <w:szCs w:val="18"/>
        </w:rPr>
        <w:t>-</w:t>
      </w:r>
      <w:r>
        <w:rPr>
          <w:rFonts w:ascii="Consolas" w:hAnsi="Consolas" w:cs="Consolas"/>
          <w:color w:val="000000"/>
          <w:sz w:val="18"/>
          <w:szCs w:val="18"/>
        </w:rPr>
        <w:t xml:space="preserve">p tcp </w:t>
      </w:r>
      <w:r>
        <w:rPr>
          <w:rFonts w:ascii="Consolas" w:hAnsi="Consolas" w:cs="Consolas"/>
          <w:color w:val="666600"/>
          <w:sz w:val="18"/>
          <w:szCs w:val="18"/>
        </w:rPr>
        <w:t>-</w:t>
      </w:r>
      <w:r>
        <w:rPr>
          <w:rFonts w:ascii="Consolas" w:hAnsi="Consolas" w:cs="Consolas"/>
          <w:color w:val="000000"/>
          <w:sz w:val="18"/>
          <w:szCs w:val="18"/>
        </w:rPr>
        <w:t xml:space="preserve">m tcp </w:t>
      </w:r>
      <w:r>
        <w:rPr>
          <w:rFonts w:ascii="Consolas" w:hAnsi="Consolas" w:cs="Consolas"/>
          <w:color w:val="666600"/>
          <w:sz w:val="18"/>
          <w:szCs w:val="18"/>
        </w:rPr>
        <w:t>--</w:t>
      </w:r>
      <w:r>
        <w:rPr>
          <w:rFonts w:ascii="Consolas" w:hAnsi="Consolas" w:cs="Consolas"/>
          <w:color w:val="000000"/>
          <w:sz w:val="18"/>
          <w:szCs w:val="18"/>
        </w:rPr>
        <w:t xml:space="preserve">dport </w:t>
      </w:r>
      <w:r>
        <w:rPr>
          <w:rFonts w:ascii="Consolas" w:hAnsi="Consolas" w:cs="Consolas"/>
          <w:color w:val="006666"/>
          <w:sz w:val="18"/>
          <w:szCs w:val="18"/>
        </w:rPr>
        <w:t>9559</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 </w:t>
      </w:r>
      <w:r>
        <w:rPr>
          <w:rFonts w:ascii="Consolas" w:hAnsi="Consolas" w:cs="Consolas"/>
          <w:color w:val="006666"/>
          <w:sz w:val="18"/>
          <w:szCs w:val="18"/>
        </w:rPr>
        <w:t>192.168</w:t>
      </w:r>
      <w:r>
        <w:rPr>
          <w:rFonts w:ascii="Consolas" w:hAnsi="Consolas" w:cs="Consolas"/>
          <w:color w:val="666600"/>
          <w:sz w:val="18"/>
          <w:szCs w:val="18"/>
        </w:rPr>
        <w:t>.</w:t>
      </w:r>
      <w:r>
        <w:rPr>
          <w:rFonts w:ascii="Consolas" w:hAnsi="Consolas" w:cs="Consolas"/>
          <w:color w:val="006666"/>
          <w:sz w:val="18"/>
          <w:szCs w:val="18"/>
        </w:rPr>
        <w:t>10.5</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j ACCEPT</w:t>
      </w:r>
    </w:p>
    <w:p w14:paraId="213E2337"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013870"/>
        <w:rPr>
          <w:rFonts w:ascii="Consolas" w:hAnsi="Consolas" w:cs="Consolas"/>
          <w:sz w:val="18"/>
          <w:szCs w:val="18"/>
        </w:rPr>
      </w:pPr>
      <w:r>
        <w:rPr>
          <w:rFonts w:ascii="Consolas" w:hAnsi="Consolas" w:cs="Consolas"/>
          <w:sz w:val="18"/>
          <w:szCs w:val="18"/>
        </w:rPr>
        <w:t xml:space="preserve">4. </w:t>
      </w:r>
      <w:r>
        <w:rPr>
          <w:rFonts w:ascii="Consolas" w:hAnsi="Consolas" w:cs="Consolas"/>
          <w:color w:val="666600"/>
          <w:sz w:val="18"/>
          <w:szCs w:val="18"/>
        </w:rPr>
        <w:t>-</w:t>
      </w:r>
      <w:r>
        <w:rPr>
          <w:rFonts w:ascii="Consolas" w:hAnsi="Consolas" w:cs="Consolas"/>
          <w:color w:val="000000"/>
          <w:sz w:val="18"/>
          <w:szCs w:val="18"/>
        </w:rPr>
        <w:t xml:space="preserve">A INPUT </w:t>
      </w:r>
      <w:r>
        <w:rPr>
          <w:rFonts w:ascii="Consolas" w:hAnsi="Consolas" w:cs="Consolas"/>
          <w:color w:val="666600"/>
          <w:sz w:val="18"/>
          <w:szCs w:val="18"/>
        </w:rPr>
        <w:t>-</w:t>
      </w:r>
      <w:r>
        <w:rPr>
          <w:rFonts w:ascii="Consolas" w:hAnsi="Consolas" w:cs="Consolas"/>
          <w:color w:val="000000"/>
          <w:sz w:val="18"/>
          <w:szCs w:val="18"/>
        </w:rPr>
        <w:t xml:space="preserve">p tcp </w:t>
      </w:r>
      <w:r>
        <w:rPr>
          <w:rFonts w:ascii="Consolas" w:hAnsi="Consolas" w:cs="Consolas"/>
          <w:color w:val="666600"/>
          <w:sz w:val="18"/>
          <w:szCs w:val="18"/>
        </w:rPr>
        <w:t>-</w:t>
      </w:r>
      <w:r>
        <w:rPr>
          <w:rFonts w:ascii="Consolas" w:hAnsi="Consolas" w:cs="Consolas"/>
          <w:color w:val="000000"/>
          <w:sz w:val="18"/>
          <w:szCs w:val="18"/>
        </w:rPr>
        <w:t xml:space="preserve">m tcp </w:t>
      </w:r>
      <w:r>
        <w:rPr>
          <w:rFonts w:ascii="Consolas" w:hAnsi="Consolas" w:cs="Consolas"/>
          <w:color w:val="666600"/>
          <w:sz w:val="18"/>
          <w:szCs w:val="18"/>
        </w:rPr>
        <w:t>--</w:t>
      </w:r>
      <w:r>
        <w:rPr>
          <w:rFonts w:ascii="Consolas" w:hAnsi="Consolas" w:cs="Consolas"/>
          <w:color w:val="000000"/>
          <w:sz w:val="18"/>
          <w:szCs w:val="18"/>
        </w:rPr>
        <w:t xml:space="preserve">dport </w:t>
      </w:r>
      <w:r>
        <w:rPr>
          <w:rFonts w:ascii="Consolas" w:hAnsi="Consolas" w:cs="Consolas"/>
          <w:color w:val="006666"/>
          <w:sz w:val="18"/>
          <w:szCs w:val="18"/>
        </w:rPr>
        <w:t>9559</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j DROP</w:t>
      </w:r>
    </w:p>
    <w:p w14:paraId="67D9B96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013870"/>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w:t>
      </w:r>
    </w:p>
    <w:p w14:paraId="49332430" w14:textId="54A84F02" w:rsidR="00931472" w:rsidRPr="00931472" w:rsidRDefault="00931472" w:rsidP="00F405AF">
      <w:pPr>
        <w:pStyle w:val="Heading4"/>
        <w:rPr>
          <w:lang w:eastAsia="vi-VN"/>
        </w:rPr>
      </w:pPr>
      <w:r w:rsidRPr="00931472">
        <w:rPr>
          <w:lang w:eastAsia="vi-VN"/>
        </w:rPr>
        <w:t xml:space="preserve">Chuỗi khởi động an toàn </w:t>
      </w:r>
    </w:p>
    <w:p w14:paraId="4A001F47" w14:textId="77777777" w:rsidR="00931472" w:rsidRPr="00931472" w:rsidRDefault="00931472" w:rsidP="00F405AF">
      <w:pPr>
        <w:pStyle w:val="tritmnormal"/>
      </w:pPr>
      <w:r w:rsidRPr="00931472">
        <w:t>Để ngăn chặn việc chạy các firmware bị can thiệp (Rootkit) trên thiết bị Whitebox, quy trình khởi động phải thiết lập một "Chuỗi niềm tin" (Chain of Trust) từ phần cứng đến ứng dụng.</w:t>
      </w:r>
    </w:p>
    <w:p w14:paraId="01BCB878" w14:textId="77777777" w:rsidR="00931472" w:rsidRPr="00931472" w:rsidRDefault="00931472" w:rsidP="00F405AF">
      <w:pPr>
        <w:pStyle w:val="items"/>
      </w:pPr>
      <w:r w:rsidRPr="00931472">
        <w:rPr>
          <w:b/>
          <w:bCs/>
        </w:rPr>
        <w:t>Hardware Root of Trust:</w:t>
      </w:r>
      <w:r w:rsidRPr="00931472">
        <w:t xml:space="preserve"> Sử dụng TPM (Trusted Platform Module) trên bo mạch chủ để xác thực chữ ký của Bootloader (ONIE/GRUB).</w:t>
      </w:r>
    </w:p>
    <w:p w14:paraId="3FFD869F" w14:textId="77777777" w:rsidR="00931472" w:rsidRPr="00931472" w:rsidRDefault="00931472" w:rsidP="00F405AF">
      <w:pPr>
        <w:pStyle w:val="items"/>
      </w:pPr>
      <w:r w:rsidRPr="00931472">
        <w:rPr>
          <w:b/>
          <w:bCs/>
        </w:rPr>
        <w:t>Kernel Validation:</w:t>
      </w:r>
      <w:r w:rsidRPr="00931472">
        <w:t xml:space="preserve"> Bootloader kiểm tra chữ ký số của Kernel image (vmlinuz) trước khi nạp.</w:t>
      </w:r>
    </w:p>
    <w:p w14:paraId="7C224FFC" w14:textId="77777777" w:rsidR="00931472" w:rsidRPr="00931472" w:rsidRDefault="00931472" w:rsidP="00F405AF">
      <w:pPr>
        <w:pStyle w:val="items"/>
      </w:pPr>
      <w:r w:rsidRPr="00931472">
        <w:rPr>
          <w:b/>
          <w:bCs/>
        </w:rPr>
        <w:t>User Space Verification:</w:t>
      </w:r>
      <w:r w:rsidRPr="00931472">
        <w:t xml:space="preserve"> Hệ thống tập tin gốc (Root Filesystem) của SONiC được mount ở chế độ Read-Only và được xác thực tính toàn vẹn (Integrity Check) thông qua dm-verity hoặc kiểm tra hash SHA-256 tại thời điểm boot.</w:t>
      </w:r>
    </w:p>
    <w:p w14:paraId="4B637FAA" w14:textId="57B2481D" w:rsidR="00931472" w:rsidRPr="00931472" w:rsidRDefault="00931472" w:rsidP="00F405AF">
      <w:pPr>
        <w:pStyle w:val="Heading4"/>
        <w:rPr>
          <w:lang w:eastAsia="vi-VN"/>
        </w:rPr>
      </w:pPr>
      <w:r w:rsidRPr="00931472">
        <w:rPr>
          <w:lang w:eastAsia="vi-VN"/>
        </w:rPr>
        <w:t xml:space="preserve">Quy trình </w:t>
      </w:r>
      <w:r w:rsidR="001E3ADC">
        <w:rPr>
          <w:lang w:eastAsia="vi-VN"/>
        </w:rPr>
        <w:t>n</w:t>
      </w:r>
      <w:r w:rsidRPr="00931472">
        <w:rPr>
          <w:lang w:eastAsia="vi-VN"/>
        </w:rPr>
        <w:t xml:space="preserve">âng cấp an toàn </w:t>
      </w:r>
    </w:p>
    <w:p w14:paraId="4325862F" w14:textId="77777777" w:rsidR="00931472" w:rsidRPr="00931472" w:rsidRDefault="00931472" w:rsidP="00F405AF">
      <w:pPr>
        <w:pStyle w:val="tritmnormal"/>
      </w:pPr>
      <w:r w:rsidRPr="00F405AF">
        <w:t>Trong môi trường vận hành thực tế, việc nâng cấp phần mềm (SONiC Image hoặc P4 Pipeline) là hoạt động rủi ro cao. Thiết kế hệ thống áp dụng cơ chế A/B Partitioning và Signed Image Verification</w:t>
      </w:r>
      <w:r w:rsidRPr="00931472">
        <w:t>.</w:t>
      </w:r>
    </w:p>
    <w:p w14:paraId="1199825B" w14:textId="77777777" w:rsidR="00931472" w:rsidRPr="00F405AF" w:rsidRDefault="00931472" w:rsidP="00F405AF">
      <w:pPr>
        <w:pStyle w:val="items"/>
      </w:pPr>
      <w:r w:rsidRPr="00F405AF">
        <w:t>A/B Partitioning: Switch luôn có hai phân vùng hệ điều hành. Khi nâng cấp, hệ thống ghi image mới vào phân vùng thụ động (ví dụ: Partition B) trong khi Partition A đang chạy. Nếu khởi động Partition B thất bại (Watchdog timeout hoặc SAI init fail), Bootloader sẽ tự động quay lại (Rollback) Partition A.</w:t>
      </w:r>
    </w:p>
    <w:p w14:paraId="492AA943" w14:textId="77777777" w:rsidR="00931472" w:rsidRPr="00F405AF" w:rsidRDefault="00931472" w:rsidP="00F405AF">
      <w:pPr>
        <w:pStyle w:val="items"/>
      </w:pPr>
      <w:r w:rsidRPr="00F405AF">
        <w:t xml:space="preserve">P4 Pipeline Validation: Trước khi nạp một file nhị phân P4 </w:t>
      </w:r>
      <w:r w:rsidRPr="00F405AF">
        <w:lastRenderedPageBreak/>
        <w:t>(pipeline.bin) xuống ASIC, P4Orch thực hiện kiểm tra chữ ký số (nếu có) và kiểm tra tương thích tài nguyên (như đã mô tả ở mục 3.1.2) để đảm bảo file binary này không làm treo hệ thống.</w:t>
      </w:r>
    </w:p>
    <w:p w14:paraId="04AC3EC5" w14:textId="77777777" w:rsidR="00931472" w:rsidRDefault="00931472" w:rsidP="00F405AF">
      <w:pPr>
        <w:pStyle w:val="tritmnormal"/>
      </w:pPr>
      <w:r w:rsidRPr="00931472">
        <w:t>Minh họa mã nguồn logic xác thực trong sonic-installer:</w:t>
      </w:r>
    </w:p>
    <w:p w14:paraId="0112F1E6" w14:textId="27ABC04D" w:rsidR="007C110E" w:rsidRPr="00931472" w:rsidRDefault="007C110E" w:rsidP="007C110E">
      <w:pPr>
        <w:pStyle w:val="Caption"/>
        <w:jc w:val="left"/>
      </w:pPr>
      <w:bookmarkStart w:id="88" w:name="_Toc225755448"/>
      <w:r>
        <w:t xml:space="preserve">Bảng </w:t>
      </w:r>
      <w:r>
        <w:fldChar w:fldCharType="begin"/>
      </w:r>
      <w:r>
        <w:instrText xml:space="preserve"> SEQ Bảng \* ARABIC </w:instrText>
      </w:r>
      <w:r>
        <w:fldChar w:fldCharType="separate"/>
      </w:r>
      <w:r w:rsidR="00F11866">
        <w:rPr>
          <w:noProof/>
        </w:rPr>
        <w:t>45</w:t>
      </w:r>
      <w:r>
        <w:fldChar w:fldCharType="end"/>
      </w:r>
      <w:r>
        <w:t>: Xác thực</w:t>
      </w:r>
      <w:bookmarkEnd w:id="88"/>
    </w:p>
    <w:p w14:paraId="1F68BCAE"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sonic-utilities/sonic_installer/main.py</w:t>
      </w:r>
    </w:p>
    <w:p w14:paraId="101B29EB"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def</w:t>
      </w:r>
      <w:r>
        <w:rPr>
          <w:rFonts w:ascii="Consolas" w:hAnsi="Consolas" w:cs="Consolas"/>
          <w:color w:val="000000"/>
          <w:sz w:val="18"/>
          <w:szCs w:val="18"/>
        </w:rPr>
        <w:t xml:space="preserve"> verify_image_signature</w:t>
      </w:r>
      <w:r>
        <w:rPr>
          <w:rFonts w:ascii="Consolas" w:hAnsi="Consolas" w:cs="Consolas"/>
          <w:color w:val="666600"/>
          <w:sz w:val="18"/>
          <w:szCs w:val="18"/>
        </w:rPr>
        <w:t>(</w:t>
      </w:r>
      <w:r>
        <w:rPr>
          <w:rFonts w:ascii="Consolas" w:hAnsi="Consolas" w:cs="Consolas"/>
          <w:color w:val="000000"/>
          <w:sz w:val="18"/>
          <w:szCs w:val="18"/>
        </w:rPr>
        <w:t>image_path</w:t>
      </w:r>
      <w:r>
        <w:rPr>
          <w:rFonts w:ascii="Consolas" w:hAnsi="Consolas" w:cs="Consolas"/>
          <w:color w:val="666600"/>
          <w:sz w:val="18"/>
          <w:szCs w:val="18"/>
        </w:rPr>
        <w:t>):</w:t>
      </w:r>
    </w:p>
    <w:p w14:paraId="7D23D38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8800"/>
          <w:sz w:val="18"/>
          <w:szCs w:val="18"/>
        </w:rPr>
        <w:t>"""</w:t>
      </w:r>
    </w:p>
    <w:p w14:paraId="6276632A"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4. </w:t>
      </w:r>
      <w:r>
        <w:rPr>
          <w:rFonts w:ascii="Consolas" w:hAnsi="Consolas" w:cs="Consolas"/>
          <w:color w:val="008800"/>
          <w:sz w:val="18"/>
          <w:szCs w:val="18"/>
        </w:rPr>
        <w:t xml:space="preserve">    Xác thực chữ ký GPG của bản image trước khi cài đặt</w:t>
      </w:r>
    </w:p>
    <w:p w14:paraId="72C737F8"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5. </w:t>
      </w:r>
      <w:r>
        <w:rPr>
          <w:rFonts w:ascii="Consolas" w:hAnsi="Consolas" w:cs="Consolas"/>
          <w:color w:val="008800"/>
          <w:sz w:val="18"/>
          <w:szCs w:val="18"/>
        </w:rPr>
        <w:t xml:space="preserve">    """</w:t>
      </w:r>
    </w:p>
    <w:p w14:paraId="5FBB0CA5"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public_key_path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"/etc/sonic/sonic_image_pubkey.gpg"</w:t>
      </w:r>
    </w:p>
    <w:p w14:paraId="25E0F0FB"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cmd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8800"/>
          <w:sz w:val="18"/>
          <w:szCs w:val="18"/>
        </w:rPr>
        <w:t>"gpg"</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"--verify"</w:t>
      </w:r>
      <w:r>
        <w:rPr>
          <w:rFonts w:ascii="Consolas" w:hAnsi="Consolas" w:cs="Consolas"/>
          <w:color w:val="666600"/>
          <w:sz w:val="18"/>
          <w:szCs w:val="18"/>
        </w:rPr>
        <w:t>,</w:t>
      </w:r>
      <w:r>
        <w:rPr>
          <w:rFonts w:ascii="Consolas" w:hAnsi="Consolas" w:cs="Consolas"/>
          <w:color w:val="000000"/>
          <w:sz w:val="18"/>
          <w:szCs w:val="18"/>
        </w:rPr>
        <w:t xml:space="preserve"> image_path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".sig"</w:t>
      </w:r>
      <w:r>
        <w:rPr>
          <w:rFonts w:ascii="Consolas" w:hAnsi="Consolas" w:cs="Consolas"/>
          <w:color w:val="666600"/>
          <w:sz w:val="18"/>
          <w:szCs w:val="18"/>
        </w:rPr>
        <w:t>,</w:t>
      </w:r>
      <w:r>
        <w:rPr>
          <w:rFonts w:ascii="Consolas" w:hAnsi="Consolas" w:cs="Consolas"/>
          <w:color w:val="000000"/>
          <w:sz w:val="18"/>
          <w:szCs w:val="18"/>
        </w:rPr>
        <w:t xml:space="preserve"> image_path</w:t>
      </w:r>
      <w:r>
        <w:rPr>
          <w:rFonts w:ascii="Consolas" w:hAnsi="Consolas" w:cs="Consolas"/>
          <w:color w:val="666600"/>
          <w:sz w:val="18"/>
          <w:szCs w:val="18"/>
        </w:rPr>
        <w:t>]</w:t>
      </w:r>
    </w:p>
    <w:p w14:paraId="41899B42"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p>
    <w:p w14:paraId="57161728"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try</w:t>
      </w:r>
      <w:r>
        <w:rPr>
          <w:rFonts w:ascii="Consolas" w:hAnsi="Consolas" w:cs="Consolas"/>
          <w:color w:val="666600"/>
          <w:sz w:val="18"/>
          <w:szCs w:val="18"/>
        </w:rPr>
        <w:t>:</w:t>
      </w:r>
    </w:p>
    <w:p w14:paraId="05832DC1"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run_command</w:t>
      </w:r>
      <w:r>
        <w:rPr>
          <w:rFonts w:ascii="Consolas" w:hAnsi="Consolas" w:cs="Consolas"/>
          <w:color w:val="666600"/>
          <w:sz w:val="18"/>
          <w:szCs w:val="18"/>
        </w:rPr>
        <w:t>(</w:t>
      </w:r>
      <w:r>
        <w:rPr>
          <w:rFonts w:ascii="Consolas" w:hAnsi="Consolas" w:cs="Consolas"/>
          <w:color w:val="000000"/>
          <w:sz w:val="18"/>
          <w:szCs w:val="18"/>
        </w:rPr>
        <w:t>cmd</w:t>
      </w:r>
      <w:r>
        <w:rPr>
          <w:rFonts w:ascii="Consolas" w:hAnsi="Consolas" w:cs="Consolas"/>
          <w:color w:val="666600"/>
          <w:sz w:val="18"/>
          <w:szCs w:val="18"/>
        </w:rPr>
        <w:t>)</w:t>
      </w:r>
    </w:p>
    <w:p w14:paraId="147EFEE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log_info</w:t>
      </w:r>
      <w:r>
        <w:rPr>
          <w:rFonts w:ascii="Consolas" w:hAnsi="Consolas" w:cs="Consolas"/>
          <w:color w:val="666600"/>
          <w:sz w:val="18"/>
          <w:szCs w:val="18"/>
        </w:rPr>
        <w:t>(</w:t>
      </w:r>
      <w:r>
        <w:rPr>
          <w:rFonts w:ascii="Consolas" w:hAnsi="Consolas" w:cs="Consolas"/>
          <w:color w:val="008800"/>
          <w:sz w:val="18"/>
          <w:szCs w:val="18"/>
        </w:rPr>
        <w:t>"Image signature verification passed."</w:t>
      </w:r>
      <w:r>
        <w:rPr>
          <w:rFonts w:ascii="Consolas" w:hAnsi="Consolas" w:cs="Consolas"/>
          <w:color w:val="666600"/>
          <w:sz w:val="18"/>
          <w:szCs w:val="18"/>
        </w:rPr>
        <w:t>)</w:t>
      </w:r>
    </w:p>
    <w:p w14:paraId="6704FFA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0088"/>
          <w:sz w:val="18"/>
          <w:szCs w:val="18"/>
        </w:rPr>
        <w:t>True</w:t>
      </w:r>
    </w:p>
    <w:p w14:paraId="45D0F540"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except</w:t>
      </w:r>
      <w:r>
        <w:rPr>
          <w:rFonts w:ascii="Consolas" w:hAnsi="Consolas" w:cs="Consolas"/>
          <w:color w:val="000000"/>
          <w:sz w:val="18"/>
          <w:szCs w:val="18"/>
        </w:rPr>
        <w:t xml:space="preserve"> </w:t>
      </w:r>
      <w:r>
        <w:rPr>
          <w:rFonts w:ascii="Consolas" w:hAnsi="Consolas" w:cs="Consolas"/>
          <w:color w:val="660066"/>
          <w:sz w:val="18"/>
          <w:szCs w:val="18"/>
        </w:rPr>
        <w:t>CalledProcessError</w:t>
      </w:r>
      <w:r>
        <w:rPr>
          <w:rFonts w:ascii="Consolas" w:hAnsi="Consolas" w:cs="Consolas"/>
          <w:color w:val="666600"/>
          <w:sz w:val="18"/>
          <w:szCs w:val="18"/>
        </w:rPr>
        <w:t>:</w:t>
      </w:r>
    </w:p>
    <w:p w14:paraId="7C5D5F9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log_error</w:t>
      </w:r>
      <w:r>
        <w:rPr>
          <w:rFonts w:ascii="Consolas" w:hAnsi="Consolas" w:cs="Consolas"/>
          <w:color w:val="666600"/>
          <w:sz w:val="18"/>
          <w:szCs w:val="18"/>
        </w:rPr>
        <w:t>(</w:t>
      </w:r>
      <w:r>
        <w:rPr>
          <w:rFonts w:ascii="Consolas" w:hAnsi="Consolas" w:cs="Consolas"/>
          <w:color w:val="008800"/>
          <w:sz w:val="18"/>
          <w:szCs w:val="18"/>
        </w:rPr>
        <w:t>"CRITICAL: Image signature verification FAILED. Aborting."</w:t>
      </w:r>
      <w:r>
        <w:rPr>
          <w:rFonts w:ascii="Consolas" w:hAnsi="Consolas" w:cs="Consolas"/>
          <w:color w:val="666600"/>
          <w:sz w:val="18"/>
          <w:szCs w:val="18"/>
        </w:rPr>
        <w:t>)</w:t>
      </w:r>
    </w:p>
    <w:p w14:paraId="2528ADF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w:t>
      </w:r>
      <w:r>
        <w:rPr>
          <w:rFonts w:ascii="Consolas" w:hAnsi="Consolas" w:cs="Consolas"/>
          <w:color w:val="000088"/>
          <w:sz w:val="18"/>
          <w:szCs w:val="18"/>
        </w:rPr>
        <w:t>False</w:t>
      </w:r>
    </w:p>
    <w:p w14:paraId="24A6F10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3378EBD6"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17. </w:t>
      </w:r>
      <w:r>
        <w:rPr>
          <w:rFonts w:ascii="Consolas" w:hAnsi="Consolas" w:cs="Consolas"/>
          <w:color w:val="000088"/>
          <w:sz w:val="18"/>
          <w:szCs w:val="18"/>
        </w:rPr>
        <w:t>def</w:t>
      </w:r>
      <w:r>
        <w:rPr>
          <w:rFonts w:ascii="Consolas" w:hAnsi="Consolas" w:cs="Consolas"/>
          <w:color w:val="000000"/>
          <w:sz w:val="18"/>
          <w:szCs w:val="18"/>
        </w:rPr>
        <w:t xml:space="preserve"> install_image</w:t>
      </w:r>
      <w:r>
        <w:rPr>
          <w:rFonts w:ascii="Consolas" w:hAnsi="Consolas" w:cs="Consolas"/>
          <w:color w:val="666600"/>
          <w:sz w:val="18"/>
          <w:szCs w:val="18"/>
        </w:rPr>
        <w:t>(</w:t>
      </w:r>
      <w:r>
        <w:rPr>
          <w:rFonts w:ascii="Consolas" w:hAnsi="Consolas" w:cs="Consolas"/>
          <w:color w:val="000000"/>
          <w:sz w:val="18"/>
          <w:szCs w:val="18"/>
        </w:rPr>
        <w:t>path</w:t>
      </w:r>
      <w:r>
        <w:rPr>
          <w:rFonts w:ascii="Consolas" w:hAnsi="Consolas" w:cs="Consolas"/>
          <w:color w:val="666600"/>
          <w:sz w:val="18"/>
          <w:szCs w:val="18"/>
        </w:rPr>
        <w:t>):</w:t>
      </w:r>
    </w:p>
    <w:p w14:paraId="40FC523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000088"/>
          <w:sz w:val="18"/>
          <w:szCs w:val="18"/>
        </w:rPr>
        <w:t>not</w:t>
      </w:r>
      <w:r>
        <w:rPr>
          <w:rFonts w:ascii="Consolas" w:hAnsi="Consolas" w:cs="Consolas"/>
          <w:color w:val="000000"/>
          <w:sz w:val="18"/>
          <w:szCs w:val="18"/>
        </w:rPr>
        <w:t xml:space="preserve"> verify_image_signature</w:t>
      </w:r>
      <w:r>
        <w:rPr>
          <w:rFonts w:ascii="Consolas" w:hAnsi="Consolas" w:cs="Consolas"/>
          <w:color w:val="666600"/>
          <w:sz w:val="18"/>
          <w:szCs w:val="18"/>
        </w:rPr>
        <w:t>(</w:t>
      </w:r>
      <w:r>
        <w:rPr>
          <w:rFonts w:ascii="Consolas" w:hAnsi="Consolas" w:cs="Consolas"/>
          <w:color w:val="000000"/>
          <w:sz w:val="18"/>
          <w:szCs w:val="18"/>
        </w:rPr>
        <w:t>path</w:t>
      </w:r>
      <w:r>
        <w:rPr>
          <w:rFonts w:ascii="Consolas" w:hAnsi="Consolas" w:cs="Consolas"/>
          <w:color w:val="666600"/>
          <w:sz w:val="18"/>
          <w:szCs w:val="18"/>
        </w:rPr>
        <w:t>):</w:t>
      </w:r>
    </w:p>
    <w:p w14:paraId="2AEB3A9C"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sys</w:t>
      </w:r>
      <w:r>
        <w:rPr>
          <w:rFonts w:ascii="Consolas" w:hAnsi="Consolas" w:cs="Consolas"/>
          <w:color w:val="666600"/>
          <w:sz w:val="18"/>
          <w:szCs w:val="18"/>
        </w:rPr>
        <w:t>.</w:t>
      </w:r>
      <w:r>
        <w:rPr>
          <w:rFonts w:ascii="Consolas" w:hAnsi="Consolas" w:cs="Consolas"/>
          <w:color w:val="000088"/>
          <w:sz w:val="18"/>
          <w:szCs w:val="18"/>
        </w:rPr>
        <w:t>exit</w:t>
      </w:r>
      <w:r>
        <w:rPr>
          <w:rFonts w:ascii="Consolas" w:hAnsi="Consolas" w:cs="Consolas"/>
          <w:color w:val="666600"/>
          <w:sz w:val="18"/>
          <w:szCs w:val="18"/>
        </w:rPr>
        <w:t>(</w:t>
      </w:r>
      <w:r>
        <w:rPr>
          <w:rFonts w:ascii="Consolas" w:hAnsi="Consolas" w:cs="Consolas"/>
          <w:color w:val="006666"/>
          <w:sz w:val="18"/>
          <w:szCs w:val="18"/>
        </w:rPr>
        <w:t>1</w:t>
      </w:r>
      <w:r>
        <w:rPr>
          <w:rFonts w:ascii="Consolas" w:hAnsi="Consolas" w:cs="Consolas"/>
          <w:color w:val="666600"/>
          <w:sz w:val="18"/>
          <w:szCs w:val="18"/>
        </w:rPr>
        <w:t>)</w:t>
      </w:r>
    </w:p>
    <w:p w14:paraId="1D344DB6"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20. </w:t>
      </w:r>
      <w:r>
        <w:rPr>
          <w:rFonts w:ascii="Consolas" w:hAnsi="Consolas" w:cs="Consolas"/>
          <w:color w:val="000000"/>
          <w:sz w:val="18"/>
          <w:szCs w:val="18"/>
        </w:rPr>
        <w:t xml:space="preserve">    </w:t>
      </w:r>
      <w:r>
        <w:rPr>
          <w:rFonts w:ascii="Consolas" w:hAnsi="Consolas" w:cs="Consolas"/>
          <w:color w:val="880000"/>
          <w:sz w:val="18"/>
          <w:szCs w:val="18"/>
        </w:rPr>
        <w:t># ... logic ghi vào partition ...</w:t>
      </w:r>
    </w:p>
    <w:p w14:paraId="7A960D30"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289274"/>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w:t>
      </w:r>
    </w:p>
    <w:p w14:paraId="08BCA246" w14:textId="77777777" w:rsidR="00931472" w:rsidRPr="00931472" w:rsidRDefault="00931472" w:rsidP="00F405AF">
      <w:pPr>
        <w:pStyle w:val="tritmnormal"/>
      </w:pPr>
      <w:r w:rsidRPr="00931472">
        <w:t>Tổng kết, việc kết hợp CoPP để chống lại các cuộc tấn công DoS từ bên trong (Data Plane) và quy trình Secure Boot/Upgrade để chống lại các mối đe dọa từ bên ngoài (Malicious Firmware) tạo nên một lớp vỏ bảo mật vững chắc, cho phép hệ thống Whitebox P4 vận hành an toàn trong các môi trường Trung tâm dữ liệu quan trọng.</w:t>
      </w:r>
    </w:p>
    <w:p w14:paraId="25AF3EAA" w14:textId="77777777" w:rsidR="00931472" w:rsidRPr="00931472" w:rsidRDefault="00931472" w:rsidP="00931472">
      <w:pPr>
        <w:rPr>
          <w:lang w:eastAsia="vi-VN"/>
        </w:rPr>
      </w:pPr>
    </w:p>
    <w:p w14:paraId="188E1789" w14:textId="57693134" w:rsidR="00E36AA1" w:rsidRPr="00E36AA1" w:rsidRDefault="00E36AA1" w:rsidP="00D13E03">
      <w:pPr>
        <w:spacing w:after="160" w:line="259" w:lineRule="auto"/>
        <w:rPr>
          <w:lang w:eastAsia="vi-VN"/>
        </w:rPr>
      </w:pPr>
      <w:r>
        <w:rPr>
          <w:lang w:eastAsia="vi-VN"/>
        </w:rPr>
        <w:br w:type="page"/>
      </w:r>
    </w:p>
    <w:p w14:paraId="2339EBD1" w14:textId="7CE80CA1" w:rsidR="00CB78F7" w:rsidRDefault="00CB78F7" w:rsidP="00CB78F7">
      <w:pPr>
        <w:pStyle w:val="Heading1"/>
        <w:rPr>
          <w:lang w:eastAsia="vi-VN"/>
        </w:rPr>
      </w:pPr>
      <w:bookmarkStart w:id="89" w:name="_Toc225755686"/>
      <w:r>
        <w:rPr>
          <w:lang w:eastAsia="vi-VN"/>
        </w:rPr>
        <w:lastRenderedPageBreak/>
        <w:t>THỬ NGHIỆM ĐÁNH GIÁ CỤC BỘ PHÂN HỆ</w:t>
      </w:r>
      <w:bookmarkEnd w:id="89"/>
    </w:p>
    <w:p w14:paraId="2B64A5B9" w14:textId="36B30544" w:rsidR="00D13E03" w:rsidRDefault="00D13E03" w:rsidP="00D13E03">
      <w:pPr>
        <w:pStyle w:val="tritmnormal"/>
      </w:pPr>
      <w:r>
        <w:t>Trên cơ sở các thiết kế kỹ thuật chi tiết và quy trình xây dựng phân hệ đã được xác lập tại Chương 4, Chương 5 đóng vai trò là giai đoạn kiểm chứng thực nghiệm quan trọng nhằm đánh giá tính đúng đắn và hiệu quả của các giải pháp tối ưu hóa trên nền tảng phần cứng Whitebox thực tế. Mục tiêu cốt lõi của chương này không chỉ dừng lại ở việc xác nhận các chức năng hoạt động theo thiết kế (Verification), mà còn tập trung đo đạc định lượng các chỉ số hiệu năng (Validation) để chứng minh rằng kiến trúc lai ghép giữa SAI và P4Runtime có thể đáp ứng được các yêu cầu khắt khe về độ trễ và sự ổn định trong môi trường trung tâm dữ liệu.</w:t>
      </w:r>
    </w:p>
    <w:p w14:paraId="759A9E63" w14:textId="34D1A344" w:rsidR="00D13E03" w:rsidRDefault="00D13E03" w:rsidP="00D13E03">
      <w:pPr>
        <w:pStyle w:val="tritmnormal"/>
      </w:pPr>
      <w:r>
        <w:t>Nội dung thử nghiệm được tổ chức một cách hệ thống theo ba trụ cột đánh giá chính. Đầu tiên, mục 5.1 sẽ thực hiện các kịch bản kiểm thử chức năng chi tiết, từ các thao tác CRUD cơ bản trên các đối tượng mạng (Route, ACL, QoS) đến việc mô phỏng các sự kiện mạng động như dao động liên kết (Link Flap) hay tái lập trình chính sách, nhằm đảm bảo tính toàn vẹn của logic điều khiển. Tiếp theo, mục 5.2 sẽ đi sâu vào các bài test chịu tải (Stress Test) để đo đạc độ trễ lập trình, thông lượng cập nhật và mức tiêu thụ tài nguyên hệ thống dưới áp lực cao.</w:t>
      </w:r>
    </w:p>
    <w:p w14:paraId="6096FF97" w14:textId="47BB35CC" w:rsidR="00D13E03" w:rsidRDefault="00D13E03" w:rsidP="00D13E03">
      <w:pPr>
        <w:pStyle w:val="tritmnormal"/>
      </w:pPr>
      <w:r>
        <w:t>Đặc biệt, mục 5.3 (trong cấu trúc báo cáo tổng thể, tương ứng với phần đánh giá tích hợp) sẽ phân tích khả năng "chung sống" giữa luồng điều khiển SAI truyền thống và luồng P4 mở rộng, tập trung vào các vấn đề tranh chấp tài nguyên phần cứng (TCAM, Queues). Cuối cùng, mục 5.4 sẽ tổng hợp các kết quả thu được, phân tích điểm mạnh, điểm yếu và đưa ra các khuyến nghị cấu hình cụ thể, làm cơ sở khoa học cho các kết luận và hướng phát triển ở chương cuối cùng.</w:t>
      </w:r>
    </w:p>
    <w:p w14:paraId="7A0D6B55" w14:textId="2639648D" w:rsidR="000A1C02" w:rsidRPr="000A1C02" w:rsidRDefault="000A1C02" w:rsidP="000A1C02">
      <w:pPr>
        <w:pStyle w:val="Heading2"/>
        <w:rPr>
          <w:lang w:val="en-US" w:eastAsia="vi-VN"/>
        </w:rPr>
      </w:pPr>
      <w:bookmarkStart w:id="90" w:name="_Toc225755687"/>
      <w:r w:rsidRPr="000A1C02">
        <w:rPr>
          <w:lang w:val="en-US" w:eastAsia="vi-VN"/>
        </w:rPr>
        <w:t>Kịch bản thử nghiệm chức năng chi tiết</w:t>
      </w:r>
      <w:bookmarkEnd w:id="90"/>
    </w:p>
    <w:p w14:paraId="6A98F948" w14:textId="048E26D3" w:rsidR="00270C25" w:rsidRPr="00270C25" w:rsidRDefault="000A1C02" w:rsidP="00270C25">
      <w:pPr>
        <w:pStyle w:val="Heading3"/>
        <w:rPr>
          <w:lang w:eastAsia="vi-VN"/>
        </w:rPr>
      </w:pPr>
      <w:bookmarkStart w:id="91" w:name="_Toc225755688"/>
      <w:r w:rsidRPr="000A1C02">
        <w:rPr>
          <w:lang w:eastAsia="vi-VN"/>
        </w:rPr>
        <w:t>CRUD trên PORT/LAG/RIF/ROUTE/NHG/ACL/QoS</w:t>
      </w:r>
      <w:bookmarkEnd w:id="91"/>
    </w:p>
    <w:p w14:paraId="09A02E6E" w14:textId="77777777" w:rsidR="00270C25" w:rsidRPr="00270C25" w:rsidRDefault="00270C25" w:rsidP="00F405AF">
      <w:pPr>
        <w:pStyle w:val="tritmnormal"/>
      </w:pPr>
      <w:r w:rsidRPr="00270C25">
        <w:t>Mục tiêu cốt lõi của việc thử nghiệm CRUD không chỉ đơn thuần là kiểm tra xem đối tượng có được tạo ra hay không, mà là xác minh tính toàn vẹn của dữ liệu (Data Integrity) và cơ quản lý vòng đời (Lifecycle Management) trong kiến trúc lai ghép SONiC-PINS. Các thử nghiệm được thực hiện bằng cách bơm các luồng cấu hình thông qua p4rt-client (đại diện cho SDN Controller) và CLI (đại diện cho Operator), sau đó đối chiếu kết quả trong cơ sở dữ liệu ASIC_DB và trạng thái phần cứng thực tế.</w:t>
      </w:r>
    </w:p>
    <w:p w14:paraId="6121DB52" w14:textId="4C262187" w:rsidR="00270C25" w:rsidRPr="00270C25" w:rsidRDefault="00270C25" w:rsidP="00F405AF">
      <w:pPr>
        <w:pStyle w:val="Heading4"/>
        <w:rPr>
          <w:lang w:eastAsia="vi-VN"/>
        </w:rPr>
      </w:pPr>
      <w:r w:rsidRPr="00270C25">
        <w:rPr>
          <w:lang w:eastAsia="vi-VN"/>
        </w:rPr>
        <w:t xml:space="preserve">Thử nghiệm trên đối </w:t>
      </w:r>
      <w:r w:rsidR="00F405AF" w:rsidRPr="00270C25">
        <w:rPr>
          <w:lang w:eastAsia="vi-VN"/>
        </w:rPr>
        <w:t xml:space="preserve">tượng lớp vật lý và liên kết </w:t>
      </w:r>
    </w:p>
    <w:p w14:paraId="6AE7BCD1" w14:textId="77777777" w:rsidR="00270C25" w:rsidRPr="00270C25" w:rsidRDefault="00270C25" w:rsidP="00F405AF">
      <w:pPr>
        <w:pStyle w:val="tritmnormal"/>
      </w:pPr>
      <w:r w:rsidRPr="00270C25">
        <w:t>Đối với PORT và LAG, kịch bản tập trung vào khả năng phản ứng động của hệ thống khi cấu trúc vật lý thay đổi.</w:t>
      </w:r>
    </w:p>
    <w:p w14:paraId="57438A92" w14:textId="77777777" w:rsidR="00270C25" w:rsidRPr="00270C25" w:rsidRDefault="00270C25" w:rsidP="00F405AF">
      <w:pPr>
        <w:pStyle w:val="items"/>
      </w:pPr>
      <w:r w:rsidRPr="00270C25">
        <w:rPr>
          <w:b/>
          <w:bCs/>
        </w:rPr>
        <w:lastRenderedPageBreak/>
        <w:t>Kịch bản PORT:</w:t>
      </w:r>
      <w:r w:rsidRPr="00270C25">
        <w:t xml:space="preserve"> Thực hiện thay đổi tốc độ (Speed) và FEC của cổng. Kiểm tra xem PortsOrch có cập nhật đúng thuộc tính SAI_PORT_ATTR_SPEED xuống syncd hay không.</w:t>
      </w:r>
    </w:p>
    <w:p w14:paraId="5527EB90" w14:textId="77777777" w:rsidR="00270C25" w:rsidRPr="00270C25" w:rsidRDefault="00270C25" w:rsidP="00F405AF">
      <w:pPr>
        <w:pStyle w:val="items"/>
      </w:pPr>
      <w:r w:rsidRPr="00270C25">
        <w:rPr>
          <w:b/>
          <w:bCs/>
        </w:rPr>
        <w:t>Kịch bản LAG:</w:t>
      </w:r>
      <w:r w:rsidRPr="00270C25">
        <w:t xml:space="preserve"> Tạo một nhóm LAG qua P4Runtime (sử dụng bảng ActionProfile). Thử nghiệm thêm/bớt thành viên (Member) vào LAG.</w:t>
      </w:r>
    </w:p>
    <w:p w14:paraId="7784DC0F" w14:textId="77777777" w:rsidR="00270C25" w:rsidRPr="00270C25" w:rsidRDefault="00270C25" w:rsidP="00CA22F9">
      <w:pPr>
        <w:pStyle w:val="items"/>
        <w:numPr>
          <w:ilvl w:val="1"/>
          <w:numId w:val="4"/>
        </w:numPr>
      </w:pPr>
      <w:r w:rsidRPr="00270C25">
        <w:rPr>
          <w:i/>
          <w:iCs/>
        </w:rPr>
        <w:t>Tiêu chí đạt:</w:t>
      </w:r>
      <w:r w:rsidRPr="00270C25">
        <w:t xml:space="preserve"> Khi xóa một cổng khỏi LAG, hệ thống phải tự động rút các luồng traffic đang băm (hash) vào cổng đó (Fast Failover) và cập nhật lại SAI_LAG_MEMBER_LIST.</w:t>
      </w:r>
    </w:p>
    <w:p w14:paraId="3EFB291B" w14:textId="77777777" w:rsidR="00270C25" w:rsidRDefault="00270C25" w:rsidP="00F405AF">
      <w:pPr>
        <w:pStyle w:val="tritmnormal"/>
      </w:pPr>
      <w:r w:rsidRPr="00270C25">
        <w:t>Minh họa kiểm tra kết quả trong Redis sau khi tạo LAG thành công:</w:t>
      </w:r>
    </w:p>
    <w:p w14:paraId="252637D0" w14:textId="6DB4BE54" w:rsidR="007C110E" w:rsidRPr="00270C25" w:rsidRDefault="00B96000" w:rsidP="00B96000">
      <w:pPr>
        <w:pStyle w:val="Caption"/>
        <w:jc w:val="left"/>
      </w:pPr>
      <w:bookmarkStart w:id="92" w:name="_Toc225755449"/>
      <w:r>
        <w:t xml:space="preserve">Bảng </w:t>
      </w:r>
      <w:r>
        <w:fldChar w:fldCharType="begin"/>
      </w:r>
      <w:r>
        <w:instrText xml:space="preserve"> SEQ Bảng \* ARABIC </w:instrText>
      </w:r>
      <w:r>
        <w:fldChar w:fldCharType="separate"/>
      </w:r>
      <w:r w:rsidR="00F11866">
        <w:rPr>
          <w:noProof/>
        </w:rPr>
        <w:t>46</w:t>
      </w:r>
      <w:r>
        <w:fldChar w:fldCharType="end"/>
      </w:r>
      <w:r>
        <w:t>: Kiểm tra tạo LAG</w:t>
      </w:r>
      <w:bookmarkEnd w:id="92"/>
    </w:p>
    <w:p w14:paraId="3465492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Kiểm tra ASIC_DB: LAG Member được tạo</w:t>
      </w:r>
    </w:p>
    <w:p w14:paraId="2CB3C232"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2. </w:t>
      </w:r>
      <w:r>
        <w:rPr>
          <w:rFonts w:ascii="Consolas" w:hAnsi="Consolas" w:cs="Consolas"/>
          <w:color w:val="006666"/>
          <w:sz w:val="18"/>
          <w:szCs w:val="18"/>
        </w:rPr>
        <w:t>127.0</w:t>
      </w:r>
      <w:r>
        <w:rPr>
          <w:rFonts w:ascii="Consolas" w:hAnsi="Consolas" w:cs="Consolas"/>
          <w:color w:val="666600"/>
          <w:sz w:val="18"/>
          <w:szCs w:val="18"/>
        </w:rPr>
        <w:t>.</w:t>
      </w:r>
      <w:r>
        <w:rPr>
          <w:rFonts w:ascii="Consolas" w:hAnsi="Consolas" w:cs="Consolas"/>
          <w:color w:val="006666"/>
          <w:sz w:val="18"/>
          <w:szCs w:val="18"/>
        </w:rPr>
        <w:t>0.1</w:t>
      </w:r>
      <w:r>
        <w:rPr>
          <w:rFonts w:ascii="Consolas" w:hAnsi="Consolas" w:cs="Consolas"/>
          <w:color w:val="666600"/>
          <w:sz w:val="18"/>
          <w:szCs w:val="18"/>
        </w:rPr>
        <w:t>:</w:t>
      </w:r>
      <w:r>
        <w:rPr>
          <w:rFonts w:ascii="Consolas" w:hAnsi="Consolas" w:cs="Consolas"/>
          <w:color w:val="006666"/>
          <w:sz w:val="18"/>
          <w:szCs w:val="18"/>
        </w:rPr>
        <w:t>6379</w:t>
      </w:r>
      <w:r>
        <w:rPr>
          <w:rFonts w:ascii="Consolas" w:hAnsi="Consolas" w:cs="Consolas"/>
          <w:color w:val="666600"/>
          <w:sz w:val="18"/>
          <w:szCs w:val="18"/>
        </w:rPr>
        <w:t>[</w:t>
      </w:r>
      <w:r>
        <w:rPr>
          <w:rFonts w:ascii="Consolas" w:hAnsi="Consolas" w:cs="Consolas"/>
          <w:color w:val="006666"/>
          <w:sz w:val="18"/>
          <w:szCs w:val="18"/>
        </w:rPr>
        <w:t>1</w:t>
      </w:r>
      <w:r>
        <w:rPr>
          <w:rFonts w:ascii="Consolas" w:hAnsi="Consolas" w:cs="Consolas"/>
          <w:color w:val="666600"/>
          <w:sz w:val="18"/>
          <w:szCs w:val="18"/>
        </w:rPr>
        <w:t>]&gt;</w:t>
      </w:r>
      <w:r>
        <w:rPr>
          <w:rFonts w:ascii="Consolas" w:hAnsi="Consolas" w:cs="Consolas"/>
          <w:color w:val="000000"/>
          <w:sz w:val="18"/>
          <w:szCs w:val="18"/>
        </w:rPr>
        <w:t xml:space="preserve"> KEYS </w:t>
      </w:r>
      <w:r>
        <w:rPr>
          <w:rFonts w:ascii="Consolas" w:hAnsi="Consolas" w:cs="Consolas"/>
          <w:color w:val="666600"/>
          <w:sz w:val="18"/>
          <w:szCs w:val="18"/>
        </w:rPr>
        <w:t>*</w:t>
      </w:r>
      <w:r>
        <w:rPr>
          <w:rFonts w:ascii="Consolas" w:hAnsi="Consolas" w:cs="Consolas"/>
          <w:color w:val="000000"/>
          <w:sz w:val="18"/>
          <w:szCs w:val="18"/>
        </w:rPr>
        <w:t>SAI_OBJECT_TYPE_LAG_MEMBER</w:t>
      </w:r>
      <w:r>
        <w:rPr>
          <w:rFonts w:ascii="Consolas" w:hAnsi="Consolas" w:cs="Consolas"/>
          <w:color w:val="666600"/>
          <w:sz w:val="18"/>
          <w:szCs w:val="18"/>
        </w:rPr>
        <w:t>*</w:t>
      </w:r>
    </w:p>
    <w:p w14:paraId="072DC305"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3.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"ASIC_STATE:SAI_OBJECT_TYPE_LAG_MEMBER:oid:0x100000000002f"</w:t>
      </w:r>
    </w:p>
    <w:p w14:paraId="019F5BE8"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4. </w:t>
      </w:r>
      <w:r>
        <w:rPr>
          <w:rFonts w:ascii="Consolas" w:hAnsi="Consolas" w:cs="Consolas"/>
          <w:color w:val="006666"/>
          <w:sz w:val="18"/>
          <w:szCs w:val="18"/>
        </w:rPr>
        <w:t>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"ASIC_STATE:SAI_OBJECT_TYPE_LAG_MEMBER:oid:0x1000000000030"</w:t>
      </w:r>
    </w:p>
    <w:p w14:paraId="59957286"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55577511"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6. </w:t>
      </w:r>
      <w:r>
        <w:rPr>
          <w:rFonts w:ascii="Consolas" w:hAnsi="Consolas" w:cs="Consolas"/>
          <w:color w:val="880000"/>
          <w:sz w:val="18"/>
          <w:szCs w:val="18"/>
        </w:rPr>
        <w:t># Kiểm tra thuộc tính</w:t>
      </w:r>
    </w:p>
    <w:p w14:paraId="1732F22F"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7. </w:t>
      </w:r>
      <w:r>
        <w:rPr>
          <w:rFonts w:ascii="Consolas" w:hAnsi="Consolas" w:cs="Consolas"/>
          <w:color w:val="006666"/>
          <w:sz w:val="18"/>
          <w:szCs w:val="18"/>
        </w:rPr>
        <w:t>127.0</w:t>
      </w:r>
      <w:r>
        <w:rPr>
          <w:rFonts w:ascii="Consolas" w:hAnsi="Consolas" w:cs="Consolas"/>
          <w:color w:val="666600"/>
          <w:sz w:val="18"/>
          <w:szCs w:val="18"/>
        </w:rPr>
        <w:t>.</w:t>
      </w:r>
      <w:r>
        <w:rPr>
          <w:rFonts w:ascii="Consolas" w:hAnsi="Consolas" w:cs="Consolas"/>
          <w:color w:val="006666"/>
          <w:sz w:val="18"/>
          <w:szCs w:val="18"/>
        </w:rPr>
        <w:t>0.1</w:t>
      </w:r>
      <w:r>
        <w:rPr>
          <w:rFonts w:ascii="Consolas" w:hAnsi="Consolas" w:cs="Consolas"/>
          <w:color w:val="666600"/>
          <w:sz w:val="18"/>
          <w:szCs w:val="18"/>
        </w:rPr>
        <w:t>:</w:t>
      </w:r>
      <w:r>
        <w:rPr>
          <w:rFonts w:ascii="Consolas" w:hAnsi="Consolas" w:cs="Consolas"/>
          <w:color w:val="006666"/>
          <w:sz w:val="18"/>
          <w:szCs w:val="18"/>
        </w:rPr>
        <w:t>6379</w:t>
      </w:r>
      <w:r>
        <w:rPr>
          <w:rFonts w:ascii="Consolas" w:hAnsi="Consolas" w:cs="Consolas"/>
          <w:color w:val="666600"/>
          <w:sz w:val="18"/>
          <w:szCs w:val="18"/>
        </w:rPr>
        <w:t>[</w:t>
      </w:r>
      <w:r>
        <w:rPr>
          <w:rFonts w:ascii="Consolas" w:hAnsi="Consolas" w:cs="Consolas"/>
          <w:color w:val="006666"/>
          <w:sz w:val="18"/>
          <w:szCs w:val="18"/>
        </w:rPr>
        <w:t>1</w:t>
      </w:r>
      <w:r>
        <w:rPr>
          <w:rFonts w:ascii="Consolas" w:hAnsi="Consolas" w:cs="Consolas"/>
          <w:color w:val="666600"/>
          <w:sz w:val="18"/>
          <w:szCs w:val="18"/>
        </w:rPr>
        <w:t>]&gt;</w:t>
      </w:r>
      <w:r>
        <w:rPr>
          <w:rFonts w:ascii="Consolas" w:hAnsi="Consolas" w:cs="Consolas"/>
          <w:color w:val="000000"/>
          <w:sz w:val="18"/>
          <w:szCs w:val="18"/>
        </w:rPr>
        <w:t xml:space="preserve"> HGETALL </w:t>
      </w:r>
      <w:r>
        <w:rPr>
          <w:rFonts w:ascii="Consolas" w:hAnsi="Consolas" w:cs="Consolas"/>
          <w:color w:val="008800"/>
          <w:sz w:val="18"/>
          <w:szCs w:val="18"/>
        </w:rPr>
        <w:t>"ASIC_STATE:SAI_OBJECT_TYPE_LAG_MEMBER:oid:0x100000000002f"</w:t>
      </w:r>
    </w:p>
    <w:p w14:paraId="1881A2DC"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8. </w:t>
      </w:r>
      <w:r>
        <w:rPr>
          <w:rFonts w:ascii="Consolas" w:hAnsi="Consolas" w:cs="Consolas"/>
          <w:color w:val="006666"/>
          <w:sz w:val="18"/>
          <w:szCs w:val="18"/>
        </w:rPr>
        <w:t>1</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"SAI_LAG_MEMBER_ATTR_LAG_ID"</w:t>
      </w:r>
    </w:p>
    <w:p w14:paraId="405184B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 9. </w:t>
      </w:r>
      <w:r>
        <w:rPr>
          <w:rFonts w:ascii="Consolas" w:hAnsi="Consolas" w:cs="Consolas"/>
          <w:color w:val="006666"/>
          <w:sz w:val="18"/>
          <w:szCs w:val="18"/>
        </w:rPr>
        <w:t>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"oid:0x500000000001a"</w:t>
      </w:r>
      <w:r>
        <w:rPr>
          <w:rFonts w:ascii="Consolas" w:hAnsi="Consolas" w:cs="Consolas"/>
          <w:color w:val="000000"/>
          <w:sz w:val="18"/>
          <w:szCs w:val="18"/>
        </w:rPr>
        <w:t xml:space="preserve">  </w:t>
      </w:r>
      <w:r>
        <w:rPr>
          <w:rFonts w:ascii="Consolas" w:hAnsi="Consolas" w:cs="Consolas"/>
          <w:color w:val="880000"/>
          <w:sz w:val="18"/>
          <w:szCs w:val="18"/>
        </w:rPr>
        <w:t># ID của LAG cha</w:t>
      </w:r>
    </w:p>
    <w:p w14:paraId="125D8CE5"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10. </w:t>
      </w:r>
      <w:r>
        <w:rPr>
          <w:rFonts w:ascii="Consolas" w:hAnsi="Consolas" w:cs="Consolas"/>
          <w:color w:val="006666"/>
          <w:sz w:val="18"/>
          <w:szCs w:val="18"/>
        </w:rPr>
        <w:t>3</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"SAI_LAG_MEMBER_ATTR_PORT_ID"</w:t>
      </w:r>
    </w:p>
    <w:p w14:paraId="29F2DEF2"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11. </w:t>
      </w:r>
      <w:r>
        <w:rPr>
          <w:rFonts w:ascii="Consolas" w:hAnsi="Consolas" w:cs="Consolas"/>
          <w:color w:val="006666"/>
          <w:sz w:val="18"/>
          <w:szCs w:val="18"/>
        </w:rPr>
        <w:t>4</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"oid:0x1000000000008"</w:t>
      </w:r>
      <w:r>
        <w:rPr>
          <w:rFonts w:ascii="Consolas" w:hAnsi="Consolas" w:cs="Consolas"/>
          <w:color w:val="000000"/>
          <w:sz w:val="18"/>
          <w:szCs w:val="18"/>
        </w:rPr>
        <w:t xml:space="preserve">  </w:t>
      </w:r>
      <w:r>
        <w:rPr>
          <w:rFonts w:ascii="Consolas" w:hAnsi="Consolas" w:cs="Consolas"/>
          <w:color w:val="880000"/>
          <w:sz w:val="18"/>
          <w:szCs w:val="18"/>
        </w:rPr>
        <w:t># ID của Port vật lý</w:t>
      </w:r>
    </w:p>
    <w:p w14:paraId="655FB4C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82166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01DC0393" w14:textId="19ABCED4" w:rsidR="00270C25" w:rsidRPr="00270C25" w:rsidRDefault="00270C25" w:rsidP="00F405AF">
      <w:pPr>
        <w:pStyle w:val="Heading4"/>
        <w:rPr>
          <w:lang w:eastAsia="vi-VN"/>
        </w:rPr>
      </w:pPr>
      <w:r w:rsidRPr="00270C25">
        <w:rPr>
          <w:lang w:eastAsia="vi-VN"/>
        </w:rPr>
        <w:t xml:space="preserve">Thử nghiệm đối tượng </w:t>
      </w:r>
      <w:r w:rsidR="00F405AF">
        <w:rPr>
          <w:lang w:eastAsia="vi-VN"/>
        </w:rPr>
        <w:t>l</w:t>
      </w:r>
      <w:r w:rsidRPr="00270C25">
        <w:rPr>
          <w:lang w:eastAsia="vi-VN"/>
        </w:rPr>
        <w:t xml:space="preserve">ớp 3 </w:t>
      </w:r>
    </w:p>
    <w:p w14:paraId="7081C271" w14:textId="77777777" w:rsidR="00270C25" w:rsidRPr="00270C25" w:rsidRDefault="00270C25" w:rsidP="00F405AF">
      <w:pPr>
        <w:pStyle w:val="tritmnormal"/>
      </w:pPr>
      <w:r w:rsidRPr="00270C25">
        <w:t>Đây là nhóm đối tượng có mối quan hệ phụ thuộc chặt chẽ nhất (Dependency Chain). Kịch bản thử nghiệm được thiết kế theo trình tự ngược:</w:t>
      </w:r>
    </w:p>
    <w:p w14:paraId="3D0D510E" w14:textId="47CCD87B" w:rsidR="00270C25" w:rsidRPr="00F405AF" w:rsidRDefault="00270C25" w:rsidP="00F405AF">
      <w:pPr>
        <w:pStyle w:val="items"/>
      </w:pPr>
      <w:r w:rsidRPr="00F405AF">
        <w:t>RIF (Router Interface): Tạo RIF gắn với Port hoặc VLAN. Kiểm tra việc gán địa chỉ MAC và MTU</w:t>
      </w:r>
      <w:r w:rsidR="00AD006D">
        <w:t xml:space="preserve"> </w:t>
      </w:r>
      <w:sdt>
        <w:sdtPr>
          <w:rPr>
            <w:color w:val="000000"/>
          </w:rPr>
          <w:tag w:val="MENDELEY_CITATION_v3_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"/>
          <w:id w:val="1653870399"/>
          <w:placeholder>
            <w:docPart w:val="DefaultPlaceholder_-1854013440"/>
          </w:placeholder>
        </w:sdtPr>
        <w:sdtEndPr/>
        <w:sdtContent>
          <w:r w:rsidR="00B76D87" w:rsidRPr="00B76D87">
            <w:rPr>
              <w:color w:val="000000"/>
            </w:rPr>
            <w:t>[1]</w:t>
          </w:r>
        </w:sdtContent>
      </w:sdt>
      <w:r w:rsidRPr="00F405AF">
        <w:t>.</w:t>
      </w:r>
    </w:p>
    <w:p w14:paraId="42EB5523" w14:textId="77777777" w:rsidR="00270C25" w:rsidRPr="00F405AF" w:rsidRDefault="00270C25" w:rsidP="00F405AF">
      <w:pPr>
        <w:pStyle w:val="items"/>
      </w:pPr>
      <w:r w:rsidRPr="00F405AF">
        <w:t>NHG (Next Hop Group): Tạo nhóm NextHop. Kịch bản quan trọng là ECMP Resiliency: Xóa một thành viên trong nhóm và xác minh xem RouteManager có giữ nguyên OID của Group nhưng cập nhật danh sách thành viên hay không (Hitless Update).</w:t>
      </w:r>
    </w:p>
    <w:p w14:paraId="592DEB64" w14:textId="77777777" w:rsidR="00270C25" w:rsidRPr="00270C25" w:rsidRDefault="00270C25" w:rsidP="00F405AF">
      <w:pPr>
        <w:pStyle w:val="items"/>
      </w:pPr>
      <w:r w:rsidRPr="00F405AF">
        <w:t>ROUTE: Thử</w:t>
      </w:r>
      <w:r w:rsidRPr="00270C25">
        <w:t xml:space="preserve"> nghiệm thêm 10.000 routes (Bulk Create).</w:t>
      </w:r>
    </w:p>
    <w:p w14:paraId="51AC46B3" w14:textId="77777777" w:rsidR="00270C25" w:rsidRPr="00270C25" w:rsidRDefault="00270C25" w:rsidP="00CA22F9">
      <w:pPr>
        <w:pStyle w:val="items"/>
        <w:numPr>
          <w:ilvl w:val="1"/>
          <w:numId w:val="4"/>
        </w:numPr>
      </w:pPr>
      <w:r w:rsidRPr="00270C25">
        <w:rPr>
          <w:i/>
          <w:iCs/>
        </w:rPr>
        <w:t>Tiêu chí đạt:</w:t>
      </w:r>
      <w:r w:rsidRPr="00270C25">
        <w:t xml:space="preserve"> Thời gian hội tụ phải nằm trong ngưỡng cho phép (ví dụ &lt; 500ms). Kiểm tra P4OidMapper để đảm bảo mapping giữa IP Prefix (P4 Key) và Route OID (SAI) chính xác.</w:t>
      </w:r>
    </w:p>
    <w:p w14:paraId="59212608" w14:textId="77777777" w:rsidR="00270C25" w:rsidRDefault="00270C25" w:rsidP="00F405AF">
      <w:pPr>
        <w:pStyle w:val="tritmnormal"/>
      </w:pPr>
      <w:r w:rsidRPr="00270C25">
        <w:t>Đoạn mã kiểm thử trong sonic-pins xác minh việc tạo Route:</w:t>
      </w:r>
    </w:p>
    <w:p w14:paraId="5556DCB2" w14:textId="7FC288AA" w:rsidR="00B96000" w:rsidRPr="00270C25" w:rsidRDefault="00B96000" w:rsidP="00B96000">
      <w:pPr>
        <w:pStyle w:val="Caption"/>
        <w:jc w:val="left"/>
      </w:pPr>
      <w:bookmarkStart w:id="93" w:name="_Toc225755450"/>
      <w:r>
        <w:t xml:space="preserve">Bảng </w:t>
      </w:r>
      <w:r>
        <w:fldChar w:fldCharType="begin"/>
      </w:r>
      <w:r>
        <w:instrText xml:space="preserve"> SEQ Bảng \* ARABIC </w:instrText>
      </w:r>
      <w:r>
        <w:fldChar w:fldCharType="separate"/>
      </w:r>
      <w:r w:rsidR="00F11866">
        <w:rPr>
          <w:noProof/>
        </w:rPr>
        <w:t>47</w:t>
      </w:r>
      <w:r>
        <w:fldChar w:fldCharType="end"/>
      </w:r>
      <w:r>
        <w:t>: Thử nghiệm tạo route</w:t>
      </w:r>
      <w:bookmarkEnd w:id="93"/>
    </w:p>
    <w:p w14:paraId="14828297"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sonic-pins/tests/p4orch/route_manager_test.cpp */</w:t>
      </w:r>
    </w:p>
    <w:p w14:paraId="6DD89DC4"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2. </w:t>
      </w:r>
      <w:r>
        <w:rPr>
          <w:rFonts w:ascii="Consolas" w:hAnsi="Consolas" w:cs="Consolas"/>
          <w:color w:val="000000"/>
          <w:sz w:val="18"/>
          <w:szCs w:val="18"/>
        </w:rPr>
        <w:t>TEST_F</w:t>
      </w:r>
      <w:r>
        <w:rPr>
          <w:rFonts w:ascii="Consolas" w:hAnsi="Consolas" w:cs="Consolas"/>
          <w:color w:val="666600"/>
          <w:sz w:val="18"/>
          <w:szCs w:val="18"/>
        </w:rPr>
        <w:t>(</w:t>
      </w:r>
      <w:r>
        <w:rPr>
          <w:rFonts w:ascii="Consolas" w:hAnsi="Consolas" w:cs="Consolas"/>
          <w:color w:val="660066"/>
          <w:sz w:val="18"/>
          <w:szCs w:val="18"/>
        </w:rPr>
        <w:t>RouteManagerTest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CreateRouteSuccess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A2949E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1. Chuẩn bị P4 Route Entry giả lập</w:t>
      </w:r>
    </w:p>
    <w:p w14:paraId="0D054418"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P4RouteEntry entry </w:t>
      </w:r>
      <w:r>
        <w:rPr>
          <w:rFonts w:ascii="Consolas" w:hAnsi="Consolas" w:cs="Consolas"/>
          <w:color w:val="666600"/>
          <w:sz w:val="18"/>
          <w:szCs w:val="18"/>
        </w:rPr>
        <w:t>=</w:t>
      </w:r>
      <w:r>
        <w:rPr>
          <w:rFonts w:ascii="Consolas" w:hAnsi="Consolas" w:cs="Consolas"/>
          <w:color w:val="000000"/>
          <w:sz w:val="18"/>
          <w:szCs w:val="18"/>
        </w:rPr>
        <w:t xml:space="preserve"> createSampleRoute</w:t>
      </w:r>
      <w:r>
        <w:rPr>
          <w:rFonts w:ascii="Consolas" w:hAnsi="Consolas" w:cs="Consolas"/>
          <w:color w:val="666600"/>
          <w:sz w:val="18"/>
          <w:szCs w:val="18"/>
        </w:rPr>
        <w:t>(</w:t>
      </w:r>
      <w:r>
        <w:rPr>
          <w:rFonts w:ascii="Consolas" w:hAnsi="Consolas" w:cs="Consolas"/>
          <w:color w:val="008800"/>
          <w:sz w:val="18"/>
          <w:szCs w:val="18"/>
        </w:rPr>
        <w:t>"10.0.0.1/32"</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"vrf-0"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"nexthop-1"</w:t>
      </w:r>
      <w:r>
        <w:rPr>
          <w:rFonts w:ascii="Consolas" w:hAnsi="Consolas" w:cs="Consolas"/>
          <w:color w:val="666600"/>
          <w:sz w:val="18"/>
          <w:szCs w:val="18"/>
        </w:rPr>
        <w:t>);</w:t>
      </w:r>
    </w:p>
    <w:p w14:paraId="1E11F508"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31F2031B"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2. Gọi hàm xử lý</w:t>
      </w:r>
    </w:p>
    <w:p w14:paraId="2C6DFC6D"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EXPECT_CALL</w:t>
      </w:r>
      <w:r>
        <w:rPr>
          <w:rFonts w:ascii="Consolas" w:hAnsi="Consolas" w:cs="Consolas"/>
          <w:color w:val="666600"/>
          <w:sz w:val="18"/>
          <w:szCs w:val="18"/>
        </w:rPr>
        <w:t>(*</w:t>
      </w:r>
      <w:r>
        <w:rPr>
          <w:rFonts w:ascii="Consolas" w:hAnsi="Consolas" w:cs="Consolas"/>
          <w:color w:val="000000"/>
          <w:sz w:val="18"/>
          <w:szCs w:val="18"/>
        </w:rPr>
        <w:t>mock_sai_route_api</w:t>
      </w:r>
      <w:r>
        <w:rPr>
          <w:rFonts w:ascii="Consolas" w:hAnsi="Consolas" w:cs="Consolas"/>
          <w:color w:val="666600"/>
          <w:sz w:val="18"/>
          <w:szCs w:val="18"/>
        </w:rPr>
        <w:t>,</w:t>
      </w:r>
      <w:r>
        <w:rPr>
          <w:rFonts w:ascii="Consolas" w:hAnsi="Consolas" w:cs="Consolas"/>
          <w:color w:val="000000"/>
          <w:sz w:val="18"/>
          <w:szCs w:val="18"/>
        </w:rPr>
        <w:t xml:space="preserve"> create_route_entry</w:t>
      </w:r>
      <w:r>
        <w:rPr>
          <w:rFonts w:ascii="Consolas" w:hAnsi="Consolas" w:cs="Consolas"/>
          <w:color w:val="666600"/>
          <w:sz w:val="18"/>
          <w:szCs w:val="18"/>
        </w:rPr>
        <w:t>(</w:t>
      </w:r>
      <w:r>
        <w:rPr>
          <w:rFonts w:ascii="Consolas" w:hAnsi="Consolas" w:cs="Consolas"/>
          <w:color w:val="000000"/>
          <w:sz w:val="18"/>
          <w:szCs w:val="18"/>
        </w:rPr>
        <w:t>_</w:t>
      </w:r>
      <w:r>
        <w:rPr>
          <w:rFonts w:ascii="Consolas" w:hAnsi="Consolas" w:cs="Consolas"/>
          <w:color w:val="666600"/>
          <w:sz w:val="18"/>
          <w:szCs w:val="18"/>
        </w:rPr>
        <w:t>,</w:t>
      </w:r>
      <w:r>
        <w:rPr>
          <w:rFonts w:ascii="Consolas" w:hAnsi="Consolas" w:cs="Consolas"/>
          <w:color w:val="000000"/>
          <w:sz w:val="18"/>
          <w:szCs w:val="18"/>
        </w:rPr>
        <w:t xml:space="preserve"> _</w:t>
      </w:r>
      <w:r>
        <w:rPr>
          <w:rFonts w:ascii="Consolas" w:hAnsi="Consolas" w:cs="Consolas"/>
          <w:color w:val="666600"/>
          <w:sz w:val="18"/>
          <w:szCs w:val="18"/>
        </w:rPr>
        <w:t>,</w:t>
      </w:r>
      <w:r>
        <w:rPr>
          <w:rFonts w:ascii="Consolas" w:hAnsi="Consolas" w:cs="Consolas"/>
          <w:color w:val="000000"/>
          <w:sz w:val="18"/>
          <w:szCs w:val="18"/>
        </w:rPr>
        <w:t xml:space="preserve"> _</w:t>
      </w:r>
      <w:r>
        <w:rPr>
          <w:rFonts w:ascii="Consolas" w:hAnsi="Consolas" w:cs="Consolas"/>
          <w:color w:val="666600"/>
          <w:sz w:val="18"/>
          <w:szCs w:val="18"/>
        </w:rPr>
        <w:t>,</w:t>
      </w:r>
      <w:r>
        <w:rPr>
          <w:rFonts w:ascii="Consolas" w:hAnsi="Consolas" w:cs="Consolas"/>
          <w:color w:val="000000"/>
          <w:sz w:val="18"/>
          <w:szCs w:val="18"/>
        </w:rPr>
        <w:t xml:space="preserve"> _</w:t>
      </w:r>
      <w:r>
        <w:rPr>
          <w:rFonts w:ascii="Consolas" w:hAnsi="Consolas" w:cs="Consolas"/>
          <w:color w:val="666600"/>
          <w:sz w:val="18"/>
          <w:szCs w:val="18"/>
        </w:rPr>
        <w:t>))</w:t>
      </w:r>
    </w:p>
    <w:p w14:paraId="12799E5E"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660066"/>
          <w:sz w:val="18"/>
          <w:szCs w:val="18"/>
        </w:rPr>
        <w:t>WillOnce</w:t>
      </w:r>
      <w:r>
        <w:rPr>
          <w:rFonts w:ascii="Consolas" w:hAnsi="Consolas" w:cs="Consolas"/>
          <w:color w:val="666600"/>
          <w:sz w:val="18"/>
          <w:szCs w:val="18"/>
        </w:rPr>
        <w:t>(</w:t>
      </w:r>
      <w:r>
        <w:rPr>
          <w:rFonts w:ascii="Consolas" w:hAnsi="Consolas" w:cs="Consolas"/>
          <w:color w:val="660066"/>
          <w:sz w:val="18"/>
          <w:szCs w:val="18"/>
        </w:rPr>
        <w:t>Return</w:t>
      </w:r>
      <w:r>
        <w:rPr>
          <w:rFonts w:ascii="Consolas" w:hAnsi="Consolas" w:cs="Consolas"/>
          <w:color w:val="666600"/>
          <w:sz w:val="18"/>
          <w:szCs w:val="18"/>
        </w:rPr>
        <w:t>(</w:t>
      </w:r>
      <w:r>
        <w:rPr>
          <w:rFonts w:ascii="Consolas" w:hAnsi="Consolas" w:cs="Consolas"/>
          <w:color w:val="000000"/>
          <w:sz w:val="18"/>
          <w:szCs w:val="18"/>
        </w:rPr>
        <w:t>SAI_STATUS_SUCCESS</w:t>
      </w:r>
      <w:r>
        <w:rPr>
          <w:rFonts w:ascii="Consolas" w:hAnsi="Consolas" w:cs="Consolas"/>
          <w:color w:val="666600"/>
          <w:sz w:val="18"/>
          <w:szCs w:val="18"/>
        </w:rPr>
        <w:t>));</w:t>
      </w:r>
    </w:p>
    <w:p w14:paraId="5EBD3B89"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1CA1EA3D"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route_manager</w:t>
      </w:r>
      <w:r>
        <w:rPr>
          <w:rFonts w:ascii="Consolas" w:hAnsi="Consolas" w:cs="Consolas"/>
          <w:color w:val="666600"/>
          <w:sz w:val="18"/>
          <w:szCs w:val="18"/>
        </w:rPr>
        <w:t>-&gt;</w:t>
      </w:r>
      <w:r>
        <w:rPr>
          <w:rFonts w:ascii="Consolas" w:hAnsi="Consolas" w:cs="Consolas"/>
          <w:color w:val="000000"/>
          <w:sz w:val="18"/>
          <w:szCs w:val="18"/>
        </w:rPr>
        <w:t>processAddRoute</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p>
    <w:p w14:paraId="0AA3D61E"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p>
    <w:p w14:paraId="4A59F9F7"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3. Khẳng định thành công</w:t>
      </w:r>
    </w:p>
    <w:p w14:paraId="78D753FD"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EXPECT_EQ</w:t>
      </w:r>
      <w:r>
        <w:rPr>
          <w:rFonts w:ascii="Consolas" w:hAnsi="Consolas" w:cs="Consolas"/>
          <w:color w:val="666600"/>
          <w:sz w:val="18"/>
          <w:szCs w:val="18"/>
        </w:rPr>
        <w:t>(</w:t>
      </w:r>
      <w:r>
        <w:rPr>
          <w:rFonts w:ascii="Consolas" w:hAnsi="Consolas" w:cs="Consolas"/>
          <w:color w:val="000000"/>
          <w:sz w:val="18"/>
          <w:szCs w:val="18"/>
        </w:rPr>
        <w:t>status</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77BE1A40"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r>
        <w:rPr>
          <w:rFonts w:ascii="Consolas" w:hAnsi="Consolas" w:cs="Consolas"/>
          <w:color w:val="880000"/>
          <w:sz w:val="18"/>
          <w:szCs w:val="18"/>
        </w:rPr>
        <w:t>// 4. Kiểm tra Cache đã lưu mapping chưa</w:t>
      </w:r>
    </w:p>
    <w:p w14:paraId="53020781"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EXPECT_TRUE</w:t>
      </w:r>
      <w:r>
        <w:rPr>
          <w:rFonts w:ascii="Consolas" w:hAnsi="Consolas" w:cs="Consolas"/>
          <w:color w:val="666600"/>
          <w:sz w:val="18"/>
          <w:szCs w:val="18"/>
        </w:rPr>
        <w:t>(</w:t>
      </w:r>
      <w:r>
        <w:rPr>
          <w:rFonts w:ascii="Consolas" w:hAnsi="Consolas" w:cs="Consolas"/>
          <w:color w:val="000000"/>
          <w:sz w:val="18"/>
          <w:szCs w:val="18"/>
        </w:rPr>
        <w:t>p4_oid_mapper</w:t>
      </w:r>
      <w:r>
        <w:rPr>
          <w:rFonts w:ascii="Consolas" w:hAnsi="Consolas" w:cs="Consolas"/>
          <w:color w:val="666600"/>
          <w:sz w:val="18"/>
          <w:szCs w:val="18"/>
        </w:rPr>
        <w:t>-&gt;</w:t>
      </w:r>
      <w:r>
        <w:rPr>
          <w:rFonts w:ascii="Consolas" w:hAnsi="Consolas" w:cs="Consolas"/>
          <w:color w:val="000000"/>
          <w:sz w:val="18"/>
          <w:szCs w:val="18"/>
        </w:rPr>
        <w:t>exists</w:t>
      </w:r>
      <w:r>
        <w:rPr>
          <w:rFonts w:ascii="Consolas" w:hAnsi="Consolas" w:cs="Consolas"/>
          <w:color w:val="666600"/>
          <w:sz w:val="18"/>
          <w:szCs w:val="18"/>
        </w:rPr>
        <w:t>(</w:t>
      </w:r>
      <w:r>
        <w:rPr>
          <w:rFonts w:ascii="Consolas" w:hAnsi="Consolas" w:cs="Consolas"/>
          <w:color w:val="000000"/>
          <w:sz w:val="18"/>
          <w:szCs w:val="18"/>
        </w:rPr>
        <w:t>entry</w:t>
      </w:r>
      <w:r>
        <w:rPr>
          <w:rFonts w:ascii="Consolas" w:hAnsi="Consolas" w:cs="Consolas"/>
          <w:color w:val="666600"/>
          <w:sz w:val="18"/>
          <w:szCs w:val="18"/>
        </w:rPr>
        <w:t>.</w:t>
      </w:r>
      <w:r>
        <w:rPr>
          <w:rFonts w:ascii="Consolas" w:hAnsi="Consolas" w:cs="Consolas"/>
          <w:color w:val="000000"/>
          <w:sz w:val="18"/>
          <w:szCs w:val="18"/>
        </w:rPr>
        <w:t>p4_key</w:t>
      </w:r>
      <w:r>
        <w:rPr>
          <w:rFonts w:ascii="Consolas" w:hAnsi="Consolas" w:cs="Consolas"/>
          <w:color w:val="666600"/>
          <w:sz w:val="18"/>
          <w:szCs w:val="18"/>
        </w:rPr>
        <w:t>));</w:t>
      </w:r>
    </w:p>
    <w:p w14:paraId="0FE6BC41"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21D0BBAB"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133824"/>
        <w:rPr>
          <w:rFonts w:ascii="Consolas" w:hAnsi="Consolas" w:cs="Consolas"/>
          <w:sz w:val="18"/>
          <w:szCs w:val="18"/>
        </w:rPr>
      </w:pPr>
      <w:r>
        <w:rPr>
          <w:rFonts w:ascii="Consolas" w:hAnsi="Consolas" w:cs="Consolas"/>
          <w:sz w:val="18"/>
          <w:szCs w:val="18"/>
        </w:rPr>
        <w:lastRenderedPageBreak/>
        <w:t xml:space="preserve">17. </w:t>
      </w:r>
      <w:r>
        <w:rPr>
          <w:rFonts w:ascii="Consolas" w:hAnsi="Consolas" w:cs="Consolas"/>
          <w:color w:val="000000"/>
          <w:sz w:val="18"/>
          <w:szCs w:val="18"/>
        </w:rPr>
        <w:t> </w:t>
      </w:r>
    </w:p>
    <w:p w14:paraId="45DFA583" w14:textId="61E44401" w:rsidR="00270C25" w:rsidRPr="00270C25" w:rsidRDefault="00270C25" w:rsidP="00F405AF">
      <w:pPr>
        <w:pStyle w:val="Heading4"/>
        <w:rPr>
          <w:lang w:eastAsia="vi-VN"/>
        </w:rPr>
      </w:pPr>
      <w:r w:rsidRPr="00270C25">
        <w:rPr>
          <w:lang w:eastAsia="vi-VN"/>
        </w:rPr>
        <w:t xml:space="preserve">Thử nghiệm đối tượng </w:t>
      </w:r>
      <w:r w:rsidR="00F405AF" w:rsidRPr="00270C25">
        <w:rPr>
          <w:lang w:eastAsia="vi-VN"/>
        </w:rPr>
        <w:t xml:space="preserve">chính sách và bảo mật </w:t>
      </w:r>
    </w:p>
    <w:p w14:paraId="2FDD5AAC" w14:textId="5B9E19EA" w:rsidR="00270C25" w:rsidRPr="00270C25" w:rsidRDefault="00270C25" w:rsidP="00F405AF">
      <w:pPr>
        <w:pStyle w:val="tritmnormal"/>
      </w:pPr>
      <w:r w:rsidRPr="00270C25">
        <w:t>Thử nghiệm CRUD trên ACL tập trung vào tính linh hoạt của P4AclManager</w:t>
      </w:r>
      <w:r w:rsidR="00B10494">
        <w:t xml:space="preserve"> </w:t>
      </w:r>
      <w:sdt>
        <w:sdtPr>
          <w:rPr>
            <w:color w:val="000000"/>
          </w:rPr>
          <w:tag w:val="MENDELEY_CITATION_v3_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"/>
          <w:id w:val="-1891561879"/>
          <w:placeholder>
            <w:docPart w:val="DefaultPlaceholder_-1854013440"/>
          </w:placeholder>
        </w:sdtPr>
        <w:sdtEndPr/>
        <w:sdtContent>
          <w:r w:rsidR="00B10494" w:rsidRPr="00B10494">
            <w:rPr>
              <w:color w:val="000000"/>
            </w:rPr>
            <w:t>[2]</w:t>
          </w:r>
        </w:sdtContent>
      </w:sdt>
      <w:r w:rsidRPr="00270C25">
        <w:t>.</w:t>
      </w:r>
    </w:p>
    <w:p w14:paraId="59EC4848" w14:textId="77777777" w:rsidR="00270C25" w:rsidRPr="00270C25" w:rsidRDefault="00270C25" w:rsidP="00F405AF">
      <w:pPr>
        <w:pStyle w:val="items"/>
      </w:pPr>
      <w:r w:rsidRPr="00270C25">
        <w:rPr>
          <w:b/>
          <w:bCs/>
        </w:rPr>
        <w:t>Create:</w:t>
      </w:r>
      <w:r w:rsidRPr="00270C25">
        <w:t xml:space="preserve"> Tạo bảng ACL với các trường match tùy biến (ví dụ: match SrcIP + TCP Port).</w:t>
      </w:r>
    </w:p>
    <w:p w14:paraId="589DDD27" w14:textId="77777777" w:rsidR="00270C25" w:rsidRPr="00270C25" w:rsidRDefault="00270C25" w:rsidP="00F405AF">
      <w:pPr>
        <w:pStyle w:val="items"/>
      </w:pPr>
      <w:r w:rsidRPr="00270C25">
        <w:rPr>
          <w:b/>
          <w:bCs/>
        </w:rPr>
        <w:t>Update:</w:t>
      </w:r>
      <w:r w:rsidRPr="00270C25">
        <w:t xml:space="preserve"> Thay đổi hành động từ FORWARD sang DROP (hoặc TRAP về CPU).</w:t>
      </w:r>
    </w:p>
    <w:p w14:paraId="3B3A09B2" w14:textId="77777777" w:rsidR="00270C25" w:rsidRPr="00270C25" w:rsidRDefault="00270C25" w:rsidP="00F405AF">
      <w:pPr>
        <w:pStyle w:val="items"/>
      </w:pPr>
      <w:r w:rsidRPr="00270C25">
        <w:rPr>
          <w:i/>
          <w:iCs/>
        </w:rPr>
        <w:t>Kiểm chứng:</w:t>
      </w:r>
      <w:r w:rsidRPr="00270C25">
        <w:t xml:space="preserve"> Sử dụng scapy gửi gói tin vi phạm policy và quan sát xem nó có bị rớt hoặc xuất hiện trên cổng CPU hay không.</w:t>
      </w:r>
    </w:p>
    <w:p w14:paraId="3C92B40D" w14:textId="77777777" w:rsidR="00270C25" w:rsidRPr="00270C25" w:rsidRDefault="00270C25" w:rsidP="00F405AF">
      <w:pPr>
        <w:pStyle w:val="items"/>
      </w:pPr>
      <w:r w:rsidRPr="00270C25">
        <w:rPr>
          <w:b/>
          <w:bCs/>
        </w:rPr>
        <w:t>Delete:</w:t>
      </w:r>
      <w:r w:rsidRPr="00270C25">
        <w:t xml:space="preserve"> Xóa bảng ACL. Hệ thống phải giải phóng toàn bộ tài nguyên TCAM đã chiếm dụng.</w:t>
      </w:r>
    </w:p>
    <w:p w14:paraId="63122E03" w14:textId="4B398A44" w:rsidR="00270C25" w:rsidRPr="00270C25" w:rsidRDefault="00270C25" w:rsidP="00F405AF">
      <w:pPr>
        <w:pStyle w:val="Heading4"/>
        <w:rPr>
          <w:lang w:eastAsia="vi-VN"/>
        </w:rPr>
      </w:pPr>
      <w:r w:rsidRPr="00270C25">
        <w:rPr>
          <w:lang w:eastAsia="vi-VN"/>
        </w:rPr>
        <w:t xml:space="preserve">Thử nghiệm đối tượng </w:t>
      </w:r>
      <w:r w:rsidR="00F405AF" w:rsidRPr="00270C25">
        <w:rPr>
          <w:lang w:eastAsia="vi-VN"/>
        </w:rPr>
        <w:t xml:space="preserve">chất lượng dịch vụ </w:t>
      </w:r>
    </w:p>
    <w:p w14:paraId="4B7C1A62" w14:textId="77777777" w:rsidR="00270C25" w:rsidRPr="00270C25" w:rsidRDefault="00270C25" w:rsidP="00F405AF">
      <w:pPr>
        <w:pStyle w:val="tritmnormal"/>
      </w:pPr>
      <w:r w:rsidRPr="00270C25">
        <w:t>Kịch bản CRUD cho QoS phức tạp hơn do liên quan đến phần cứng cụ thể (Hardware dependent).</w:t>
      </w:r>
    </w:p>
    <w:p w14:paraId="730CEDA7" w14:textId="77777777" w:rsidR="00270C25" w:rsidRPr="00270C25" w:rsidRDefault="00270C25" w:rsidP="00F405AF">
      <w:pPr>
        <w:pStyle w:val="items"/>
      </w:pPr>
      <w:r w:rsidRPr="00270C25">
        <w:rPr>
          <w:b/>
          <w:bCs/>
        </w:rPr>
        <w:t>Queue Mapping:</w:t>
      </w:r>
      <w:r w:rsidRPr="00270C25">
        <w:t xml:space="preserve"> Thử nghiệm thay đổi ánh xạ DSCP -&gt; TC -&gt; Queue. Cập nhật bản đồ dscp_to_tc_map và kiểm tra ASIC_DB để xem SAI_QOS_MAP_TYPE_DSCP_TO_TC có thay đổi không.</w:t>
      </w:r>
    </w:p>
    <w:p w14:paraId="52060785" w14:textId="77777777" w:rsidR="00270C25" w:rsidRPr="00270C25" w:rsidRDefault="00270C25" w:rsidP="00F405AF">
      <w:pPr>
        <w:pStyle w:val="items"/>
      </w:pPr>
      <w:r w:rsidRPr="00270C25">
        <w:rPr>
          <w:b/>
          <w:bCs/>
        </w:rPr>
        <w:t>Buffer Profile:</w:t>
      </w:r>
      <w:r w:rsidRPr="00270C25">
        <w:t xml:space="preserve"> Cập nhật ngưỡng xon/xoff cho Priority Flow Control (PFC).</w:t>
      </w:r>
    </w:p>
    <w:p w14:paraId="4C5B49DD" w14:textId="77777777" w:rsidR="00270C25" w:rsidRPr="00270C25" w:rsidRDefault="00270C25" w:rsidP="00CA22F9">
      <w:pPr>
        <w:pStyle w:val="items"/>
        <w:numPr>
          <w:ilvl w:val="1"/>
          <w:numId w:val="4"/>
        </w:numPr>
      </w:pPr>
      <w:r w:rsidRPr="00270C25">
        <w:rPr>
          <w:i/>
          <w:iCs/>
        </w:rPr>
        <w:t>Code minh họa:</w:t>
      </w:r>
      <w:r w:rsidRPr="00270C25">
        <w:t xml:space="preserve"> File buffers_config.j2 trong sonic-buildimage định nghĩa các profile này. Khi thay đổi file này và reload, BufferOrch sẽ gọi SAI để cập nhật lại thanh ghi MMU (Memory Management Unit).</w:t>
      </w:r>
    </w:p>
    <w:p w14:paraId="15BCC22F"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33561"/>
        <w:rPr>
          <w:rFonts w:ascii="Consolas" w:hAnsi="Consolas" w:cs="Consolas"/>
          <w:sz w:val="18"/>
          <w:szCs w:val="18"/>
        </w:rPr>
      </w:pPr>
      <w:r>
        <w:rPr>
          <w:rFonts w:ascii="Consolas" w:hAnsi="Consolas" w:cs="Consolas"/>
          <w:sz w:val="18"/>
          <w:szCs w:val="18"/>
        </w:rPr>
        <w:t>1. &lt;buffer_profile_list&gt;</w:t>
      </w:r>
    </w:p>
    <w:p w14:paraId="05722F4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33561"/>
        <w:rPr>
          <w:rFonts w:ascii="Consolas" w:hAnsi="Consolas" w:cs="Consolas"/>
          <w:sz w:val="18"/>
          <w:szCs w:val="18"/>
        </w:rPr>
      </w:pPr>
      <w:r>
        <w:rPr>
          <w:rFonts w:ascii="Consolas" w:hAnsi="Consolas" w:cs="Consolas"/>
          <w:sz w:val="18"/>
          <w:szCs w:val="18"/>
        </w:rPr>
        <w:t xml:space="preserve">2. </w:t>
      </w:r>
      <w:r>
        <w:rPr>
          <w:rFonts w:ascii="Consolas" w:hAnsi="Consolas" w:cs="Consolas"/>
          <w:color w:val="000000"/>
          <w:sz w:val="18"/>
          <w:szCs w:val="18"/>
        </w:rPr>
        <w:t xml:space="preserve">    </w:t>
      </w:r>
      <w:r>
        <w:rPr>
          <w:rFonts w:ascii="Consolas" w:hAnsi="Consolas" w:cs="Consolas"/>
          <w:sz w:val="18"/>
          <w:szCs w:val="18"/>
        </w:rPr>
        <w:t>&lt;buffer_profile&gt;</w:t>
      </w:r>
    </w:p>
    <w:p w14:paraId="088BDAEF"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33561"/>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w:t>
      </w:r>
      <w:r>
        <w:rPr>
          <w:rFonts w:ascii="Consolas" w:hAnsi="Consolas" w:cs="Consolas"/>
          <w:sz w:val="18"/>
          <w:szCs w:val="18"/>
        </w:rPr>
        <w:t>&lt;name&gt;</w:t>
      </w:r>
      <w:r>
        <w:rPr>
          <w:rFonts w:ascii="Consolas" w:hAnsi="Consolas" w:cs="Consolas"/>
          <w:color w:val="000000"/>
          <w:sz w:val="18"/>
          <w:szCs w:val="18"/>
        </w:rPr>
        <w:t>ingress_lossy_profile</w:t>
      </w:r>
      <w:r>
        <w:rPr>
          <w:rFonts w:ascii="Consolas" w:hAnsi="Consolas" w:cs="Consolas"/>
          <w:sz w:val="18"/>
          <w:szCs w:val="18"/>
        </w:rPr>
        <w:t>&lt;/name&gt;</w:t>
      </w:r>
    </w:p>
    <w:p w14:paraId="785AC22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33561"/>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sz w:val="18"/>
          <w:szCs w:val="18"/>
        </w:rPr>
        <w:t>&lt;pool&gt;</w:t>
      </w:r>
      <w:r>
        <w:rPr>
          <w:rFonts w:ascii="Consolas" w:hAnsi="Consolas" w:cs="Consolas"/>
          <w:color w:val="000000"/>
          <w:sz w:val="18"/>
          <w:szCs w:val="18"/>
        </w:rPr>
        <w:t>ingress_lossy_pool</w:t>
      </w:r>
      <w:r>
        <w:rPr>
          <w:rFonts w:ascii="Consolas" w:hAnsi="Consolas" w:cs="Consolas"/>
          <w:sz w:val="18"/>
          <w:szCs w:val="18"/>
        </w:rPr>
        <w:t>&lt;/pool&gt;</w:t>
      </w:r>
    </w:p>
    <w:p w14:paraId="4CD6A536"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33561"/>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        </w:t>
      </w:r>
      <w:r>
        <w:rPr>
          <w:rFonts w:ascii="Consolas" w:hAnsi="Consolas" w:cs="Consolas"/>
          <w:sz w:val="18"/>
          <w:szCs w:val="18"/>
        </w:rPr>
        <w:t>&lt;size&gt;</w:t>
      </w:r>
      <w:r>
        <w:rPr>
          <w:rFonts w:ascii="Consolas" w:hAnsi="Consolas" w:cs="Consolas"/>
          <w:color w:val="000000"/>
          <w:sz w:val="18"/>
          <w:szCs w:val="18"/>
        </w:rPr>
        <w:t>0</w:t>
      </w:r>
      <w:r>
        <w:rPr>
          <w:rFonts w:ascii="Consolas" w:hAnsi="Consolas" w:cs="Consolas"/>
          <w:sz w:val="18"/>
          <w:szCs w:val="18"/>
        </w:rPr>
        <w:t>&lt;/size&gt;</w:t>
      </w:r>
      <w:r>
        <w:rPr>
          <w:rFonts w:ascii="Consolas" w:hAnsi="Consolas" w:cs="Consolas"/>
          <w:color w:val="000000"/>
          <w:sz w:val="18"/>
          <w:szCs w:val="18"/>
        </w:rPr>
        <w:t xml:space="preserve"> </w:t>
      </w:r>
      <w:r>
        <w:rPr>
          <w:rFonts w:ascii="Consolas" w:hAnsi="Consolas" w:cs="Consolas"/>
          <w:sz w:val="18"/>
          <w:szCs w:val="18"/>
        </w:rPr>
        <w:t>&lt;dynamic_th&gt;</w:t>
      </w:r>
      <w:r>
        <w:rPr>
          <w:rFonts w:ascii="Consolas" w:hAnsi="Consolas" w:cs="Consolas"/>
          <w:color w:val="000000"/>
          <w:sz w:val="18"/>
          <w:szCs w:val="18"/>
        </w:rPr>
        <w:t>3</w:t>
      </w:r>
      <w:r>
        <w:rPr>
          <w:rFonts w:ascii="Consolas" w:hAnsi="Consolas" w:cs="Consolas"/>
          <w:sz w:val="18"/>
          <w:szCs w:val="18"/>
        </w:rPr>
        <w:t>&lt;/dynamic_th&gt;</w:t>
      </w:r>
      <w:r>
        <w:rPr>
          <w:rFonts w:ascii="Consolas" w:hAnsi="Consolas" w:cs="Consolas"/>
          <w:color w:val="000000"/>
          <w:sz w:val="18"/>
          <w:szCs w:val="18"/>
        </w:rPr>
        <w:t xml:space="preserve"> </w:t>
      </w:r>
      <w:r>
        <w:rPr>
          <w:rFonts w:ascii="Consolas" w:hAnsi="Consolas" w:cs="Consolas"/>
          <w:sz w:val="18"/>
          <w:szCs w:val="18"/>
        </w:rPr>
        <w:t>&lt;/buffer_profile&gt;</w:t>
      </w:r>
    </w:p>
    <w:p w14:paraId="618CE30E"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33561"/>
        <w:rPr>
          <w:rFonts w:ascii="Consolas" w:hAnsi="Consolas" w:cs="Consolas"/>
          <w:sz w:val="18"/>
          <w:szCs w:val="18"/>
        </w:rPr>
      </w:pPr>
      <w:r>
        <w:rPr>
          <w:rFonts w:ascii="Consolas" w:hAnsi="Consolas" w:cs="Consolas"/>
          <w:sz w:val="18"/>
          <w:szCs w:val="18"/>
        </w:rPr>
        <w:t>6. &lt;/buffer_profile_list&gt;</w:t>
      </w:r>
    </w:p>
    <w:p w14:paraId="74EF7323" w14:textId="77777777" w:rsidR="00F405AF" w:rsidRDefault="00F405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33561"/>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w:t>
      </w:r>
    </w:p>
    <w:p w14:paraId="78D8D1D9" w14:textId="7C3361D9" w:rsidR="00270C25" w:rsidRPr="00270C25" w:rsidRDefault="00270C25" w:rsidP="001155A8">
      <w:pPr>
        <w:pStyle w:val="Heading4"/>
        <w:rPr>
          <w:lang w:eastAsia="vi-VN"/>
        </w:rPr>
      </w:pPr>
      <w:r w:rsidRPr="00270C25">
        <w:rPr>
          <w:lang w:eastAsia="vi-VN"/>
        </w:rPr>
        <w:t>Kết quả đánh giá chung</w:t>
      </w:r>
    </w:p>
    <w:p w14:paraId="30F77BA0" w14:textId="77777777" w:rsidR="00270C25" w:rsidRPr="00270C25" w:rsidRDefault="00270C25" w:rsidP="001155A8">
      <w:pPr>
        <w:pStyle w:val="tritmnormal"/>
      </w:pPr>
      <w:r w:rsidRPr="00270C25">
        <w:t>Kết quả thử nghiệm CRUD cho thấy phân hệ tối ưu hóa hoạt động ổn định.</w:t>
      </w:r>
    </w:p>
    <w:p w14:paraId="214E8477" w14:textId="77777777" w:rsidR="00270C25" w:rsidRPr="00270C25" w:rsidRDefault="00270C25" w:rsidP="001155A8">
      <w:pPr>
        <w:pStyle w:val="items"/>
      </w:pPr>
      <w:r w:rsidRPr="00270C25">
        <w:rPr>
          <w:b/>
          <w:bCs/>
        </w:rPr>
        <w:t>Tính nguyên tử:</w:t>
      </w:r>
      <w:r w:rsidRPr="00270C25">
        <w:t xml:space="preserve"> Các thao tác đều tuân thủ nguyên tắc "All-or-Nothing", đặc biệt là khi dùng Bulk API cho Route.</w:t>
      </w:r>
    </w:p>
    <w:p w14:paraId="5C3C8CD0" w14:textId="77777777" w:rsidR="00270C25" w:rsidRPr="00270C25" w:rsidRDefault="00270C25" w:rsidP="001155A8">
      <w:pPr>
        <w:pStyle w:val="items"/>
      </w:pPr>
      <w:r w:rsidRPr="00270C25">
        <w:rPr>
          <w:b/>
          <w:bCs/>
        </w:rPr>
        <w:t>Quản lý lỗi:</w:t>
      </w:r>
      <w:r w:rsidRPr="00270C25">
        <w:t xml:space="preserve"> Khi cố gắng xóa một NextHop đang được Route sử dụng (vi phạm ràng buộc Reference Count), hệ thống trả về lỗi SAI_STATUS_OBJECT_IN_USE chính xác và ngăn chặn thao tác, bảo vệ tính nhất quán của hệ thống.</w:t>
      </w:r>
    </w:p>
    <w:p w14:paraId="19F301A0" w14:textId="77777777" w:rsidR="00270C25" w:rsidRPr="00270C25" w:rsidRDefault="00270C25" w:rsidP="001155A8">
      <w:pPr>
        <w:pStyle w:val="items"/>
      </w:pPr>
      <w:r w:rsidRPr="00270C25">
        <w:rPr>
          <w:b/>
          <w:bCs/>
        </w:rPr>
        <w:t>Hiệu năng:</w:t>
      </w:r>
      <w:r w:rsidRPr="00270C25">
        <w:t xml:space="preserve"> Thao tác CRUD đơn lẻ có độ trễ &lt; 2ms (đo từ P4Runtime Write đến Redis update), đáp ứng yêu cầu của mạng SDN thời gian thực.</w:t>
      </w:r>
    </w:p>
    <w:p w14:paraId="133F6FF2" w14:textId="77777777" w:rsidR="00270C25" w:rsidRPr="00270C25" w:rsidRDefault="00270C25" w:rsidP="00270C25">
      <w:pPr>
        <w:rPr>
          <w:lang w:eastAsia="vi-VN"/>
        </w:rPr>
      </w:pPr>
    </w:p>
    <w:p w14:paraId="58500B3F" w14:textId="6E2930FA" w:rsidR="000A1C02" w:rsidRDefault="000A1C02" w:rsidP="000A1C02">
      <w:pPr>
        <w:pStyle w:val="Heading3"/>
        <w:rPr>
          <w:lang w:eastAsia="vi-VN"/>
        </w:rPr>
      </w:pPr>
      <w:bookmarkStart w:id="94" w:name="_Toc225755689"/>
      <w:r w:rsidRPr="000A1C02">
        <w:rPr>
          <w:lang w:eastAsia="vi-VN"/>
        </w:rPr>
        <w:lastRenderedPageBreak/>
        <w:t>Sự kiện: link flap, route churn, ACL reprogram, QoS policy change</w:t>
      </w:r>
      <w:bookmarkEnd w:id="94"/>
    </w:p>
    <w:p w14:paraId="129C5B13" w14:textId="77777777" w:rsidR="00551BE3" w:rsidRPr="00551BE3" w:rsidRDefault="00551BE3" w:rsidP="001155A8">
      <w:pPr>
        <w:pStyle w:val="tritmnormal"/>
      </w:pPr>
      <w:r w:rsidRPr="00551BE3">
        <w:t>Khác với các thử nghiệm CRUD tĩnh (mục 5.1.1), nhóm thử nghiệm sự kiện động tập trung vào việc đánh giá hành vi của hệ thống khi đối mặt với các thay đổi trạng thái liên tục và dồn dập. Đây là thước đo quan trọng nhất cho sự ổn định (Stability) và độ trễ hội tụ (Convergence Latency) của giải pháp tối ưu hóa trên nền tảng Whitebox P4-enabled. Các kịch bản được thiết kế để gây áp lực lên cơ chế thông báo sự kiện (Notification Mechanism) và hàng đợi xử lý của orchagent và syncd.</w:t>
      </w:r>
    </w:p>
    <w:p w14:paraId="135EB562" w14:textId="1F6C4F6D" w:rsidR="00551BE3" w:rsidRPr="00551BE3" w:rsidRDefault="00551BE3" w:rsidP="001155A8">
      <w:pPr>
        <w:pStyle w:val="Heading4"/>
        <w:rPr>
          <w:lang w:eastAsia="vi-VN"/>
        </w:rPr>
      </w:pPr>
      <w:r w:rsidRPr="00551BE3">
        <w:rPr>
          <w:lang w:eastAsia="vi-VN"/>
        </w:rPr>
        <w:t xml:space="preserve">Kịch bản Link Flap </w:t>
      </w:r>
    </w:p>
    <w:p w14:paraId="33611D09" w14:textId="57504402" w:rsidR="00551BE3" w:rsidRPr="00551BE3" w:rsidRDefault="00551BE3" w:rsidP="001155A8">
      <w:pPr>
        <w:pStyle w:val="tritmnormal"/>
      </w:pPr>
      <w:r w:rsidRPr="00551BE3">
        <w:t>Sự kiện Link Flap xảy ra khi trạng thái vật lý của cổng thay đổi liên tục giữa UP và DOWN. Trong kiến trúc lai ghép SONiC-PINS</w:t>
      </w:r>
      <w:r w:rsidR="009F6CF7">
        <w:t xml:space="preserve"> </w:t>
      </w:r>
      <w:sdt>
        <w:sdtPr>
          <w:rPr>
            <w:color w:val="000000"/>
          </w:rPr>
          <w:tag w:val="MENDELEY_CITATION_v3_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"/>
          <w:id w:val="-876147826"/>
          <w:placeholder>
            <w:docPart w:val="DefaultPlaceholder_-1854013440"/>
          </w:placeholder>
        </w:sdtPr>
        <w:sdtEndPr/>
        <w:sdtContent>
          <w:r w:rsidR="00B76D87" w:rsidRPr="00B76D87">
            <w:rPr>
              <w:color w:val="000000"/>
            </w:rPr>
            <w:t>[2]</w:t>
          </w:r>
        </w:sdtContent>
      </w:sdt>
      <w:r w:rsidRPr="00551BE3">
        <w:t>, sự kiện này kích hoạt một chuỗi phản ứng lan truyền từ ASIC lên Controller và ngược lại.</w:t>
      </w:r>
    </w:p>
    <w:p w14:paraId="2FA3B118" w14:textId="77777777" w:rsidR="00551BE3" w:rsidRPr="001155A8" w:rsidRDefault="00551BE3" w:rsidP="001155A8">
      <w:pPr>
        <w:rPr>
          <w:sz w:val="28"/>
          <w:szCs w:val="28"/>
          <w:lang w:eastAsia="vi-VN"/>
        </w:rPr>
      </w:pPr>
      <w:r w:rsidRPr="001155A8">
        <w:rPr>
          <w:b/>
          <w:bCs/>
          <w:sz w:val="28"/>
          <w:szCs w:val="28"/>
          <w:lang w:eastAsia="vi-VN"/>
        </w:rPr>
        <w:t>Quy trình thử nghiệm:</w:t>
      </w:r>
    </w:p>
    <w:p w14:paraId="35CDC2DB" w14:textId="77777777" w:rsidR="00551BE3" w:rsidRPr="00551BE3" w:rsidRDefault="00551BE3" w:rsidP="001155A8">
      <w:pPr>
        <w:pStyle w:val="items"/>
      </w:pPr>
      <w:r w:rsidRPr="00551BE3">
        <w:t>Sử dụng thiết bị kiểm thử Ixia/Spirent hoặc lệnh ifconfig down/up liên tục trên switch đối ngẫu để tạo dao động tần số cao (ví dụ: 10Hz).</w:t>
      </w:r>
    </w:p>
    <w:p w14:paraId="31B91CEF" w14:textId="77777777" w:rsidR="00551BE3" w:rsidRPr="00551BE3" w:rsidRDefault="00551BE3" w:rsidP="001155A8">
      <w:pPr>
        <w:pStyle w:val="items"/>
      </w:pPr>
      <w:r w:rsidRPr="00551BE3">
        <w:t>Giám sát log của syncd và orchagent.</w:t>
      </w:r>
    </w:p>
    <w:p w14:paraId="2597BA58" w14:textId="77777777" w:rsidR="00551BE3" w:rsidRPr="00551BE3" w:rsidRDefault="00551BE3" w:rsidP="001155A8">
      <w:pPr>
        <w:pStyle w:val="items"/>
      </w:pPr>
      <w:r w:rsidRPr="00551BE3">
        <w:t>Đo đạc thời gian từ lúc ngắt cứng (SAI_SWITCH_ATTR_OPER_STATUS_CHANGE_NOTIFY) đến khi P4Orch cập nhật trạng thái Port trong P4Runtime.</w:t>
      </w:r>
    </w:p>
    <w:p w14:paraId="48D47A51" w14:textId="77777777" w:rsidR="00551BE3" w:rsidRPr="001155A8" w:rsidRDefault="00551BE3" w:rsidP="001155A8">
      <w:pPr>
        <w:rPr>
          <w:b/>
          <w:bCs/>
          <w:sz w:val="28"/>
          <w:szCs w:val="28"/>
          <w:lang w:eastAsia="vi-VN"/>
        </w:rPr>
      </w:pPr>
      <w:r w:rsidRPr="001155A8">
        <w:rPr>
          <w:b/>
          <w:bCs/>
          <w:sz w:val="28"/>
          <w:szCs w:val="28"/>
          <w:lang w:eastAsia="vi-VN"/>
        </w:rPr>
        <w:t>Cơ chế xử lý trong mã nguồn:</w:t>
      </w:r>
    </w:p>
    <w:p w14:paraId="1A653FAF" w14:textId="3735E45C" w:rsidR="00551BE3" w:rsidRDefault="00551BE3" w:rsidP="001155A8">
      <w:pPr>
        <w:pStyle w:val="tritmnormal"/>
      </w:pPr>
      <w:r w:rsidRPr="00551BE3">
        <w:t>Trong portsorch.cpp</w:t>
      </w:r>
      <w:r w:rsidR="009F6CF7">
        <w:t xml:space="preserve"> </w:t>
      </w:r>
      <w:sdt>
        <w:sdtPr>
          <w:rPr>
            <w:color w:val="000000"/>
          </w:rPr>
          <w:tag w:val="MENDELEY_CITATION_v3_eyJjaXRhdGlvbklEIjoiTUVOREVMRVlfQ0lUQVRJT05fYTllNzNhOTAtNzEyNy00NjhiLThmNGEtMjZiMzc0ZGViYWE3IiwicHJvcGVydGllcyI6eyJub3RlSW5kZXgiOjB9LCJpc0VkaXRlZCI6ZmFsc2UsIm1hbnVhbE92ZXJyaWRlIjp7ImlzTWFudWFsbHlPdmVycmlkZGVuIjpmYWxzZSwiY2l0ZXByb2NUZXh0IjoiWzN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
          <w:id w:val="1771973712"/>
          <w:placeholder>
            <w:docPart w:val="DefaultPlaceholder_-1854013440"/>
          </w:placeholder>
        </w:sdtPr>
        <w:sdtEndPr/>
        <w:sdtContent>
          <w:r w:rsidR="00B76D87" w:rsidRPr="00B76D87">
            <w:rPr>
              <w:color w:val="000000"/>
            </w:rPr>
            <w:t>[3]</w:t>
          </w:r>
        </w:sdtContent>
      </w:sdt>
      <w:r w:rsidRPr="00551BE3">
        <w:t>, khi nhận được thông báo từ syncd, hệ thống phải thực hiện hai việc: cập nhật trạng thái kernel (netdev) và thông báo cho các thành phần phụ thuộc (như Route/Neighbor). Điểm tối ưu hóa ở đây là cơ chế "Debounce" (chống rung) để tránh gửi quá nhiều bản tin rác lên Controller.</w:t>
      </w:r>
    </w:p>
    <w:p w14:paraId="3D4932F5" w14:textId="039BE4CD" w:rsidR="00A63DD1" w:rsidRPr="00551BE3" w:rsidRDefault="00A63DD1" w:rsidP="00A63DD1">
      <w:pPr>
        <w:pStyle w:val="Caption"/>
        <w:jc w:val="left"/>
      </w:pPr>
      <w:bookmarkStart w:id="95" w:name="_Toc225755451"/>
      <w:r>
        <w:t xml:space="preserve">Bảng </w:t>
      </w:r>
      <w:r>
        <w:fldChar w:fldCharType="begin"/>
      </w:r>
      <w:r>
        <w:instrText xml:space="preserve"> SEQ Bảng \* ARABIC </w:instrText>
      </w:r>
      <w:r>
        <w:fldChar w:fldCharType="separate"/>
      </w:r>
      <w:r w:rsidR="00F11866">
        <w:rPr>
          <w:noProof/>
        </w:rPr>
        <w:t>48</w:t>
      </w:r>
      <w:r>
        <w:fldChar w:fldCharType="end"/>
      </w:r>
      <w:r>
        <w:t>: Cơ chế xử lý sự kiện từ phần cứng gửi lên</w:t>
      </w:r>
      <w:bookmarkEnd w:id="95"/>
    </w:p>
    <w:p w14:paraId="59514E3E"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xử lý sự kiện Port State Change trong sonic-swss/orchagent/portsorch.cpp */</w:t>
      </w:r>
    </w:p>
    <w:p w14:paraId="1F337C03"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PortsOrch</w:t>
      </w:r>
      <w:r>
        <w:rPr>
          <w:rFonts w:ascii="Consolas" w:hAnsi="Consolas" w:cs="Consolas"/>
          <w:color w:val="666600"/>
          <w:sz w:val="18"/>
          <w:szCs w:val="18"/>
        </w:rPr>
        <w:t>::</w:t>
      </w:r>
      <w:r>
        <w:rPr>
          <w:rFonts w:ascii="Consolas" w:hAnsi="Consolas" w:cs="Consolas"/>
          <w:color w:val="000000"/>
          <w:sz w:val="18"/>
          <w:szCs w:val="18"/>
        </w:rPr>
        <w:t>updatePortOperStatus</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660066"/>
          <w:sz w:val="18"/>
          <w:szCs w:val="18"/>
        </w:rPr>
        <w:t>Port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port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bool</w:t>
      </w:r>
      <w:r>
        <w:rPr>
          <w:rFonts w:ascii="Consolas" w:hAnsi="Consolas" w:cs="Consolas"/>
          <w:color w:val="000000"/>
          <w:sz w:val="18"/>
          <w:szCs w:val="18"/>
        </w:rPr>
        <w:t xml:space="preserve"> operStatus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529509D"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1. Cập nhật STATE_DB để các ứng dụng khác biết</w:t>
      </w:r>
    </w:p>
    <w:p w14:paraId="6D06627C"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setPortOperStatus</w:t>
      </w:r>
      <w:r>
        <w:rPr>
          <w:rFonts w:ascii="Consolas" w:hAnsi="Consolas" w:cs="Consolas"/>
          <w:color w:val="666600"/>
          <w:sz w:val="18"/>
          <w:szCs w:val="18"/>
        </w:rPr>
        <w:t>(</w:t>
      </w:r>
      <w:r>
        <w:rPr>
          <w:rFonts w:ascii="Consolas" w:hAnsi="Consolas" w:cs="Consolas"/>
          <w:color w:val="000000"/>
          <w:sz w:val="18"/>
          <w:szCs w:val="18"/>
        </w:rPr>
        <w:t>port</w:t>
      </w:r>
      <w:r>
        <w:rPr>
          <w:rFonts w:ascii="Consolas" w:hAnsi="Consolas" w:cs="Consolas"/>
          <w:color w:val="666600"/>
          <w:sz w:val="18"/>
          <w:szCs w:val="18"/>
        </w:rPr>
        <w:t>,</w:t>
      </w:r>
      <w:r>
        <w:rPr>
          <w:rFonts w:ascii="Consolas" w:hAnsi="Consolas" w:cs="Consolas"/>
          <w:color w:val="000000"/>
          <w:sz w:val="18"/>
          <w:szCs w:val="18"/>
        </w:rPr>
        <w:t xml:space="preserve"> operStatus</w:t>
      </w:r>
      <w:r>
        <w:rPr>
          <w:rFonts w:ascii="Consolas" w:hAnsi="Consolas" w:cs="Consolas"/>
          <w:color w:val="666600"/>
          <w:sz w:val="18"/>
          <w:szCs w:val="18"/>
        </w:rPr>
        <w:t>);</w:t>
      </w:r>
    </w:p>
    <w:p w14:paraId="28FD2BE1"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138921E5"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2. Xử lý phụ thuộc: Nếu Port Down, xóa các Neighbor/Route liên quan</w:t>
      </w:r>
    </w:p>
    <w:p w14:paraId="0EE608CA"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operStatus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EBE282"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g_neighOrch</w:t>
      </w:r>
      <w:r>
        <w:rPr>
          <w:rFonts w:ascii="Consolas" w:hAnsi="Consolas" w:cs="Consolas"/>
          <w:color w:val="666600"/>
          <w:sz w:val="18"/>
          <w:szCs w:val="18"/>
        </w:rPr>
        <w:t>-&gt;</w:t>
      </w:r>
      <w:r>
        <w:rPr>
          <w:rFonts w:ascii="Consolas" w:hAnsi="Consolas" w:cs="Consolas"/>
          <w:color w:val="000000"/>
          <w:sz w:val="18"/>
          <w:szCs w:val="18"/>
        </w:rPr>
        <w:t>updateNeighborEntry</w:t>
      </w:r>
      <w:r>
        <w:rPr>
          <w:rFonts w:ascii="Consolas" w:hAnsi="Consolas" w:cs="Consolas"/>
          <w:color w:val="666600"/>
          <w:sz w:val="18"/>
          <w:szCs w:val="18"/>
        </w:rPr>
        <w:t>(</w:t>
      </w:r>
      <w:r>
        <w:rPr>
          <w:rFonts w:ascii="Consolas" w:hAnsi="Consolas" w:cs="Consolas"/>
          <w:color w:val="000000"/>
          <w:sz w:val="18"/>
          <w:szCs w:val="18"/>
        </w:rPr>
        <w:t>port</w:t>
      </w:r>
      <w:r>
        <w:rPr>
          <w:rFonts w:ascii="Consolas" w:hAnsi="Consolas" w:cs="Consolas"/>
          <w:color w:val="666600"/>
          <w:sz w:val="18"/>
          <w:szCs w:val="18"/>
        </w:rPr>
        <w:t>.</w:t>
      </w:r>
      <w:r>
        <w:rPr>
          <w:rFonts w:ascii="Consolas" w:hAnsi="Consolas" w:cs="Consolas"/>
          <w:color w:val="000000"/>
          <w:sz w:val="18"/>
          <w:szCs w:val="18"/>
        </w:rPr>
        <w:t>m_alias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95D66BF"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6F3B9F33"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5D57645B"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3. (PINS Integration) P4Orch lắng nghe STATE_DB và gửi PacketOut về Controller</w:t>
      </w:r>
    </w:p>
    <w:p w14:paraId="7CB1E892"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Đảm bảo Controller cập nhật topology ngay lập tức</w:t>
      </w:r>
    </w:p>
    <w:p w14:paraId="5034305C"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13. </w:t>
      </w:r>
      <w:r>
        <w:rPr>
          <w:rFonts w:ascii="Consolas" w:hAnsi="Consolas" w:cs="Consolas"/>
          <w:color w:val="666600"/>
          <w:sz w:val="18"/>
          <w:szCs w:val="18"/>
        </w:rPr>
        <w:t>}</w:t>
      </w:r>
    </w:p>
    <w:p w14:paraId="7D30150E"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54094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7EC632FE" w14:textId="58C4C7DE" w:rsidR="00551BE3" w:rsidRPr="00551BE3" w:rsidRDefault="00551BE3" w:rsidP="001155A8">
      <w:pPr>
        <w:pStyle w:val="Heading4"/>
        <w:rPr>
          <w:lang w:eastAsia="vi-VN"/>
        </w:rPr>
      </w:pPr>
      <w:r w:rsidRPr="001155A8">
        <w:rPr>
          <w:rStyle w:val="Heading4Char"/>
          <w:lang w:eastAsia="vi-VN"/>
        </w:rPr>
        <w:t xml:space="preserve">Kịch bản </w:t>
      </w:r>
      <w:r w:rsidR="001155A8" w:rsidRPr="001155A8">
        <w:rPr>
          <w:rStyle w:val="Heading4Char"/>
          <w:lang w:eastAsia="vi-VN"/>
        </w:rPr>
        <w:t>route churn</w:t>
      </w:r>
      <w:r w:rsidR="001155A8" w:rsidRPr="00551BE3">
        <w:rPr>
          <w:b/>
          <w:bCs/>
          <w:lang w:eastAsia="vi-VN"/>
        </w:rPr>
        <w:t xml:space="preserve"> </w:t>
      </w:r>
    </w:p>
    <w:p w14:paraId="149F372F" w14:textId="77777777" w:rsidR="00551BE3" w:rsidRPr="00551BE3" w:rsidRDefault="00551BE3" w:rsidP="001155A8">
      <w:pPr>
        <w:pStyle w:val="tritmnormal"/>
      </w:pPr>
      <w:r w:rsidRPr="00551BE3">
        <w:t>Kịch bản này mô phỏng sự mất ổn định của giao thức BGP, nơi hàng nghìn tuyến đường bị thêm vào và rút ra liên tục (Route Flapping). Mục tiêu là kiểm tra xem P4RouteManager và bộ đệm Redis có bị tràn (Overflow) hay không.</w:t>
      </w:r>
    </w:p>
    <w:p w14:paraId="3B14B1C2" w14:textId="77777777" w:rsidR="00551BE3" w:rsidRPr="00551BE3" w:rsidRDefault="00551BE3" w:rsidP="001155A8">
      <w:pPr>
        <w:pStyle w:val="items"/>
      </w:pPr>
      <w:r w:rsidRPr="00551BE3">
        <w:rPr>
          <w:b/>
          <w:bCs/>
        </w:rPr>
        <w:t>Quy trình:</w:t>
      </w:r>
      <w:r w:rsidRPr="00551BE3">
        <w:t xml:space="preserve"> Sử dụng p4rt-client để gửi liên tục các lô (Batch) 1000 lệnh WriteRequest (500 Add, 500 Delete) mỗi giây.</w:t>
      </w:r>
    </w:p>
    <w:p w14:paraId="23F43559" w14:textId="77777777" w:rsidR="00551BE3" w:rsidRPr="00551BE3" w:rsidRDefault="00551BE3" w:rsidP="001155A8">
      <w:pPr>
        <w:pStyle w:val="items"/>
      </w:pPr>
      <w:r w:rsidRPr="00551BE3">
        <w:rPr>
          <w:b/>
          <w:bCs/>
        </w:rPr>
        <w:lastRenderedPageBreak/>
        <w:t>Đánh giá:</w:t>
      </w:r>
    </w:p>
    <w:p w14:paraId="6AAF50F3" w14:textId="77777777" w:rsidR="00551BE3" w:rsidRPr="00551BE3" w:rsidRDefault="00551BE3" w:rsidP="00CA22F9">
      <w:pPr>
        <w:pStyle w:val="items"/>
        <w:numPr>
          <w:ilvl w:val="1"/>
          <w:numId w:val="4"/>
        </w:numPr>
      </w:pPr>
      <w:r w:rsidRPr="00551BE3">
        <w:rPr>
          <w:b/>
          <w:bCs/>
        </w:rPr>
        <w:t>CPU Usage:</w:t>
      </w:r>
      <w:r w:rsidRPr="00551BE3">
        <w:t xml:space="preserve"> syncd không được vượt quá 80% CPU core.</w:t>
      </w:r>
    </w:p>
    <w:p w14:paraId="62C16E44" w14:textId="77777777" w:rsidR="00551BE3" w:rsidRPr="00551BE3" w:rsidRDefault="00551BE3" w:rsidP="00CA22F9">
      <w:pPr>
        <w:pStyle w:val="items"/>
        <w:numPr>
          <w:ilvl w:val="1"/>
          <w:numId w:val="4"/>
        </w:numPr>
      </w:pPr>
      <w:r w:rsidRPr="00551BE3">
        <w:rPr>
          <w:b/>
          <w:bCs/>
        </w:rPr>
        <w:t>Memory Leak:</w:t>
      </w:r>
      <w:r w:rsidRPr="00551BE3">
        <w:t xml:space="preserve"> Giám sát RAM của container p4rt.</w:t>
      </w:r>
    </w:p>
    <w:p w14:paraId="31B00770" w14:textId="77777777" w:rsidR="00551BE3" w:rsidRPr="00551BE3" w:rsidRDefault="00551BE3" w:rsidP="00CA22F9">
      <w:pPr>
        <w:pStyle w:val="items"/>
        <w:numPr>
          <w:ilvl w:val="1"/>
          <w:numId w:val="4"/>
        </w:numPr>
      </w:pPr>
      <w:r w:rsidRPr="00551BE3">
        <w:rPr>
          <w:b/>
          <w:bCs/>
        </w:rPr>
        <w:t>Kết quả:</w:t>
      </w:r>
      <w:r w:rsidRPr="00551BE3">
        <w:t xml:space="preserve"> Hệ thống đạt yêu cầu nếu không có bản tin nào bị rớt và thứ tự cập nhật được bảo toàn. Cơ chế Batching (đã mô tả ở Chương 3) đóng vai trò then chốt giúp hệ thống chịu tải thành công.</w:t>
      </w:r>
    </w:p>
    <w:p w14:paraId="31200A7F"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1. </w:t>
      </w:r>
      <w:r>
        <w:rPr>
          <w:rFonts w:ascii="Consolas" w:hAnsi="Consolas" w:cs="Consolas"/>
          <w:color w:val="000000"/>
          <w:sz w:val="18"/>
          <w:szCs w:val="18"/>
        </w:rPr>
        <w:t>C</w:t>
      </w:r>
      <w:r>
        <w:rPr>
          <w:rFonts w:ascii="Consolas" w:hAnsi="Consolas" w:cs="Consolas"/>
          <w:color w:val="666600"/>
          <w:sz w:val="18"/>
          <w:szCs w:val="18"/>
        </w:rPr>
        <w:t>++</w:t>
      </w:r>
    </w:p>
    <w:p w14:paraId="353F6794"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Minh họa cơ chế chống nghẽn trong P4RouteManager */</w:t>
      </w:r>
    </w:p>
    <w:p w14:paraId="5C757081"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3. </w:t>
      </w:r>
      <w:r>
        <w:rPr>
          <w:rFonts w:ascii="Consolas" w:hAnsi="Consolas" w:cs="Consolas"/>
          <w:color w:val="000088"/>
          <w:sz w:val="18"/>
          <w:szCs w:val="18"/>
        </w:rPr>
        <w:t>void</w:t>
      </w:r>
      <w:r>
        <w:rPr>
          <w:rFonts w:ascii="Consolas" w:hAnsi="Consolas" w:cs="Consolas"/>
          <w:color w:val="000000"/>
          <w:sz w:val="18"/>
          <w:szCs w:val="18"/>
        </w:rPr>
        <w:t xml:space="preserve"> P4RouteManager</w:t>
      </w:r>
      <w:r>
        <w:rPr>
          <w:rFonts w:ascii="Consolas" w:hAnsi="Consolas" w:cs="Consolas"/>
          <w:color w:val="666600"/>
          <w:sz w:val="18"/>
          <w:szCs w:val="18"/>
        </w:rPr>
        <w:t>::</w:t>
      </w:r>
      <w:r>
        <w:rPr>
          <w:rFonts w:ascii="Consolas" w:hAnsi="Consolas" w:cs="Consolas"/>
          <w:color w:val="000000"/>
          <w:sz w:val="18"/>
          <w:szCs w:val="18"/>
        </w:rPr>
        <w:t>drainQueue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069F99B"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Xử lý tối đa 1024 route mỗi chu kỳ để tránh treo main loop</w:t>
      </w:r>
    </w:p>
    <w:p w14:paraId="1C9962A3"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0066"/>
          <w:sz w:val="18"/>
          <w:szCs w:val="18"/>
        </w:rPr>
        <w:t>size_t</w:t>
      </w:r>
      <w:r>
        <w:rPr>
          <w:rFonts w:ascii="Consolas" w:hAnsi="Consolas" w:cs="Consolas"/>
          <w:color w:val="000000"/>
          <w:sz w:val="18"/>
          <w:szCs w:val="18"/>
        </w:rPr>
        <w:t xml:space="preserve"> batch_size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1024</w:t>
      </w:r>
      <w:r>
        <w:rPr>
          <w:rFonts w:ascii="Consolas" w:hAnsi="Consolas" w:cs="Consolas"/>
          <w:color w:val="666600"/>
          <w:sz w:val="18"/>
          <w:szCs w:val="18"/>
        </w:rPr>
        <w:t>;</w:t>
      </w:r>
    </w:p>
    <w:p w14:paraId="4369CAF3"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m_queue</w:t>
      </w:r>
      <w:r>
        <w:rPr>
          <w:rFonts w:ascii="Consolas" w:hAnsi="Consolas" w:cs="Consolas"/>
          <w:color w:val="666600"/>
          <w:sz w:val="18"/>
          <w:szCs w:val="18"/>
        </w:rPr>
        <w:t>.</w:t>
      </w:r>
      <w:r>
        <w:rPr>
          <w:rFonts w:ascii="Consolas" w:hAnsi="Consolas" w:cs="Consolas"/>
          <w:color w:val="000000"/>
          <w:sz w:val="18"/>
          <w:szCs w:val="18"/>
        </w:rPr>
        <w:t>empty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&amp;&amp;</w:t>
      </w:r>
      <w:r>
        <w:rPr>
          <w:rFonts w:ascii="Consolas" w:hAnsi="Consolas" w:cs="Consolas"/>
          <w:color w:val="000000"/>
          <w:sz w:val="18"/>
          <w:szCs w:val="18"/>
        </w:rPr>
        <w:t xml:space="preserve"> batch_size </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006666"/>
          <w:sz w:val="18"/>
          <w:szCs w:val="18"/>
        </w:rPr>
        <w:t>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C9BADE9"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req </w:t>
      </w:r>
      <w:r>
        <w:rPr>
          <w:rFonts w:ascii="Consolas" w:hAnsi="Consolas" w:cs="Consolas"/>
          <w:color w:val="666600"/>
          <w:sz w:val="18"/>
          <w:szCs w:val="18"/>
        </w:rPr>
        <w:t>=</w:t>
      </w:r>
      <w:r>
        <w:rPr>
          <w:rFonts w:ascii="Consolas" w:hAnsi="Consolas" w:cs="Consolas"/>
          <w:color w:val="000000"/>
          <w:sz w:val="18"/>
          <w:szCs w:val="18"/>
        </w:rPr>
        <w:t xml:space="preserve"> m_queue</w:t>
      </w:r>
      <w:r>
        <w:rPr>
          <w:rFonts w:ascii="Consolas" w:hAnsi="Consolas" w:cs="Consolas"/>
          <w:color w:val="666600"/>
          <w:sz w:val="18"/>
          <w:szCs w:val="18"/>
        </w:rPr>
        <w:t>.</w:t>
      </w:r>
      <w:r>
        <w:rPr>
          <w:rFonts w:ascii="Consolas" w:hAnsi="Consolas" w:cs="Consolas"/>
          <w:color w:val="000000"/>
          <w:sz w:val="18"/>
          <w:szCs w:val="18"/>
        </w:rPr>
        <w:t>front</w:t>
      </w:r>
      <w:r>
        <w:rPr>
          <w:rFonts w:ascii="Consolas" w:hAnsi="Consolas" w:cs="Consolas"/>
          <w:color w:val="666600"/>
          <w:sz w:val="18"/>
          <w:szCs w:val="18"/>
        </w:rPr>
        <w:t>();</w:t>
      </w:r>
    </w:p>
    <w:p w14:paraId="0B6B9120"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processRouteRequest</w:t>
      </w:r>
      <w:r>
        <w:rPr>
          <w:rFonts w:ascii="Consolas" w:hAnsi="Consolas" w:cs="Consolas"/>
          <w:color w:val="666600"/>
          <w:sz w:val="18"/>
          <w:szCs w:val="18"/>
        </w:rPr>
        <w:t>(</w:t>
      </w:r>
      <w:r>
        <w:rPr>
          <w:rFonts w:ascii="Consolas" w:hAnsi="Consolas" w:cs="Consolas"/>
          <w:color w:val="000000"/>
          <w:sz w:val="18"/>
          <w:szCs w:val="18"/>
        </w:rPr>
        <w:t>req</w:t>
      </w:r>
      <w:r>
        <w:rPr>
          <w:rFonts w:ascii="Consolas" w:hAnsi="Consolas" w:cs="Consolas"/>
          <w:color w:val="666600"/>
          <w:sz w:val="18"/>
          <w:szCs w:val="18"/>
        </w:rPr>
        <w:t>);</w:t>
      </w:r>
    </w:p>
    <w:p w14:paraId="38AB250F"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m_queue</w:t>
      </w:r>
      <w:r>
        <w:rPr>
          <w:rFonts w:ascii="Consolas" w:hAnsi="Consolas" w:cs="Consolas"/>
          <w:color w:val="666600"/>
          <w:sz w:val="18"/>
          <w:szCs w:val="18"/>
        </w:rPr>
        <w:t>.</w:t>
      </w:r>
      <w:r>
        <w:rPr>
          <w:rFonts w:ascii="Consolas" w:hAnsi="Consolas" w:cs="Consolas"/>
          <w:color w:val="000000"/>
          <w:sz w:val="18"/>
          <w:szCs w:val="18"/>
        </w:rPr>
        <w:t>pop</w:t>
      </w:r>
      <w:r>
        <w:rPr>
          <w:rFonts w:ascii="Consolas" w:hAnsi="Consolas" w:cs="Consolas"/>
          <w:color w:val="666600"/>
          <w:sz w:val="18"/>
          <w:szCs w:val="18"/>
        </w:rPr>
        <w:t>();</w:t>
      </w:r>
    </w:p>
    <w:p w14:paraId="18B97F47"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batch_size</w:t>
      </w:r>
      <w:r>
        <w:rPr>
          <w:rFonts w:ascii="Consolas" w:hAnsi="Consolas" w:cs="Consolas"/>
          <w:color w:val="666600"/>
          <w:sz w:val="18"/>
          <w:szCs w:val="18"/>
        </w:rPr>
        <w:t>--;</w:t>
      </w:r>
    </w:p>
    <w:p w14:paraId="1F547D91"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0761F50D"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Nếu còn hàng đợi, lập lịch chạy tiếp vào chu kỳ sau</w:t>
      </w:r>
    </w:p>
    <w:p w14:paraId="5402B13D"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13. </w:t>
      </w:r>
      <w:r>
        <w:rPr>
          <w:rFonts w:ascii="Consolas" w:hAnsi="Consolas" w:cs="Consolas"/>
          <w:color w:val="666600"/>
          <w:sz w:val="18"/>
          <w:szCs w:val="18"/>
        </w:rPr>
        <w:t>}</w:t>
      </w:r>
    </w:p>
    <w:p w14:paraId="06564FE0"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34950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5B9C114C" w14:textId="2A40F43E" w:rsidR="00551BE3" w:rsidRPr="00551BE3" w:rsidRDefault="00551BE3" w:rsidP="001155A8">
      <w:pPr>
        <w:pStyle w:val="Heading4"/>
        <w:rPr>
          <w:lang w:eastAsia="vi-VN"/>
        </w:rPr>
      </w:pPr>
      <w:r w:rsidRPr="00551BE3">
        <w:rPr>
          <w:lang w:eastAsia="vi-VN"/>
        </w:rPr>
        <w:t>Kịch bản ACL Reprogram</w:t>
      </w:r>
    </w:p>
    <w:p w14:paraId="0D507444" w14:textId="77777777" w:rsidR="00551BE3" w:rsidRPr="00551BE3" w:rsidRDefault="00551BE3" w:rsidP="001155A8">
      <w:pPr>
        <w:pStyle w:val="tritmnormal"/>
      </w:pPr>
      <w:r w:rsidRPr="00551BE3">
        <w:t>Thử nghiệm này đánh giá tính "nguyên tử" (Atomicity) khi cập nhật chính sách bảo mật. Rủi ro lớn nhất là trong khoảng thời gian xóa luật cũ và thêm luật mới, gói tin có thể bị lọt qua (Security Breach) hoặc bị rớt oan (Traffic Blackhole).</w:t>
      </w:r>
    </w:p>
    <w:p w14:paraId="62891E81" w14:textId="77777777" w:rsidR="00551BE3" w:rsidRPr="001155A8" w:rsidRDefault="00551BE3" w:rsidP="001155A8">
      <w:pPr>
        <w:rPr>
          <w:sz w:val="28"/>
          <w:szCs w:val="28"/>
          <w:lang w:eastAsia="vi-VN"/>
        </w:rPr>
      </w:pPr>
      <w:r w:rsidRPr="001155A8">
        <w:rPr>
          <w:b/>
          <w:bCs/>
          <w:sz w:val="28"/>
          <w:szCs w:val="28"/>
          <w:lang w:eastAsia="vi-VN"/>
        </w:rPr>
        <w:t>Quy trình:</w:t>
      </w:r>
    </w:p>
    <w:p w14:paraId="416437D8" w14:textId="77777777" w:rsidR="00551BE3" w:rsidRPr="00551BE3" w:rsidRDefault="00551BE3" w:rsidP="001155A8">
      <w:pPr>
        <w:pStyle w:val="items"/>
      </w:pPr>
      <w:r w:rsidRPr="00551BE3">
        <w:t>Thiết lập luồng traffic liên tục đi qua switch.</w:t>
      </w:r>
    </w:p>
    <w:p w14:paraId="3CBF3269" w14:textId="77777777" w:rsidR="00551BE3" w:rsidRPr="00551BE3" w:rsidRDefault="00551BE3" w:rsidP="001155A8">
      <w:pPr>
        <w:pStyle w:val="items"/>
      </w:pPr>
      <w:r w:rsidRPr="00551BE3">
        <w:t>Cấu hình Rule A: Action = FORWARD.</w:t>
      </w:r>
    </w:p>
    <w:p w14:paraId="0DFDB0ED" w14:textId="77777777" w:rsidR="00551BE3" w:rsidRPr="00551BE3" w:rsidRDefault="00551BE3" w:rsidP="001155A8">
      <w:pPr>
        <w:pStyle w:val="items"/>
      </w:pPr>
      <w:r w:rsidRPr="00551BE3">
        <w:t>Gửi lệnh cập nhật Rule A: Action = DROP.</w:t>
      </w:r>
    </w:p>
    <w:p w14:paraId="0F207FE1" w14:textId="77777777" w:rsidR="001155A8" w:rsidRPr="001155A8" w:rsidRDefault="00551BE3" w:rsidP="001155A8">
      <w:pPr>
        <w:rPr>
          <w:sz w:val="28"/>
          <w:szCs w:val="28"/>
          <w:lang w:eastAsia="vi-VN"/>
        </w:rPr>
      </w:pPr>
      <w:r w:rsidRPr="001155A8">
        <w:rPr>
          <w:b/>
          <w:bCs/>
          <w:sz w:val="28"/>
          <w:szCs w:val="28"/>
          <w:lang w:eastAsia="vi-VN"/>
        </w:rPr>
        <w:t>Tiêu chí đạt:</w:t>
      </w:r>
      <w:r w:rsidRPr="001155A8">
        <w:rPr>
          <w:sz w:val="28"/>
          <w:szCs w:val="28"/>
          <w:lang w:eastAsia="vi-VN"/>
        </w:rPr>
        <w:t xml:space="preserve"> </w:t>
      </w:r>
    </w:p>
    <w:p w14:paraId="58793236" w14:textId="2D5E20E3" w:rsidR="00551BE3" w:rsidRDefault="00551BE3" w:rsidP="001155A8">
      <w:pPr>
        <w:pStyle w:val="tritmnormal"/>
      </w:pPr>
      <w:r w:rsidRPr="00551BE3">
        <w:t xml:space="preserve">Hệ thống PINS sử dụng cơ chế </w:t>
      </w:r>
      <w:r w:rsidRPr="00551BE3">
        <w:rPr>
          <w:b/>
          <w:bCs/>
        </w:rPr>
        <w:t>In-place Update</w:t>
      </w:r>
      <w:r w:rsidRPr="00551BE3">
        <w:t xml:space="preserve"> (Cập nhật tại chỗ) của SAI. Biểu đồ traffic phải cho thấy sự chuyển đổi tức thời từ thông lượng tối đa xuống 0 mà không có giai đoạn trễ hoặc trạng thái không xác định.</w:t>
      </w:r>
    </w:p>
    <w:p w14:paraId="1A7C0A54" w14:textId="37A399F8" w:rsidR="00A63DD1" w:rsidRPr="00551BE3" w:rsidRDefault="00A63DD1" w:rsidP="00A63DD1">
      <w:pPr>
        <w:pStyle w:val="Caption"/>
        <w:jc w:val="left"/>
      </w:pPr>
      <w:bookmarkStart w:id="96" w:name="_Toc225755452"/>
      <w:r>
        <w:t xml:space="preserve">Bảng </w:t>
      </w:r>
      <w:r>
        <w:fldChar w:fldCharType="begin"/>
      </w:r>
      <w:r>
        <w:instrText xml:space="preserve"> SEQ Bảng \* ARABIC </w:instrText>
      </w:r>
      <w:r>
        <w:fldChar w:fldCharType="separate"/>
      </w:r>
      <w:r w:rsidR="00F11866">
        <w:rPr>
          <w:noProof/>
        </w:rPr>
        <w:t>49</w:t>
      </w:r>
      <w:r>
        <w:fldChar w:fldCharType="end"/>
      </w:r>
      <w:r>
        <w:t>: Lập trình lại ACL</w:t>
      </w:r>
      <w:bookmarkEnd w:id="96"/>
    </w:p>
    <w:p w14:paraId="0BE0DD1A"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In-place update để tránh gián đoạn trong p4orch/acl_rule_manager.cpp */</w:t>
      </w:r>
    </w:p>
    <w:p w14:paraId="4C8ED9D4"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AclRuleManager</w:t>
      </w:r>
      <w:r>
        <w:rPr>
          <w:rFonts w:ascii="Consolas" w:hAnsi="Consolas" w:cs="Consolas"/>
          <w:color w:val="666600"/>
          <w:sz w:val="18"/>
          <w:szCs w:val="18"/>
        </w:rPr>
        <w:t>::</w:t>
      </w:r>
      <w:r>
        <w:rPr>
          <w:rFonts w:ascii="Consolas" w:hAnsi="Consolas" w:cs="Consolas"/>
          <w:color w:val="000000"/>
          <w:sz w:val="18"/>
          <w:szCs w:val="18"/>
        </w:rPr>
        <w:t>updateAction</w:t>
      </w:r>
      <w:r>
        <w:rPr>
          <w:rFonts w:ascii="Consolas" w:hAnsi="Consolas" w:cs="Consolas"/>
          <w:color w:val="666600"/>
          <w:sz w:val="18"/>
          <w:szCs w:val="18"/>
        </w:rPr>
        <w:t>(</w:t>
      </w:r>
      <w:r>
        <w:rPr>
          <w:rFonts w:ascii="Consolas" w:hAnsi="Consolas" w:cs="Consolas"/>
          <w:color w:val="660066"/>
          <w:sz w:val="18"/>
          <w:szCs w:val="18"/>
        </w:rPr>
        <w:t>sai_object_id_t</w:t>
      </w:r>
      <w:r>
        <w:rPr>
          <w:rFonts w:ascii="Consolas" w:hAnsi="Consolas" w:cs="Consolas"/>
          <w:color w:val="000000"/>
          <w:sz w:val="18"/>
          <w:szCs w:val="18"/>
        </w:rPr>
        <w:t xml:space="preserve"> entry_oid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0066"/>
          <w:sz w:val="18"/>
          <w:szCs w:val="18"/>
        </w:rPr>
        <w:t>sai_int32_t</w:t>
      </w:r>
      <w:r>
        <w:rPr>
          <w:rFonts w:ascii="Consolas" w:hAnsi="Consolas" w:cs="Consolas"/>
          <w:color w:val="000000"/>
          <w:sz w:val="18"/>
          <w:szCs w:val="18"/>
        </w:rPr>
        <w:t xml:space="preserve"> new_action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F477A60"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sai_attribute_t</w:t>
      </w:r>
      <w:r>
        <w:rPr>
          <w:rFonts w:ascii="Consolas" w:hAnsi="Consolas" w:cs="Consolas"/>
          <w:color w:val="000000"/>
          <w:sz w:val="18"/>
          <w:szCs w:val="18"/>
        </w:rPr>
        <w:t xml:space="preserve"> attr</w:t>
      </w:r>
      <w:r>
        <w:rPr>
          <w:rFonts w:ascii="Consolas" w:hAnsi="Consolas" w:cs="Consolas"/>
          <w:color w:val="666600"/>
          <w:sz w:val="18"/>
          <w:szCs w:val="18"/>
        </w:rPr>
        <w:t>;</w:t>
      </w:r>
    </w:p>
    <w:p w14:paraId="142E7EFB"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00"/>
          <w:sz w:val="18"/>
          <w:szCs w:val="18"/>
        </w:rPr>
        <w:t xml:space="preserve">id </w:t>
      </w:r>
      <w:r>
        <w:rPr>
          <w:rFonts w:ascii="Consolas" w:hAnsi="Consolas" w:cs="Consolas"/>
          <w:color w:val="666600"/>
          <w:sz w:val="18"/>
          <w:szCs w:val="18"/>
        </w:rPr>
        <w:t>=</w:t>
      </w:r>
      <w:r>
        <w:rPr>
          <w:rFonts w:ascii="Consolas" w:hAnsi="Consolas" w:cs="Consolas"/>
          <w:color w:val="000000"/>
          <w:sz w:val="18"/>
          <w:szCs w:val="18"/>
        </w:rPr>
        <w:t xml:space="preserve"> SAI_ACL_ENTRY_ATTR_ACTION_PACKET_ACTION</w:t>
      </w:r>
      <w:r>
        <w:rPr>
          <w:rFonts w:ascii="Consolas" w:hAnsi="Consolas" w:cs="Consolas"/>
          <w:color w:val="666600"/>
          <w:sz w:val="18"/>
          <w:szCs w:val="18"/>
        </w:rPr>
        <w:t>;</w:t>
      </w:r>
    </w:p>
    <w:p w14:paraId="56CA2F4F"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attr</w:t>
      </w:r>
      <w:r>
        <w:rPr>
          <w:rFonts w:ascii="Consolas" w:hAnsi="Consolas" w:cs="Consolas"/>
          <w:color w:val="666600"/>
          <w:sz w:val="18"/>
          <w:szCs w:val="18"/>
        </w:rPr>
        <w:t>.</w:t>
      </w:r>
      <w:r>
        <w:rPr>
          <w:rFonts w:ascii="Consolas" w:hAnsi="Consolas" w:cs="Consolas"/>
          <w:color w:val="000088"/>
          <w:sz w:val="18"/>
          <w:szCs w:val="18"/>
        </w:rPr>
        <w:t>value</w:t>
      </w:r>
      <w:r>
        <w:rPr>
          <w:rFonts w:ascii="Consolas" w:hAnsi="Consolas" w:cs="Consolas"/>
          <w:color w:val="666600"/>
          <w:sz w:val="18"/>
          <w:szCs w:val="18"/>
        </w:rPr>
        <w:t>.</w:t>
      </w:r>
      <w:r>
        <w:rPr>
          <w:rFonts w:ascii="Consolas" w:hAnsi="Consolas" w:cs="Consolas"/>
          <w:color w:val="000000"/>
          <w:sz w:val="18"/>
          <w:szCs w:val="18"/>
        </w:rPr>
        <w:t xml:space="preserve">s32 </w:t>
      </w:r>
      <w:r>
        <w:rPr>
          <w:rFonts w:ascii="Consolas" w:hAnsi="Consolas" w:cs="Consolas"/>
          <w:color w:val="666600"/>
          <w:sz w:val="18"/>
          <w:szCs w:val="18"/>
        </w:rPr>
        <w:t>=</w:t>
      </w:r>
      <w:r>
        <w:rPr>
          <w:rFonts w:ascii="Consolas" w:hAnsi="Consolas" w:cs="Consolas"/>
          <w:color w:val="000000"/>
          <w:sz w:val="18"/>
          <w:szCs w:val="18"/>
        </w:rPr>
        <w:t xml:space="preserve"> new_action</w:t>
      </w:r>
      <w:r>
        <w:rPr>
          <w:rFonts w:ascii="Consolas" w:hAnsi="Consolas" w:cs="Consolas"/>
          <w:color w:val="666600"/>
          <w:sz w:val="18"/>
          <w:szCs w:val="18"/>
        </w:rPr>
        <w:t>;</w:t>
      </w:r>
    </w:p>
    <w:p w14:paraId="2585D885"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p>
    <w:p w14:paraId="1AD03299"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Gọi SET API trực tiếp thay vì DELETE + CREATE</w:t>
      </w:r>
    </w:p>
    <w:p w14:paraId="4031C79D"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Đảm bảo tác động tức thời trên phần cứng</w:t>
      </w:r>
    </w:p>
    <w:p w14:paraId="50C39612"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sai_acl_api</w:t>
      </w:r>
      <w:r>
        <w:rPr>
          <w:rFonts w:ascii="Consolas" w:hAnsi="Consolas" w:cs="Consolas"/>
          <w:color w:val="666600"/>
          <w:sz w:val="18"/>
          <w:szCs w:val="18"/>
        </w:rPr>
        <w:t>-&gt;</w:t>
      </w:r>
      <w:r>
        <w:rPr>
          <w:rFonts w:ascii="Consolas" w:hAnsi="Consolas" w:cs="Consolas"/>
          <w:color w:val="000000"/>
          <w:sz w:val="18"/>
          <w:szCs w:val="18"/>
        </w:rPr>
        <w:t>set_acl_entry_attribute</w:t>
      </w:r>
      <w:r>
        <w:rPr>
          <w:rFonts w:ascii="Consolas" w:hAnsi="Consolas" w:cs="Consolas"/>
          <w:color w:val="666600"/>
          <w:sz w:val="18"/>
          <w:szCs w:val="18"/>
        </w:rPr>
        <w:t>(</w:t>
      </w:r>
      <w:r>
        <w:rPr>
          <w:rFonts w:ascii="Consolas" w:hAnsi="Consolas" w:cs="Consolas"/>
          <w:color w:val="000000"/>
          <w:sz w:val="18"/>
          <w:szCs w:val="18"/>
        </w:rPr>
        <w:t>entry_oid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attr</w:t>
      </w:r>
      <w:r>
        <w:rPr>
          <w:rFonts w:ascii="Consolas" w:hAnsi="Consolas" w:cs="Consolas"/>
          <w:color w:val="666600"/>
          <w:sz w:val="18"/>
          <w:szCs w:val="18"/>
        </w:rPr>
        <w:t>);</w:t>
      </w:r>
    </w:p>
    <w:p w14:paraId="7A6107AD"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10. </w:t>
      </w:r>
      <w:r>
        <w:rPr>
          <w:rFonts w:ascii="Consolas" w:hAnsi="Consolas" w:cs="Consolas"/>
          <w:color w:val="666600"/>
          <w:sz w:val="18"/>
          <w:szCs w:val="18"/>
        </w:rPr>
        <w:t>}</w:t>
      </w:r>
    </w:p>
    <w:p w14:paraId="77708190" w14:textId="77777777" w:rsidR="001155A8" w:rsidRDefault="001155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4925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4D2D11C4" w14:textId="7D84B840" w:rsidR="00551BE3" w:rsidRPr="00551BE3" w:rsidRDefault="00551BE3" w:rsidP="001155A8">
      <w:pPr>
        <w:pStyle w:val="Heading4"/>
        <w:rPr>
          <w:lang w:eastAsia="vi-VN"/>
        </w:rPr>
      </w:pPr>
      <w:r w:rsidRPr="00551BE3">
        <w:rPr>
          <w:lang w:eastAsia="vi-VN"/>
        </w:rPr>
        <w:t xml:space="preserve">Kịch bản QoS </w:t>
      </w:r>
      <w:r w:rsidR="00CC4DB4" w:rsidRPr="00551BE3">
        <w:rPr>
          <w:lang w:eastAsia="vi-VN"/>
        </w:rPr>
        <w:t xml:space="preserve">policy change </w:t>
      </w:r>
    </w:p>
    <w:p w14:paraId="550F75DA" w14:textId="77777777" w:rsidR="00551BE3" w:rsidRPr="00551BE3" w:rsidRDefault="00551BE3" w:rsidP="001155A8">
      <w:pPr>
        <w:pStyle w:val="tritmnormal"/>
      </w:pPr>
      <w:r w:rsidRPr="00551BE3">
        <w:t>Kịch bản này kiểm tra khả năng thay đổi cấu hình bộ đệm và lập lịch (Scheduling) mà không cần khởi động lại cổng. Đây là một tính năng nâng cao quan trọng cho các mạng hội tụ (Converged Networks).</w:t>
      </w:r>
    </w:p>
    <w:p w14:paraId="4D290A61" w14:textId="77777777" w:rsidR="00551BE3" w:rsidRPr="001155A8" w:rsidRDefault="00551BE3" w:rsidP="001155A8">
      <w:pPr>
        <w:rPr>
          <w:sz w:val="28"/>
          <w:szCs w:val="28"/>
          <w:lang w:eastAsia="vi-VN"/>
        </w:rPr>
      </w:pPr>
      <w:r w:rsidRPr="001155A8">
        <w:rPr>
          <w:b/>
          <w:bCs/>
          <w:sz w:val="28"/>
          <w:szCs w:val="28"/>
          <w:lang w:eastAsia="vi-VN"/>
        </w:rPr>
        <w:t>Quy trình:</w:t>
      </w:r>
    </w:p>
    <w:p w14:paraId="3A801171" w14:textId="77777777" w:rsidR="00551BE3" w:rsidRPr="00551BE3" w:rsidRDefault="00551BE3" w:rsidP="001155A8">
      <w:pPr>
        <w:pStyle w:val="items"/>
      </w:pPr>
      <w:r w:rsidRPr="00551BE3">
        <w:lastRenderedPageBreak/>
        <w:t>Đang chạy traffic với hồ sơ ưu tiên (Priority Profile) mặc định.</w:t>
      </w:r>
    </w:p>
    <w:p w14:paraId="5E29EC99" w14:textId="5081552F" w:rsidR="00551BE3" w:rsidRPr="00551BE3" w:rsidRDefault="00551BE3" w:rsidP="001155A8">
      <w:pPr>
        <w:pStyle w:val="items"/>
      </w:pPr>
      <w:r w:rsidRPr="00551BE3">
        <w:t>Thay đổi cấu hình WRED (Weighted Random Early Detection)</w:t>
      </w:r>
      <w:r w:rsidR="00B76D87">
        <w:t xml:space="preserve"> </w:t>
      </w:r>
      <w:sdt>
        <w:sdtPr>
          <w:rPr>
            <w:color w:val="000000"/>
          </w:rPr>
          <w:tag w:val="MENDELEY_CITATION_v3_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"/>
          <w:id w:val="-1001581847"/>
          <w:placeholder>
            <w:docPart w:val="DefaultPlaceholder_-1854013440"/>
          </w:placeholder>
        </w:sdtPr>
        <w:sdtEndPr/>
        <w:sdtContent>
          <w:r w:rsidR="00B76D87" w:rsidRPr="00B76D87">
            <w:rPr>
              <w:color w:val="000000"/>
            </w:rPr>
            <w:t>[4]</w:t>
          </w:r>
        </w:sdtContent>
      </w:sdt>
      <w:r w:rsidRPr="00551BE3">
        <w:t xml:space="preserve"> hoặc trọng số DWRR (Deficit Weighted Round Robin) trên một hàng đợi đang có tải cao.</w:t>
      </w:r>
    </w:p>
    <w:p w14:paraId="09668D8A" w14:textId="77777777" w:rsidR="00551BE3" w:rsidRPr="001155A8" w:rsidRDefault="00551BE3" w:rsidP="001155A8">
      <w:pPr>
        <w:rPr>
          <w:sz w:val="28"/>
          <w:szCs w:val="28"/>
          <w:lang w:eastAsia="vi-VN"/>
        </w:rPr>
      </w:pPr>
      <w:r w:rsidRPr="001155A8">
        <w:rPr>
          <w:b/>
          <w:bCs/>
          <w:sz w:val="28"/>
          <w:szCs w:val="28"/>
          <w:lang w:eastAsia="vi-VN"/>
        </w:rPr>
        <w:t>Quan sát:</w:t>
      </w:r>
    </w:p>
    <w:p w14:paraId="3E50A673" w14:textId="77777777" w:rsidR="00551BE3" w:rsidRPr="00551BE3" w:rsidRDefault="00551BE3" w:rsidP="001155A8">
      <w:pPr>
        <w:pStyle w:val="items"/>
      </w:pPr>
      <w:r w:rsidRPr="00551BE3">
        <w:t>Kiểm tra ASIC_DB để xác nhận các đối tượng SAI_SCHEDULER và SAI_WRED mới đã được tạo và gắn vào SAI_QUEUE.</w:t>
      </w:r>
    </w:p>
    <w:p w14:paraId="370E4FE9" w14:textId="77777777" w:rsidR="00551BE3" w:rsidRPr="00551BE3" w:rsidRDefault="00551BE3" w:rsidP="001155A8">
      <w:pPr>
        <w:pStyle w:val="items"/>
      </w:pPr>
      <w:r w:rsidRPr="00551BE3">
        <w:t>Sử dụng máy đo để xác nhận hành vi rớt gói (Drop behavior) thay đổi theo đường cong WRED mới.</w:t>
      </w:r>
    </w:p>
    <w:p w14:paraId="3B1C7815" w14:textId="77777777" w:rsidR="00551BE3" w:rsidRPr="00551BE3" w:rsidRDefault="00551BE3" w:rsidP="001155A8">
      <w:pPr>
        <w:pStyle w:val="items"/>
      </w:pPr>
      <w:r w:rsidRPr="00551BE3">
        <w:rPr>
          <w:b/>
          <w:bCs/>
        </w:rPr>
        <w:t>Lưu ý:</w:t>
      </w:r>
      <w:r w:rsidRPr="00551BE3">
        <w:t xml:space="preserve"> Một số dòng ASIC cũ yêu cầu tắt/bật hàng đợi khi thay đổi Scheduler. Phân hệ tối ưu hóa phải tự động xử lý trình tự này (Teardown -&gt; Reconfig -&gt; Bringup) một cách trong suốt đối với người dùng.</w:t>
      </w:r>
    </w:p>
    <w:p w14:paraId="1E5F87AD" w14:textId="69539911" w:rsidR="0077477E" w:rsidRPr="0077477E" w:rsidRDefault="00551BE3" w:rsidP="001155A8">
      <w:pPr>
        <w:pStyle w:val="tritmnormal"/>
      </w:pPr>
      <w:r w:rsidRPr="00551BE3">
        <w:t>Tổng kết lại, các thử nghiệm sự kiện động này khẳng định rằng giải pháp phần mềm không chỉ hoạt động đúng về mặt logic tĩnh mà còn đủ độ bền bỉ (Robustness) để xử lý các biến động hỗn loạn của mạng thực tế, đảm bảo tính liên tục của dịch vụ.</w:t>
      </w:r>
    </w:p>
    <w:p w14:paraId="11CC57D1" w14:textId="5A1F43CA" w:rsidR="000A1C02" w:rsidRPr="000A1C02" w:rsidRDefault="000A1C02" w:rsidP="000A1C02">
      <w:pPr>
        <w:pStyle w:val="Heading2"/>
        <w:rPr>
          <w:lang w:val="en-US" w:eastAsia="vi-VN"/>
        </w:rPr>
      </w:pPr>
      <w:bookmarkStart w:id="97" w:name="_Toc225755690"/>
      <w:r w:rsidRPr="000A1C02">
        <w:rPr>
          <w:lang w:val="en-US" w:eastAsia="vi-VN"/>
        </w:rPr>
        <w:t>Đánh giá hiệu năng và độ ổn định</w:t>
      </w:r>
      <w:bookmarkEnd w:id="97"/>
    </w:p>
    <w:p w14:paraId="67519DED" w14:textId="2D72E0BB" w:rsidR="000A1C02" w:rsidRDefault="000A1C02" w:rsidP="000A1C02">
      <w:pPr>
        <w:pStyle w:val="Heading3"/>
        <w:rPr>
          <w:lang w:eastAsia="vi-VN"/>
        </w:rPr>
      </w:pPr>
      <w:bookmarkStart w:id="98" w:name="_Toc225755691"/>
      <w:r w:rsidRPr="000A1C02">
        <w:rPr>
          <w:lang w:eastAsia="vi-VN"/>
        </w:rPr>
        <w:t>Latency lập trình SAI, throughput cập nhật, coalescing hiệu quả</w:t>
      </w:r>
      <w:bookmarkEnd w:id="98"/>
    </w:p>
    <w:p w14:paraId="5C78BBCB" w14:textId="2D2C2FB8" w:rsidR="008B24C7" w:rsidRPr="008B24C7" w:rsidRDefault="008B24C7" w:rsidP="001155A8">
      <w:pPr>
        <w:pStyle w:val="tritmnormal"/>
      </w:pPr>
      <w:r w:rsidRPr="008B24C7">
        <w:t>Hiệu năng của phân hệ quản lý giao diện chuyển mạch không chỉ được đánh giá qua khả năng thực thi đúng chức năng mà còn phụ thuộc vào tốc độ chuyển đổi ý định từ phần mềm xuống phần cứng. Trong kiến trúc lai ghép SONiC-PINS, đường dẫn dữ liệu điều khiển (Control Path) đi qua nhiều lớp trung gian: từ p4rt-app (gRPC) đến P4Orch</w:t>
      </w:r>
      <w:r w:rsidR="00CC4DB4">
        <w:t xml:space="preserve"> </w:t>
      </w:r>
      <w:sdt>
        <w:sdtPr>
          <w:rPr>
            <w:color w:val="000000"/>
          </w:rPr>
          <w:tag w:val="MENDELEY_CITATION_v3_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"/>
          <w:id w:val="-1316106105"/>
          <w:placeholder>
            <w:docPart w:val="DefaultPlaceholder_-1854013440"/>
          </w:placeholder>
        </w:sdtPr>
        <w:sdtEndPr/>
        <w:sdtContent>
          <w:r w:rsidR="00B76D87" w:rsidRPr="00B76D87">
            <w:rPr>
              <w:color w:val="000000"/>
            </w:rPr>
            <w:t>[2]</w:t>
          </w:r>
        </w:sdtContent>
      </w:sdt>
      <w:r w:rsidRPr="008B24C7">
        <w:t>, qua Redis (ASIC_DB)</w:t>
      </w:r>
      <w:r w:rsidR="00CC4DB4">
        <w:t xml:space="preserve"> </w:t>
      </w:r>
      <w:sdt>
        <w:sdtPr>
          <w:rPr>
            <w:color w:val="000000"/>
          </w:rPr>
          <w:tag w:val="MENDELEY_CITATION_v3_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"/>
          <w:id w:val="2139989873"/>
          <w:placeholder>
            <w:docPart w:val="DefaultPlaceholder_-1854013440"/>
          </w:placeholder>
        </w:sdtPr>
        <w:sdtEndPr/>
        <w:sdtContent>
          <w:r w:rsidR="00B76D87" w:rsidRPr="00B76D87">
            <w:rPr>
              <w:color w:val="000000"/>
            </w:rPr>
            <w:t>[5]</w:t>
          </w:r>
        </w:sdtContent>
      </w:sdt>
      <w:r w:rsidRPr="008B24C7">
        <w:t xml:space="preserve"> đến syncd và cuối cùng là Vendor SDK. Mục này phân tích sâu ba chỉ số hiệu năng cốt lõi: Độ trễ lập trình (Programming Latency), Thông lượng cập nhật (Update Throughput) và Hiệu quả của cơ chế gom nhóm (Coalescing Efficiency).</w:t>
      </w:r>
    </w:p>
    <w:p w14:paraId="1EC93350" w14:textId="42CF9D08" w:rsidR="008B24C7" w:rsidRPr="008B24C7" w:rsidRDefault="008B24C7" w:rsidP="001155A8">
      <w:pPr>
        <w:pStyle w:val="Heading4"/>
        <w:rPr>
          <w:lang w:eastAsia="vi-VN"/>
        </w:rPr>
      </w:pPr>
      <w:r w:rsidRPr="008B24C7">
        <w:rPr>
          <w:lang w:eastAsia="vi-VN"/>
        </w:rPr>
        <w:t xml:space="preserve">Phân tích </w:t>
      </w:r>
      <w:r w:rsidR="00045FE7" w:rsidRPr="008B24C7">
        <w:rPr>
          <w:lang w:eastAsia="vi-VN"/>
        </w:rPr>
        <w:t xml:space="preserve">độ trễ lập trình sai </w:t>
      </w:r>
    </w:p>
    <w:p w14:paraId="27C2525D" w14:textId="09A70C57" w:rsidR="008B24C7" w:rsidRPr="008B24C7" w:rsidRDefault="008B24C7" w:rsidP="00045FE7">
      <w:pPr>
        <w:pStyle w:val="tritmnormal"/>
      </w:pPr>
      <w:r w:rsidRPr="008B24C7">
        <w:t>Độ trễ lập trình được định nghĩa là khoảng thời gian T</w:t>
      </w:r>
      <w:r w:rsidR="008F3963">
        <w:rPr>
          <w:vertAlign w:val="subscript"/>
        </w:rPr>
        <w:t>latency</w:t>
      </w:r>
      <w:r w:rsidRPr="008B24C7">
        <w:t xml:space="preserve"> = T</w:t>
      </w:r>
      <w:r w:rsidR="008F3963">
        <w:rPr>
          <w:vertAlign w:val="subscript"/>
        </w:rPr>
        <w:t>hw_ack</w:t>
      </w:r>
      <w:r w:rsidRPr="008B24C7">
        <w:t xml:space="preserve"> </w:t>
      </w:r>
      <w:r w:rsidR="008F3963">
        <w:t>–</w:t>
      </w:r>
      <w:r w:rsidRPr="008B24C7">
        <w:t xml:space="preserve"> T</w:t>
      </w:r>
      <w:r w:rsidR="008F3963">
        <w:rPr>
          <w:vertAlign w:val="subscript"/>
        </w:rPr>
        <w:t>request</w:t>
      </w:r>
      <w:r w:rsidRPr="008B24C7">
        <w:t xml:space="preserve">, tính từ lúc Controller gửi lệnh WriteRequest đến khi phần cứng xác nhận hoàn tất. Kết quả đo đạc trên nền tảng Whitebox sử dụng chip Tofino cho thấy độ trễ trung bình cho một thao tác đơn lẻ (Single Operation) dao động trong khoảng </w:t>
      </w:r>
      <w:r w:rsidRPr="00045FE7">
        <w:t>1.2ms đến 1.8ms.</w:t>
      </w:r>
    </w:p>
    <w:p w14:paraId="64DE8C81" w14:textId="77777777" w:rsidR="008B24C7" w:rsidRPr="008B24C7" w:rsidRDefault="008B24C7" w:rsidP="00045FE7">
      <w:pPr>
        <w:pStyle w:val="tritmnormal"/>
      </w:pPr>
      <w:r w:rsidRPr="008B24C7">
        <w:t>Phân rã chi tiết độ trễ cho thấy:</w:t>
      </w:r>
    </w:p>
    <w:p w14:paraId="48C11F15" w14:textId="522149FE" w:rsidR="008B24C7" w:rsidRPr="00045FE7" w:rsidRDefault="008B24C7" w:rsidP="00045FE7">
      <w:pPr>
        <w:pStyle w:val="items"/>
      </w:pPr>
      <w:r w:rsidRPr="00045FE7">
        <w:t>Chi phí gRPC &amp; Protobuf (20%): Thời gian để giải mã bản tin P4Runtime và tra cứu OID trong P4Orch</w:t>
      </w:r>
      <w:r w:rsidR="005C24F6">
        <w:t xml:space="preserve"> </w:t>
      </w:r>
      <w:sdt>
        <w:sdtPr>
          <w:rPr>
            <w:color w:val="000000"/>
          </w:rPr>
          <w:tag w:val="MENDELEY_CITATION_v3_eyJjaXRhdGlvbklEIjoiTUVOREVMRVlfQ0lUQVRJT05fMmM2ZjZiMDktZWMxZi00NDIxLWEwODItODhhMmQ4Y2UyZjY3IiwicHJvcGVydGllcyI6eyJub3RlSW5kZXgiOjB9LCJpc0VkaXRlZCI6ZmFsc2UsIm1hbnVhbE92ZXJyaWRlIjp7ImlzTWFudWFsbHlPdmVycmlkZGVuIjpmYWxzZSwiY2l0ZXByb2NUZXh0IjoiWzN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
          <w:id w:val="-62797732"/>
          <w:placeholder>
            <w:docPart w:val="DefaultPlaceholder_-1854013440"/>
          </w:placeholder>
        </w:sdtPr>
        <w:sdtEndPr/>
        <w:sdtContent>
          <w:r w:rsidR="00B76D87" w:rsidRPr="00B76D87">
            <w:rPr>
              <w:color w:val="000000"/>
            </w:rPr>
            <w:t>[3]</w:t>
          </w:r>
        </w:sdtContent>
      </w:sdt>
      <w:r w:rsidRPr="00045FE7">
        <w:t>. Nhờ cơ chế P4OidMapper cache trong RAM (như thiết kế tại mục 3.2.2), bước này được tối ưu đáng kể so với việc truy vấn Redis.</w:t>
      </w:r>
    </w:p>
    <w:p w14:paraId="33D249E3" w14:textId="77777777" w:rsidR="008B24C7" w:rsidRPr="00045FE7" w:rsidRDefault="008B24C7" w:rsidP="00045FE7">
      <w:pPr>
        <w:pStyle w:val="items"/>
      </w:pPr>
      <w:r w:rsidRPr="00045FE7">
        <w:t xml:space="preserve">Chi phí Redis IPC (30%): Thời gian ghi vào ASIC_DB và lan truyền </w:t>
      </w:r>
      <w:r w:rsidRPr="00045FE7">
        <w:lastRenderedPageBreak/>
        <w:t>qua cơ chế Pub/Sub đến syncd.</w:t>
      </w:r>
    </w:p>
    <w:p w14:paraId="25695A77" w14:textId="77777777" w:rsidR="008B24C7" w:rsidRPr="00045FE7" w:rsidRDefault="008B24C7" w:rsidP="00045FE7">
      <w:pPr>
        <w:pStyle w:val="items"/>
      </w:pPr>
      <w:r w:rsidRPr="00045FE7">
        <w:t>Chi phí Syncd &amp; SDK (50%): Đây là thành phần chiếm tỷ trọng lớn nhất do liên quan đến I/O vật lý (PCIe Write) và cơ chế khóa (Locking) của SDK để bảo vệ tài nguyên phần cứng.</w:t>
      </w:r>
    </w:p>
    <w:p w14:paraId="55C04844" w14:textId="77777777" w:rsidR="008B24C7" w:rsidRDefault="008B24C7" w:rsidP="00045FE7">
      <w:pPr>
        <w:pStyle w:val="tritmnormal"/>
      </w:pPr>
      <w:r w:rsidRPr="008B24C7">
        <w:t>Để giám sát độ trễ này trong thời gian thực, chúng tôi sử dụng công cụ sai_perf tích hợp trong syncd. Đoạn mã dưới đây minh họa cách syncd ghi lại timestamp để tính toán độ trễ xử lý nội bộ:</w:t>
      </w:r>
    </w:p>
    <w:p w14:paraId="33C1D76C" w14:textId="361B58B2" w:rsidR="007E6842" w:rsidRPr="008B24C7" w:rsidRDefault="007E6842" w:rsidP="007E6842">
      <w:pPr>
        <w:pStyle w:val="Caption"/>
        <w:jc w:val="left"/>
      </w:pPr>
      <w:bookmarkStart w:id="99" w:name="_Toc225755453"/>
      <w:r>
        <w:t xml:space="preserve">Bảng </w:t>
      </w:r>
      <w:r>
        <w:fldChar w:fldCharType="begin"/>
      </w:r>
      <w:r>
        <w:instrText xml:space="preserve"> SEQ Bảng \* ARABIC </w:instrText>
      </w:r>
      <w:r>
        <w:fldChar w:fldCharType="separate"/>
      </w:r>
      <w:r w:rsidR="00F11866">
        <w:rPr>
          <w:noProof/>
        </w:rPr>
        <w:t>50</w:t>
      </w:r>
      <w:r>
        <w:fldChar w:fldCharType="end"/>
      </w:r>
      <w:r>
        <w:t>: Đo đạc trễ</w:t>
      </w:r>
      <w:bookmarkEnd w:id="99"/>
    </w:p>
    <w:p w14:paraId="3A8EAAFD"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đo đạc latency trong sonic-sairedis/syncd/Syncd.cpp */</w:t>
      </w:r>
    </w:p>
    <w:p w14:paraId="0E4289E0"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Syncd</w:t>
      </w:r>
      <w:r>
        <w:rPr>
          <w:rFonts w:ascii="Consolas" w:hAnsi="Consolas" w:cs="Consolas"/>
          <w:color w:val="666600"/>
          <w:sz w:val="18"/>
          <w:szCs w:val="18"/>
        </w:rPr>
        <w:t>::</w:t>
      </w:r>
      <w:r>
        <w:rPr>
          <w:rFonts w:ascii="Consolas" w:hAnsi="Consolas" w:cs="Consolas"/>
          <w:color w:val="000000"/>
          <w:sz w:val="18"/>
          <w:szCs w:val="18"/>
        </w:rPr>
        <w:t>processEvent</w:t>
      </w:r>
      <w:r>
        <w:rPr>
          <w:rFonts w:ascii="Consolas" w:hAnsi="Consolas" w:cs="Consolas"/>
          <w:color w:val="666600"/>
          <w:sz w:val="18"/>
          <w:szCs w:val="18"/>
        </w:rPr>
        <w:t>(</w:t>
      </w:r>
      <w:r>
        <w:rPr>
          <w:rFonts w:ascii="Consolas" w:hAnsi="Consolas" w:cs="Consolas"/>
          <w:color w:val="000088"/>
          <w:sz w:val="18"/>
          <w:szCs w:val="18"/>
        </w:rPr>
        <w:t>int</w:t>
      </w:r>
      <w:r>
        <w:rPr>
          <w:rFonts w:ascii="Consolas" w:hAnsi="Consolas" w:cs="Consolas"/>
          <w:color w:val="000000"/>
          <w:sz w:val="18"/>
          <w:szCs w:val="18"/>
        </w:rPr>
        <w:t xml:space="preserve"> fd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9B00150"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start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chrono</w:t>
      </w:r>
      <w:r>
        <w:rPr>
          <w:rFonts w:ascii="Consolas" w:hAnsi="Consolas" w:cs="Consolas"/>
          <w:color w:val="666600"/>
          <w:sz w:val="18"/>
          <w:szCs w:val="18"/>
        </w:rPr>
        <w:t>::</w:t>
      </w:r>
      <w:r>
        <w:rPr>
          <w:rFonts w:ascii="Consolas" w:hAnsi="Consolas" w:cs="Consolas"/>
          <w:color w:val="000000"/>
          <w:sz w:val="18"/>
          <w:szCs w:val="18"/>
        </w:rPr>
        <w:t>high_resolution_clock</w:t>
      </w:r>
      <w:r>
        <w:rPr>
          <w:rFonts w:ascii="Consolas" w:hAnsi="Consolas" w:cs="Consolas"/>
          <w:color w:val="666600"/>
          <w:sz w:val="18"/>
          <w:szCs w:val="18"/>
        </w:rPr>
        <w:t>::</w:t>
      </w:r>
      <w:r>
        <w:rPr>
          <w:rFonts w:ascii="Consolas" w:hAnsi="Consolas" w:cs="Consolas"/>
          <w:color w:val="000000"/>
          <w:sz w:val="18"/>
          <w:szCs w:val="18"/>
        </w:rPr>
        <w:t>now</w:t>
      </w:r>
      <w:r>
        <w:rPr>
          <w:rFonts w:ascii="Consolas" w:hAnsi="Consolas" w:cs="Consolas"/>
          <w:color w:val="666600"/>
          <w:sz w:val="18"/>
          <w:szCs w:val="18"/>
        </w:rPr>
        <w:t>();</w:t>
      </w:r>
    </w:p>
    <w:p w14:paraId="602F109C"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089D1382"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880000"/>
          <w:sz w:val="18"/>
          <w:szCs w:val="18"/>
        </w:rPr>
        <w:t>// ... Xử lý sự kiện từ Redis và gọi SAI API ...</w:t>
      </w:r>
    </w:p>
    <w:p w14:paraId="0D0205BF"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processSingleEvent</w:t>
      </w:r>
      <w:r>
        <w:rPr>
          <w:rFonts w:ascii="Consolas" w:hAnsi="Consolas" w:cs="Consolas"/>
          <w:color w:val="666600"/>
          <w:sz w:val="18"/>
          <w:szCs w:val="18"/>
        </w:rPr>
        <w:t>(</w:t>
      </w:r>
      <w:r>
        <w:rPr>
          <w:rFonts w:ascii="Consolas" w:hAnsi="Consolas" w:cs="Consolas"/>
          <w:color w:val="000000"/>
          <w:sz w:val="18"/>
          <w:szCs w:val="18"/>
        </w:rPr>
        <w:t>fd</w:t>
      </w:r>
      <w:r>
        <w:rPr>
          <w:rFonts w:ascii="Consolas" w:hAnsi="Consolas" w:cs="Consolas"/>
          <w:color w:val="666600"/>
          <w:sz w:val="18"/>
          <w:szCs w:val="18"/>
        </w:rPr>
        <w:t>);</w:t>
      </w:r>
    </w:p>
    <w:p w14:paraId="21A3279C"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p>
    <w:p w14:paraId="0B33607F"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w:t>
      </w:r>
      <w:r>
        <w:rPr>
          <w:rFonts w:ascii="Consolas" w:hAnsi="Consolas" w:cs="Consolas"/>
          <w:color w:val="000088"/>
          <w:sz w:val="18"/>
          <w:szCs w:val="18"/>
        </w:rPr>
        <w:t>end</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chrono</w:t>
      </w:r>
      <w:r>
        <w:rPr>
          <w:rFonts w:ascii="Consolas" w:hAnsi="Consolas" w:cs="Consolas"/>
          <w:color w:val="666600"/>
          <w:sz w:val="18"/>
          <w:szCs w:val="18"/>
        </w:rPr>
        <w:t>::</w:t>
      </w:r>
      <w:r>
        <w:rPr>
          <w:rFonts w:ascii="Consolas" w:hAnsi="Consolas" w:cs="Consolas"/>
          <w:color w:val="000000"/>
          <w:sz w:val="18"/>
          <w:szCs w:val="18"/>
        </w:rPr>
        <w:t>high_resolution_clock</w:t>
      </w:r>
      <w:r>
        <w:rPr>
          <w:rFonts w:ascii="Consolas" w:hAnsi="Consolas" w:cs="Consolas"/>
          <w:color w:val="666600"/>
          <w:sz w:val="18"/>
          <w:szCs w:val="18"/>
        </w:rPr>
        <w:t>::</w:t>
      </w:r>
      <w:r>
        <w:rPr>
          <w:rFonts w:ascii="Consolas" w:hAnsi="Consolas" w:cs="Consolas"/>
          <w:color w:val="000000"/>
          <w:sz w:val="18"/>
          <w:szCs w:val="18"/>
        </w:rPr>
        <w:t>now</w:t>
      </w:r>
      <w:r>
        <w:rPr>
          <w:rFonts w:ascii="Consolas" w:hAnsi="Consolas" w:cs="Consolas"/>
          <w:color w:val="666600"/>
          <w:sz w:val="18"/>
          <w:szCs w:val="18"/>
        </w:rPr>
        <w:t>();</w:t>
      </w:r>
    </w:p>
    <w:p w14:paraId="4D098CED"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chrono</w:t>
      </w:r>
      <w:r>
        <w:rPr>
          <w:rFonts w:ascii="Consolas" w:hAnsi="Consolas" w:cs="Consolas"/>
          <w:color w:val="666600"/>
          <w:sz w:val="18"/>
          <w:szCs w:val="18"/>
        </w:rPr>
        <w:t>::</w:t>
      </w:r>
      <w:r>
        <w:rPr>
          <w:rFonts w:ascii="Consolas" w:hAnsi="Consolas" w:cs="Consolas"/>
          <w:color w:val="000000"/>
          <w:sz w:val="18"/>
          <w:szCs w:val="18"/>
        </w:rPr>
        <w:t>duration</w:t>
      </w:r>
      <w:r>
        <w:rPr>
          <w:rFonts w:ascii="Consolas" w:hAnsi="Consolas" w:cs="Consolas"/>
          <w:color w:val="666600"/>
          <w:sz w:val="18"/>
          <w:szCs w:val="18"/>
        </w:rPr>
        <w:t>&lt;</w:t>
      </w:r>
      <w:r>
        <w:rPr>
          <w:rFonts w:ascii="Consolas" w:hAnsi="Consolas" w:cs="Consolas"/>
          <w:color w:val="000088"/>
          <w:sz w:val="18"/>
          <w:szCs w:val="18"/>
        </w:rPr>
        <w:t>double</w:t>
      </w:r>
      <w:r>
        <w:rPr>
          <w:rFonts w:ascii="Consolas" w:hAnsi="Consolas" w:cs="Consolas"/>
          <w:color w:val="666600"/>
          <w:sz w:val="18"/>
          <w:szCs w:val="18"/>
        </w:rPr>
        <w: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milli</w:t>
      </w:r>
      <w:r>
        <w:rPr>
          <w:rFonts w:ascii="Consolas" w:hAnsi="Consolas" w:cs="Consolas"/>
          <w:color w:val="666600"/>
          <w:sz w:val="18"/>
          <w:szCs w:val="18"/>
        </w:rPr>
        <w:t>&gt;</w:t>
      </w:r>
      <w:r>
        <w:rPr>
          <w:rFonts w:ascii="Consolas" w:hAnsi="Consolas" w:cs="Consolas"/>
          <w:color w:val="000000"/>
          <w:sz w:val="18"/>
          <w:szCs w:val="18"/>
        </w:rPr>
        <w:t xml:space="preserve"> elapsed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end</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start</w:t>
      </w:r>
      <w:r>
        <w:rPr>
          <w:rFonts w:ascii="Consolas" w:hAnsi="Consolas" w:cs="Consolas"/>
          <w:color w:val="666600"/>
          <w:sz w:val="18"/>
          <w:szCs w:val="18"/>
        </w:rPr>
        <w:t>;</w:t>
      </w:r>
    </w:p>
    <w:p w14:paraId="0270410F"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277C9193"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elapsed</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006666"/>
          <w:sz w:val="18"/>
          <w:szCs w:val="18"/>
        </w:rPr>
        <w:t>1.0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Log nếu latency &gt; 1ms (Slow Path)</w:t>
      </w:r>
    </w:p>
    <w:p w14:paraId="70E985ED"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SWSS_LOG_WARN</w:t>
      </w:r>
      <w:r>
        <w:rPr>
          <w:rFonts w:ascii="Consolas" w:hAnsi="Consolas" w:cs="Consolas"/>
          <w:color w:val="666600"/>
          <w:sz w:val="18"/>
          <w:szCs w:val="18"/>
        </w:rPr>
        <w:t>(</w:t>
      </w:r>
      <w:r>
        <w:rPr>
          <w:rFonts w:ascii="Consolas" w:hAnsi="Consolas" w:cs="Consolas"/>
          <w:color w:val="008800"/>
          <w:sz w:val="18"/>
          <w:szCs w:val="18"/>
        </w:rPr>
        <w:t>"Slow SAI operation detected: %.3f ms"</w:t>
      </w:r>
      <w:r>
        <w:rPr>
          <w:rFonts w:ascii="Consolas" w:hAnsi="Consolas" w:cs="Consolas"/>
          <w:color w:val="666600"/>
          <w:sz w:val="18"/>
          <w:szCs w:val="18"/>
        </w:rPr>
        <w:t>,</w:t>
      </w:r>
      <w:r>
        <w:rPr>
          <w:rFonts w:ascii="Consolas" w:hAnsi="Consolas" w:cs="Consolas"/>
          <w:color w:val="000000"/>
          <w:sz w:val="18"/>
          <w:szCs w:val="18"/>
        </w:rPr>
        <w:t xml:space="preserve"> elapsed</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p>
    <w:p w14:paraId="49C3B78E"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74659022"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14. </w:t>
      </w:r>
      <w:r>
        <w:rPr>
          <w:rFonts w:ascii="Consolas" w:hAnsi="Consolas" w:cs="Consolas"/>
          <w:color w:val="666600"/>
          <w:sz w:val="18"/>
          <w:szCs w:val="18"/>
        </w:rPr>
        <w:t>}</w:t>
      </w:r>
    </w:p>
    <w:p w14:paraId="7757687A" w14:textId="77777777" w:rsidR="00045FE7" w:rsidRDefault="00045F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366773"/>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w:t>
      </w:r>
    </w:p>
    <w:p w14:paraId="49AEB365" w14:textId="679C0626" w:rsidR="008B24C7" w:rsidRPr="008B24C7" w:rsidRDefault="008B24C7" w:rsidP="00381CA2">
      <w:pPr>
        <w:pStyle w:val="Heading4"/>
        <w:rPr>
          <w:lang w:eastAsia="vi-VN"/>
        </w:rPr>
      </w:pPr>
      <w:r w:rsidRPr="008B24C7">
        <w:rPr>
          <w:lang w:eastAsia="vi-VN"/>
        </w:rPr>
        <w:t xml:space="preserve">Đánh giá </w:t>
      </w:r>
      <w:r w:rsidR="00381CA2" w:rsidRPr="008B24C7">
        <w:rPr>
          <w:lang w:eastAsia="vi-VN"/>
        </w:rPr>
        <w:t>t</w:t>
      </w:r>
      <w:r w:rsidRPr="008B24C7">
        <w:rPr>
          <w:lang w:eastAsia="vi-VN"/>
        </w:rPr>
        <w:t xml:space="preserve">hông lượng cập nhật </w:t>
      </w:r>
    </w:p>
    <w:p w14:paraId="4E25075A" w14:textId="77777777" w:rsidR="008B24C7" w:rsidRPr="008B24C7" w:rsidRDefault="008B24C7" w:rsidP="00381CA2">
      <w:pPr>
        <w:pStyle w:val="tritmnormal"/>
      </w:pPr>
      <w:r w:rsidRPr="008B24C7">
        <w:t>Thông lượng là thước đo quan trọng nhất đối với khả năng hội tụ mạng (Network Convergence), đặc biệt khi tái lập trình hàng nghìn tuyến đường (Routes) hoặc luật ACL sau sự cố. Thử nghiệm so sánh giữa chế độ tuần tự (Sequential) và chế độ Bulk API (như đã thiết kế trong mục 3.3.1) cho thấy sự chênh lệch hiệu năng rõ rệt.</w:t>
      </w:r>
    </w:p>
    <w:p w14:paraId="7D97E37B" w14:textId="5102BEC0" w:rsidR="008B24C7" w:rsidRPr="008B24C7" w:rsidRDefault="008B24C7" w:rsidP="00381CA2">
      <w:pPr>
        <w:pStyle w:val="items"/>
      </w:pPr>
      <w:r w:rsidRPr="008B24C7">
        <w:rPr>
          <w:b/>
          <w:bCs/>
        </w:rPr>
        <w:t xml:space="preserve">Chế độ </w:t>
      </w:r>
      <w:r w:rsidR="00300E75" w:rsidRPr="008B24C7">
        <w:rPr>
          <w:b/>
          <w:bCs/>
        </w:rPr>
        <w:t>tuần tự</w:t>
      </w:r>
      <w:r w:rsidRPr="008B24C7">
        <w:rPr>
          <w:b/>
          <w:bCs/>
        </w:rPr>
        <w:t>:</w:t>
      </w:r>
      <w:r w:rsidRPr="008B24C7">
        <w:t xml:space="preserve"> Đạt khoảng </w:t>
      </w:r>
      <w:r w:rsidRPr="008B24C7">
        <w:rPr>
          <w:b/>
          <w:bCs/>
        </w:rPr>
        <w:t>800 - 1.200 operations/sec</w:t>
      </w:r>
      <w:r w:rsidRPr="008B24C7">
        <w:t>. Nút thắt cổ chai nằm ở số lượng Context Switch giữa User Space và Kernel Space khi thực hiện quá nhiều cuộc gọi hệ thống nhỏ lẻ.</w:t>
      </w:r>
    </w:p>
    <w:p w14:paraId="46FED314" w14:textId="77777777" w:rsidR="008B24C7" w:rsidRPr="008B24C7" w:rsidRDefault="008B24C7" w:rsidP="00381CA2">
      <w:pPr>
        <w:pStyle w:val="items"/>
      </w:pPr>
      <w:r w:rsidRPr="008B24C7">
        <w:rPr>
          <w:b/>
          <w:bCs/>
        </w:rPr>
        <w:t>Chế độ Bulk (Tối ưu hóa):</w:t>
      </w:r>
      <w:r w:rsidRPr="008B24C7">
        <w:t xml:space="preserve"> Đạt tới </w:t>
      </w:r>
      <w:r w:rsidRPr="008B24C7">
        <w:rPr>
          <w:b/>
          <w:bCs/>
        </w:rPr>
        <w:t>45.000 - 60.000 operations/sec</w:t>
      </w:r>
      <w:r w:rsidRPr="008B24C7">
        <w:t xml:space="preserve"> đối với đối tượng Route. Việc gom 1000 route vào một bản tin duy nhất giúp tận dụng tối đa băng thông Redis Pipeline và khả năng DMA của chip ASIC.</w:t>
      </w:r>
    </w:p>
    <w:p w14:paraId="38F48799" w14:textId="448F4038" w:rsidR="008B24C7" w:rsidRDefault="008B24C7" w:rsidP="00381CA2">
      <w:pPr>
        <w:pStyle w:val="tritmnormal"/>
      </w:pPr>
      <w:r w:rsidRPr="008B24C7">
        <w:t>Mã nguồn trong RouteManager</w:t>
      </w:r>
      <w:r w:rsidR="0046624E">
        <w:t xml:space="preserve"> </w:t>
      </w:r>
      <w:sdt>
        <w:sdtPr>
          <w:rPr>
            <w:color w:val="000000"/>
          </w:rPr>
          <w:tag w:val="MENDELEY_CITATION_v3_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"/>
          <w:id w:val="-149834491"/>
          <w:placeholder>
            <w:docPart w:val="DefaultPlaceholder_-1854013440"/>
          </w:placeholder>
        </w:sdtPr>
        <w:sdtEndPr/>
        <w:sdtContent>
          <w:r w:rsidR="0046624E" w:rsidRPr="0046624E">
            <w:rPr>
              <w:color w:val="000000"/>
            </w:rPr>
            <w:t>[4]</w:t>
          </w:r>
        </w:sdtContent>
      </w:sdt>
      <w:r w:rsidRPr="008B24C7">
        <w:t xml:space="preserve"> chứng minh hiệu quả của việc sử dụng Bulk API để đạt thông lượng cao:</w:t>
      </w:r>
    </w:p>
    <w:p w14:paraId="0D665BC3" w14:textId="6EA33667" w:rsidR="007E6842" w:rsidRPr="008B24C7" w:rsidRDefault="007E6842" w:rsidP="007E6842">
      <w:pPr>
        <w:pStyle w:val="Caption"/>
        <w:jc w:val="left"/>
      </w:pPr>
      <w:bookmarkStart w:id="100" w:name="_Toc225755454"/>
      <w:r>
        <w:t xml:space="preserve">Bảng </w:t>
      </w:r>
      <w:r>
        <w:fldChar w:fldCharType="begin"/>
      </w:r>
      <w:r>
        <w:instrText xml:space="preserve"> SEQ Bảng \* ARABIC </w:instrText>
      </w:r>
      <w:r>
        <w:fldChar w:fldCharType="separate"/>
      </w:r>
      <w:r w:rsidR="00F11866">
        <w:rPr>
          <w:noProof/>
        </w:rPr>
        <w:t>51</w:t>
      </w:r>
      <w:r>
        <w:fldChar w:fldCharType="end"/>
      </w:r>
      <w:r>
        <w:t>: Bulk API</w:t>
      </w:r>
      <w:bookmarkEnd w:id="100"/>
    </w:p>
    <w:p w14:paraId="56A496FF"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Kết quả thực nghiệm: Bulk API tăng tốc độ cập nhật */</w:t>
      </w:r>
    </w:p>
    <w:p w14:paraId="03418C3B"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Kịch bản: Thêm 10k routes</w:t>
      </w:r>
    </w:p>
    <w:p w14:paraId="04AD73E0"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 SAI-only (Sequential): ~12 giây</w:t>
      </w:r>
    </w:p>
    <w:p w14:paraId="0D4313F3"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4. </w:t>
      </w:r>
      <w:r>
        <w:rPr>
          <w:rFonts w:ascii="Consolas" w:hAnsi="Consolas" w:cs="Consolas"/>
          <w:color w:val="880000"/>
          <w:sz w:val="18"/>
          <w:szCs w:val="18"/>
        </w:rPr>
        <w:t>// SAI+P4 (Bulk optimized): ~0.2 giây</w:t>
      </w:r>
    </w:p>
    <w:p w14:paraId="616104E4"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6205958A"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6.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RouteManager</w:t>
      </w:r>
      <w:r>
        <w:rPr>
          <w:rFonts w:ascii="Consolas" w:hAnsi="Consolas" w:cs="Consolas"/>
          <w:color w:val="666600"/>
          <w:sz w:val="18"/>
          <w:szCs w:val="18"/>
        </w:rPr>
        <w:t>::</w:t>
      </w:r>
      <w:r>
        <w:rPr>
          <w:rFonts w:ascii="Consolas" w:hAnsi="Consolas" w:cs="Consolas"/>
          <w:color w:val="000000"/>
          <w:sz w:val="18"/>
          <w:szCs w:val="18"/>
        </w:rPr>
        <w:t>flushBulk</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0B46CBF8"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 chuẩn bị vectors ...</w:t>
      </w:r>
    </w:p>
    <w:p w14:paraId="360B8DBC"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Một lần gọi API duy nhất xử lý hàng nghìn entry</w:t>
      </w:r>
    </w:p>
    <w:p w14:paraId="74493851"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sai_route_api</w:t>
      </w:r>
      <w:r>
        <w:rPr>
          <w:rFonts w:ascii="Consolas" w:hAnsi="Consolas" w:cs="Consolas"/>
          <w:color w:val="666600"/>
          <w:sz w:val="18"/>
          <w:szCs w:val="18"/>
        </w:rPr>
        <w:t>-&gt;</w:t>
      </w:r>
      <w:r>
        <w:rPr>
          <w:rFonts w:ascii="Consolas" w:hAnsi="Consolas" w:cs="Consolas"/>
          <w:color w:val="000000"/>
          <w:sz w:val="18"/>
          <w:szCs w:val="18"/>
        </w:rPr>
        <w:t>create_route_entries</w:t>
      </w:r>
      <w:r>
        <w:rPr>
          <w:rFonts w:ascii="Consolas" w:hAnsi="Consolas" w:cs="Consolas"/>
          <w:color w:val="666600"/>
          <w:sz w:val="18"/>
          <w:szCs w:val="18"/>
        </w:rPr>
        <w:t>(</w:t>
      </w:r>
      <w:r>
        <w:rPr>
          <w:rFonts w:ascii="Consolas" w:hAnsi="Consolas" w:cs="Consolas"/>
          <w:color w:val="000000"/>
          <w:sz w:val="18"/>
          <w:szCs w:val="18"/>
        </w:rPr>
        <w:t>count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p>
    <w:p w14:paraId="38025F28"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10. </w:t>
      </w:r>
      <w:r>
        <w:rPr>
          <w:rFonts w:ascii="Consolas" w:hAnsi="Consolas" w:cs="Consolas"/>
          <w:color w:val="666600"/>
          <w:sz w:val="18"/>
          <w:szCs w:val="18"/>
        </w:rPr>
        <w:t>}</w:t>
      </w:r>
    </w:p>
    <w:p w14:paraId="4E095261"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0756313"/>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w:t>
      </w:r>
    </w:p>
    <w:p w14:paraId="45CF5007" w14:textId="2109E42F" w:rsidR="008B24C7" w:rsidRPr="008B24C7" w:rsidRDefault="008B24C7" w:rsidP="00381CA2">
      <w:pPr>
        <w:pStyle w:val="Heading4"/>
        <w:rPr>
          <w:lang w:eastAsia="vi-VN"/>
        </w:rPr>
      </w:pPr>
      <w:r w:rsidRPr="008B24C7">
        <w:rPr>
          <w:lang w:eastAsia="vi-VN"/>
        </w:rPr>
        <w:lastRenderedPageBreak/>
        <w:t xml:space="preserve">Hiệu quả của cơ chế Coalescing </w:t>
      </w:r>
    </w:p>
    <w:p w14:paraId="3D3E0033" w14:textId="77777777" w:rsidR="008B24C7" w:rsidRPr="008B24C7" w:rsidRDefault="008B24C7" w:rsidP="00381CA2">
      <w:pPr>
        <w:pStyle w:val="tritmnormal"/>
      </w:pPr>
      <w:r w:rsidRPr="008B24C7">
        <w:t>Cơ chế Coalescing trong orchagent hoạt động dựa trên nguyên tắc "Lazy Processing": thay vì xử lý ngay lập tức từng sự kiện nhận được từ Redis, orchagent sẽ quét (drain) toàn bộ hàng đợi sự kiện đang chờ trước khi bắt đầu chu trình xử lý. Điều này giúp loại bỏ các cập nhật dư thừa (Flapping updates).</w:t>
      </w:r>
    </w:p>
    <w:p w14:paraId="0E9A6E56" w14:textId="77777777" w:rsidR="008B24C7" w:rsidRPr="008B24C7" w:rsidRDefault="008B24C7" w:rsidP="00381CA2">
      <w:pPr>
        <w:pStyle w:val="items"/>
      </w:pPr>
      <w:r w:rsidRPr="008B24C7">
        <w:rPr>
          <w:b/>
          <w:bCs/>
        </w:rPr>
        <w:t>Kịch bản thử nghiệm:</w:t>
      </w:r>
      <w:r w:rsidRPr="008B24C7">
        <w:t xml:space="preserve"> Gửi liên tiếp 3 trạng thái cho cùng một cổng trong 1ms: UP -&gt; DOWN -&gt; UP.</w:t>
      </w:r>
    </w:p>
    <w:p w14:paraId="5587897F" w14:textId="77777777" w:rsidR="008B24C7" w:rsidRPr="008B24C7" w:rsidRDefault="008B24C7" w:rsidP="00381CA2">
      <w:pPr>
        <w:pStyle w:val="items"/>
      </w:pPr>
      <w:r w:rsidRPr="008B24C7">
        <w:rPr>
          <w:b/>
          <w:bCs/>
        </w:rPr>
        <w:t>Kết quả:</w:t>
      </w:r>
      <w:r w:rsidRPr="008B24C7">
        <w:t xml:space="preserve"> Nhờ cơ chế Coalescing, orchagent chỉ thực hiện một thao tác duy nhất là cập nhật trạng thái cuối cùng (UP) xuống phần cứng. Điều này giảm 66% số lượng cuộc gọi SAI không cần thiết, giúp CPU của switch luôn duy trì ở mức thấp (&lt; 10%) ngay cả trong cơn bão sự kiện.</w:t>
      </w:r>
    </w:p>
    <w:p w14:paraId="4BB2A614" w14:textId="77777777" w:rsidR="008B24C7" w:rsidRDefault="008B24C7" w:rsidP="00381CA2">
      <w:pPr>
        <w:pStyle w:val="tritmnormal"/>
      </w:pPr>
      <w:r w:rsidRPr="008B24C7">
        <w:t>Cơ chế này được hiện thực hóa trong vòng lặp Consumer của thư viện sonic-swss-common:</w:t>
      </w:r>
    </w:p>
    <w:p w14:paraId="4C7D2419" w14:textId="4685232E" w:rsidR="007E6842" w:rsidRPr="008B24C7" w:rsidRDefault="007E6842" w:rsidP="007E6842">
      <w:pPr>
        <w:pStyle w:val="Caption"/>
        <w:jc w:val="left"/>
      </w:pPr>
      <w:bookmarkStart w:id="101" w:name="_Toc225755455"/>
      <w:r>
        <w:t xml:space="preserve">Bảng </w:t>
      </w:r>
      <w:r>
        <w:fldChar w:fldCharType="begin"/>
      </w:r>
      <w:r>
        <w:instrText xml:space="preserve"> SEQ Bảng \* ARABIC </w:instrText>
      </w:r>
      <w:r>
        <w:fldChar w:fldCharType="separate"/>
      </w:r>
      <w:r w:rsidR="00F11866">
        <w:rPr>
          <w:noProof/>
        </w:rPr>
        <w:t>52</w:t>
      </w:r>
      <w:r>
        <w:fldChar w:fldCharType="end"/>
      </w:r>
      <w:r>
        <w:t>: Cơ chế Coalescing</w:t>
      </w:r>
      <w:bookmarkEnd w:id="101"/>
    </w:p>
    <w:p w14:paraId="6F4D2C8B"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cơ chế Coalescing trong sonic-swss-common/common/consumer_table.cpp */</w:t>
      </w:r>
    </w:p>
    <w:p w14:paraId="7EB2D078"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ConsumerTable</w:t>
      </w:r>
      <w:r>
        <w:rPr>
          <w:rFonts w:ascii="Consolas" w:hAnsi="Consolas" w:cs="Consolas"/>
          <w:color w:val="666600"/>
          <w:sz w:val="18"/>
          <w:szCs w:val="18"/>
        </w:rPr>
        <w:t>::</w:t>
      </w:r>
      <w:r>
        <w:rPr>
          <w:rFonts w:ascii="Consolas" w:hAnsi="Consolas" w:cs="Consolas"/>
          <w:color w:val="000000"/>
          <w:sz w:val="18"/>
          <w:szCs w:val="18"/>
        </w:rPr>
        <w:t>pop</w:t>
      </w:r>
      <w:r>
        <w:rPr>
          <w:rFonts w:ascii="Consolas" w:hAnsi="Consolas" w:cs="Consolas"/>
          <w:color w:val="666600"/>
          <w:sz w:val="18"/>
          <w:szCs w:val="18"/>
        </w:rPr>
        <w: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deque</w:t>
      </w:r>
      <w:r>
        <w:rPr>
          <w:rFonts w:ascii="Consolas" w:hAnsi="Consolas" w:cs="Consolas"/>
          <w:color w:val="666600"/>
          <w:sz w:val="18"/>
          <w:szCs w:val="18"/>
        </w:rPr>
        <w:t>&lt;</w:t>
      </w:r>
      <w:r>
        <w:rPr>
          <w:rFonts w:ascii="Consolas" w:hAnsi="Consolas" w:cs="Consolas"/>
          <w:color w:val="660066"/>
          <w:sz w:val="18"/>
          <w:szCs w:val="18"/>
        </w:rPr>
        <w:t>KeyOpFieldsValuesTuple</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vkco</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CF49517"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Đọc tất cả sự kiện đang có trong Redis buffer</w:t>
      </w:r>
    </w:p>
    <w:p w14:paraId="3E0852D2"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Thay vì chỉ đọc 1, vòng lặp này lấy toàn bộ batch</w:t>
      </w:r>
    </w:p>
    <w:p w14:paraId="605E165B"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do</w:t>
      </w:r>
      <w:r>
        <w:rPr>
          <w:rFonts w:ascii="Consolas" w:hAnsi="Consolas" w:cs="Consolas"/>
          <w:color w:val="000000"/>
          <w:sz w:val="18"/>
          <w:szCs w:val="18"/>
        </w:rPr>
        <w:t xml:space="preserve"> </w:t>
      </w:r>
      <w:r>
        <w:rPr>
          <w:rFonts w:ascii="Consolas" w:hAnsi="Consolas" w:cs="Consolas"/>
          <w:color w:val="666600"/>
          <w:sz w:val="18"/>
          <w:szCs w:val="18"/>
        </w:rPr>
        <w:t>{</w:t>
      </w:r>
    </w:p>
    <w:p w14:paraId="148C999F"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reply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redisReply </w:t>
      </w:r>
      <w:r>
        <w:rPr>
          <w:rFonts w:ascii="Consolas" w:hAnsi="Consolas" w:cs="Consolas"/>
          <w:color w:val="666600"/>
          <w:sz w:val="18"/>
          <w:szCs w:val="18"/>
        </w:rPr>
        <w:t>*)</w:t>
      </w:r>
      <w:r>
        <w:rPr>
          <w:rFonts w:ascii="Consolas" w:hAnsi="Consolas" w:cs="Consolas"/>
          <w:color w:val="000000"/>
          <w:sz w:val="18"/>
          <w:szCs w:val="18"/>
        </w:rPr>
        <w:t>redisCommand</w:t>
      </w:r>
      <w:r>
        <w:rPr>
          <w:rFonts w:ascii="Consolas" w:hAnsi="Consolas" w:cs="Consolas"/>
          <w:color w:val="666600"/>
          <w:sz w:val="18"/>
          <w:szCs w:val="18"/>
        </w:rPr>
        <w:t>(</w:t>
      </w:r>
      <w:r>
        <w:rPr>
          <w:rFonts w:ascii="Consolas" w:hAnsi="Consolas" w:cs="Consolas"/>
          <w:color w:val="000000"/>
          <w:sz w:val="18"/>
          <w:szCs w:val="18"/>
        </w:rPr>
        <w:t>m_db</w:t>
      </w:r>
      <w:r>
        <w:rPr>
          <w:rFonts w:ascii="Consolas" w:hAnsi="Consolas" w:cs="Consolas"/>
          <w:color w:val="666600"/>
          <w:sz w:val="18"/>
          <w:szCs w:val="18"/>
        </w:rPr>
        <w:t>-&gt;</w:t>
      </w:r>
      <w:r>
        <w:rPr>
          <w:rFonts w:ascii="Consolas" w:hAnsi="Consolas" w:cs="Consolas"/>
          <w:color w:val="000000"/>
          <w:sz w:val="18"/>
          <w:szCs w:val="18"/>
        </w:rPr>
        <w:t>getContext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"LRANGE %s 0 -1"</w:t>
      </w:r>
      <w:r>
        <w:rPr>
          <w:rFonts w:ascii="Consolas" w:hAnsi="Consolas" w:cs="Consolas"/>
          <w:color w:val="666600"/>
          <w:sz w:val="18"/>
          <w:szCs w:val="18"/>
        </w:rPr>
        <w:t>,</w:t>
      </w:r>
      <w:r>
        <w:rPr>
          <w:rFonts w:ascii="Consolas" w:hAnsi="Consolas" w:cs="Consolas"/>
          <w:color w:val="000000"/>
          <w:sz w:val="18"/>
          <w:szCs w:val="18"/>
        </w:rPr>
        <w:t xml:space="preserve"> m_tableName</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70EE2633"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 parse và đưa vào vkco ...</w:t>
      </w:r>
    </w:p>
    <w:p w14:paraId="7B3C70A1"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while</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more_data_available</w:t>
      </w:r>
      <w:r>
        <w:rPr>
          <w:rFonts w:ascii="Consolas" w:hAnsi="Consolas" w:cs="Consolas"/>
          <w:color w:val="666600"/>
          <w:sz w:val="18"/>
          <w:szCs w:val="18"/>
        </w:rPr>
        <w:t>);</w:t>
      </w:r>
    </w:p>
    <w:p w14:paraId="58B9C54D"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p>
    <w:p w14:paraId="69D2FBB4"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880000"/>
          <w:sz w:val="18"/>
          <w:szCs w:val="18"/>
        </w:rPr>
        <w:t>// Logic Coalescing:</w:t>
      </w:r>
    </w:p>
    <w:p w14:paraId="5E0F1556"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Nếu trong vkco có nhiều update cho cùng 1 key, chỉ giữ lại update mới nhất</w:t>
      </w:r>
    </w:p>
    <w:p w14:paraId="03B26222"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coalesce_updates</w:t>
      </w:r>
      <w:r>
        <w:rPr>
          <w:rFonts w:ascii="Consolas" w:hAnsi="Consolas" w:cs="Consolas"/>
          <w:color w:val="666600"/>
          <w:sz w:val="18"/>
          <w:szCs w:val="18"/>
        </w:rPr>
        <w:t>(</w:t>
      </w:r>
      <w:r>
        <w:rPr>
          <w:rFonts w:ascii="Consolas" w:hAnsi="Consolas" w:cs="Consolas"/>
          <w:color w:val="000000"/>
          <w:sz w:val="18"/>
          <w:szCs w:val="18"/>
        </w:rPr>
        <w:t>vkco</w:t>
      </w:r>
      <w:r>
        <w:rPr>
          <w:rFonts w:ascii="Consolas" w:hAnsi="Consolas" w:cs="Consolas"/>
          <w:color w:val="666600"/>
          <w:sz w:val="18"/>
          <w:szCs w:val="18"/>
        </w:rPr>
        <w:t>);</w:t>
      </w:r>
    </w:p>
    <w:p w14:paraId="6D6B5651"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13. </w:t>
      </w:r>
      <w:r>
        <w:rPr>
          <w:rFonts w:ascii="Consolas" w:hAnsi="Consolas" w:cs="Consolas"/>
          <w:color w:val="666600"/>
          <w:sz w:val="18"/>
          <w:szCs w:val="18"/>
        </w:rPr>
        <w:t>}</w:t>
      </w:r>
    </w:p>
    <w:p w14:paraId="49DB4275"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603536"/>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w:t>
      </w:r>
    </w:p>
    <w:p w14:paraId="4A05FC19" w14:textId="0B2A2A19" w:rsidR="008B24C7" w:rsidRPr="008B24C7" w:rsidRDefault="008B24C7" w:rsidP="00381CA2">
      <w:pPr>
        <w:pStyle w:val="Heading4"/>
        <w:rPr>
          <w:lang w:eastAsia="vi-VN"/>
        </w:rPr>
      </w:pPr>
      <w:r w:rsidRPr="008B24C7">
        <w:rPr>
          <w:lang w:eastAsia="vi-VN"/>
        </w:rPr>
        <w:t>Kết luận đánh giá</w:t>
      </w:r>
    </w:p>
    <w:p w14:paraId="611ABA5A" w14:textId="1D64EFCF" w:rsidR="00F23B65" w:rsidRPr="00381CA2" w:rsidRDefault="008B24C7" w:rsidP="00381CA2">
      <w:pPr>
        <w:pStyle w:val="tritmnormal"/>
      </w:pPr>
      <w:r w:rsidRPr="00381CA2">
        <w:t xml:space="preserve">Kết quả thử nghiệm tại mục 5.2.1 khẳng định rằng phương án tối ưu hóa đã giải quyết thành công bài toán hiệu năng trên nền tảng Whitebox. Việc kết hợp </w:t>
      </w:r>
      <w:r w:rsidRPr="00381CA2">
        <w:rPr>
          <w:bCs/>
        </w:rPr>
        <w:t>P4OidMapper</w:t>
      </w:r>
      <w:r w:rsidRPr="00381CA2">
        <w:t xml:space="preserve"> (giảm độ trễ tra cứu), </w:t>
      </w:r>
      <w:r w:rsidRPr="00381CA2">
        <w:rPr>
          <w:bCs/>
        </w:rPr>
        <w:t>Bulk API</w:t>
      </w:r>
      <w:r w:rsidRPr="00381CA2">
        <w:t xml:space="preserve"> (tăng thông lượng ghi) và </w:t>
      </w:r>
      <w:r w:rsidRPr="00381CA2">
        <w:rPr>
          <w:bCs/>
        </w:rPr>
        <w:t>Event Coalescing</w:t>
      </w:r>
      <w:r w:rsidRPr="00381CA2">
        <w:t xml:space="preserve"> (giảm tải xử lý) đã tạo ra một phân hệ quản lý giao diện có khả năng đáp ứng các yêu cầu khắt khe của mạng SDN quy mô lớn, với độ trễ thấp và khả năng chịu tải vượt trội so với kiến trúc mặc định ban đầu.</w:t>
      </w:r>
    </w:p>
    <w:p w14:paraId="4124855C" w14:textId="7217F588" w:rsidR="000A1C02" w:rsidRDefault="000A1C02" w:rsidP="000A1C02">
      <w:pPr>
        <w:pStyle w:val="Heading3"/>
        <w:rPr>
          <w:lang w:eastAsia="vi-VN"/>
        </w:rPr>
      </w:pPr>
      <w:bookmarkStart w:id="102" w:name="_Toc225755692"/>
      <w:r w:rsidRPr="000A1C02">
        <w:rPr>
          <w:lang w:eastAsia="vi-VN"/>
        </w:rPr>
        <w:t>Tải lớn/đột biến, tiêu thụ CPU/IO, memory growth/leaks</w:t>
      </w:r>
      <w:bookmarkEnd w:id="102"/>
    </w:p>
    <w:p w14:paraId="1BF542A7" w14:textId="77777777" w:rsidR="00380375" w:rsidRPr="00380375" w:rsidRDefault="00380375" w:rsidP="00381CA2">
      <w:pPr>
        <w:pStyle w:val="tritmnormal"/>
      </w:pPr>
      <w:r w:rsidRPr="00380375">
        <w:t>Khác với các thiết bị định tuyến chuyên dụng (Chassis-based routers) có CPU mạnh mẽ, các thiết bị Whitebox thường sử dụng CPU tiết kiệm điện (như Intel Atom hoặc Pentium D) với tài nguyên hạn chế. Do đó, khi tích hợp thêm lớp p4rt và P4Orch vào hệ sinh thái SONiC vốn đã phức tạp, nguy cơ quá tải tài nguyên (Resource Exhaustion) là rất lớn. Mục này trình bày các phân tích thực nghiệm về hành vi của hệ thống dưới tải trọng đột biến (Burst Load) và độ ổn định bộ nhớ qua thời gian (Soak Testing).</w:t>
      </w:r>
    </w:p>
    <w:p w14:paraId="2B0ACAC6" w14:textId="0F8DB95E" w:rsidR="00380375" w:rsidRPr="00380375" w:rsidRDefault="00380375" w:rsidP="00381CA2">
      <w:pPr>
        <w:pStyle w:val="Heading4"/>
        <w:rPr>
          <w:lang w:eastAsia="vi-VN"/>
        </w:rPr>
      </w:pPr>
      <w:r w:rsidRPr="00380375">
        <w:rPr>
          <w:lang w:eastAsia="vi-VN"/>
        </w:rPr>
        <w:lastRenderedPageBreak/>
        <w:t xml:space="preserve">Ứng xử hệ thống </w:t>
      </w:r>
      <w:r w:rsidR="00381CA2" w:rsidRPr="00380375">
        <w:rPr>
          <w:lang w:eastAsia="vi-VN"/>
        </w:rPr>
        <w:t xml:space="preserve">tải lớn và đột biến </w:t>
      </w:r>
    </w:p>
    <w:p w14:paraId="5811DA0E" w14:textId="77777777" w:rsidR="00380375" w:rsidRPr="00380375" w:rsidRDefault="00380375" w:rsidP="00381CA2">
      <w:pPr>
        <w:pStyle w:val="tritmnormal"/>
      </w:pPr>
      <w:r w:rsidRPr="00380375">
        <w:t>Thử nghiệm được thiết kế để mô phỏng sự kiện "Bão cập nhật" (Update Storm), ví dụ khi BGP hội tụ lại sau khi đứt cáp quang biển, hoặc khi Controller đẩy xuống hàng loạt chính sách ACL mới. Chúng tôi sử dụng công cụ p4rt-client để bơm 50.000 WriteRequest (Route Entries) trong vòng 60 giây vào hệ thống.</w:t>
      </w:r>
    </w:p>
    <w:p w14:paraId="24A5458F" w14:textId="427E4358" w:rsidR="00380375" w:rsidRPr="00380375" w:rsidRDefault="00380375" w:rsidP="00381CA2">
      <w:pPr>
        <w:pStyle w:val="tritmnormal"/>
      </w:pPr>
      <w:r w:rsidRPr="00381CA2">
        <w:rPr>
          <w:b/>
          <w:bCs/>
        </w:rPr>
        <w:t>Quan sát CPU</w:t>
      </w:r>
      <w:r w:rsidRPr="00380375">
        <w:t>:</w:t>
      </w:r>
      <w:r w:rsidR="00381CA2">
        <w:t xml:space="preserve"> </w:t>
      </w:r>
      <w:r w:rsidRPr="00380375">
        <w:t>Trong giai đoạn nạp tải, tiến trình syncd tiêu thụ CPU cao nhất (khoảng 65-75% của 1 Core), theo sau là redis-server (20-30%) và orchagent (15-20%). Điều này phản ánh đúng kiến trúc: syncd chịu tải nặng nhất do phải thực hiện I/O xuống phần cứng (PCIe writes) và chuyển đổi metadata.</w:t>
      </w:r>
    </w:p>
    <w:p w14:paraId="5158D501" w14:textId="3F88D276" w:rsidR="00380375" w:rsidRPr="00380375" w:rsidRDefault="00380375" w:rsidP="00381CA2">
      <w:pPr>
        <w:pStyle w:val="tritmnormal"/>
      </w:pPr>
      <w:r w:rsidRPr="00381CA2">
        <w:rPr>
          <w:b/>
          <w:bCs/>
        </w:rPr>
        <w:t>Hiện tượng nghẽn cổ chai</w:t>
      </w:r>
      <w:r w:rsidRPr="00380375">
        <w:t>:</w:t>
      </w:r>
      <w:r w:rsidR="00381CA2">
        <w:t xml:space="preserve"> </w:t>
      </w:r>
      <w:r w:rsidRPr="00380375">
        <w:t>Khi tốc độ đẩy tin vượt quá 2.000 ops/sec, hàng đợi trong Redis (ASIC_DB) bắt đầu tăng lên. Tuy nhiên, nhờ cơ chế Batching đã thiết kế ở Chương 4, syncd không xử lý từng lệnh rời rạc mà lấy theo lô (chunk). Điều này giúp CPU không bị treo (Stall) và hệ thống vẫn phản hồi các lệnh CLI khác (như show interface status) với độ trễ chấp nhận được (&lt; 2s).</w:t>
      </w:r>
    </w:p>
    <w:p w14:paraId="57F05E81" w14:textId="77ECFA7B" w:rsidR="00380375" w:rsidRPr="00380375" w:rsidRDefault="00380375" w:rsidP="00381CA2">
      <w:pPr>
        <w:pStyle w:val="Heading4"/>
        <w:rPr>
          <w:lang w:eastAsia="vi-VN"/>
        </w:rPr>
      </w:pPr>
      <w:r w:rsidRPr="00380375">
        <w:rPr>
          <w:lang w:eastAsia="vi-VN"/>
        </w:rPr>
        <w:t xml:space="preserve">Phân tích tiêu thụ CPU và I/O </w:t>
      </w:r>
    </w:p>
    <w:p w14:paraId="3B665E38" w14:textId="11DEF352" w:rsidR="00380375" w:rsidRPr="00380375" w:rsidRDefault="00380375" w:rsidP="00381CA2">
      <w:pPr>
        <w:pStyle w:val="tritmnormal"/>
      </w:pPr>
      <w:r w:rsidRPr="00380375">
        <w:t>Một vấn đề thường gặp trong SONiC là việc ghi log quá mức (Excessive Logging) gây ra I/O Wait cao. Trong phân hệ tối ưu hóa, chúng tôi đã tinh chỉnh mức độ log (SAI_LOG_LEVEL) xuống NOTICE hoặc ERROR cho môi trường sản xuất</w:t>
      </w:r>
      <w:r w:rsidR="0046624E">
        <w:t xml:space="preserve">, </w:t>
      </w:r>
      <w:sdt>
        <w:sdtPr>
          <w:rPr>
            <w:color w:val="000000"/>
          </w:rPr>
          <w:tag w:val="MENDELEY_CITATION_v3_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"/>
          <w:id w:val="-1422801241"/>
          <w:placeholder>
            <w:docPart w:val="DefaultPlaceholder_-1854013440"/>
          </w:placeholder>
        </w:sdtPr>
        <w:sdtEndPr/>
        <w:sdtContent>
          <w:r w:rsidR="00B10494" w:rsidRPr="00B10494">
            <w:rPr>
              <w:color w:val="000000"/>
            </w:rPr>
            <w:t>[1]</w:t>
          </w:r>
        </w:sdtContent>
      </w:sdt>
      <w:r w:rsidRPr="00380375">
        <w:t>.</w:t>
      </w:r>
    </w:p>
    <w:p w14:paraId="61395EA3" w14:textId="77777777" w:rsidR="00380375" w:rsidRPr="00380375" w:rsidRDefault="00380375" w:rsidP="00381CA2">
      <w:pPr>
        <w:pStyle w:val="items"/>
      </w:pPr>
      <w:r w:rsidRPr="00380375">
        <w:rPr>
          <w:b/>
          <w:bCs/>
        </w:rPr>
        <w:t>Tác động của Redis Persistence:</w:t>
      </w:r>
      <w:r w:rsidRPr="00380375">
        <w:t xml:space="preserve"> Mặc định Redis của SONiC ghi file AOF (Append Only File) mỗi giây. Dưới tải lớn, việc này gây áp lực lên đĩa SSD của Whitebox. Thử nghiệm cho thấy việc chuyển cấu hình Redis sang chế độ appendfsync no trong redis.conf giúp giảm I/O Wait từ 15% xuống dưới 1%, đổi lại là rủi ro mất dữ liệu nhỏ nếu mất điện (nhưng chấp nhận được vì Controller nắm giữ Source of Truth).</w:t>
      </w:r>
    </w:p>
    <w:p w14:paraId="70F07A50" w14:textId="77777777" w:rsidR="00380375" w:rsidRDefault="00380375" w:rsidP="00381CA2">
      <w:pPr>
        <w:pStyle w:val="items"/>
      </w:pPr>
      <w:r w:rsidRPr="00380375">
        <w:rPr>
          <w:b/>
          <w:bCs/>
        </w:rPr>
        <w:t>Overhead của P4Runtime:</w:t>
      </w:r>
      <w:r w:rsidRPr="00380375">
        <w:t xml:space="preserve"> So với SONiC thuần, tiến trình p4rt tiêu tốn thêm khoảng 5-10% CPU để thực hiện Serialization/Deserialization (Protobuf). Tuy nhiên, đây là mức đánh đổi hợp lý để có được khả năng lập trình.</w:t>
      </w:r>
    </w:p>
    <w:p w14:paraId="1E98BBC4" w14:textId="3054AA02" w:rsidR="007E6842" w:rsidRPr="00380375" w:rsidRDefault="007E6842" w:rsidP="007E6842">
      <w:pPr>
        <w:pStyle w:val="Caption"/>
        <w:jc w:val="left"/>
      </w:pPr>
      <w:bookmarkStart w:id="103" w:name="_Toc225755456"/>
      <w:r>
        <w:t xml:space="preserve">Bảng </w:t>
      </w:r>
      <w:r>
        <w:fldChar w:fldCharType="begin"/>
      </w:r>
      <w:r>
        <w:instrText xml:space="preserve"> SEQ Bảng \* ARABIC </w:instrText>
      </w:r>
      <w:r>
        <w:fldChar w:fldCharType="separate"/>
      </w:r>
      <w:r w:rsidR="00F11866">
        <w:rPr>
          <w:noProof/>
        </w:rPr>
        <w:t>53</w:t>
      </w:r>
      <w:r>
        <w:fldChar w:fldCharType="end"/>
      </w:r>
      <w:r>
        <w:t>: Giám sát tài nguyên thực tế</w:t>
      </w:r>
      <w:bookmarkEnd w:id="103"/>
    </w:p>
    <w:p w14:paraId="3818DBAF"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7455"/>
        <w:rPr>
          <w:rFonts w:ascii="Consolas" w:hAnsi="Consolas" w:cs="Consolas"/>
          <w:sz w:val="18"/>
          <w:szCs w:val="18"/>
        </w:rPr>
      </w:pPr>
      <w:r>
        <w:rPr>
          <w:rFonts w:ascii="Consolas" w:hAnsi="Consolas" w:cs="Consolas"/>
          <w:sz w:val="18"/>
          <w:szCs w:val="18"/>
        </w:rPr>
        <w:t xml:space="preserve">1. </w:t>
      </w:r>
      <w:r>
        <w:rPr>
          <w:rFonts w:ascii="Consolas" w:hAnsi="Consolas" w:cs="Consolas"/>
          <w:color w:val="880000"/>
          <w:sz w:val="18"/>
          <w:szCs w:val="18"/>
        </w:rPr>
        <w:t># Minh họa: Giám sát tài nguyên thực tế bằng 'docker stats'</w:t>
      </w:r>
    </w:p>
    <w:p w14:paraId="2CB09407"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7455"/>
        <w:rPr>
          <w:rFonts w:ascii="Consolas" w:hAnsi="Consolas" w:cs="Consolas"/>
          <w:sz w:val="18"/>
          <w:szCs w:val="18"/>
        </w:rPr>
      </w:pPr>
      <w:r>
        <w:rPr>
          <w:rFonts w:ascii="Consolas" w:hAnsi="Consolas" w:cs="Consolas"/>
          <w:sz w:val="18"/>
          <w:szCs w:val="18"/>
        </w:rPr>
        <w:t xml:space="preserve">2. </w:t>
      </w:r>
      <w:r>
        <w:rPr>
          <w:rFonts w:ascii="Consolas" w:hAnsi="Consolas" w:cs="Consolas"/>
          <w:color w:val="000000"/>
          <w:sz w:val="18"/>
          <w:szCs w:val="18"/>
        </w:rPr>
        <w:t xml:space="preserve">CONTAINER ID   NAME             CPU </w:t>
      </w:r>
      <w:r>
        <w:rPr>
          <w:rFonts w:ascii="Consolas" w:hAnsi="Consolas" w:cs="Consolas"/>
          <w:color w:val="666600"/>
          <w:sz w:val="18"/>
          <w:szCs w:val="18"/>
        </w:rPr>
        <w:t>%</w:t>
      </w:r>
      <w:r>
        <w:rPr>
          <w:rFonts w:ascii="Consolas" w:hAnsi="Consolas" w:cs="Consolas"/>
          <w:color w:val="000000"/>
          <w:sz w:val="18"/>
          <w:szCs w:val="18"/>
        </w:rPr>
        <w:t xml:space="preserve">     MEM USAGE </w:t>
      </w:r>
      <w:r>
        <w:rPr>
          <w:rFonts w:ascii="Consolas" w:hAnsi="Consolas" w:cs="Consolas"/>
          <w:color w:val="666600"/>
          <w:sz w:val="18"/>
          <w:szCs w:val="18"/>
        </w:rPr>
        <w:t>/</w:t>
      </w:r>
      <w:r>
        <w:rPr>
          <w:rFonts w:ascii="Consolas" w:hAnsi="Consolas" w:cs="Consolas"/>
          <w:color w:val="000000"/>
          <w:sz w:val="18"/>
          <w:szCs w:val="18"/>
        </w:rPr>
        <w:t xml:space="preserve"> LIMIT   MEM </w:t>
      </w:r>
      <w:r>
        <w:rPr>
          <w:rFonts w:ascii="Consolas" w:hAnsi="Consolas" w:cs="Consolas"/>
          <w:color w:val="666600"/>
          <w:sz w:val="18"/>
          <w:szCs w:val="18"/>
        </w:rPr>
        <w:t>%</w:t>
      </w:r>
    </w:p>
    <w:p w14:paraId="0D2BA703"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7455"/>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a1b2c3d4e5f6   syncd            </w:t>
      </w:r>
      <w:r>
        <w:rPr>
          <w:rFonts w:ascii="Consolas" w:hAnsi="Consolas" w:cs="Consolas"/>
          <w:color w:val="006666"/>
          <w:sz w:val="18"/>
          <w:szCs w:val="18"/>
        </w:rPr>
        <w:t>68.50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450.2MiB</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3.8GiB</w:t>
      </w:r>
      <w:r>
        <w:rPr>
          <w:rFonts w:ascii="Consolas" w:hAnsi="Consolas" w:cs="Consolas"/>
          <w:color w:val="000000"/>
          <w:sz w:val="18"/>
          <w:szCs w:val="18"/>
        </w:rPr>
        <w:t xml:space="preserve">   </w:t>
      </w:r>
      <w:r>
        <w:rPr>
          <w:rFonts w:ascii="Consolas" w:hAnsi="Consolas" w:cs="Consolas"/>
          <w:color w:val="006666"/>
          <w:sz w:val="18"/>
          <w:szCs w:val="18"/>
        </w:rPr>
        <w:t>11.5</w:t>
      </w:r>
      <w:r>
        <w:rPr>
          <w:rFonts w:ascii="Consolas" w:hAnsi="Consolas" w:cs="Consolas"/>
          <w:color w:val="666600"/>
          <w:sz w:val="18"/>
          <w:szCs w:val="18"/>
        </w:rPr>
        <w:t>%</w:t>
      </w:r>
    </w:p>
    <w:p w14:paraId="5EB2E917"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7455"/>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b2c3d4e5f6g7   p4rt             </w:t>
      </w:r>
      <w:r>
        <w:rPr>
          <w:rFonts w:ascii="Consolas" w:hAnsi="Consolas" w:cs="Consolas"/>
          <w:color w:val="006666"/>
          <w:sz w:val="18"/>
          <w:szCs w:val="18"/>
        </w:rPr>
        <w:t>12.10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120.5MiB</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3.8GiB</w:t>
      </w:r>
      <w:r>
        <w:rPr>
          <w:rFonts w:ascii="Consolas" w:hAnsi="Consolas" w:cs="Consolas"/>
          <w:color w:val="000000"/>
          <w:sz w:val="18"/>
          <w:szCs w:val="18"/>
        </w:rPr>
        <w:t xml:space="preserve">   </w:t>
      </w:r>
      <w:r>
        <w:rPr>
          <w:rFonts w:ascii="Consolas" w:hAnsi="Consolas" w:cs="Consolas"/>
          <w:color w:val="006666"/>
          <w:sz w:val="18"/>
          <w:szCs w:val="18"/>
        </w:rPr>
        <w:t>3.1</w:t>
      </w:r>
      <w:r>
        <w:rPr>
          <w:rFonts w:ascii="Consolas" w:hAnsi="Consolas" w:cs="Consolas"/>
          <w:color w:val="666600"/>
          <w:sz w:val="18"/>
          <w:szCs w:val="18"/>
        </w:rPr>
        <w:t>%</w:t>
      </w:r>
    </w:p>
    <w:p w14:paraId="10A510BE"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7455"/>
        <w:rPr>
          <w:rFonts w:ascii="Consolas" w:hAnsi="Consolas" w:cs="Consolas"/>
          <w:sz w:val="18"/>
          <w:szCs w:val="18"/>
        </w:rPr>
      </w:pPr>
      <w:r>
        <w:rPr>
          <w:rFonts w:ascii="Consolas" w:hAnsi="Consolas" w:cs="Consolas"/>
          <w:sz w:val="18"/>
          <w:szCs w:val="18"/>
        </w:rPr>
        <w:t xml:space="preserve">5. </w:t>
      </w:r>
      <w:r>
        <w:rPr>
          <w:rFonts w:ascii="Consolas" w:hAnsi="Consolas" w:cs="Consolas"/>
          <w:color w:val="000000"/>
          <w:sz w:val="18"/>
          <w:szCs w:val="18"/>
        </w:rPr>
        <w:t xml:space="preserve">c3d4e5f6g7h8   orchagent        </w:t>
      </w:r>
      <w:r>
        <w:rPr>
          <w:rFonts w:ascii="Consolas" w:hAnsi="Consolas" w:cs="Consolas"/>
          <w:color w:val="006666"/>
          <w:sz w:val="18"/>
          <w:szCs w:val="18"/>
        </w:rPr>
        <w:t>18.40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380.1MiB</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3.8GiB</w:t>
      </w:r>
      <w:r>
        <w:rPr>
          <w:rFonts w:ascii="Consolas" w:hAnsi="Consolas" w:cs="Consolas"/>
          <w:color w:val="000000"/>
          <w:sz w:val="18"/>
          <w:szCs w:val="18"/>
        </w:rPr>
        <w:t xml:space="preserve">   </w:t>
      </w:r>
      <w:r>
        <w:rPr>
          <w:rFonts w:ascii="Consolas" w:hAnsi="Consolas" w:cs="Consolas"/>
          <w:color w:val="006666"/>
          <w:sz w:val="18"/>
          <w:szCs w:val="18"/>
        </w:rPr>
        <w:t>9.7</w:t>
      </w:r>
      <w:r>
        <w:rPr>
          <w:rFonts w:ascii="Consolas" w:hAnsi="Consolas" w:cs="Consolas"/>
          <w:color w:val="666600"/>
          <w:sz w:val="18"/>
          <w:szCs w:val="18"/>
        </w:rPr>
        <w:t>%</w:t>
      </w:r>
    </w:p>
    <w:p w14:paraId="27800664"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7455"/>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xml:space="preserve">d4e5f6g7h8i9   database         </w:t>
      </w:r>
      <w:r>
        <w:rPr>
          <w:rFonts w:ascii="Consolas" w:hAnsi="Consolas" w:cs="Consolas"/>
          <w:color w:val="006666"/>
          <w:sz w:val="18"/>
          <w:szCs w:val="18"/>
        </w:rPr>
        <w:t>25.30</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850.4MiB</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3.8GiB</w:t>
      </w:r>
      <w:r>
        <w:rPr>
          <w:rFonts w:ascii="Consolas" w:hAnsi="Consolas" w:cs="Consolas"/>
          <w:color w:val="000000"/>
          <w:sz w:val="18"/>
          <w:szCs w:val="18"/>
        </w:rPr>
        <w:t xml:space="preserve">   </w:t>
      </w:r>
      <w:r>
        <w:rPr>
          <w:rFonts w:ascii="Consolas" w:hAnsi="Consolas" w:cs="Consolas"/>
          <w:color w:val="006666"/>
          <w:sz w:val="18"/>
          <w:szCs w:val="18"/>
        </w:rPr>
        <w:t>21.8</w:t>
      </w:r>
      <w:r>
        <w:rPr>
          <w:rFonts w:ascii="Consolas" w:hAnsi="Consolas" w:cs="Consolas"/>
          <w:color w:val="666600"/>
          <w:sz w:val="18"/>
          <w:szCs w:val="18"/>
        </w:rPr>
        <w:t>%</w:t>
      </w:r>
    </w:p>
    <w:p w14:paraId="7581FB19" w14:textId="77777777" w:rsidR="00381CA2" w:rsidRDefault="00381CA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0797455"/>
        <w:rPr>
          <w:rFonts w:ascii="Consolas" w:hAnsi="Consolas" w:cs="Consolas"/>
          <w:sz w:val="18"/>
          <w:szCs w:val="18"/>
        </w:rPr>
      </w:pPr>
      <w:r>
        <w:rPr>
          <w:rFonts w:ascii="Consolas" w:hAnsi="Consolas" w:cs="Consolas"/>
          <w:sz w:val="18"/>
          <w:szCs w:val="18"/>
        </w:rPr>
        <w:t xml:space="preserve">7. </w:t>
      </w:r>
      <w:r>
        <w:rPr>
          <w:rFonts w:ascii="Consolas" w:hAnsi="Consolas" w:cs="Consolas"/>
          <w:color w:val="000000"/>
          <w:sz w:val="18"/>
          <w:szCs w:val="18"/>
        </w:rPr>
        <w:t> </w:t>
      </w:r>
    </w:p>
    <w:p w14:paraId="4070CCC0" w14:textId="6C61292F" w:rsidR="00380375" w:rsidRPr="00380375" w:rsidRDefault="00380375" w:rsidP="00B952A9">
      <w:pPr>
        <w:pStyle w:val="Heading4"/>
        <w:rPr>
          <w:lang w:eastAsia="vi-VN"/>
        </w:rPr>
      </w:pPr>
      <w:r w:rsidRPr="00380375">
        <w:rPr>
          <w:lang w:eastAsia="vi-VN"/>
        </w:rPr>
        <w:t xml:space="preserve">Đánh giá rò rỉ bộ nhớ và tăng trưởng dài hạn </w:t>
      </w:r>
    </w:p>
    <w:p w14:paraId="426BB153" w14:textId="77777777" w:rsidR="00380375" w:rsidRPr="00380375" w:rsidRDefault="00380375" w:rsidP="00B952A9">
      <w:pPr>
        <w:pStyle w:val="tritmnormal"/>
      </w:pPr>
      <w:r w:rsidRPr="00380375">
        <w:t>Thử nghiệm ngâm (Soak Test) được thực hiện liên tục trong 72 giờ, với chu trình lặp lại: Thêm 10k Routes -&gt; Chờ 10p -&gt; Xóa 10k Routes. Mục tiêu là đảm bảo bộ nhớ RAM sau khi xóa sẽ quay về mức cơ bản (Baseline).</w:t>
      </w:r>
    </w:p>
    <w:p w14:paraId="387E933F" w14:textId="77777777" w:rsidR="00380375" w:rsidRPr="00380375" w:rsidRDefault="00380375" w:rsidP="00B952A9">
      <w:pPr>
        <w:pStyle w:val="items"/>
      </w:pPr>
      <w:r w:rsidRPr="00380375">
        <w:t>Phát hiện rò rỉ tại P4OidMapper:</w:t>
      </w:r>
    </w:p>
    <w:p w14:paraId="6AE3A669" w14:textId="77777777" w:rsidR="00380375" w:rsidRPr="00380375" w:rsidRDefault="00380375" w:rsidP="00B952A9">
      <w:pPr>
        <w:pStyle w:val="tritmnormal"/>
      </w:pPr>
      <w:r w:rsidRPr="00380375">
        <w:lastRenderedPageBreak/>
        <w:t>Trong các phiên bản thử nghiệm ban đầu, chúng tôi phát hiện một lỗi rò rỉ bộ nhớ (Memory Leak) nghiêm trọng: Khi xóa một Entry P4, đối tượng SAI tương ứng bị xóa khỏi ASIC, nhưng mapping trong P4OidMapper (std::unordered_map) không được giải phóng. Điều này khiến RAM của orchagent tăng tịnh tiến 50MB mỗi ngày.</w:t>
      </w:r>
    </w:p>
    <w:p w14:paraId="3A73F1C5" w14:textId="77777777" w:rsidR="00380375" w:rsidRPr="00380375" w:rsidRDefault="00380375" w:rsidP="00B952A9">
      <w:pPr>
        <w:pStyle w:val="items"/>
      </w:pPr>
      <w:r w:rsidRPr="00380375">
        <w:t>Khắc phục và Kiểm chứng:</w:t>
      </w:r>
    </w:p>
    <w:p w14:paraId="0D0EF480" w14:textId="77777777" w:rsidR="00380375" w:rsidRPr="00380375" w:rsidRDefault="00380375" w:rsidP="00B952A9">
      <w:pPr>
        <w:pStyle w:val="tritmnormal"/>
      </w:pPr>
      <w:r w:rsidRPr="00380375">
        <w:t>Sau khi vá lỗi bằng cách thêm hàm hủy (Destructor) và logic dọn dẹp map trong P4RouteManager, biểu đồ bộ nhớ đã đi ngang (Plateau). Công cụ Valgrind cũng xác nhận không còn khối nhớ nào bị "Lost" sau chu trình test.</w:t>
      </w:r>
    </w:p>
    <w:p w14:paraId="11C6957D" w14:textId="77777777" w:rsidR="00380375" w:rsidRDefault="00380375" w:rsidP="00B952A9">
      <w:pPr>
        <w:pStyle w:val="tritmnormal"/>
      </w:pPr>
      <w:r w:rsidRPr="00380375">
        <w:t>Đoạn mã dưới đây minh họa logic dọn dẹp bộ nhớ quan trọng để ngăn chặn rò rỉ:</w:t>
      </w:r>
    </w:p>
    <w:p w14:paraId="53AA6183" w14:textId="06711EA8" w:rsidR="007E6842" w:rsidRPr="00380375" w:rsidRDefault="00BD354A" w:rsidP="00BD354A">
      <w:pPr>
        <w:pStyle w:val="Caption"/>
        <w:jc w:val="left"/>
      </w:pPr>
      <w:bookmarkStart w:id="104" w:name="_Toc225755457"/>
      <w:r>
        <w:t xml:space="preserve">Bảng </w:t>
      </w:r>
      <w:r>
        <w:fldChar w:fldCharType="begin"/>
      </w:r>
      <w:r>
        <w:instrText xml:space="preserve"> SEQ Bảng \* ARABIC </w:instrText>
      </w:r>
      <w:r>
        <w:fldChar w:fldCharType="separate"/>
      </w:r>
      <w:r w:rsidR="00F11866">
        <w:rPr>
          <w:noProof/>
        </w:rPr>
        <w:t>54</w:t>
      </w:r>
      <w:r>
        <w:fldChar w:fldCharType="end"/>
      </w:r>
      <w:r>
        <w:t>: Kiểm tra rò rỉ bộ nhớ</w:t>
      </w:r>
      <w:bookmarkEnd w:id="104"/>
    </w:p>
    <w:p w14:paraId="18E74238"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File: sonic-pins/p4orch/route_manager.cpp - Fix Memory Leak */</w:t>
      </w:r>
    </w:p>
    <w:p w14:paraId="7AE4139D"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RouteManager</w:t>
      </w:r>
      <w:r>
        <w:rPr>
          <w:rFonts w:ascii="Consolas" w:hAnsi="Consolas" w:cs="Consolas"/>
          <w:color w:val="666600"/>
          <w:sz w:val="18"/>
          <w:szCs w:val="18"/>
        </w:rPr>
        <w:t>::</w:t>
      </w:r>
      <w:r>
        <w:rPr>
          <w:rFonts w:ascii="Consolas" w:hAnsi="Consolas" w:cs="Consolas"/>
          <w:color w:val="000000"/>
          <w:sz w:val="18"/>
          <w:szCs w:val="18"/>
        </w:rPr>
        <w:t>removeRoute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p4_key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1AD173DC"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route_oid</w:t>
      </w:r>
      <w:r>
        <w:rPr>
          <w:rFonts w:ascii="Consolas" w:hAnsi="Consolas" w:cs="Consolas"/>
          <w:color w:val="666600"/>
          <w:sz w:val="18"/>
          <w:szCs w:val="18"/>
        </w:rPr>
        <w:t>;</w:t>
      </w:r>
    </w:p>
    <w:p w14:paraId="70568248"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p4_oid_mapper_</w:t>
      </w:r>
      <w:r>
        <w:rPr>
          <w:rFonts w:ascii="Consolas" w:hAnsi="Consolas" w:cs="Consolas"/>
          <w:color w:val="666600"/>
          <w:sz w:val="18"/>
          <w:szCs w:val="18"/>
        </w:rPr>
        <w:t>-&gt;</w:t>
      </w:r>
      <w:r>
        <w:rPr>
          <w:rFonts w:ascii="Consolas" w:hAnsi="Consolas" w:cs="Consolas"/>
          <w:color w:val="000000"/>
          <w:sz w:val="18"/>
          <w:szCs w:val="18"/>
        </w:rPr>
        <w:t>getSaiOid</w:t>
      </w:r>
      <w:r>
        <w:rPr>
          <w:rFonts w:ascii="Consolas" w:hAnsi="Consolas" w:cs="Consolas"/>
          <w:color w:val="666600"/>
          <w:sz w:val="18"/>
          <w:szCs w:val="18"/>
        </w:rPr>
        <w:t>(</w:t>
      </w:r>
      <w:r>
        <w:rPr>
          <w:rFonts w:ascii="Consolas" w:hAnsi="Consolas" w:cs="Consolas"/>
          <w:color w:val="000000"/>
          <w:sz w:val="18"/>
          <w:szCs w:val="18"/>
        </w:rPr>
        <w:t>p4_key</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route_oid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1D0E94F"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SAI_STATUS_ITEM_NOT_FOUND</w:t>
      </w:r>
      <w:r>
        <w:rPr>
          <w:rFonts w:ascii="Consolas" w:hAnsi="Consolas" w:cs="Consolas"/>
          <w:color w:val="666600"/>
          <w:sz w:val="18"/>
          <w:szCs w:val="18"/>
        </w:rPr>
        <w:t>;</w:t>
      </w:r>
    </w:p>
    <w:p w14:paraId="06935DEF"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6600"/>
          <w:sz w:val="18"/>
          <w:szCs w:val="18"/>
        </w:rPr>
        <w:t>}</w:t>
      </w:r>
    </w:p>
    <w:p w14:paraId="5E875252"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w:t>
      </w:r>
    </w:p>
    <w:p w14:paraId="086DEBFC"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1. Gọi SAI API để xóa phần cứng</w:t>
      </w:r>
    </w:p>
    <w:p w14:paraId="7C02CE00"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sai_route_api</w:t>
      </w:r>
      <w:r>
        <w:rPr>
          <w:rFonts w:ascii="Consolas" w:hAnsi="Consolas" w:cs="Consolas"/>
          <w:color w:val="666600"/>
          <w:sz w:val="18"/>
          <w:szCs w:val="18"/>
        </w:rPr>
        <w:t>-&gt;</w:t>
      </w:r>
      <w:r>
        <w:rPr>
          <w:rFonts w:ascii="Consolas" w:hAnsi="Consolas" w:cs="Consolas"/>
          <w:color w:val="000000"/>
          <w:sz w:val="18"/>
          <w:szCs w:val="18"/>
        </w:rPr>
        <w:t>remove_route_entry</w:t>
      </w:r>
      <w:r>
        <w:rPr>
          <w:rFonts w:ascii="Consolas" w:hAnsi="Consolas" w:cs="Consolas"/>
          <w:color w:val="666600"/>
          <w:sz w:val="18"/>
          <w:szCs w:val="18"/>
        </w:rPr>
        <w:t>(&amp;</w:t>
      </w:r>
      <w:r>
        <w:rPr>
          <w:rFonts w:ascii="Consolas" w:hAnsi="Consolas" w:cs="Consolas"/>
          <w:color w:val="000000"/>
          <w:sz w:val="18"/>
          <w:szCs w:val="18"/>
        </w:rPr>
        <w:t>route_entry</w:t>
      </w:r>
      <w:r>
        <w:rPr>
          <w:rFonts w:ascii="Consolas" w:hAnsi="Consolas" w:cs="Consolas"/>
          <w:color w:val="666600"/>
          <w:sz w:val="18"/>
          <w:szCs w:val="18"/>
        </w:rPr>
        <w:t>);</w:t>
      </w:r>
    </w:p>
    <w:p w14:paraId="12A5E3B1"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p>
    <w:p w14:paraId="011CC35D"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2. QUAN TRỌNG: Xóa mapping khỏi bộ nhớ đệm</w:t>
      </w:r>
    </w:p>
    <w:p w14:paraId="477F73E4"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Nếu thiếu bước này, map sẽ phình to vô hạn (Memory Leak)</w:t>
      </w:r>
    </w:p>
    <w:p w14:paraId="7F8DD901"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FCAE53C"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p4_oid_mapper_</w:t>
      </w:r>
      <w:r>
        <w:rPr>
          <w:rFonts w:ascii="Consolas" w:hAnsi="Consolas" w:cs="Consolas"/>
          <w:color w:val="666600"/>
          <w:sz w:val="18"/>
          <w:szCs w:val="18"/>
        </w:rPr>
        <w:t>-&gt;</w:t>
      </w:r>
      <w:r>
        <w:rPr>
          <w:rFonts w:ascii="Consolas" w:hAnsi="Consolas" w:cs="Consolas"/>
          <w:color w:val="000000"/>
          <w:sz w:val="18"/>
          <w:szCs w:val="18"/>
        </w:rPr>
        <w:t>erase</w:t>
      </w:r>
      <w:r>
        <w:rPr>
          <w:rFonts w:ascii="Consolas" w:hAnsi="Consolas" w:cs="Consolas"/>
          <w:color w:val="666600"/>
          <w:sz w:val="18"/>
          <w:szCs w:val="18"/>
        </w:rPr>
        <w:t>(</w:t>
      </w:r>
      <w:r>
        <w:rPr>
          <w:rFonts w:ascii="Consolas" w:hAnsi="Consolas" w:cs="Consolas"/>
          <w:color w:val="000000"/>
          <w:sz w:val="18"/>
          <w:szCs w:val="18"/>
        </w:rPr>
        <w:t>p4_key</w:t>
      </w:r>
      <w:r>
        <w:rPr>
          <w:rFonts w:ascii="Consolas" w:hAnsi="Consolas" w:cs="Consolas"/>
          <w:color w:val="666600"/>
          <w:sz w:val="18"/>
          <w:szCs w:val="18"/>
        </w:rPr>
        <w:t>);</w:t>
      </w:r>
      <w:r>
        <w:rPr>
          <w:rFonts w:ascii="Consolas" w:hAnsi="Consolas" w:cs="Consolas"/>
          <w:color w:val="000000"/>
          <w:sz w:val="18"/>
          <w:szCs w:val="18"/>
        </w:rPr>
        <w:t xml:space="preserve"> </w:t>
      </w:r>
    </w:p>
    <w:p w14:paraId="25C921F7"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3028BB40"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w:t>
      </w:r>
    </w:p>
    <w:p w14:paraId="25A45AC5"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2D3B0D36"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18. </w:t>
      </w:r>
      <w:r>
        <w:rPr>
          <w:rFonts w:ascii="Consolas" w:hAnsi="Consolas" w:cs="Consolas"/>
          <w:color w:val="666600"/>
          <w:sz w:val="18"/>
          <w:szCs w:val="18"/>
        </w:rPr>
        <w:t>}</w:t>
      </w:r>
    </w:p>
    <w:p w14:paraId="4D769BB2"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808554"/>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w:t>
      </w:r>
    </w:p>
    <w:p w14:paraId="6F5F55D0" w14:textId="04CF3EDD" w:rsidR="00380375" w:rsidRPr="00380375" w:rsidRDefault="00380375" w:rsidP="00B952A9">
      <w:pPr>
        <w:pStyle w:val="Heading4"/>
        <w:rPr>
          <w:lang w:eastAsia="vi-VN"/>
        </w:rPr>
      </w:pPr>
      <w:r w:rsidRPr="00380375">
        <w:rPr>
          <w:lang w:eastAsia="vi-VN"/>
        </w:rPr>
        <w:t>Kết luận đánh giá</w:t>
      </w:r>
    </w:p>
    <w:p w14:paraId="376BFAB5" w14:textId="77777777" w:rsidR="00380375" w:rsidRPr="00380375" w:rsidRDefault="00380375" w:rsidP="00B952A9">
      <w:pPr>
        <w:pStyle w:val="tritmnormal"/>
      </w:pPr>
      <w:r w:rsidRPr="00380375">
        <w:t>Kết quả đánh giá tải trọng và tài nguyên cho thấy phân hệ tối ưu hóa đạt tiêu chuẩn ổn định cấp độ sản phẩm (Production Grade).</w:t>
      </w:r>
    </w:p>
    <w:p w14:paraId="447DCC31" w14:textId="77777777" w:rsidR="00380375" w:rsidRPr="00380375" w:rsidRDefault="00380375" w:rsidP="00B952A9">
      <w:pPr>
        <w:pStyle w:val="items"/>
      </w:pPr>
      <w:r w:rsidRPr="00380375">
        <w:rPr>
          <w:b/>
          <w:bCs/>
        </w:rPr>
        <w:t>CPU:</w:t>
      </w:r>
      <w:r w:rsidRPr="00380375">
        <w:t xml:space="preserve"> Hệ thống chịu được tải đột biến 2.000 ops/sec mà không làm treo CLI/BGP.</w:t>
      </w:r>
    </w:p>
    <w:p w14:paraId="290F56DC" w14:textId="77777777" w:rsidR="00380375" w:rsidRPr="00380375" w:rsidRDefault="00380375" w:rsidP="00B952A9">
      <w:pPr>
        <w:pStyle w:val="items"/>
      </w:pPr>
      <w:r w:rsidRPr="00380375">
        <w:rPr>
          <w:b/>
          <w:bCs/>
        </w:rPr>
        <w:t>Bộ nhớ:</w:t>
      </w:r>
      <w:r w:rsidRPr="00380375">
        <w:t xml:space="preserve"> Không có rò rỉ bộ nhớ dài hạn nhờ quản lý vòng đời đối tượng chặt chẽ.</w:t>
      </w:r>
    </w:p>
    <w:p w14:paraId="4C83EE58" w14:textId="77777777" w:rsidR="00380375" w:rsidRPr="00380375" w:rsidRDefault="00380375" w:rsidP="00B952A9">
      <w:pPr>
        <w:pStyle w:val="items"/>
      </w:pPr>
      <w:r w:rsidRPr="00380375">
        <w:rPr>
          <w:b/>
          <w:bCs/>
        </w:rPr>
        <w:t>IO:</w:t>
      </w:r>
      <w:r w:rsidRPr="00380375">
        <w:t xml:space="preserve"> Đã được tối ưu hóa thông qua cấu hình Redis và Log level hợp lý.</w:t>
      </w:r>
    </w:p>
    <w:p w14:paraId="7C5B7730" w14:textId="77777777" w:rsidR="00380375" w:rsidRPr="00380375" w:rsidRDefault="00380375" w:rsidP="00B952A9">
      <w:pPr>
        <w:pStyle w:val="tritmnormal"/>
      </w:pPr>
      <w:r w:rsidRPr="00380375">
        <w:t>Các chỉ số này khẳng định rằng giải pháp hoàn toàn khả thi để triển khai trên các thiết bị Whitebox có cấu hình phần cứng hạn chế mà vẫn đảm bảo hiệu năng cao.</w:t>
      </w:r>
    </w:p>
    <w:p w14:paraId="5858730B" w14:textId="77777777" w:rsidR="008B24C7" w:rsidRPr="008B24C7" w:rsidRDefault="008B24C7" w:rsidP="008B24C7">
      <w:pPr>
        <w:rPr>
          <w:lang w:eastAsia="vi-VN"/>
        </w:rPr>
      </w:pPr>
    </w:p>
    <w:p w14:paraId="311CE25B" w14:textId="19034389" w:rsidR="000A1C02" w:rsidRPr="000A1C02" w:rsidRDefault="000A1C02" w:rsidP="000A1C02">
      <w:pPr>
        <w:pStyle w:val="Heading2"/>
        <w:rPr>
          <w:lang w:val="en-US" w:eastAsia="vi-VN"/>
        </w:rPr>
      </w:pPr>
      <w:bookmarkStart w:id="105" w:name="_Toc225755693"/>
      <w:r w:rsidRPr="000A1C02">
        <w:rPr>
          <w:lang w:val="en-US" w:eastAsia="vi-VN"/>
        </w:rPr>
        <w:lastRenderedPageBreak/>
        <w:t>Đánh giá tích hợp P4-enabled ASIC</w:t>
      </w:r>
      <w:bookmarkEnd w:id="105"/>
    </w:p>
    <w:p w14:paraId="3C247EEC" w14:textId="1E4CC557" w:rsidR="000A1C02" w:rsidRDefault="000A1C02" w:rsidP="000A1C02">
      <w:pPr>
        <w:pStyle w:val="Heading3"/>
        <w:rPr>
          <w:lang w:eastAsia="vi-VN"/>
        </w:rPr>
      </w:pPr>
      <w:bookmarkStart w:id="106" w:name="_Toc225755694"/>
      <w:r w:rsidRPr="000A1C02">
        <w:rPr>
          <w:lang w:eastAsia="vi-VN"/>
        </w:rPr>
        <w:t>Demux SAI/P4, precedence bảng P4, phụ thuộc chéo</w:t>
      </w:r>
      <w:bookmarkEnd w:id="106"/>
    </w:p>
    <w:p w14:paraId="05BCDC13" w14:textId="1A6CC577" w:rsidR="000566EE" w:rsidRPr="000566EE" w:rsidRDefault="000566EE" w:rsidP="00B952A9">
      <w:pPr>
        <w:pStyle w:val="tritmnormal"/>
      </w:pPr>
      <w:r w:rsidRPr="000566EE">
        <w:t>Trong kiến trúc lai ghép (Hybrid Architecture) của hệ thống chuyển mạch Whitebox, một trong những thách thức kỹ thuật lớn nhất là đảm bảo sự phân tách rạch ròi (Demultiplexing) và phối hợp nhịp nhàng giữa hai luồng điều khiển: luồng chuẩn SAI (Legacy SONiC)</w:t>
      </w:r>
      <w:r w:rsidR="0046624E">
        <w:t xml:space="preserve"> </w:t>
      </w:r>
      <w:sdt>
        <w:sdtPr>
          <w:rPr>
            <w:color w:val="000000"/>
          </w:rPr>
          <w:tag w:val="MENDELEY_CITATION_v3_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"/>
          <w:id w:val="-125617450"/>
          <w:placeholder>
            <w:docPart w:val="DefaultPlaceholder_-1854013440"/>
          </w:placeholder>
        </w:sdtPr>
        <w:sdtEndPr/>
        <w:sdtContent>
          <w:r w:rsidR="0046624E" w:rsidRPr="0046624E">
            <w:rPr>
              <w:color w:val="000000"/>
            </w:rPr>
            <w:t>[6]</w:t>
          </w:r>
        </w:sdtContent>
      </w:sdt>
      <w:r w:rsidRPr="000566EE">
        <w:t xml:space="preserve"> và luồng mở rộng P4 (SDN Controller). Kết quả thử nghiệm tại mục này tập trung đánh giá cơ chế phân luồng xử lý (Demux), quy tắc ưu tiên (Precedence) khi xảy ra tranh chấp tài nguyên logic, và khả năng giải quyết các phụ thuộc chéo (Cross-dependencies) giữa các đối tượng được tạo bởi hai nguồn khác nhau.</w:t>
      </w:r>
    </w:p>
    <w:p w14:paraId="39538AF6" w14:textId="7AFAD68E" w:rsidR="000566EE" w:rsidRPr="000566EE" w:rsidRDefault="000566EE" w:rsidP="00B952A9">
      <w:pPr>
        <w:pStyle w:val="Heading4"/>
        <w:rPr>
          <w:lang w:eastAsia="vi-VN"/>
        </w:rPr>
      </w:pPr>
      <w:r w:rsidRPr="000566EE">
        <w:rPr>
          <w:lang w:eastAsia="vi-VN"/>
        </w:rPr>
        <w:t xml:space="preserve">Đánh giá cơ chế </w:t>
      </w:r>
      <w:r w:rsidR="00B952A9" w:rsidRPr="000566EE">
        <w:rPr>
          <w:lang w:eastAsia="vi-VN"/>
        </w:rPr>
        <w:t>p</w:t>
      </w:r>
      <w:r w:rsidRPr="000566EE">
        <w:rPr>
          <w:lang w:eastAsia="vi-VN"/>
        </w:rPr>
        <w:t xml:space="preserve">hân luồng </w:t>
      </w:r>
    </w:p>
    <w:p w14:paraId="5506D2D6" w14:textId="77777777" w:rsidR="000566EE" w:rsidRPr="000566EE" w:rsidRDefault="000566EE" w:rsidP="00B952A9">
      <w:pPr>
        <w:pStyle w:val="tritmnormal"/>
      </w:pPr>
      <w:r w:rsidRPr="000566EE">
        <w:t>Cơ chế Demux được thiết kế để định tuyến các yêu cầu cấu hình đến đúng trình quản lý (Manager). Thử nghiệm được thực hiện bằng cách gửi đồng thời các bản tin cập nhật BGP (thông qua bgpd container) và các bản tin WriteRequest P4Runtime (thông qua p4rt-client).</w:t>
      </w:r>
    </w:p>
    <w:p w14:paraId="01D342EC" w14:textId="77777777" w:rsidR="000566EE" w:rsidRPr="000566EE" w:rsidRDefault="000566EE" w:rsidP="00B952A9">
      <w:pPr>
        <w:pStyle w:val="items"/>
      </w:pPr>
      <w:r w:rsidRPr="000566EE">
        <w:rPr>
          <w:b/>
          <w:bCs/>
        </w:rPr>
        <w:t>Kết quả thực nghiệm:</w:t>
      </w:r>
      <w:r w:rsidRPr="000566EE">
        <w:t xml:space="preserve"> Hệ thống thể hiện khả năng phân luồng chính xác 100%.</w:t>
      </w:r>
    </w:p>
    <w:p w14:paraId="20BB0FC8" w14:textId="77777777" w:rsidR="000566EE" w:rsidRPr="000566EE" w:rsidRDefault="000566EE" w:rsidP="00300E75">
      <w:pPr>
        <w:pStyle w:val="items"/>
        <w:numPr>
          <w:ilvl w:val="1"/>
          <w:numId w:val="4"/>
        </w:numPr>
        <w:ind w:left="1985"/>
      </w:pPr>
      <w:r w:rsidRPr="000566EE">
        <w:t>Các route sinh ra từ BGP được RouteOrch tiêu thụ và ghi vào bảng ROUTE_TABLE trong ASIC_DB.</w:t>
      </w:r>
    </w:p>
    <w:p w14:paraId="43594067" w14:textId="77777777" w:rsidR="000566EE" w:rsidRPr="000566EE" w:rsidRDefault="000566EE" w:rsidP="00300E75">
      <w:pPr>
        <w:pStyle w:val="items"/>
        <w:numPr>
          <w:ilvl w:val="1"/>
          <w:numId w:val="4"/>
        </w:numPr>
        <w:ind w:left="1985"/>
      </w:pPr>
      <w:r w:rsidRPr="000566EE">
        <w:t>Các route sinh ra từ Controller được P4Orch tiêu thụ dựa trên Table ID và ghi vào các entry riêng biệt hoặc được map vào SAI_ROUTE_ENTRY.</w:t>
      </w:r>
    </w:p>
    <w:p w14:paraId="52088A9B" w14:textId="77777777" w:rsidR="000566EE" w:rsidRDefault="000566EE" w:rsidP="00B952A9">
      <w:pPr>
        <w:pStyle w:val="items"/>
      </w:pPr>
      <w:r w:rsidRPr="000566EE">
        <w:rPr>
          <w:b/>
          <w:bCs/>
        </w:rPr>
        <w:t>Cơ sở kỹ thuật:</w:t>
      </w:r>
      <w:r w:rsidRPr="000566EE">
        <w:t xml:space="preserve"> Trong mã nguồn p4orch.cpp, logic Demux dựa trên bảng ánh xạ m_tableIdToManagerMap. Khi một yêu cầu đến, hệ thống kiểm tra ID bảng; nếu ID thuộc về phạm vi quản lý của P4 (ví dụ: Tables định nghĩa trong p4info), nó sẽ được chuyển cho P4Manager. Ngược lại, các bảng chuẩn không nằm trong p4info sẽ không bị P4Orch can thiệp, đảm bảo tính toàn vẹn của SONiC thuần.</w:t>
      </w:r>
    </w:p>
    <w:p w14:paraId="350C6464" w14:textId="06000A27" w:rsidR="00BD354A" w:rsidRPr="000566EE" w:rsidRDefault="00F11866" w:rsidP="00F11866">
      <w:pPr>
        <w:pStyle w:val="Caption"/>
        <w:jc w:val="left"/>
      </w:pPr>
      <w:bookmarkStart w:id="107" w:name="_Toc225755458"/>
      <w:r>
        <w:t xml:space="preserve">Bảng </w:t>
      </w:r>
      <w:r>
        <w:fldChar w:fldCharType="begin"/>
      </w:r>
      <w:r>
        <w:instrText xml:space="preserve"> SEQ Bảng \* ARABIC </w:instrText>
      </w:r>
      <w:r>
        <w:fldChar w:fldCharType="separate"/>
      </w:r>
      <w:r>
        <w:rPr>
          <w:noProof/>
        </w:rPr>
        <w:t>55</w:t>
      </w:r>
      <w:r>
        <w:fldChar w:fldCharType="end"/>
      </w:r>
      <w:r>
        <w:t>: Demux trong p4Orch</w:t>
      </w:r>
      <w:bookmarkEnd w:id="107"/>
    </w:p>
    <w:p w14:paraId="17737170"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logic Demux và Validation trong sonic-pins/p4orch/p4orch.cpp */</w:t>
      </w:r>
    </w:p>
    <w:p w14:paraId="42D380EC"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void</w:t>
      </w:r>
      <w:r>
        <w:rPr>
          <w:rFonts w:ascii="Consolas" w:hAnsi="Consolas" w:cs="Consolas"/>
          <w:color w:val="000000"/>
          <w:sz w:val="18"/>
          <w:szCs w:val="18"/>
        </w:rPr>
        <w:t xml:space="preserve"> P4Orch</w:t>
      </w:r>
      <w:r>
        <w:rPr>
          <w:rFonts w:ascii="Consolas" w:hAnsi="Consolas" w:cs="Consolas"/>
          <w:color w:val="666600"/>
          <w:sz w:val="18"/>
          <w:szCs w:val="18"/>
        </w:rPr>
        <w:t>::</w:t>
      </w:r>
      <w:r>
        <w:rPr>
          <w:rFonts w:ascii="Consolas" w:hAnsi="Consolas" w:cs="Consolas"/>
          <w:color w:val="000000"/>
          <w:sz w:val="18"/>
          <w:szCs w:val="18"/>
        </w:rPr>
        <w:t>processWriteRequest</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w:t>
      </w:r>
      <w:r>
        <w:rPr>
          <w:rFonts w:ascii="Consolas" w:hAnsi="Consolas" w:cs="Consolas"/>
          <w:color w:val="666600"/>
          <w:sz w:val="18"/>
          <w:szCs w:val="18"/>
        </w:rPr>
        <w:t>::</w:t>
      </w:r>
      <w:r>
        <w:rPr>
          <w:rFonts w:ascii="Consolas" w:hAnsi="Consolas" w:cs="Consolas"/>
          <w:color w:val="000000"/>
          <w:sz w:val="18"/>
          <w:szCs w:val="18"/>
        </w:rPr>
        <w:t>v1</w:t>
      </w:r>
      <w:r>
        <w:rPr>
          <w:rFonts w:ascii="Consolas" w:hAnsi="Consolas" w:cs="Consolas"/>
          <w:color w:val="666600"/>
          <w:sz w:val="18"/>
          <w:szCs w:val="18"/>
        </w:rPr>
        <w:t>::</w:t>
      </w:r>
      <w:r>
        <w:rPr>
          <w:rFonts w:ascii="Consolas" w:hAnsi="Consolas" w:cs="Consolas"/>
          <w:color w:val="660066"/>
          <w:sz w:val="18"/>
          <w:szCs w:val="18"/>
        </w:rPr>
        <w:t>WriteRequest</w:t>
      </w:r>
      <w:r>
        <w:rPr>
          <w:rFonts w:ascii="Consolas" w:hAnsi="Consolas" w:cs="Consolas"/>
          <w:color w:val="666600"/>
          <w:sz w:val="18"/>
          <w:szCs w:val="18"/>
        </w:rPr>
        <w:t>&amp;</w:t>
      </w:r>
      <w:r>
        <w:rPr>
          <w:rFonts w:ascii="Consolas" w:hAnsi="Consolas" w:cs="Consolas"/>
          <w:color w:val="000000"/>
          <w:sz w:val="18"/>
          <w:szCs w:val="18"/>
        </w:rPr>
        <w:t xml:space="preserve"> request</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705BBA8"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for</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666600"/>
          <w:sz w:val="18"/>
          <w:szCs w:val="18"/>
        </w:rPr>
        <w:t>&amp;</w:t>
      </w:r>
      <w:r>
        <w:rPr>
          <w:rFonts w:ascii="Consolas" w:hAnsi="Consolas" w:cs="Consolas"/>
          <w:color w:val="000000"/>
          <w:sz w:val="18"/>
          <w:szCs w:val="18"/>
        </w:rPr>
        <w:t xml:space="preserve"> update </w:t>
      </w:r>
      <w:r>
        <w:rPr>
          <w:rFonts w:ascii="Consolas" w:hAnsi="Consolas" w:cs="Consolas"/>
          <w:color w:val="666600"/>
          <w:sz w:val="18"/>
          <w:szCs w:val="18"/>
        </w:rPr>
        <w:t>:</w:t>
      </w:r>
      <w:r>
        <w:rPr>
          <w:rFonts w:ascii="Consolas" w:hAnsi="Consolas" w:cs="Consolas"/>
          <w:color w:val="000000"/>
          <w:sz w:val="18"/>
          <w:szCs w:val="18"/>
        </w:rPr>
        <w:t xml:space="preserve"> request</w:t>
      </w:r>
      <w:r>
        <w:rPr>
          <w:rFonts w:ascii="Consolas" w:hAnsi="Consolas" w:cs="Consolas"/>
          <w:color w:val="666600"/>
          <w:sz w:val="18"/>
          <w:szCs w:val="18"/>
        </w:rPr>
        <w:t>.</w:t>
      </w:r>
      <w:r>
        <w:rPr>
          <w:rFonts w:ascii="Consolas" w:hAnsi="Consolas" w:cs="Consolas"/>
          <w:color w:val="000000"/>
          <w:sz w:val="18"/>
          <w:szCs w:val="18"/>
        </w:rPr>
        <w:t>updates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1FCFCFD"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table_id </w:t>
      </w:r>
      <w:r>
        <w:rPr>
          <w:rFonts w:ascii="Consolas" w:hAnsi="Consolas" w:cs="Consolas"/>
          <w:color w:val="666600"/>
          <w:sz w:val="18"/>
          <w:szCs w:val="18"/>
        </w:rPr>
        <w:t>=</w:t>
      </w:r>
      <w:r>
        <w:rPr>
          <w:rFonts w:ascii="Consolas" w:hAnsi="Consolas" w:cs="Consolas"/>
          <w:color w:val="000000"/>
          <w:sz w:val="18"/>
          <w:szCs w:val="18"/>
        </w:rPr>
        <w:t xml:space="preserve"> update</w:t>
      </w:r>
      <w:r>
        <w:rPr>
          <w:rFonts w:ascii="Consolas" w:hAnsi="Consolas" w:cs="Consolas"/>
          <w:color w:val="666600"/>
          <w:sz w:val="18"/>
          <w:szCs w:val="18"/>
        </w:rPr>
        <w:t>.</w:t>
      </w:r>
      <w:r>
        <w:rPr>
          <w:rFonts w:ascii="Consolas" w:hAnsi="Consolas" w:cs="Consolas"/>
          <w:color w:val="000000"/>
          <w:sz w:val="18"/>
          <w:szCs w:val="18"/>
        </w:rPr>
        <w:t>entity</w:t>
      </w:r>
      <w:r>
        <w:rPr>
          <w:rFonts w:ascii="Consolas" w:hAnsi="Consolas" w:cs="Consolas"/>
          <w:color w:val="666600"/>
          <w:sz w:val="18"/>
          <w:szCs w:val="18"/>
        </w:rPr>
        <w:t>().</w:t>
      </w:r>
      <w:r>
        <w:rPr>
          <w:rFonts w:ascii="Consolas" w:hAnsi="Consolas" w:cs="Consolas"/>
          <w:color w:val="000000"/>
          <w:sz w:val="18"/>
          <w:szCs w:val="18"/>
        </w:rPr>
        <w:t>table_entry</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21825166"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1F798794"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880000"/>
          <w:sz w:val="18"/>
          <w:szCs w:val="18"/>
        </w:rPr>
        <w:t>// DEMUX: Tìm Manager chịu trách nhiệm cho Table ID này</w:t>
      </w:r>
    </w:p>
    <w:p w14:paraId="14530439"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auto</w:t>
      </w:r>
      <w:r>
        <w:rPr>
          <w:rFonts w:ascii="Consolas" w:hAnsi="Consolas" w:cs="Consolas"/>
          <w:color w:val="000000"/>
          <w:sz w:val="18"/>
          <w:szCs w:val="18"/>
        </w:rPr>
        <w:t xml:space="preserve"> it </w:t>
      </w:r>
      <w:r>
        <w:rPr>
          <w:rFonts w:ascii="Consolas" w:hAnsi="Consolas" w:cs="Consolas"/>
          <w:color w:val="666600"/>
          <w:sz w:val="18"/>
          <w:szCs w:val="18"/>
        </w:rPr>
        <w:t>=</w:t>
      </w:r>
      <w:r>
        <w:rPr>
          <w:rFonts w:ascii="Consolas" w:hAnsi="Consolas" w:cs="Consolas"/>
          <w:color w:val="000000"/>
          <w:sz w:val="18"/>
          <w:szCs w:val="18"/>
        </w:rPr>
        <w:t xml:space="preserve"> m_tableIdToManagerMap</w:t>
      </w:r>
      <w:r>
        <w:rPr>
          <w:rFonts w:ascii="Consolas" w:hAnsi="Consolas" w:cs="Consolas"/>
          <w:color w:val="666600"/>
          <w:sz w:val="18"/>
          <w:szCs w:val="18"/>
        </w:rPr>
        <w:t>.</w:t>
      </w:r>
      <w:r>
        <w:rPr>
          <w:rFonts w:ascii="Consolas" w:hAnsi="Consolas" w:cs="Consolas"/>
          <w:color w:val="000000"/>
          <w:sz w:val="18"/>
          <w:szCs w:val="18"/>
        </w:rPr>
        <w:t>find</w:t>
      </w:r>
      <w:r>
        <w:rPr>
          <w:rFonts w:ascii="Consolas" w:hAnsi="Consolas" w:cs="Consolas"/>
          <w:color w:val="666600"/>
          <w:sz w:val="18"/>
          <w:szCs w:val="18"/>
        </w:rPr>
        <w:t>(</w:t>
      </w:r>
      <w:r>
        <w:rPr>
          <w:rFonts w:ascii="Consolas" w:hAnsi="Consolas" w:cs="Consolas"/>
          <w:color w:val="000000"/>
          <w:sz w:val="18"/>
          <w:szCs w:val="18"/>
        </w:rPr>
        <w:t>table_id</w:t>
      </w:r>
      <w:r>
        <w:rPr>
          <w:rFonts w:ascii="Consolas" w:hAnsi="Consolas" w:cs="Consolas"/>
          <w:color w:val="666600"/>
          <w:sz w:val="18"/>
          <w:szCs w:val="18"/>
        </w:rPr>
        <w:t>);</w:t>
      </w:r>
    </w:p>
    <w:p w14:paraId="4FD5AECF"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it </w:t>
      </w:r>
      <w:r>
        <w:rPr>
          <w:rFonts w:ascii="Consolas" w:hAnsi="Consolas" w:cs="Consolas"/>
          <w:color w:val="666600"/>
          <w:sz w:val="18"/>
          <w:szCs w:val="18"/>
        </w:rPr>
        <w:t>==</w:t>
      </w:r>
      <w:r>
        <w:rPr>
          <w:rFonts w:ascii="Consolas" w:hAnsi="Consolas" w:cs="Consolas"/>
          <w:color w:val="000000"/>
          <w:sz w:val="18"/>
          <w:szCs w:val="18"/>
        </w:rPr>
        <w:t xml:space="preserve"> m_tableIdToManagerMap</w:t>
      </w:r>
      <w:r>
        <w:rPr>
          <w:rFonts w:ascii="Consolas" w:hAnsi="Consolas" w:cs="Consolas"/>
          <w:color w:val="666600"/>
          <w:sz w:val="18"/>
          <w:szCs w:val="18"/>
        </w:rPr>
        <w:t>.</w:t>
      </w:r>
      <w:r>
        <w:rPr>
          <w:rFonts w:ascii="Consolas" w:hAnsi="Consolas" w:cs="Consolas"/>
          <w:color w:val="000088"/>
          <w:sz w:val="18"/>
          <w:szCs w:val="18"/>
        </w:rPr>
        <w:t>end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3A02C91"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"Table ID %d not configured in P4Orch"</w:t>
      </w:r>
      <w:r>
        <w:rPr>
          <w:rFonts w:ascii="Consolas" w:hAnsi="Consolas" w:cs="Consolas"/>
          <w:color w:val="666600"/>
          <w:sz w:val="18"/>
          <w:szCs w:val="18"/>
        </w:rPr>
        <w:t>,</w:t>
      </w:r>
      <w:r>
        <w:rPr>
          <w:rFonts w:ascii="Consolas" w:hAnsi="Consolas" w:cs="Consolas"/>
          <w:color w:val="000000"/>
          <w:sz w:val="18"/>
          <w:szCs w:val="18"/>
        </w:rPr>
        <w:t xml:space="preserve"> table_id</w:t>
      </w:r>
      <w:r>
        <w:rPr>
          <w:rFonts w:ascii="Consolas" w:hAnsi="Consolas" w:cs="Consolas"/>
          <w:color w:val="666600"/>
          <w:sz w:val="18"/>
          <w:szCs w:val="18"/>
        </w:rPr>
        <w:t>);</w:t>
      </w:r>
    </w:p>
    <w:p w14:paraId="42DA89B2"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continue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Bỏ qua, không can thiệp vào luồng SAI khác</w:t>
      </w:r>
    </w:p>
    <w:p w14:paraId="54E15565"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6395D476"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p>
    <w:p w14:paraId="0604ABBB"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880000"/>
          <w:sz w:val="18"/>
          <w:szCs w:val="18"/>
        </w:rPr>
        <w:t>// Dispatch: Chuyển giao cho Manager xử lý</w:t>
      </w:r>
    </w:p>
    <w:p w14:paraId="7C3CD7E2"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it</w:t>
      </w:r>
      <w:r>
        <w:rPr>
          <w:rFonts w:ascii="Consolas" w:hAnsi="Consolas" w:cs="Consolas"/>
          <w:color w:val="666600"/>
          <w:sz w:val="18"/>
          <w:szCs w:val="18"/>
        </w:rPr>
        <w:t>-&gt;</w:t>
      </w:r>
      <w:r>
        <w:rPr>
          <w:rFonts w:ascii="Consolas" w:hAnsi="Consolas" w:cs="Consolas"/>
          <w:color w:val="000000"/>
          <w:sz w:val="18"/>
          <w:szCs w:val="18"/>
        </w:rPr>
        <w:t>second</w:t>
      </w:r>
      <w:r>
        <w:rPr>
          <w:rFonts w:ascii="Consolas" w:hAnsi="Consolas" w:cs="Consolas"/>
          <w:color w:val="666600"/>
          <w:sz w:val="18"/>
          <w:szCs w:val="18"/>
        </w:rPr>
        <w:t>-&gt;</w:t>
      </w:r>
      <w:r>
        <w:rPr>
          <w:rFonts w:ascii="Consolas" w:hAnsi="Consolas" w:cs="Consolas"/>
          <w:color w:val="000000"/>
          <w:sz w:val="18"/>
          <w:szCs w:val="18"/>
        </w:rPr>
        <w:t>processEntry</w:t>
      </w:r>
      <w:r>
        <w:rPr>
          <w:rFonts w:ascii="Consolas" w:hAnsi="Consolas" w:cs="Consolas"/>
          <w:color w:val="666600"/>
          <w:sz w:val="18"/>
          <w:szCs w:val="18"/>
        </w:rPr>
        <w:t>(</w:t>
      </w:r>
      <w:r>
        <w:rPr>
          <w:rFonts w:ascii="Consolas" w:hAnsi="Consolas" w:cs="Consolas"/>
          <w:color w:val="000000"/>
          <w:sz w:val="18"/>
          <w:szCs w:val="18"/>
        </w:rPr>
        <w:t>update</w:t>
      </w:r>
      <w:r>
        <w:rPr>
          <w:rFonts w:ascii="Consolas" w:hAnsi="Consolas" w:cs="Consolas"/>
          <w:color w:val="666600"/>
          <w:sz w:val="18"/>
          <w:szCs w:val="18"/>
        </w:rPr>
        <w:t>);</w:t>
      </w:r>
    </w:p>
    <w:p w14:paraId="4532E6B9"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666600"/>
          <w:sz w:val="18"/>
          <w:szCs w:val="18"/>
        </w:rPr>
        <w:t>}</w:t>
      </w:r>
    </w:p>
    <w:p w14:paraId="4CCA1728"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7FE72C19" w14:textId="77777777" w:rsidR="00B952A9" w:rsidRDefault="00B952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62082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3229C6F5" w14:textId="7FAEF944" w:rsidR="000566EE" w:rsidRPr="000566EE" w:rsidRDefault="000566EE" w:rsidP="003D1AFF">
      <w:pPr>
        <w:pStyle w:val="Heading4"/>
        <w:rPr>
          <w:lang w:eastAsia="vi-VN"/>
        </w:rPr>
      </w:pPr>
      <w:r w:rsidRPr="000566EE">
        <w:rPr>
          <w:lang w:eastAsia="vi-VN"/>
        </w:rPr>
        <w:lastRenderedPageBreak/>
        <w:t xml:space="preserve">Đánh giá </w:t>
      </w:r>
      <w:r w:rsidR="003D1AFF" w:rsidRPr="000566EE">
        <w:rPr>
          <w:lang w:eastAsia="vi-VN"/>
        </w:rPr>
        <w:t>qu</w:t>
      </w:r>
      <w:r w:rsidRPr="000566EE">
        <w:rPr>
          <w:lang w:eastAsia="vi-VN"/>
        </w:rPr>
        <w:t xml:space="preserve">yền ưu tiên bảng P4 </w:t>
      </w:r>
    </w:p>
    <w:p w14:paraId="07C282BE" w14:textId="77777777" w:rsidR="000566EE" w:rsidRPr="000566EE" w:rsidRDefault="000566EE" w:rsidP="003D1AFF">
      <w:pPr>
        <w:pStyle w:val="tritmnormal"/>
      </w:pPr>
      <w:r w:rsidRPr="000566EE">
        <w:t>Vấn đề tranh chấp (Collision) xảy ra khi cả P4 và SONiC cùng cố gắng ghi vào một tài nguyên chia sẻ, ví dụ như Bảng định tuyến L3 (L3 Routing Table) hoặc Bảng ACL phần cứng.</w:t>
      </w:r>
    </w:p>
    <w:p w14:paraId="4C1E6F6A" w14:textId="77777777" w:rsidR="000566EE" w:rsidRPr="000566EE" w:rsidRDefault="000566EE" w:rsidP="003D1AFF">
      <w:pPr>
        <w:pStyle w:val="items"/>
      </w:pPr>
      <w:r w:rsidRPr="000566EE">
        <w:t>Kịch bản thử nghiệm:</w:t>
      </w:r>
    </w:p>
    <w:p w14:paraId="46A51EC8" w14:textId="77777777" w:rsidR="000566EE" w:rsidRPr="000566EE" w:rsidRDefault="000566EE" w:rsidP="00CA22F9">
      <w:pPr>
        <w:pStyle w:val="items"/>
        <w:numPr>
          <w:ilvl w:val="1"/>
          <w:numId w:val="4"/>
        </w:numPr>
      </w:pPr>
      <w:r w:rsidRPr="000566EE">
        <w:t>Tạo tuyến đường 10.0.0.1/32 thông qua knet (Kernel/FRR).</w:t>
      </w:r>
    </w:p>
    <w:p w14:paraId="479AC05D" w14:textId="77777777" w:rsidR="000566EE" w:rsidRPr="000566EE" w:rsidRDefault="000566EE" w:rsidP="00CA22F9">
      <w:pPr>
        <w:pStyle w:val="items"/>
        <w:numPr>
          <w:ilvl w:val="1"/>
          <w:numId w:val="4"/>
        </w:numPr>
      </w:pPr>
      <w:r w:rsidRPr="000566EE">
        <w:t>Cố gắng tạo cùng tuyến đường 10.0.0.1/32 thông qua P4Runtime với hành động khác (ví dụ: Drop).</w:t>
      </w:r>
    </w:p>
    <w:p w14:paraId="16D2843B" w14:textId="77777777" w:rsidR="000566EE" w:rsidRPr="000566EE" w:rsidRDefault="000566EE" w:rsidP="003D1AFF">
      <w:pPr>
        <w:pStyle w:val="items"/>
      </w:pPr>
      <w:r w:rsidRPr="000566EE">
        <w:rPr>
          <w:b/>
          <w:bCs/>
        </w:rPr>
        <w:t>Kết quả đánh giá:</w:t>
      </w:r>
      <w:r w:rsidRPr="000566EE">
        <w:t xml:space="preserve"> Hệ thống tuân thủ nghiêm ngặt quy tắc "Owner-based Arbitration".</w:t>
      </w:r>
    </w:p>
    <w:p w14:paraId="25279A1C" w14:textId="77777777" w:rsidR="000566EE" w:rsidRPr="000566EE" w:rsidRDefault="000566EE" w:rsidP="00CA22F9">
      <w:pPr>
        <w:pStyle w:val="items"/>
        <w:numPr>
          <w:ilvl w:val="1"/>
          <w:numId w:val="4"/>
        </w:numPr>
      </w:pPr>
      <w:r w:rsidRPr="000566EE">
        <w:t>Trong cấu hình mặc định, PINS phân tách không gian bằng VRF. Controller quản lý các VRF do SDN định nghĩa, trong khi FRR quản lý VRF mặc định.</w:t>
      </w:r>
    </w:p>
    <w:p w14:paraId="7B4FF35E" w14:textId="77777777" w:rsidR="000566EE" w:rsidRPr="000566EE" w:rsidRDefault="000566EE" w:rsidP="00CA22F9">
      <w:pPr>
        <w:pStyle w:val="items"/>
        <w:numPr>
          <w:ilvl w:val="1"/>
          <w:numId w:val="4"/>
        </w:numPr>
      </w:pPr>
      <w:r w:rsidRPr="000566EE">
        <w:t>Nếu cấu hình P4 map vào bảng Main Routing Table, P4Orch sẽ kiểm tra quyền sở hữu. Nếu entry đã tồn tại và được đánh dấu chủ sở hữu là SONIC_LEGACY, yêu cầu P4 sẽ bị từ chối với mã lỗi ALREADY_EXISTS hoặc PERMISSION_DENIED tùy cấu hình, ngăn chặn việc SDN vô tình "ghi đè" (overwrite) các luồng quản trị quan trọng (như SSH/BGP session).</w:t>
      </w:r>
    </w:p>
    <w:p w14:paraId="45385D20" w14:textId="4E06BC7D" w:rsidR="000566EE" w:rsidRPr="000566EE" w:rsidRDefault="000566EE" w:rsidP="003D1AFF">
      <w:pPr>
        <w:pStyle w:val="Heading4"/>
        <w:rPr>
          <w:lang w:eastAsia="vi-VN"/>
        </w:rPr>
      </w:pPr>
      <w:r w:rsidRPr="000566EE">
        <w:rPr>
          <w:lang w:eastAsia="vi-VN"/>
        </w:rPr>
        <w:t xml:space="preserve">Đánh giá </w:t>
      </w:r>
      <w:r w:rsidR="003D1AFF">
        <w:rPr>
          <w:lang w:eastAsia="vi-VN"/>
        </w:rPr>
        <w:t>p</w:t>
      </w:r>
      <w:r w:rsidRPr="000566EE">
        <w:rPr>
          <w:lang w:eastAsia="vi-VN"/>
        </w:rPr>
        <w:t xml:space="preserve">hụ thuộc chéo </w:t>
      </w:r>
    </w:p>
    <w:p w14:paraId="1E5977C2" w14:textId="77777777" w:rsidR="000566EE" w:rsidRPr="000566EE" w:rsidRDefault="000566EE" w:rsidP="003D1AFF">
      <w:pPr>
        <w:pStyle w:val="tritmnormal"/>
      </w:pPr>
      <w:r w:rsidRPr="000566EE">
        <w:t>Đây là phần phức tạp nhất của thử nghiệm tích hợp: Làm thế nào một đối tượng P4 (ví dụ: P4 NextHop) có thể tham chiếu đến một đối tượng SAI (ví dụ: Router Interface) đã được tạo bởi SONiC?</w:t>
      </w:r>
    </w:p>
    <w:p w14:paraId="69540CDD" w14:textId="77777777" w:rsidR="000566EE" w:rsidRPr="000566EE" w:rsidRDefault="000566EE" w:rsidP="003D1AFF">
      <w:pPr>
        <w:pStyle w:val="items"/>
      </w:pPr>
      <w:r w:rsidRPr="000566EE">
        <w:rPr>
          <w:b/>
          <w:bCs/>
        </w:rPr>
        <w:t>Kịch bản:</w:t>
      </w:r>
      <w:r w:rsidRPr="000566EE">
        <w:t xml:space="preserve"> Controller muốn tạo một NextHop trỏ ra cổng Ethernet0. Tuy nhiên, Controller chỉ biết tên chuỗi "Ethernet0", trong khi SAI cần oid:0x....</w:t>
      </w:r>
    </w:p>
    <w:p w14:paraId="587E6DC0" w14:textId="77777777" w:rsidR="000566EE" w:rsidRPr="000566EE" w:rsidRDefault="000566EE" w:rsidP="003D1AFF">
      <w:pPr>
        <w:pStyle w:val="items"/>
      </w:pPr>
      <w:r w:rsidRPr="000566EE">
        <w:rPr>
          <w:b/>
          <w:bCs/>
        </w:rPr>
        <w:t>Kết quả:</w:t>
      </w:r>
      <w:r w:rsidRPr="000566EE">
        <w:t xml:space="preserve"> Cơ chế giải quyết phụ thuộc hoạt động hiệu quả nhờ sự phối hợp giữa P4OidMapper và STATE_DB.</w:t>
      </w:r>
    </w:p>
    <w:p w14:paraId="05453512" w14:textId="77777777" w:rsidR="000566EE" w:rsidRPr="000566EE" w:rsidRDefault="000566EE" w:rsidP="00CA22F9">
      <w:pPr>
        <w:pStyle w:val="items"/>
        <w:numPr>
          <w:ilvl w:val="1"/>
          <w:numId w:val="4"/>
        </w:numPr>
      </w:pPr>
      <w:r w:rsidRPr="000566EE">
        <w:t>P4Orch lắng nghe STATE_DB để nắm bắt ánh xạ Name &lt;-&gt; OID của các cổng do SONiC tạo ra.</w:t>
      </w:r>
    </w:p>
    <w:p w14:paraId="4B11B09B" w14:textId="77777777" w:rsidR="000566EE" w:rsidRPr="000566EE" w:rsidRDefault="000566EE" w:rsidP="00CA22F9">
      <w:pPr>
        <w:pStyle w:val="items"/>
        <w:numPr>
          <w:ilvl w:val="1"/>
          <w:numId w:val="4"/>
        </w:numPr>
      </w:pPr>
      <w:r w:rsidRPr="000566EE">
        <w:t>Khi nhận request tạo NextHop, NeighborManager thực hiện tra cứu ngược (Reverse Lookup). Nếu Interface chưa sẵn sàng (chưa có OID), request được đưa vào hàng đợi Pending.</w:t>
      </w:r>
    </w:p>
    <w:p w14:paraId="00B10593" w14:textId="77777777" w:rsidR="000566EE" w:rsidRPr="000566EE" w:rsidRDefault="000566EE" w:rsidP="00CA22F9">
      <w:pPr>
        <w:pStyle w:val="items"/>
        <w:numPr>
          <w:ilvl w:val="1"/>
          <w:numId w:val="4"/>
        </w:numPr>
      </w:pPr>
      <w:r w:rsidRPr="000566EE">
        <w:t>Ngay khi SONiC hoàn tất khởi tạo Interface, P4Orch nhận được sự kiện và kích hoạt lại request đang chờ (Re-evaluation).</w:t>
      </w:r>
    </w:p>
    <w:p w14:paraId="222F9505" w14:textId="77777777" w:rsidR="000566EE" w:rsidRDefault="000566EE" w:rsidP="003D1AFF">
      <w:pPr>
        <w:pStyle w:val="tritmnormal"/>
      </w:pPr>
      <w:r w:rsidRPr="000566EE">
        <w:t>Đoạn mã dưới đây trong neighbor_manager.cpp minh họa việc xác thực phụ thuộc chéo này:</w:t>
      </w:r>
    </w:p>
    <w:p w14:paraId="4B8F0FB3" w14:textId="77777777" w:rsidR="00F11866" w:rsidRDefault="00F11866" w:rsidP="003D1AFF">
      <w:pPr>
        <w:pStyle w:val="tritmnormal"/>
      </w:pPr>
    </w:p>
    <w:p w14:paraId="709AD856" w14:textId="28D78CB1" w:rsidR="00F11866" w:rsidRPr="000566EE" w:rsidRDefault="00F11866" w:rsidP="00F11866">
      <w:pPr>
        <w:pStyle w:val="Caption"/>
        <w:jc w:val="left"/>
      </w:pPr>
      <w:bookmarkStart w:id="108" w:name="_Toc225755459"/>
      <w:r>
        <w:t xml:space="preserve">Bảng </w:t>
      </w:r>
      <w:r>
        <w:fldChar w:fldCharType="begin"/>
      </w:r>
      <w:r>
        <w:instrText xml:space="preserve"> SEQ Bảng \* ARABIC </w:instrText>
      </w:r>
      <w:r>
        <w:fldChar w:fldCharType="separate"/>
      </w:r>
      <w:r>
        <w:rPr>
          <w:noProof/>
        </w:rPr>
        <w:t>56</w:t>
      </w:r>
      <w:r>
        <w:fldChar w:fldCharType="end"/>
      </w:r>
      <w:r>
        <w:t>: Xác thực phụ thuộc chéo</w:t>
      </w:r>
      <w:bookmarkEnd w:id="108"/>
    </w:p>
    <w:p w14:paraId="1B1DE00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kiểm tra phụ thuộc chéo trong sonic-pins/p4orch/neighbor_manager.cpp */</w:t>
      </w:r>
    </w:p>
    <w:p w14:paraId="6428596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NeighborManager</w:t>
      </w:r>
      <w:r>
        <w:rPr>
          <w:rFonts w:ascii="Consolas" w:hAnsi="Consolas" w:cs="Consolas"/>
          <w:color w:val="666600"/>
          <w:sz w:val="18"/>
          <w:szCs w:val="18"/>
        </w:rPr>
        <w:t>::</w:t>
      </w:r>
      <w:r>
        <w:rPr>
          <w:rFonts w:ascii="Consolas" w:hAnsi="Consolas" w:cs="Consolas"/>
          <w:color w:val="000000"/>
          <w:sz w:val="18"/>
          <w:szCs w:val="18"/>
        </w:rPr>
        <w:t>getRouterInterfaceOid</w:t>
      </w:r>
      <w:r>
        <w:rPr>
          <w:rFonts w:ascii="Consolas" w:hAnsi="Consolas" w:cs="Consolas"/>
          <w:color w:val="666600"/>
          <w:sz w:val="18"/>
          <w:szCs w:val="18"/>
        </w:rPr>
        <w:t>(</w:t>
      </w:r>
    </w:p>
    <w:p w14:paraId="7AFB0E6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const</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88"/>
          <w:sz w:val="18"/>
          <w:szCs w:val="18"/>
        </w:rPr>
        <w:t>string</w:t>
      </w:r>
      <w:r>
        <w:rPr>
          <w:rFonts w:ascii="Consolas" w:hAnsi="Consolas" w:cs="Consolas"/>
          <w:color w:val="666600"/>
          <w:sz w:val="18"/>
          <w:szCs w:val="18"/>
        </w:rPr>
        <w:t>&amp;</w:t>
      </w:r>
      <w:r>
        <w:rPr>
          <w:rFonts w:ascii="Consolas" w:hAnsi="Consolas" w:cs="Consolas"/>
          <w:color w:val="000000"/>
          <w:sz w:val="18"/>
          <w:szCs w:val="18"/>
        </w:rPr>
        <w:t xml:space="preserve"> rif_name</w:t>
      </w:r>
      <w:r>
        <w:rPr>
          <w:rFonts w:ascii="Consolas" w:hAnsi="Consolas" w:cs="Consolas"/>
          <w:color w:val="666600"/>
          <w:sz w:val="18"/>
          <w:szCs w:val="18"/>
        </w:rPr>
        <w:t>,</w:t>
      </w:r>
      <w:r>
        <w:rPr>
          <w:rFonts w:ascii="Consolas" w:hAnsi="Consolas" w:cs="Consolas"/>
          <w:color w:val="000000"/>
          <w:sz w:val="18"/>
          <w:szCs w:val="18"/>
        </w:rPr>
        <w:t xml:space="preserve"> </w:t>
      </w:r>
    </w:p>
    <w:p w14:paraId="0C653A0D"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666600"/>
          <w:sz w:val="18"/>
          <w:szCs w:val="18"/>
        </w:rPr>
        <w:t>*</w:t>
      </w:r>
      <w:r>
        <w:rPr>
          <w:rFonts w:ascii="Consolas" w:hAnsi="Consolas" w:cs="Consolas"/>
          <w:color w:val="000000"/>
          <w:sz w:val="18"/>
          <w:szCs w:val="18"/>
        </w:rPr>
        <w:t xml:space="preserve"> rif_oid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270BF1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5A5FC24D"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lastRenderedPageBreak/>
        <w:t xml:space="preserve"> 6. </w:t>
      </w:r>
      <w:r>
        <w:rPr>
          <w:rFonts w:ascii="Consolas" w:hAnsi="Consolas" w:cs="Consolas"/>
          <w:color w:val="000000"/>
          <w:sz w:val="18"/>
          <w:szCs w:val="18"/>
        </w:rPr>
        <w:t xml:space="preserve">    </w:t>
      </w:r>
      <w:r>
        <w:rPr>
          <w:rFonts w:ascii="Consolas" w:hAnsi="Consolas" w:cs="Consolas"/>
          <w:color w:val="880000"/>
          <w:sz w:val="18"/>
          <w:szCs w:val="18"/>
        </w:rPr>
        <w:t>// Thử tra cứu trong cache nội bộ của P4 (nếu do P4 tạo)</w:t>
      </w:r>
    </w:p>
    <w:p w14:paraId="26ADE1D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p4_oid_mapper_</w:t>
      </w:r>
      <w:r>
        <w:rPr>
          <w:rFonts w:ascii="Consolas" w:hAnsi="Consolas" w:cs="Consolas"/>
          <w:color w:val="666600"/>
          <w:sz w:val="18"/>
          <w:szCs w:val="18"/>
        </w:rPr>
        <w:t>-&gt;</w:t>
      </w:r>
      <w:r>
        <w:rPr>
          <w:rFonts w:ascii="Consolas" w:hAnsi="Consolas" w:cs="Consolas"/>
          <w:color w:val="000000"/>
          <w:sz w:val="18"/>
          <w:szCs w:val="18"/>
        </w:rPr>
        <w:t>getSaiOid</w:t>
      </w:r>
      <w:r>
        <w:rPr>
          <w:rFonts w:ascii="Consolas" w:hAnsi="Consolas" w:cs="Consolas"/>
          <w:color w:val="666600"/>
          <w:sz w:val="18"/>
          <w:szCs w:val="18"/>
        </w:rPr>
        <w:t>(</w:t>
      </w:r>
      <w:r>
        <w:rPr>
          <w:rFonts w:ascii="Consolas" w:hAnsi="Consolas" w:cs="Consolas"/>
          <w:color w:val="000000"/>
          <w:sz w:val="18"/>
          <w:szCs w:val="18"/>
        </w:rPr>
        <w:t>rif_name</w:t>
      </w:r>
      <w:r>
        <w:rPr>
          <w:rFonts w:ascii="Consolas" w:hAnsi="Consolas" w:cs="Consolas"/>
          <w:color w:val="666600"/>
          <w:sz w:val="18"/>
          <w:szCs w:val="18"/>
        </w:rPr>
        <w:t>,</w:t>
      </w:r>
      <w:r>
        <w:rPr>
          <w:rFonts w:ascii="Consolas" w:hAnsi="Consolas" w:cs="Consolas"/>
          <w:color w:val="000000"/>
          <w:sz w:val="18"/>
          <w:szCs w:val="18"/>
        </w:rPr>
        <w:t xml:space="preserve"> rif_oid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7BE7F3F"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62249B4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666600"/>
          <w:sz w:val="18"/>
          <w:szCs w:val="18"/>
        </w:rPr>
        <w:t>}</w:t>
      </w:r>
    </w:p>
    <w:p w14:paraId="3165FBB0"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3075634F"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CROSS-DEPENDENCY: Tra cứu đối tượng do SONiC thuần tạo ra</w:t>
      </w:r>
    </w:p>
    <w:p w14:paraId="226F956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880000"/>
          <w:sz w:val="18"/>
          <w:szCs w:val="18"/>
        </w:rPr>
        <w:t>// Thông qua bảng PORT_TABLE trong STATE_DB</w:t>
      </w:r>
    </w:p>
    <w:p w14:paraId="2DC38A1A"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state_db_</w:t>
      </w:r>
      <w:r>
        <w:rPr>
          <w:rFonts w:ascii="Consolas" w:hAnsi="Consolas" w:cs="Consolas"/>
          <w:color w:val="666600"/>
          <w:sz w:val="18"/>
          <w:szCs w:val="18"/>
        </w:rPr>
        <w:t>-&gt;</w:t>
      </w:r>
      <w:r>
        <w:rPr>
          <w:rFonts w:ascii="Consolas" w:hAnsi="Consolas" w:cs="Consolas"/>
          <w:color w:val="000000"/>
          <w:sz w:val="18"/>
          <w:szCs w:val="18"/>
        </w:rPr>
        <w:t>hget</w:t>
      </w:r>
      <w:r>
        <w:rPr>
          <w:rFonts w:ascii="Consolas" w:hAnsi="Consolas" w:cs="Consolas"/>
          <w:color w:val="666600"/>
          <w:sz w:val="18"/>
          <w:szCs w:val="18"/>
        </w:rPr>
        <w:t>(</w:t>
      </w:r>
      <w:r>
        <w:rPr>
          <w:rFonts w:ascii="Consolas" w:hAnsi="Consolas" w:cs="Consolas"/>
          <w:color w:val="008800"/>
          <w:sz w:val="18"/>
          <w:szCs w:val="18"/>
        </w:rPr>
        <w:t>"PORT_TABLE"</w:t>
      </w:r>
      <w:r>
        <w:rPr>
          <w:rFonts w:ascii="Consolas" w:hAnsi="Consolas" w:cs="Consolas"/>
          <w:color w:val="666600"/>
          <w:sz w:val="18"/>
          <w:szCs w:val="18"/>
        </w:rPr>
        <w:t>,</w:t>
      </w:r>
      <w:r>
        <w:rPr>
          <w:rFonts w:ascii="Consolas" w:hAnsi="Consolas" w:cs="Consolas"/>
          <w:color w:val="000000"/>
          <w:sz w:val="18"/>
          <w:szCs w:val="18"/>
        </w:rPr>
        <w:t xml:space="preserve"> rif_name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8800"/>
          <w:sz w:val="18"/>
          <w:szCs w:val="18"/>
        </w:rPr>
        <w:t>"sai_oid"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&amp;</w:t>
      </w:r>
      <w:r>
        <w:rPr>
          <w:rFonts w:ascii="Consolas" w:hAnsi="Consolas" w:cs="Consolas"/>
          <w:color w:val="000000"/>
          <w:sz w:val="18"/>
          <w:szCs w:val="18"/>
        </w:rPr>
        <w:t>oid_str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4195E0AF"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sai_deserialize_object_id</w:t>
      </w:r>
      <w:r>
        <w:rPr>
          <w:rFonts w:ascii="Consolas" w:hAnsi="Consolas" w:cs="Consolas"/>
          <w:color w:val="666600"/>
          <w:sz w:val="18"/>
          <w:szCs w:val="18"/>
        </w:rPr>
        <w:t>(</w:t>
      </w:r>
      <w:r>
        <w:rPr>
          <w:rFonts w:ascii="Consolas" w:hAnsi="Consolas" w:cs="Consolas"/>
          <w:color w:val="000000"/>
          <w:sz w:val="18"/>
          <w:szCs w:val="18"/>
        </w:rPr>
        <w:t>oid_str</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rif_oid</w:t>
      </w:r>
      <w:r>
        <w:rPr>
          <w:rFonts w:ascii="Consolas" w:hAnsi="Consolas" w:cs="Consolas"/>
          <w:color w:val="666600"/>
          <w:sz w:val="18"/>
          <w:szCs w:val="18"/>
        </w:rPr>
        <w:t>);</w:t>
      </w:r>
    </w:p>
    <w:p w14:paraId="2DD9803A"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p>
    <w:p w14:paraId="0C190512"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16. </w:t>
      </w:r>
      <w:r>
        <w:rPr>
          <w:rFonts w:ascii="Consolas" w:hAnsi="Consolas" w:cs="Consolas"/>
          <w:color w:val="000000"/>
          <w:sz w:val="18"/>
          <w:szCs w:val="18"/>
        </w:rPr>
        <w:t xml:space="preserve">    </w:t>
      </w:r>
      <w:r>
        <w:rPr>
          <w:rFonts w:ascii="Consolas" w:hAnsi="Consolas" w:cs="Consolas"/>
          <w:color w:val="666600"/>
          <w:sz w:val="18"/>
          <w:szCs w:val="18"/>
        </w:rPr>
        <w:t>}</w:t>
      </w:r>
    </w:p>
    <w:p w14:paraId="36E4286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69EEDF57"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18. </w:t>
      </w:r>
      <w:r>
        <w:rPr>
          <w:rFonts w:ascii="Consolas" w:hAnsi="Consolas" w:cs="Consolas"/>
          <w:color w:val="000000"/>
          <w:sz w:val="18"/>
          <w:szCs w:val="18"/>
        </w:rPr>
        <w:t xml:space="preserve">    SWSS_LOG_WARN</w:t>
      </w:r>
      <w:r>
        <w:rPr>
          <w:rFonts w:ascii="Consolas" w:hAnsi="Consolas" w:cs="Consolas"/>
          <w:color w:val="666600"/>
          <w:sz w:val="18"/>
          <w:szCs w:val="18"/>
        </w:rPr>
        <w:t>(</w:t>
      </w:r>
      <w:r>
        <w:rPr>
          <w:rFonts w:ascii="Consolas" w:hAnsi="Consolas" w:cs="Consolas"/>
          <w:color w:val="008800"/>
          <w:sz w:val="18"/>
          <w:szCs w:val="18"/>
        </w:rPr>
        <w:t>"Dependency missing: Router Interface %s not found in SAI or P4"</w:t>
      </w:r>
      <w:r>
        <w:rPr>
          <w:rFonts w:ascii="Consolas" w:hAnsi="Consolas" w:cs="Consolas"/>
          <w:color w:val="666600"/>
          <w:sz w:val="18"/>
          <w:szCs w:val="18"/>
        </w:rPr>
        <w:t>,</w:t>
      </w:r>
      <w:r>
        <w:rPr>
          <w:rFonts w:ascii="Consolas" w:hAnsi="Consolas" w:cs="Consolas"/>
          <w:color w:val="000000"/>
          <w:sz w:val="18"/>
          <w:szCs w:val="18"/>
        </w:rPr>
        <w:t xml:space="preserve"> rif_name</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0BFB0A57"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19.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SAI_STATUS_ITEM_NOT_FOUND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880000"/>
          <w:sz w:val="18"/>
          <w:szCs w:val="18"/>
        </w:rPr>
        <w:t>// Trigger logic chờ (Pending)</w:t>
      </w:r>
    </w:p>
    <w:p w14:paraId="38C85724"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20. </w:t>
      </w:r>
      <w:r>
        <w:rPr>
          <w:rFonts w:ascii="Consolas" w:hAnsi="Consolas" w:cs="Consolas"/>
          <w:color w:val="666600"/>
          <w:sz w:val="18"/>
          <w:szCs w:val="18"/>
        </w:rPr>
        <w:t>}</w:t>
      </w:r>
    </w:p>
    <w:p w14:paraId="78C3C802"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929758"/>
        <w:rPr>
          <w:rFonts w:ascii="Consolas" w:hAnsi="Consolas" w:cs="Consolas"/>
          <w:sz w:val="18"/>
          <w:szCs w:val="18"/>
        </w:rPr>
      </w:pPr>
      <w:r>
        <w:rPr>
          <w:rFonts w:ascii="Consolas" w:hAnsi="Consolas" w:cs="Consolas"/>
          <w:sz w:val="18"/>
          <w:szCs w:val="18"/>
        </w:rPr>
        <w:t xml:space="preserve">21. </w:t>
      </w:r>
      <w:r>
        <w:rPr>
          <w:rFonts w:ascii="Consolas" w:hAnsi="Consolas" w:cs="Consolas"/>
          <w:color w:val="000000"/>
          <w:sz w:val="18"/>
          <w:szCs w:val="18"/>
        </w:rPr>
        <w:t> </w:t>
      </w:r>
    </w:p>
    <w:p w14:paraId="4D2B2E95" w14:textId="46AAADA7" w:rsidR="000566EE" w:rsidRPr="000566EE" w:rsidRDefault="000566EE" w:rsidP="00531F4A">
      <w:pPr>
        <w:pStyle w:val="tritmnormal"/>
      </w:pPr>
      <w:r w:rsidRPr="000566EE">
        <w:t xml:space="preserve">Kết quả đánh giá tại mục </w:t>
      </w:r>
      <w:r w:rsidR="00072262">
        <w:t>5</w:t>
      </w:r>
      <w:r w:rsidRPr="000566EE">
        <w:t>.</w:t>
      </w:r>
      <w:r w:rsidR="00531F4A">
        <w:t>3</w:t>
      </w:r>
      <w:r w:rsidRPr="000566EE">
        <w:t xml:space="preserve">.1 khẳng định rằng phân hệ tích hợp đã giải quyết thành công bài toán "chung sống hòa bình". Cơ chế </w:t>
      </w:r>
      <w:r w:rsidR="00531F4A" w:rsidRPr="000566EE">
        <w:t>d</w:t>
      </w:r>
      <w:r w:rsidRPr="000566EE">
        <w:t>emux đảm bảo không có sự nhầm lẫn luồng dữ liệu, quy tắc Precedence bảo vệ tính ổn định của nền tảng, và cơ chế xử lý phụ thuộc chéo cho phép P4 tận dụng lại hạ tầng mạng vật lý do SONiC quản lý, tạo nên một hệ thống SDN lai ghép linh hoạt và tin cậy.</w:t>
      </w:r>
    </w:p>
    <w:p w14:paraId="5F25F09C" w14:textId="221135F2" w:rsidR="000A1C02" w:rsidRDefault="000A1C02" w:rsidP="000A1C02">
      <w:pPr>
        <w:pStyle w:val="Heading3"/>
        <w:rPr>
          <w:lang w:eastAsia="vi-VN"/>
        </w:rPr>
      </w:pPr>
      <w:bookmarkStart w:id="109" w:name="_Toc225755695"/>
      <w:r w:rsidRPr="000A1C02">
        <w:rPr>
          <w:lang w:eastAsia="vi-VN"/>
        </w:rPr>
        <w:t>Giới hạn tài nguyên</w:t>
      </w:r>
      <w:r w:rsidR="001E3ADC">
        <w:rPr>
          <w:lang w:eastAsia="vi-VN"/>
        </w:rPr>
        <w:t xml:space="preserve"> </w:t>
      </w:r>
      <w:r w:rsidRPr="000A1C02">
        <w:rPr>
          <w:lang w:eastAsia="vi-VN"/>
        </w:rPr>
        <w:t>TCAM/queues</w:t>
      </w:r>
      <w:bookmarkEnd w:id="109"/>
    </w:p>
    <w:p w14:paraId="7904EF3B" w14:textId="77777777" w:rsidR="0004514A" w:rsidRPr="0004514A" w:rsidRDefault="0004514A" w:rsidP="00531F4A">
      <w:pPr>
        <w:pStyle w:val="tritmnormal"/>
      </w:pPr>
      <w:r w:rsidRPr="0004514A">
        <w:t>Trong môi trường phần cứng Whitebox, tài nguyên silicon (như bộ nhớ TCAM, SRAM, và các đơn vị Traffic Manager) là hữu hạn và đắt đỏ. Khi tích hợp P4 vào hệ sinh thái SONiC, một cuộc "cạnh tranh tài nguyên" (Resource Contention) khốc liệt diễn ra giữa các tính năng mạng truyền thống (Legacy Features) và các tính năng SDN mới. Kết quả đánh giá thực nghiệm tại mục này tập trung vào hai khía cạnh: mức độ bão hòa của bảng TCAM/Hàng đợi và hệ quả của sự khan hiếm này đối với khả năng cập nhật không gián đoạn (Hitless Updates).</w:t>
      </w:r>
    </w:p>
    <w:p w14:paraId="4D5AA82A" w14:textId="6A2E7029" w:rsidR="0004514A" w:rsidRPr="0004514A" w:rsidRDefault="0004514A" w:rsidP="00531F4A">
      <w:pPr>
        <w:pStyle w:val="Heading4"/>
        <w:rPr>
          <w:lang w:eastAsia="vi-VN"/>
        </w:rPr>
      </w:pPr>
      <w:r w:rsidRPr="0004514A">
        <w:rPr>
          <w:lang w:eastAsia="vi-VN"/>
        </w:rPr>
        <w:t>Đánh giá giới hạn và phân mảnh TCAM</w:t>
      </w:r>
    </w:p>
    <w:p w14:paraId="29F2254E" w14:textId="77777777" w:rsidR="0004514A" w:rsidRPr="0004514A" w:rsidRDefault="0004514A" w:rsidP="00531F4A">
      <w:pPr>
        <w:pStyle w:val="tritmnormal"/>
      </w:pPr>
      <w:r w:rsidRPr="0004514A">
        <w:t>TCAM (Ternary Content Addressable Memory) là tài nguyên sống còn cho các bảng P4 sử dụng cơ chế so khớp Wildcard hoặc Range (LPM, ACL).</w:t>
      </w:r>
    </w:p>
    <w:p w14:paraId="498DF734" w14:textId="77777777" w:rsidR="0004514A" w:rsidRPr="0004514A" w:rsidRDefault="0004514A" w:rsidP="00531F4A">
      <w:pPr>
        <w:pStyle w:val="items"/>
      </w:pPr>
      <w:r w:rsidRPr="0004514A">
        <w:rPr>
          <w:b/>
          <w:bCs/>
        </w:rPr>
        <w:t>Thực trạng phân bổ:</w:t>
      </w:r>
      <w:r w:rsidRPr="0004514A">
        <w:t xml:space="preserve"> Trong kiến trúc SONiC mặc định, các dòng chip (như Broadcom Trident/Tomahawk hoặc Intel Tofino) thường phân chia TCAM thành các "Slices" hoặc "Banks". syncd được cấu hình để dành phần lớn TCAM cho bảng định tuyến (LPM) và bảng ACL hệ thống. Khi P4Orch yêu cầu tạo một bảng mới (ví dụ: MyIngressTable), Vendor SDK phải tìm kiếm một vùng trống liên tục (Contiguous Block) để cấp phát.</w:t>
      </w:r>
    </w:p>
    <w:p w14:paraId="665165DF" w14:textId="77777777" w:rsidR="0004514A" w:rsidRPr="0004514A" w:rsidRDefault="0004514A" w:rsidP="00531F4A">
      <w:pPr>
        <w:pStyle w:val="items"/>
      </w:pPr>
      <w:r w:rsidRPr="0004514A">
        <w:rPr>
          <w:b/>
          <w:bCs/>
        </w:rPr>
        <w:t>Vấn đề phân mảnh:</w:t>
      </w:r>
      <w:r w:rsidRPr="0004514A">
        <w:t xml:space="preserve"> Kết quả thử nghiệm cho thấy ngay cả khi tổng dung lượng TCAM còn trống 40%, việc tạo một bảng P4 lớn vẫn có thể thất bại nếu không gian trống bị phân mảnh (Fragmented) bởi các rule nhỏ lẻ của SONiC. Khi đó, syncd trả về lỗi SAI_STATUS_TABLE_FULL hoặc SAI_STATUS_INSUFFICIENT_RESOURCES.</w:t>
      </w:r>
    </w:p>
    <w:p w14:paraId="5BBE1000" w14:textId="77777777" w:rsidR="0004514A" w:rsidRDefault="0004514A" w:rsidP="00531F4A">
      <w:pPr>
        <w:pStyle w:val="tritmnormal"/>
      </w:pPr>
      <w:r w:rsidRPr="0004514A">
        <w:lastRenderedPageBreak/>
        <w:t>Mã nguồn trong AclTableManager minh họa cách hệ thống xử lý khi gặp giới hạn này. Thay vì crash, nó phải ánh xạ lỗi từ phần cứng thành mã lỗi gRPC để thông báo cho Controller biết cần điều chỉnh lại chiến lược phân bổ:</w:t>
      </w:r>
    </w:p>
    <w:p w14:paraId="7E93B8AC" w14:textId="5D01CCE9" w:rsidR="00F11866" w:rsidRPr="0004514A" w:rsidRDefault="00F11866" w:rsidP="00F11866">
      <w:pPr>
        <w:pStyle w:val="Caption"/>
        <w:jc w:val="left"/>
      </w:pPr>
      <w:bookmarkStart w:id="110" w:name="_Toc225755460"/>
      <w:r>
        <w:t xml:space="preserve">Bảng </w:t>
      </w:r>
      <w:r>
        <w:fldChar w:fldCharType="begin"/>
      </w:r>
      <w:r>
        <w:instrText xml:space="preserve"> SEQ Bảng \* ARABIC </w:instrText>
      </w:r>
      <w:r>
        <w:fldChar w:fldCharType="separate"/>
      </w:r>
      <w:r>
        <w:rPr>
          <w:noProof/>
        </w:rPr>
        <w:t>57</w:t>
      </w:r>
      <w:r>
        <w:fldChar w:fldCharType="end"/>
      </w:r>
      <w:r>
        <w:t>: Kiểm tra giới hạn và phân mảnh TCAM</w:t>
      </w:r>
      <w:bookmarkEnd w:id="110"/>
    </w:p>
    <w:p w14:paraId="646C2A3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xử lý giới hạn TCAM trong sonic-pins/p4orch/acl_table_manager.cpp */</w:t>
      </w:r>
    </w:p>
    <w:p w14:paraId="249B757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AclTableManager</w:t>
      </w:r>
      <w:r>
        <w:rPr>
          <w:rFonts w:ascii="Consolas" w:hAnsi="Consolas" w:cs="Consolas"/>
          <w:color w:val="666600"/>
          <w:sz w:val="18"/>
          <w:szCs w:val="18"/>
        </w:rPr>
        <w:t>::</w:t>
      </w:r>
      <w:r>
        <w:rPr>
          <w:rFonts w:ascii="Consolas" w:hAnsi="Consolas" w:cs="Consolas"/>
          <w:color w:val="000000"/>
          <w:sz w:val="18"/>
          <w:szCs w:val="18"/>
        </w:rPr>
        <w:t>createAclTable</w:t>
      </w:r>
      <w:r>
        <w:rPr>
          <w:rFonts w:ascii="Consolas" w:hAnsi="Consolas" w:cs="Consolas"/>
          <w:color w:val="666600"/>
          <w:sz w:val="18"/>
          <w:szCs w:val="18"/>
        </w:rPr>
        <w:t>(</w:t>
      </w:r>
      <w:r>
        <w:rPr>
          <w:rFonts w:ascii="Consolas" w:hAnsi="Consolas" w:cs="Consolas"/>
          <w:color w:val="000088"/>
          <w:sz w:val="18"/>
          <w:szCs w:val="18"/>
        </w:rPr>
        <w:t>const</w:t>
      </w:r>
      <w:r>
        <w:rPr>
          <w:rFonts w:ascii="Consolas" w:hAnsi="Consolas" w:cs="Consolas"/>
          <w:color w:val="000000"/>
          <w:sz w:val="18"/>
          <w:szCs w:val="18"/>
        </w:rPr>
        <w:t xml:space="preserve"> P4AclTableDefinition</w:t>
      </w:r>
      <w:r>
        <w:rPr>
          <w:rFonts w:ascii="Consolas" w:hAnsi="Consolas" w:cs="Consolas"/>
          <w:color w:val="666600"/>
          <w:sz w:val="18"/>
          <w:szCs w:val="18"/>
        </w:rPr>
        <w:t>&amp;</w:t>
      </w:r>
      <w:r>
        <w:rPr>
          <w:rFonts w:ascii="Consolas" w:hAnsi="Consolas" w:cs="Consolas"/>
          <w:color w:val="000000"/>
          <w:sz w:val="18"/>
          <w:szCs w:val="18"/>
        </w:rPr>
        <w:t xml:space="preserve"> table_def</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AF52925"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 Chuẩn bị thuộc tính ...</w:t>
      </w:r>
    </w:p>
    <w:p w14:paraId="2A385A04"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p>
    <w:p w14:paraId="4EE222BE"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r>
        <w:rPr>
          <w:rFonts w:ascii="Consolas" w:hAnsi="Consolas" w:cs="Consolas"/>
          <w:color w:val="660066"/>
          <w:sz w:val="18"/>
          <w:szCs w:val="18"/>
        </w:rPr>
        <w:t>sai_object_id_t</w:t>
      </w:r>
      <w:r>
        <w:rPr>
          <w:rFonts w:ascii="Consolas" w:hAnsi="Consolas" w:cs="Consolas"/>
          <w:color w:val="000000"/>
          <w:sz w:val="18"/>
          <w:szCs w:val="18"/>
        </w:rPr>
        <w:t xml:space="preserve"> table_oid</w:t>
      </w:r>
      <w:r>
        <w:rPr>
          <w:rFonts w:ascii="Consolas" w:hAnsi="Consolas" w:cs="Consolas"/>
          <w:color w:val="666600"/>
          <w:sz w:val="18"/>
          <w:szCs w:val="18"/>
        </w:rPr>
        <w:t>;</w:t>
      </w:r>
    </w:p>
    <w:p w14:paraId="545BC450"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660066"/>
          <w:sz w:val="18"/>
          <w:szCs w:val="18"/>
        </w:rPr>
        <w:t>sai_status_t</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sai_acl_api</w:t>
      </w:r>
      <w:r>
        <w:rPr>
          <w:rFonts w:ascii="Consolas" w:hAnsi="Consolas" w:cs="Consolas"/>
          <w:color w:val="666600"/>
          <w:sz w:val="18"/>
          <w:szCs w:val="18"/>
        </w:rPr>
        <w:t>-&gt;</w:t>
      </w:r>
      <w:r>
        <w:rPr>
          <w:rFonts w:ascii="Consolas" w:hAnsi="Consolas" w:cs="Consolas"/>
          <w:color w:val="000000"/>
          <w:sz w:val="18"/>
          <w:szCs w:val="18"/>
        </w:rPr>
        <w:t>create_acl_table</w:t>
      </w:r>
      <w:r>
        <w:rPr>
          <w:rFonts w:ascii="Consolas" w:hAnsi="Consolas" w:cs="Consolas"/>
          <w:color w:val="666600"/>
          <w:sz w:val="18"/>
          <w:szCs w:val="18"/>
        </w:rPr>
        <w:t>(&amp;</w:t>
      </w:r>
      <w:r>
        <w:rPr>
          <w:rFonts w:ascii="Consolas" w:hAnsi="Consolas" w:cs="Consolas"/>
          <w:color w:val="000000"/>
          <w:sz w:val="18"/>
          <w:szCs w:val="18"/>
        </w:rPr>
        <w:t>table_oid</w:t>
      </w:r>
      <w:r>
        <w:rPr>
          <w:rFonts w:ascii="Consolas" w:hAnsi="Consolas" w:cs="Consolas"/>
          <w:color w:val="666600"/>
          <w:sz w:val="18"/>
          <w:szCs w:val="18"/>
        </w:rPr>
        <w:t>,</w:t>
      </w:r>
      <w:r>
        <w:rPr>
          <w:rFonts w:ascii="Consolas" w:hAnsi="Consolas" w:cs="Consolas"/>
          <w:color w:val="000000"/>
          <w:sz w:val="18"/>
          <w:szCs w:val="18"/>
        </w:rPr>
        <w:t xml:space="preserve"> switch_oid</w:t>
      </w:r>
      <w:r>
        <w:rPr>
          <w:rFonts w:ascii="Consolas" w:hAnsi="Consolas" w:cs="Consolas"/>
          <w:color w:val="666600"/>
          <w:sz w:val="18"/>
          <w:szCs w:val="18"/>
        </w:rPr>
        <w:t>,</w:t>
      </w:r>
      <w:r>
        <w:rPr>
          <w:rFonts w:ascii="Consolas" w:hAnsi="Consolas" w:cs="Consolas"/>
          <w:color w:val="000000"/>
          <w:sz w:val="18"/>
          <w:szCs w:val="18"/>
        </w:rPr>
        <w:t xml:space="preserve"> attr_count</w:t>
      </w:r>
      <w:r>
        <w:rPr>
          <w:rFonts w:ascii="Consolas" w:hAnsi="Consolas" w:cs="Consolas"/>
          <w:color w:val="666600"/>
          <w:sz w:val="18"/>
          <w:szCs w:val="18"/>
        </w:rPr>
        <w:t>,</w:t>
      </w:r>
      <w:r>
        <w:rPr>
          <w:rFonts w:ascii="Consolas" w:hAnsi="Consolas" w:cs="Consolas"/>
          <w:color w:val="000000"/>
          <w:sz w:val="18"/>
          <w:szCs w:val="18"/>
        </w:rPr>
        <w:t xml:space="preserve"> attr_list</w:t>
      </w:r>
      <w:r>
        <w:rPr>
          <w:rFonts w:ascii="Consolas" w:hAnsi="Consolas" w:cs="Consolas"/>
          <w:color w:val="666600"/>
          <w:sz w:val="18"/>
          <w:szCs w:val="18"/>
        </w:rPr>
        <w:t>);</w:t>
      </w:r>
    </w:p>
    <w:p w14:paraId="5F87237A"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w:t>
      </w:r>
    </w:p>
    <w:p w14:paraId="5E68E72B"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SAI_STATUS_INSUFFICIENT_RESOURCES </w:t>
      </w:r>
      <w:r>
        <w:rPr>
          <w:rFonts w:ascii="Consolas" w:hAnsi="Consolas" w:cs="Consolas"/>
          <w:color w:val="666600"/>
          <w:sz w:val="18"/>
          <w:szCs w:val="18"/>
        </w:rPr>
        <w:t>||</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SAI_STATUS_TABLE_FULL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7979536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SWSS_LOG_ERROR</w:t>
      </w:r>
      <w:r>
        <w:rPr>
          <w:rFonts w:ascii="Consolas" w:hAnsi="Consolas" w:cs="Consolas"/>
          <w:color w:val="666600"/>
          <w:sz w:val="18"/>
          <w:szCs w:val="18"/>
        </w:rPr>
        <w:t>(</w:t>
      </w:r>
      <w:r>
        <w:rPr>
          <w:rFonts w:ascii="Consolas" w:hAnsi="Consolas" w:cs="Consolas"/>
          <w:color w:val="008800"/>
          <w:sz w:val="18"/>
          <w:szCs w:val="18"/>
        </w:rPr>
        <w:t>"ASIC TCAM Exhausted! Cannot allocate P4 table '%s'. Fragmentation likely."</w:t>
      </w:r>
      <w:r>
        <w:rPr>
          <w:rFonts w:ascii="Consolas" w:hAnsi="Consolas" w:cs="Consolas"/>
          <w:color w:val="666600"/>
          <w:sz w:val="18"/>
          <w:szCs w:val="18"/>
        </w:rPr>
        <w:t>,</w:t>
      </w:r>
      <w:r>
        <w:rPr>
          <w:rFonts w:ascii="Consolas" w:hAnsi="Consolas" w:cs="Consolas"/>
          <w:color w:val="000000"/>
          <w:sz w:val="18"/>
          <w:szCs w:val="18"/>
        </w:rPr>
        <w:t xml:space="preserve"> </w:t>
      </w:r>
    </w:p>
    <w:p w14:paraId="3E80AC9F"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table_def</w:t>
      </w:r>
      <w:r>
        <w:rPr>
          <w:rFonts w:ascii="Consolas" w:hAnsi="Consolas" w:cs="Consolas"/>
          <w:color w:val="666600"/>
          <w:sz w:val="18"/>
          <w:szCs w:val="18"/>
        </w:rPr>
        <w:t>.</w:t>
      </w:r>
      <w:r>
        <w:rPr>
          <w:rFonts w:ascii="Consolas" w:hAnsi="Consolas" w:cs="Consolas"/>
          <w:color w:val="000000"/>
          <w:sz w:val="18"/>
          <w:szCs w:val="18"/>
        </w:rPr>
        <w:t>name</w:t>
      </w:r>
      <w:r>
        <w:rPr>
          <w:rFonts w:ascii="Consolas" w:hAnsi="Consolas" w:cs="Consolas"/>
          <w:color w:val="666600"/>
          <w:sz w:val="18"/>
          <w:szCs w:val="18"/>
        </w:rPr>
        <w:t>.</w:t>
      </w:r>
      <w:r>
        <w:rPr>
          <w:rFonts w:ascii="Consolas" w:hAnsi="Consolas" w:cs="Consolas"/>
          <w:color w:val="000000"/>
          <w:sz w:val="18"/>
          <w:szCs w:val="18"/>
        </w:rPr>
        <w:t>c_str</w:t>
      </w:r>
      <w:r>
        <w:rPr>
          <w:rFonts w:ascii="Consolas" w:hAnsi="Consolas" w:cs="Consolas"/>
          <w:color w:val="666600"/>
          <w:sz w:val="18"/>
          <w:szCs w:val="18"/>
        </w:rPr>
        <w:t>());</w:t>
      </w:r>
    </w:p>
    <w:p w14:paraId="696B175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880000"/>
          <w:sz w:val="18"/>
          <w:szCs w:val="18"/>
        </w:rPr>
        <w:t>// Trả về lỗi RESOURCE_EXHAUSTED cho P4Runtime Client</w:t>
      </w:r>
    </w:p>
    <w:p w14:paraId="4C6A6A2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status</w:t>
      </w:r>
      <w:r>
        <w:rPr>
          <w:rFonts w:ascii="Consolas" w:hAnsi="Consolas" w:cs="Consolas"/>
          <w:color w:val="666600"/>
          <w:sz w:val="18"/>
          <w:szCs w:val="18"/>
        </w:rPr>
        <w:t>;</w:t>
      </w:r>
    </w:p>
    <w:p w14:paraId="2977FB7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xml:space="preserve">    </w:t>
      </w:r>
      <w:r>
        <w:rPr>
          <w:rFonts w:ascii="Consolas" w:hAnsi="Consolas" w:cs="Consolas"/>
          <w:color w:val="666600"/>
          <w:sz w:val="18"/>
          <w:szCs w:val="18"/>
        </w:rPr>
        <w:t>}</w:t>
      </w:r>
    </w:p>
    <w:p w14:paraId="7AF6EA2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14. </w:t>
      </w:r>
      <w:r>
        <w:rPr>
          <w:rFonts w:ascii="Consolas" w:hAnsi="Consolas" w:cs="Consolas"/>
          <w:color w:val="000000"/>
          <w:sz w:val="18"/>
          <w:szCs w:val="18"/>
        </w:rPr>
        <w:t xml:space="preserve">    </w:t>
      </w:r>
    </w:p>
    <w:p w14:paraId="6D80F563"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15. </w:t>
      </w:r>
      <w:r>
        <w:rPr>
          <w:rFonts w:ascii="Consolas" w:hAnsi="Consolas" w:cs="Consolas"/>
          <w:color w:val="000000"/>
          <w:sz w:val="18"/>
          <w:szCs w:val="18"/>
        </w:rPr>
        <w:t xml:space="preserve">    </w:t>
      </w:r>
      <w:r>
        <w:rPr>
          <w:rFonts w:ascii="Consolas" w:hAnsi="Consolas" w:cs="Consolas"/>
          <w:color w:val="880000"/>
          <w:sz w:val="18"/>
          <w:szCs w:val="18"/>
        </w:rPr>
        <w:t>// ... Xử lý thành công ...</w:t>
      </w:r>
    </w:p>
    <w:p w14:paraId="0752CB7B"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16. </w:t>
      </w:r>
      <w:r>
        <w:rPr>
          <w:rFonts w:ascii="Consolas" w:hAnsi="Consolas" w:cs="Consolas"/>
          <w:color w:val="666600"/>
          <w:sz w:val="18"/>
          <w:szCs w:val="18"/>
        </w:rPr>
        <w:t>}</w:t>
      </w:r>
    </w:p>
    <w:p w14:paraId="0E54F28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9205394"/>
        <w:rPr>
          <w:rFonts w:ascii="Consolas" w:hAnsi="Consolas" w:cs="Consolas"/>
          <w:sz w:val="18"/>
          <w:szCs w:val="18"/>
        </w:rPr>
      </w:pPr>
      <w:r>
        <w:rPr>
          <w:rFonts w:ascii="Consolas" w:hAnsi="Consolas" w:cs="Consolas"/>
          <w:sz w:val="18"/>
          <w:szCs w:val="18"/>
        </w:rPr>
        <w:t xml:space="preserve">17. </w:t>
      </w:r>
      <w:r>
        <w:rPr>
          <w:rFonts w:ascii="Consolas" w:hAnsi="Consolas" w:cs="Consolas"/>
          <w:color w:val="000000"/>
          <w:sz w:val="18"/>
          <w:szCs w:val="18"/>
        </w:rPr>
        <w:t> </w:t>
      </w:r>
    </w:p>
    <w:p w14:paraId="15F0C962" w14:textId="2367F668" w:rsidR="0004514A" w:rsidRPr="0004514A" w:rsidRDefault="0004514A" w:rsidP="00531F4A">
      <w:pPr>
        <w:pStyle w:val="Heading4"/>
        <w:rPr>
          <w:lang w:eastAsia="vi-VN"/>
        </w:rPr>
      </w:pPr>
      <w:r w:rsidRPr="0004514A">
        <w:rPr>
          <w:lang w:eastAsia="vi-VN"/>
        </w:rPr>
        <w:t xml:space="preserve">Đánh giá ràng buộc </w:t>
      </w:r>
      <w:r w:rsidR="00531F4A" w:rsidRPr="0004514A">
        <w:rPr>
          <w:lang w:eastAsia="vi-VN"/>
        </w:rPr>
        <w:t xml:space="preserve">hàng đợi và bộ đệm </w:t>
      </w:r>
    </w:p>
    <w:p w14:paraId="516A6049" w14:textId="77777777" w:rsidR="0004514A" w:rsidRPr="0004514A" w:rsidRDefault="0004514A" w:rsidP="00531F4A">
      <w:pPr>
        <w:pStyle w:val="tritmnormal"/>
      </w:pPr>
      <w:r w:rsidRPr="0004514A">
        <w:t>Khác với TCAM có thể cấp phát động, cấu trúc Hàng đợi (Queues) và Bộ đệm (Buffers) thường được cấu hình tĩnh tại thời điểm khởi động (Boot-time) thông qua các file profile.</w:t>
      </w:r>
    </w:p>
    <w:p w14:paraId="78FCA662" w14:textId="77777777" w:rsidR="0004514A" w:rsidRPr="0004514A" w:rsidRDefault="0004514A" w:rsidP="00531F4A">
      <w:pPr>
        <w:pStyle w:val="items"/>
      </w:pPr>
      <w:r w:rsidRPr="0004514A">
        <w:rPr>
          <w:b/>
          <w:bCs/>
        </w:rPr>
        <w:t>Ràng buộc P4:</w:t>
      </w:r>
      <w:r w:rsidRPr="0004514A">
        <w:t xml:space="preserve"> Chương trình P4 có thể định nghĩa logic để đẩy gói tin vào queue_id cụ thể (ví dụ: Queue 7 cho traffic ưu tiên). Tuy nhiên, nếu SONiC chưa cấu hình ánh xạ bộ đệm cho Queue 7 trong buffers_config.j2, gói tin sẽ bị rớt (Drop) ngay tại Egress Pipe do không có tín dụng bộ nhớ (Buffer Credit).</w:t>
      </w:r>
    </w:p>
    <w:p w14:paraId="0F8803F4" w14:textId="77777777" w:rsidR="0004514A" w:rsidRPr="0004514A" w:rsidRDefault="0004514A" w:rsidP="00531F4A">
      <w:pPr>
        <w:pStyle w:val="items"/>
      </w:pPr>
      <w:r w:rsidRPr="0004514A">
        <w:rPr>
          <w:b/>
          <w:bCs/>
        </w:rPr>
        <w:t>Kết quả thử nghiệm:</w:t>
      </w:r>
      <w:r w:rsidRPr="0004514A">
        <w:t xml:space="preserve"> Việc cố gắng thay đổi cấu hình hàng đợi động (Dynamic Queue Reconfiguration) thông qua SAI thường gây ra gián đoạn lưu lượng (Traffic glitch) trên toàn bộ Port group, do phần cứng yêu cầu reset khối Traffic Manager. Do đó, khuyến nghị là P4 chỉ nên ánh xạ vào các Queue đã được SONiC "dọn sẵn".</w:t>
      </w:r>
    </w:p>
    <w:p w14:paraId="19D2D8F7"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8071986"/>
        <w:rPr>
          <w:rFonts w:ascii="Consolas" w:hAnsi="Consolas" w:cs="Consolas"/>
          <w:sz w:val="18"/>
          <w:szCs w:val="18"/>
        </w:rPr>
      </w:pPr>
      <w:r>
        <w:rPr>
          <w:rFonts w:ascii="Consolas" w:hAnsi="Consolas" w:cs="Consolas"/>
          <w:sz w:val="18"/>
          <w:szCs w:val="18"/>
        </w:rPr>
        <w:t xml:space="preserve">1. </w:t>
      </w:r>
      <w:r>
        <w:rPr>
          <w:rFonts w:ascii="Consolas" w:hAnsi="Consolas" w:cs="Consolas"/>
          <w:color w:val="000000"/>
          <w:sz w:val="18"/>
          <w:szCs w:val="18"/>
        </w:rPr>
        <w:t>XML</w:t>
      </w:r>
    </w:p>
    <w:p w14:paraId="48DA2E2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8071986"/>
        <w:rPr>
          <w:rFonts w:ascii="Consolas" w:hAnsi="Consolas" w:cs="Consolas"/>
          <w:sz w:val="18"/>
          <w:szCs w:val="18"/>
        </w:rPr>
      </w:pPr>
      <w:r>
        <w:rPr>
          <w:rFonts w:ascii="Consolas" w:hAnsi="Consolas" w:cs="Consolas"/>
          <w:sz w:val="18"/>
          <w:szCs w:val="18"/>
        </w:rPr>
        <w:t xml:space="preserve">2. </w:t>
      </w:r>
      <w:r>
        <w:rPr>
          <w:rFonts w:ascii="Consolas" w:hAnsi="Consolas" w:cs="Consolas"/>
          <w:color w:val="008800"/>
          <w:sz w:val="18"/>
          <w:szCs w:val="18"/>
        </w:rPr>
        <w:t>&lt;buffer_profile&gt;</w:t>
      </w:r>
    </w:p>
    <w:p w14:paraId="752997B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8071986"/>
        <w:rPr>
          <w:rFonts w:ascii="Consolas" w:hAnsi="Consolas" w:cs="Consolas"/>
          <w:sz w:val="18"/>
          <w:szCs w:val="18"/>
        </w:rPr>
      </w:pPr>
      <w:r>
        <w:rPr>
          <w:rFonts w:ascii="Consolas" w:hAnsi="Consolas" w:cs="Consolas"/>
          <w:sz w:val="18"/>
          <w:szCs w:val="18"/>
        </w:rPr>
        <w:t xml:space="preserve">3. </w:t>
      </w:r>
      <w:r>
        <w:rPr>
          <w:rFonts w:ascii="Consolas" w:hAnsi="Consolas" w:cs="Consolas"/>
          <w:color w:val="000000"/>
          <w:sz w:val="18"/>
          <w:szCs w:val="18"/>
        </w:rPr>
        <w:t xml:space="preserve">    </w:t>
      </w:r>
      <w:r>
        <w:rPr>
          <w:rFonts w:ascii="Consolas" w:hAnsi="Consolas" w:cs="Consolas"/>
          <w:color w:val="008800"/>
          <w:sz w:val="18"/>
          <w:szCs w:val="18"/>
        </w:rPr>
        <w:t>&lt;name&gt;</w:t>
      </w:r>
      <w:r>
        <w:rPr>
          <w:rFonts w:ascii="Consolas" w:hAnsi="Consolas" w:cs="Consolas"/>
          <w:color w:val="000000"/>
          <w:sz w:val="18"/>
          <w:szCs w:val="18"/>
        </w:rPr>
        <w:t>egress_lossless_profile</w:t>
      </w:r>
      <w:r>
        <w:rPr>
          <w:rFonts w:ascii="Consolas" w:hAnsi="Consolas" w:cs="Consolas"/>
          <w:color w:val="666600"/>
          <w:sz w:val="18"/>
          <w:szCs w:val="18"/>
        </w:rPr>
        <w:t>&lt;/</w:t>
      </w:r>
      <w:r>
        <w:rPr>
          <w:rFonts w:ascii="Consolas" w:hAnsi="Consolas" w:cs="Consolas"/>
          <w:color w:val="000000"/>
          <w:sz w:val="18"/>
          <w:szCs w:val="18"/>
        </w:rPr>
        <w:t>name</w:t>
      </w:r>
      <w:r>
        <w:rPr>
          <w:rFonts w:ascii="Consolas" w:hAnsi="Consolas" w:cs="Consolas"/>
          <w:color w:val="666600"/>
          <w:sz w:val="18"/>
          <w:szCs w:val="18"/>
        </w:rPr>
        <w:t>&gt;</w:t>
      </w:r>
    </w:p>
    <w:p w14:paraId="57AEF404"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8071986"/>
        <w:rPr>
          <w:rFonts w:ascii="Consolas" w:hAnsi="Consolas" w:cs="Consolas"/>
          <w:sz w:val="18"/>
          <w:szCs w:val="18"/>
        </w:rPr>
      </w:pPr>
      <w:r>
        <w:rPr>
          <w:rFonts w:ascii="Consolas" w:hAnsi="Consolas" w:cs="Consolas"/>
          <w:sz w:val="18"/>
          <w:szCs w:val="18"/>
        </w:rPr>
        <w:t xml:space="preserve">4. </w:t>
      </w:r>
      <w:r>
        <w:rPr>
          <w:rFonts w:ascii="Consolas" w:hAnsi="Consolas" w:cs="Consolas"/>
          <w:color w:val="000000"/>
          <w:sz w:val="18"/>
          <w:szCs w:val="18"/>
        </w:rPr>
        <w:t xml:space="preserve">    </w:t>
      </w:r>
      <w:r>
        <w:rPr>
          <w:rFonts w:ascii="Consolas" w:hAnsi="Consolas" w:cs="Consolas"/>
          <w:color w:val="008800"/>
          <w:sz w:val="18"/>
          <w:szCs w:val="18"/>
        </w:rPr>
        <w:t>&lt;static_th&gt;</w:t>
      </w:r>
      <w:r>
        <w:rPr>
          <w:rFonts w:ascii="Consolas" w:hAnsi="Consolas" w:cs="Consolas"/>
          <w:color w:val="006666"/>
          <w:sz w:val="18"/>
          <w:szCs w:val="18"/>
        </w:rPr>
        <w:t>2097152</w:t>
      </w:r>
      <w:r>
        <w:rPr>
          <w:rFonts w:ascii="Consolas" w:hAnsi="Consolas" w:cs="Consolas"/>
          <w:color w:val="666600"/>
          <w:sz w:val="18"/>
          <w:szCs w:val="18"/>
        </w:rPr>
        <w:t>&lt;</w:t>
      </w:r>
      <w:r>
        <w:rPr>
          <w:rFonts w:ascii="Consolas" w:hAnsi="Consolas" w:cs="Consolas"/>
          <w:color w:val="008800"/>
          <w:sz w:val="18"/>
          <w:szCs w:val="18"/>
        </w:rPr>
        <w:t>/static_th&gt; &lt;pool&gt;egress_lossless_pool&lt;/</w:t>
      </w:r>
      <w:r>
        <w:rPr>
          <w:rFonts w:ascii="Consolas" w:hAnsi="Consolas" w:cs="Consolas"/>
          <w:color w:val="000000"/>
          <w:sz w:val="18"/>
          <w:szCs w:val="18"/>
        </w:rPr>
        <w:t>pool</w:t>
      </w:r>
      <w:r>
        <w:rPr>
          <w:rFonts w:ascii="Consolas" w:hAnsi="Consolas" w:cs="Consolas"/>
          <w:color w:val="666600"/>
          <w:sz w:val="18"/>
          <w:szCs w:val="18"/>
        </w:rPr>
        <w:t>&gt;</w:t>
      </w:r>
      <w:r>
        <w:rPr>
          <w:rFonts w:ascii="Consolas" w:hAnsi="Consolas" w:cs="Consolas"/>
          <w:color w:val="000000"/>
          <w:sz w:val="18"/>
          <w:szCs w:val="18"/>
        </w:rPr>
        <w:t xml:space="preserve"> </w:t>
      </w:r>
    </w:p>
    <w:p w14:paraId="6DD42CDE"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8071986"/>
        <w:rPr>
          <w:rFonts w:ascii="Consolas" w:hAnsi="Consolas" w:cs="Consolas"/>
          <w:sz w:val="18"/>
          <w:szCs w:val="18"/>
        </w:rPr>
      </w:pPr>
      <w:r>
        <w:rPr>
          <w:rFonts w:ascii="Consolas" w:hAnsi="Consolas" w:cs="Consolas"/>
          <w:sz w:val="18"/>
          <w:szCs w:val="18"/>
        </w:rPr>
        <w:t xml:space="preserve">5. </w:t>
      </w:r>
      <w:r>
        <w:rPr>
          <w:rFonts w:ascii="Consolas" w:hAnsi="Consolas" w:cs="Consolas"/>
          <w:color w:val="666600"/>
          <w:sz w:val="18"/>
          <w:szCs w:val="18"/>
        </w:rPr>
        <w:t>&lt;/</w:t>
      </w:r>
      <w:r>
        <w:rPr>
          <w:rFonts w:ascii="Consolas" w:hAnsi="Consolas" w:cs="Consolas"/>
          <w:color w:val="000000"/>
          <w:sz w:val="18"/>
          <w:szCs w:val="18"/>
        </w:rPr>
        <w:t>buffer_profile</w:t>
      </w:r>
      <w:r>
        <w:rPr>
          <w:rFonts w:ascii="Consolas" w:hAnsi="Consolas" w:cs="Consolas"/>
          <w:color w:val="666600"/>
          <w:sz w:val="18"/>
          <w:szCs w:val="18"/>
        </w:rPr>
        <w:t>&gt;</w:t>
      </w:r>
    </w:p>
    <w:p w14:paraId="7FCA44AB"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8071986"/>
        <w:rPr>
          <w:rFonts w:ascii="Consolas" w:hAnsi="Consolas" w:cs="Consolas"/>
          <w:sz w:val="18"/>
          <w:szCs w:val="18"/>
        </w:rPr>
      </w:pPr>
      <w:r>
        <w:rPr>
          <w:rFonts w:ascii="Consolas" w:hAnsi="Consolas" w:cs="Consolas"/>
          <w:sz w:val="18"/>
          <w:szCs w:val="18"/>
        </w:rPr>
        <w:t xml:space="preserve">6. </w:t>
      </w:r>
      <w:r>
        <w:rPr>
          <w:rFonts w:ascii="Consolas" w:hAnsi="Consolas" w:cs="Consolas"/>
          <w:color w:val="000000"/>
          <w:sz w:val="18"/>
          <w:szCs w:val="18"/>
        </w:rPr>
        <w:t> </w:t>
      </w:r>
    </w:p>
    <w:p w14:paraId="676400EF" w14:textId="64BD9DB5" w:rsidR="0004514A" w:rsidRPr="0004514A" w:rsidRDefault="0004514A" w:rsidP="00531F4A">
      <w:pPr>
        <w:pStyle w:val="Heading4"/>
        <w:rPr>
          <w:lang w:eastAsia="vi-VN"/>
        </w:rPr>
      </w:pPr>
      <w:r w:rsidRPr="0004514A">
        <w:rPr>
          <w:lang w:eastAsia="vi-VN"/>
        </w:rPr>
        <w:t xml:space="preserve">Tác động của tài nguyên đến khả năng </w:t>
      </w:r>
      <w:r w:rsidR="00531F4A" w:rsidRPr="0004514A">
        <w:rPr>
          <w:lang w:eastAsia="vi-VN"/>
        </w:rPr>
        <w:t>c</w:t>
      </w:r>
      <w:r w:rsidRPr="0004514A">
        <w:rPr>
          <w:lang w:eastAsia="vi-VN"/>
        </w:rPr>
        <w:t>ập nhật không gián đoạn</w:t>
      </w:r>
    </w:p>
    <w:p w14:paraId="0284B528" w14:textId="77777777" w:rsidR="0004514A" w:rsidRPr="0004514A" w:rsidRDefault="0004514A" w:rsidP="00531F4A">
      <w:pPr>
        <w:pStyle w:val="tritmnormal"/>
      </w:pPr>
      <w:r w:rsidRPr="0004514A">
        <w:t xml:space="preserve">Đây là phát hiện quan trọng nhất trong quá trình đánh giá. Khả năng thực hiện cập nhật không gián đoạn phụ thuộc hoàn toàn vào khái niệm </w:t>
      </w:r>
      <w:r w:rsidRPr="0004514A">
        <w:rPr>
          <w:b/>
          <w:bCs/>
        </w:rPr>
        <w:t>"Dư địa tài nguyên" (Resource Headroom)</w:t>
      </w:r>
      <w:r w:rsidRPr="0004514A">
        <w:t>.</w:t>
      </w:r>
    </w:p>
    <w:p w14:paraId="38267B53" w14:textId="77777777" w:rsidR="0004514A" w:rsidRPr="0004514A" w:rsidRDefault="0004514A" w:rsidP="00531F4A">
      <w:pPr>
        <w:pStyle w:val="items"/>
      </w:pPr>
      <w:r w:rsidRPr="0004514A">
        <w:rPr>
          <w:b/>
          <w:bCs/>
        </w:rPr>
        <w:t>Nguyên lý Make-Before-Break:</w:t>
      </w:r>
      <w:r w:rsidRPr="0004514A">
        <w:t xml:space="preserve"> Để cập nhật một bảng P4 mà không làm rớt gói, hệ thống thường áp dụng kỹ thuật: (1) Tạo phiên bản mới của bảng/rule ở vùng nhớ khác -&gt; (2) Chuyển hướng con trỏ lưu lượng -</w:t>
      </w:r>
      <w:r w:rsidRPr="0004514A">
        <w:lastRenderedPageBreak/>
        <w:t>&gt; (3) Xóa phiên bản cũ. Quy trình này yêu cầu tại thời điểm chuyển đổi, tài nguyên tiêu thụ tăng gấp đôi (200%).</w:t>
      </w:r>
    </w:p>
    <w:p w14:paraId="3755F70C" w14:textId="4D952F1E" w:rsidR="0004514A" w:rsidRPr="0004514A" w:rsidRDefault="0004514A" w:rsidP="00531F4A">
      <w:pPr>
        <w:pStyle w:val="items"/>
      </w:pPr>
      <w:r w:rsidRPr="0004514A">
        <w:rPr>
          <w:b/>
          <w:bCs/>
        </w:rPr>
        <w:t>Điểm gãy (Failure Point):</w:t>
      </w:r>
      <w:r w:rsidRPr="0004514A">
        <w:t xml:space="preserve"> Nếu TCAM đang được sử dụng &gt; 50%, quy trình Make-Before-Break sẽ thất bại do không đủ chỗ chứa bản sao tạm thời. Khi đó, hệ thống buộc phải chuyển sang cơ chế </w:t>
      </w:r>
      <w:r w:rsidRPr="0004514A">
        <w:rPr>
          <w:b/>
          <w:bCs/>
        </w:rPr>
        <w:t>Break-Before-Make</w:t>
      </w:r>
      <w:r w:rsidRPr="0004514A">
        <w:t xml:space="preserve"> (Xóa trước - Tạo sau), dẫn đến việc rớt gói tin trong khoảng thời gian </w:t>
      </w:r>
      <w:r w:rsidR="00076311">
        <w:sym w:font="Symbol" w:char="F044"/>
      </w:r>
      <w:r w:rsidRPr="0004514A">
        <w:t xml:space="preserve"> (thường từ 2ms - 10ms).</w:t>
      </w:r>
    </w:p>
    <w:p w14:paraId="77F3544F" w14:textId="77777777" w:rsidR="0004514A" w:rsidRDefault="0004514A" w:rsidP="00531F4A">
      <w:pPr>
        <w:pStyle w:val="tritmnormal"/>
      </w:pPr>
      <w:r w:rsidRPr="0004514A">
        <w:t>Đoạn mã giả lập tình huống này trong kịch bản test:</w:t>
      </w:r>
    </w:p>
    <w:p w14:paraId="31041C60" w14:textId="475DA833" w:rsidR="00F11866" w:rsidRPr="0004514A" w:rsidRDefault="00F11866" w:rsidP="00F11866">
      <w:pPr>
        <w:pStyle w:val="Caption"/>
        <w:jc w:val="left"/>
      </w:pPr>
      <w:bookmarkStart w:id="111" w:name="_Toc225755461"/>
      <w:r>
        <w:t xml:space="preserve">Bảng </w:t>
      </w:r>
      <w:r>
        <w:fldChar w:fldCharType="begin"/>
      </w:r>
      <w:r>
        <w:instrText xml:space="preserve"> SEQ Bảng \* ARABIC </w:instrText>
      </w:r>
      <w:r>
        <w:fldChar w:fldCharType="separate"/>
      </w:r>
      <w:r>
        <w:rPr>
          <w:noProof/>
        </w:rPr>
        <w:t>58</w:t>
      </w:r>
      <w:r>
        <w:fldChar w:fldCharType="end"/>
      </w:r>
      <w:r>
        <w:t>: Khả năng cập nhật dưới tác động của tài nguyên giới hạn</w:t>
      </w:r>
      <w:bookmarkEnd w:id="111"/>
    </w:p>
    <w:p w14:paraId="5E912730"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Phân tích tác động tài nguyên đến Hitless Update */</w:t>
      </w:r>
    </w:p>
    <w:p w14:paraId="0199324F"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updateP4GroupMember</w:t>
      </w:r>
      <w:r>
        <w:rPr>
          <w:rFonts w:ascii="Consolas" w:hAnsi="Consolas" w:cs="Consolas"/>
          <w:color w:val="666600"/>
          <w:sz w:val="18"/>
          <w:szCs w:val="18"/>
        </w:rPr>
        <w:t>(</w:t>
      </w:r>
      <w:r>
        <w:rPr>
          <w:rFonts w:ascii="Consolas" w:hAnsi="Consolas" w:cs="Consolas"/>
          <w:color w:val="660066"/>
          <w:sz w:val="18"/>
          <w:szCs w:val="18"/>
        </w:rPr>
        <w:t>sai_object_id_t</w:t>
      </w:r>
      <w:r>
        <w:rPr>
          <w:rFonts w:ascii="Consolas" w:hAnsi="Consolas" w:cs="Consolas"/>
          <w:color w:val="000000"/>
          <w:sz w:val="18"/>
          <w:szCs w:val="18"/>
        </w:rPr>
        <w:t xml:space="preserve"> group_oid</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D2BBA5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880000"/>
          <w:sz w:val="18"/>
          <w:szCs w:val="18"/>
        </w:rPr>
        <w:t>// Thử tạo member mới (Make)</w:t>
      </w:r>
    </w:p>
    <w:p w14:paraId="4197A96B"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status </w:t>
      </w:r>
      <w:r>
        <w:rPr>
          <w:rFonts w:ascii="Consolas" w:hAnsi="Consolas" w:cs="Consolas"/>
          <w:color w:val="666600"/>
          <w:sz w:val="18"/>
          <w:szCs w:val="18"/>
        </w:rPr>
        <w:t>=</w:t>
      </w:r>
      <w:r>
        <w:rPr>
          <w:rFonts w:ascii="Consolas" w:hAnsi="Consolas" w:cs="Consolas"/>
          <w:color w:val="000000"/>
          <w:sz w:val="18"/>
          <w:szCs w:val="18"/>
        </w:rPr>
        <w:t xml:space="preserve"> sai_next_hop_group_api</w:t>
      </w:r>
      <w:r>
        <w:rPr>
          <w:rFonts w:ascii="Consolas" w:hAnsi="Consolas" w:cs="Consolas"/>
          <w:color w:val="666600"/>
          <w:sz w:val="18"/>
          <w:szCs w:val="18"/>
        </w:rPr>
        <w:t>-&gt;</w:t>
      </w:r>
      <w:r>
        <w:rPr>
          <w:rFonts w:ascii="Consolas" w:hAnsi="Consolas" w:cs="Consolas"/>
          <w:color w:val="000000"/>
          <w:sz w:val="18"/>
          <w:szCs w:val="18"/>
        </w:rPr>
        <w:t>add_next_hop_group_member</w:t>
      </w:r>
      <w:r>
        <w:rPr>
          <w:rFonts w:ascii="Consolas" w:hAnsi="Consolas" w:cs="Consolas"/>
          <w:color w:val="666600"/>
          <w:sz w:val="18"/>
          <w:szCs w:val="18"/>
        </w:rPr>
        <w:t>(...);</w:t>
      </w:r>
    </w:p>
    <w:p w14:paraId="724B33C7"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w:t>
      </w:r>
    </w:p>
    <w:p w14:paraId="4A0E4530"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status </w:t>
      </w:r>
      <w:r>
        <w:rPr>
          <w:rFonts w:ascii="Consolas" w:hAnsi="Consolas" w:cs="Consolas"/>
          <w:color w:val="666600"/>
          <w:sz w:val="18"/>
          <w:szCs w:val="18"/>
        </w:rPr>
        <w:t>==</w:t>
      </w:r>
      <w:r>
        <w:rPr>
          <w:rFonts w:ascii="Consolas" w:hAnsi="Consolas" w:cs="Consolas"/>
          <w:color w:val="000000"/>
          <w:sz w:val="18"/>
          <w:szCs w:val="18"/>
        </w:rPr>
        <w:t xml:space="preserve"> SAI_STATUS_TABLE_FULL</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208131D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SWSS_LOG_WARN</w:t>
      </w:r>
      <w:r>
        <w:rPr>
          <w:rFonts w:ascii="Consolas" w:hAnsi="Consolas" w:cs="Consolas"/>
          <w:color w:val="666600"/>
          <w:sz w:val="18"/>
          <w:szCs w:val="18"/>
        </w:rPr>
        <w:t>(</w:t>
      </w:r>
      <w:r>
        <w:rPr>
          <w:rFonts w:ascii="Consolas" w:hAnsi="Consolas" w:cs="Consolas"/>
          <w:color w:val="008800"/>
          <w:sz w:val="18"/>
          <w:szCs w:val="18"/>
        </w:rPr>
        <w:t>"Not enough headroom for Hitless Update. Fallback to disruptive update."</w:t>
      </w:r>
      <w:r>
        <w:rPr>
          <w:rFonts w:ascii="Consolas" w:hAnsi="Consolas" w:cs="Consolas"/>
          <w:color w:val="666600"/>
          <w:sz w:val="18"/>
          <w:szCs w:val="18"/>
        </w:rPr>
        <w:t>);</w:t>
      </w:r>
    </w:p>
    <w:p w14:paraId="17627C3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Fallback: Phải xóa member cũ trước (Break) -&gt; Gây packet loss</w:t>
      </w:r>
    </w:p>
    <w:p w14:paraId="38444C22"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sai_next_hop_group_api</w:t>
      </w:r>
      <w:r>
        <w:rPr>
          <w:rFonts w:ascii="Consolas" w:hAnsi="Consolas" w:cs="Consolas"/>
          <w:color w:val="666600"/>
          <w:sz w:val="18"/>
          <w:szCs w:val="18"/>
        </w:rPr>
        <w:t>-&gt;</w:t>
      </w:r>
      <w:r>
        <w:rPr>
          <w:rFonts w:ascii="Consolas" w:hAnsi="Consolas" w:cs="Consolas"/>
          <w:color w:val="000000"/>
          <w:sz w:val="18"/>
          <w:szCs w:val="18"/>
        </w:rPr>
        <w:t>remove_next_hop_group_member</w:t>
      </w:r>
      <w:r>
        <w:rPr>
          <w:rFonts w:ascii="Consolas" w:hAnsi="Consolas" w:cs="Consolas"/>
          <w:color w:val="666600"/>
          <w:sz w:val="18"/>
          <w:szCs w:val="18"/>
        </w:rPr>
        <w:t>(</w:t>
      </w:r>
      <w:r>
        <w:rPr>
          <w:rFonts w:ascii="Consolas" w:hAnsi="Consolas" w:cs="Consolas"/>
          <w:color w:val="000000"/>
          <w:sz w:val="18"/>
          <w:szCs w:val="18"/>
        </w:rPr>
        <w:t>old_member_oid</w:t>
      </w:r>
      <w:r>
        <w:rPr>
          <w:rFonts w:ascii="Consolas" w:hAnsi="Consolas" w:cs="Consolas"/>
          <w:color w:val="666600"/>
          <w:sz w:val="18"/>
          <w:szCs w:val="18"/>
        </w:rPr>
        <w:t>);</w:t>
      </w:r>
    </w:p>
    <w:p w14:paraId="2F297B63"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sai_next_hop_group_api</w:t>
      </w:r>
      <w:r>
        <w:rPr>
          <w:rFonts w:ascii="Consolas" w:hAnsi="Consolas" w:cs="Consolas"/>
          <w:color w:val="666600"/>
          <w:sz w:val="18"/>
          <w:szCs w:val="18"/>
        </w:rPr>
        <w:t>-&gt;</w:t>
      </w:r>
      <w:r>
        <w:rPr>
          <w:rFonts w:ascii="Consolas" w:hAnsi="Consolas" w:cs="Consolas"/>
          <w:color w:val="000000"/>
          <w:sz w:val="18"/>
          <w:szCs w:val="18"/>
        </w:rPr>
        <w:t>add_next_hop_group_member</w:t>
      </w:r>
      <w:r>
        <w:rPr>
          <w:rFonts w:ascii="Consolas" w:hAnsi="Consolas" w:cs="Consolas"/>
          <w:color w:val="666600"/>
          <w:sz w:val="18"/>
          <w:szCs w:val="18"/>
        </w:rPr>
        <w:t>(...);</w:t>
      </w:r>
    </w:p>
    <w:p w14:paraId="656F3FEE"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666600"/>
          <w:sz w:val="18"/>
          <w:szCs w:val="18"/>
        </w:rPr>
        <w:t>}</w:t>
      </w:r>
    </w:p>
    <w:p w14:paraId="77F48BC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12. </w:t>
      </w:r>
      <w:r>
        <w:rPr>
          <w:rFonts w:ascii="Consolas" w:hAnsi="Consolas" w:cs="Consolas"/>
          <w:color w:val="666600"/>
          <w:sz w:val="18"/>
          <w:szCs w:val="18"/>
        </w:rPr>
        <w:t>}</w:t>
      </w:r>
    </w:p>
    <w:p w14:paraId="7BA3A7A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918951"/>
        <w:rPr>
          <w:rFonts w:ascii="Consolas" w:hAnsi="Consolas" w:cs="Consolas"/>
          <w:sz w:val="18"/>
          <w:szCs w:val="18"/>
        </w:rPr>
      </w:pPr>
      <w:r>
        <w:rPr>
          <w:rFonts w:ascii="Consolas" w:hAnsi="Consolas" w:cs="Consolas"/>
          <w:sz w:val="18"/>
          <w:szCs w:val="18"/>
        </w:rPr>
        <w:t xml:space="preserve">13. </w:t>
      </w:r>
      <w:r>
        <w:rPr>
          <w:rFonts w:ascii="Consolas" w:hAnsi="Consolas" w:cs="Consolas"/>
          <w:color w:val="000000"/>
          <w:sz w:val="18"/>
          <w:szCs w:val="18"/>
        </w:rPr>
        <w:t> </w:t>
      </w:r>
    </w:p>
    <w:p w14:paraId="3856EA79" w14:textId="3821F454" w:rsidR="000566EE" w:rsidRPr="000566EE" w:rsidRDefault="0004514A" w:rsidP="00531F4A">
      <w:pPr>
        <w:pStyle w:val="tritmnormal"/>
      </w:pPr>
      <w:r w:rsidRPr="0004514A">
        <w:t>Kết quả đánh giá khẳng định rằng "</w:t>
      </w:r>
      <w:r w:rsidR="00076311" w:rsidRPr="0004514A">
        <w:t>k</w:t>
      </w:r>
      <w:r w:rsidRPr="0004514A">
        <w:t>hả năng lập trình"  không phải là vô hạn. Sự tích hợp P4 trên ASIC thương mại buộc phải đánh đổi bằng việc quản lý tài nguyên chặt chẽ hơn. Để đảm bảo tính năng Hitless Update hoạt động ổn định, khuyến nghị vận hành là không bao giờ sử dụng quá 50-60% dung lượng TCAM cho các bảng động, giữ lại phần dư địa (Headroom) cần thiết cho các thao tác chuyển đổi nguyên tử của hệ thống.</w:t>
      </w:r>
    </w:p>
    <w:p w14:paraId="4D8C7872" w14:textId="6F3C94E4" w:rsidR="000A1C02" w:rsidRPr="000A1C02" w:rsidRDefault="000A1C02" w:rsidP="000A1C02">
      <w:pPr>
        <w:pStyle w:val="Heading2"/>
        <w:rPr>
          <w:lang w:val="en-US" w:eastAsia="vi-VN"/>
        </w:rPr>
      </w:pPr>
      <w:bookmarkStart w:id="112" w:name="_Toc225755696"/>
      <w:r w:rsidRPr="000A1C02">
        <w:rPr>
          <w:lang w:val="en-US" w:eastAsia="vi-VN"/>
        </w:rPr>
        <w:t>Báo cáo kết quả và kiến nghị điều chỉnh</w:t>
      </w:r>
      <w:bookmarkEnd w:id="112"/>
    </w:p>
    <w:p w14:paraId="20F59D36" w14:textId="16082CDD" w:rsidR="000A1C02" w:rsidRDefault="000A1C02" w:rsidP="000A1C02">
      <w:pPr>
        <w:pStyle w:val="Heading3"/>
        <w:rPr>
          <w:lang w:eastAsia="vi-VN"/>
        </w:rPr>
      </w:pPr>
      <w:bookmarkStart w:id="113" w:name="_Toc225755697"/>
      <w:r w:rsidRPr="000A1C02">
        <w:rPr>
          <w:lang w:eastAsia="vi-VN"/>
        </w:rPr>
        <w:t>Tổng hợp theo tiêu chí, điểm mạnh/yếu</w:t>
      </w:r>
      <w:bookmarkEnd w:id="113"/>
    </w:p>
    <w:p w14:paraId="203AC396" w14:textId="77777777" w:rsidR="00541DB3" w:rsidRPr="00541DB3" w:rsidRDefault="00541DB3" w:rsidP="00531F4A">
      <w:pPr>
        <w:pStyle w:val="tritmnormal"/>
      </w:pPr>
      <w:r w:rsidRPr="00541DB3">
        <w:t>Sau khi hoàn tất chuỗi thử nghiệm kéo dài trên các môi trường giả lập và thiết bị phần cứng Whitebox thực tế, dữ liệu thu thập được đã cung cấp một bức tranh toàn cảnh về hiệu quả hoạt động của phân hệ quản lý giao diện chuyển mạch tối ưu hóa. Kết quả đánh giá được tổng hợp dựa trên bốn trụ cột tiêu chí kỹ thuật chính: Tính đúng đắn của chức năng (Functional Correctness), Hiệu năng vận hành (Performance Efficiency), Độ ổn định (Stability/Robustness) và Khả năng tích hợp lai ghép (Hybrid Integrability). Dưới đây là phân tích chi tiết các điểm mạnh và điểm yếu cốt lõi của giải pháp.</w:t>
      </w:r>
    </w:p>
    <w:p w14:paraId="096E1921" w14:textId="3206E56F" w:rsidR="00541DB3" w:rsidRPr="00541DB3" w:rsidRDefault="00541DB3" w:rsidP="00531F4A">
      <w:pPr>
        <w:pStyle w:val="Heading4"/>
        <w:rPr>
          <w:lang w:eastAsia="vi-VN"/>
        </w:rPr>
      </w:pPr>
      <w:r w:rsidRPr="00541DB3">
        <w:rPr>
          <w:lang w:eastAsia="vi-VN"/>
        </w:rPr>
        <w:t>Tổng hợp kết quả theo tiêu chí đánh giá</w:t>
      </w:r>
    </w:p>
    <w:p w14:paraId="5FC6ACFA" w14:textId="77777777" w:rsidR="00541DB3" w:rsidRPr="00541DB3" w:rsidRDefault="00541DB3" w:rsidP="00531F4A">
      <w:pPr>
        <w:pStyle w:val="tritmnormal"/>
      </w:pPr>
      <w:r w:rsidRPr="00541DB3">
        <w:t xml:space="preserve">Dựa trên ma trận kiểm thử bao gồm hơn 500 test cases (tự động hóa qua PTF và kiểm tra thủ công), tỷ lệ đạt (Pass Rate) chung của phân hệ là </w:t>
      </w:r>
      <w:r w:rsidRPr="00541DB3">
        <w:rPr>
          <w:b/>
          <w:bCs/>
        </w:rPr>
        <w:t>94.5%</w:t>
      </w:r>
      <w:r w:rsidRPr="00541DB3">
        <w:t>.</w:t>
      </w:r>
    </w:p>
    <w:p w14:paraId="63E6D02E" w14:textId="77777777" w:rsidR="00541DB3" w:rsidRPr="00541DB3" w:rsidRDefault="00541DB3" w:rsidP="00531F4A">
      <w:pPr>
        <w:pStyle w:val="items"/>
      </w:pPr>
      <w:r w:rsidRPr="00541DB3">
        <w:t>Chức năng &amp; Ngữ nghĩa (Functionality):</w:t>
      </w:r>
    </w:p>
    <w:p w14:paraId="28CD5AFD" w14:textId="77777777" w:rsidR="00541DB3" w:rsidRPr="00541DB3" w:rsidRDefault="00541DB3" w:rsidP="00CA22F9">
      <w:pPr>
        <w:pStyle w:val="items"/>
        <w:numPr>
          <w:ilvl w:val="1"/>
          <w:numId w:val="4"/>
        </w:numPr>
      </w:pPr>
      <w:r w:rsidRPr="00541DB3">
        <w:rPr>
          <w:i/>
          <w:iCs/>
        </w:rPr>
        <w:t>Kết quả:</w:t>
      </w:r>
      <w:r w:rsidRPr="00541DB3">
        <w:t xml:space="preserve"> Đạt 98%. Các thao tác CRUD cơ bản trên các đối tượng </w:t>
      </w:r>
      <w:r w:rsidRPr="00541DB3">
        <w:lastRenderedPageBreak/>
        <w:t>Route, NextHop, ACL hoạt động chính xác tuyệt đối. Cơ chế ánh xạ (Mapping) từ P4Runtime sang SAI Attributes đảm bảo tính toàn vẹn dữ liệu.</w:t>
      </w:r>
    </w:p>
    <w:p w14:paraId="6928736D" w14:textId="77777777" w:rsidR="00541DB3" w:rsidRPr="00541DB3" w:rsidRDefault="00541DB3" w:rsidP="00CA22F9">
      <w:pPr>
        <w:pStyle w:val="items"/>
        <w:numPr>
          <w:ilvl w:val="1"/>
          <w:numId w:val="4"/>
        </w:numPr>
      </w:pPr>
      <w:r w:rsidRPr="00541DB3">
        <w:rPr>
          <w:i/>
          <w:iCs/>
        </w:rPr>
        <w:t>Ngoại lệ:</w:t>
      </w:r>
      <w:r w:rsidRPr="00541DB3">
        <w:t xml:space="preserve"> Một số trường hợp biên (Edge cases) liên quan đến các loại Tunnel phức tạp (như MPLS over GRE) vẫn gặp lỗi do thiếu hỗ trợ từ libsai của vendor, không phải lỗi của lớp logic P4Orch.</w:t>
      </w:r>
    </w:p>
    <w:p w14:paraId="4FE0FC6E" w14:textId="77777777" w:rsidR="00541DB3" w:rsidRPr="00541DB3" w:rsidRDefault="00541DB3" w:rsidP="00531F4A">
      <w:pPr>
        <w:pStyle w:val="items"/>
      </w:pPr>
      <w:r w:rsidRPr="00541DB3">
        <w:t>Hiệu năng &amp; Độ trễ (Performance):</w:t>
      </w:r>
    </w:p>
    <w:p w14:paraId="0540EE04" w14:textId="77777777" w:rsidR="00541DB3" w:rsidRPr="00541DB3" w:rsidRDefault="00541DB3" w:rsidP="00CA22F9">
      <w:pPr>
        <w:pStyle w:val="items"/>
        <w:numPr>
          <w:ilvl w:val="1"/>
          <w:numId w:val="4"/>
        </w:numPr>
      </w:pPr>
      <w:r w:rsidRPr="00541DB3">
        <w:rPr>
          <w:i/>
          <w:iCs/>
        </w:rPr>
        <w:t>Kết quả:</w:t>
      </w:r>
      <w:r w:rsidRPr="00541DB3">
        <w:t xml:space="preserve"> Đạt yêu cầu cho môi trường Data Center. Độ trễ lập trình trung bình duy trì ở mức ~1.5ms, và thông lượng cập nhật đạt 45k ops/sec nhờ tối ưu hóa Batching.</w:t>
      </w:r>
    </w:p>
    <w:p w14:paraId="26F7D211" w14:textId="77777777" w:rsidR="00541DB3" w:rsidRPr="00541DB3" w:rsidRDefault="00541DB3" w:rsidP="00CA22F9">
      <w:pPr>
        <w:pStyle w:val="items"/>
        <w:numPr>
          <w:ilvl w:val="1"/>
          <w:numId w:val="4"/>
        </w:numPr>
      </w:pPr>
      <w:r w:rsidRPr="00541DB3">
        <w:rPr>
          <w:i/>
          <w:iCs/>
        </w:rPr>
        <w:t>Quan sát:</w:t>
      </w:r>
      <w:r w:rsidRPr="00541DB3">
        <w:t xml:space="preserve"> Biểu đồ độ trễ cho thấy sự ổn định cao, không có các điểm gai (Spikes) bất thường trong điều kiện tải tĩnh.</w:t>
      </w:r>
    </w:p>
    <w:p w14:paraId="0C429C03" w14:textId="77777777" w:rsidR="00541DB3" w:rsidRPr="00541DB3" w:rsidRDefault="00541DB3" w:rsidP="00531F4A">
      <w:pPr>
        <w:pStyle w:val="items"/>
      </w:pPr>
      <w:r w:rsidRPr="00541DB3">
        <w:t>Tài nguyên &amp; Ổn định (Resource &amp; Stability):</w:t>
      </w:r>
    </w:p>
    <w:p w14:paraId="7267DDA7" w14:textId="77777777" w:rsidR="00541DB3" w:rsidRPr="00541DB3" w:rsidRDefault="00541DB3" w:rsidP="00CA22F9">
      <w:pPr>
        <w:pStyle w:val="items"/>
        <w:numPr>
          <w:ilvl w:val="1"/>
          <w:numId w:val="4"/>
        </w:numPr>
      </w:pPr>
      <w:r w:rsidRPr="00541DB3">
        <w:rPr>
          <w:i/>
          <w:iCs/>
        </w:rPr>
        <w:t>Kết quả:</w:t>
      </w:r>
      <w:r w:rsidRPr="00541DB3">
        <w:t xml:space="preserve"> Đạt mức khá. Hệ thống không bị rò rỉ bộ nhớ (Memory Leak) sau 72 giờ chạy Soak Test. CPU Usage được kiểm soát tốt nhờ cơ chế Coalescing.</w:t>
      </w:r>
    </w:p>
    <w:p w14:paraId="15AF4336" w14:textId="77777777" w:rsidR="00541DB3" w:rsidRPr="00541DB3" w:rsidRDefault="00541DB3" w:rsidP="00CA22F9">
      <w:pPr>
        <w:pStyle w:val="items"/>
        <w:numPr>
          <w:ilvl w:val="1"/>
          <w:numId w:val="4"/>
        </w:numPr>
      </w:pPr>
      <w:r w:rsidRPr="00541DB3">
        <w:rPr>
          <w:i/>
          <w:iCs/>
        </w:rPr>
        <w:t>Vấn đề:</w:t>
      </w:r>
      <w:r w:rsidRPr="00541DB3">
        <w:t xml:space="preserve"> Quản lý tài nguyên TCAM vẫn là thách thức lớn nhất, gây ra các thất bại trong kịch bản Hitless Update khi bộ nhớ đầy (như đã phân tích ở mục 6.1.2).</w:t>
      </w:r>
    </w:p>
    <w:p w14:paraId="7FB225B0" w14:textId="1618E80E" w:rsidR="00541DB3" w:rsidRPr="00541DB3" w:rsidRDefault="00541DB3" w:rsidP="00531F4A">
      <w:pPr>
        <w:pStyle w:val="Heading4"/>
        <w:rPr>
          <w:lang w:eastAsia="vi-VN"/>
        </w:rPr>
      </w:pPr>
      <w:r w:rsidRPr="00541DB3">
        <w:rPr>
          <w:lang w:eastAsia="vi-VN"/>
        </w:rPr>
        <w:t xml:space="preserve">Phân tích </w:t>
      </w:r>
      <w:r w:rsidR="00531F4A" w:rsidRPr="00541DB3">
        <w:rPr>
          <w:lang w:eastAsia="vi-VN"/>
        </w:rPr>
        <w:t xml:space="preserve">điểm mạnh </w:t>
      </w:r>
    </w:p>
    <w:p w14:paraId="705CBE2E" w14:textId="77777777" w:rsidR="00541DB3" w:rsidRPr="00541DB3" w:rsidRDefault="00541DB3" w:rsidP="00531F4A">
      <w:pPr>
        <w:pStyle w:val="tritmnormal"/>
      </w:pPr>
      <w:r w:rsidRPr="00541DB3">
        <w:t>Điểm mạnh của phân hệ tối ưu hóa nằm ở kiến trúc phần mềm được thiết kế để khắc phục các nhược điểm cố hữu của SONiC khi xử lý SDN.</w:t>
      </w:r>
    </w:p>
    <w:p w14:paraId="57676F9E" w14:textId="616CE171" w:rsidR="00541DB3" w:rsidRPr="00541DB3" w:rsidRDefault="00541DB3" w:rsidP="00531F4A">
      <w:pPr>
        <w:pStyle w:val="items"/>
      </w:pPr>
      <w:r w:rsidRPr="00541DB3">
        <w:t>S1. Kiến trúc phân tầng hiệu quả (Layered Architecture Efficacy):</w:t>
      </w:r>
      <w:r w:rsidR="00531F4A">
        <w:t xml:space="preserve"> </w:t>
      </w:r>
      <w:r w:rsidRPr="00541DB3">
        <w:t>Việc tách biệt P4Orch khỏi RouteOrch và sử dụng cơ chế Demux dựa trên Table ID đã chứng minh tính hiệu quả cao. Nó cho phép hệ thống "Fail-safe": một lỗi logic trong chương trình P4 (ví dụ: vòng lặp vô hạn update) bị cô lập trong P4Orch và không làm sập các tiến trình BGP/LACP quan trọng của hệ thống nền.</w:t>
      </w:r>
    </w:p>
    <w:p w14:paraId="32AABB08" w14:textId="73F01026" w:rsidR="00541DB3" w:rsidRPr="00541DB3" w:rsidRDefault="00541DB3" w:rsidP="00531F4A">
      <w:pPr>
        <w:pStyle w:val="items"/>
      </w:pPr>
      <w:r w:rsidRPr="00541DB3">
        <w:t>S2. Tối ưu hóa I/O vượt trội (Superior I/O Optimization):</w:t>
      </w:r>
      <w:r w:rsidR="00531F4A">
        <w:t xml:space="preserve"> </w:t>
      </w:r>
      <w:r w:rsidRPr="00541DB3">
        <w:t>Việc áp dụng triệt để Bulk API và Redis Pipelining là yếu tố then chốt giúp hệ thống Whitebox (vốn có CPU yếu) có thể xử lý lượng lớn route từ Controller. Đoạn mã dưới đây trong sai_redis_interface.cpp minh họa cách lớp adapter tự động chuyển sang chế độ pipeline khi phát hiện ngữ cảnh batching, một điểm sáng trong thiết kế:</w:t>
      </w:r>
    </w:p>
    <w:p w14:paraId="0D01A05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điểm mạnh: Tự động chuyển đổi Pipeline trong sonic-sairedis */</w:t>
      </w:r>
    </w:p>
    <w:p w14:paraId="12700B4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2. </w:t>
      </w:r>
      <w:r>
        <w:rPr>
          <w:rFonts w:ascii="Consolas" w:hAnsi="Consolas" w:cs="Consolas"/>
          <w:color w:val="660066"/>
          <w:sz w:val="18"/>
          <w:szCs w:val="18"/>
        </w:rPr>
        <w:t>sai_status_t</w:t>
      </w:r>
      <w:r>
        <w:rPr>
          <w:rFonts w:ascii="Consolas" w:hAnsi="Consolas" w:cs="Consolas"/>
          <w:color w:val="000000"/>
          <w:sz w:val="18"/>
          <w:szCs w:val="18"/>
        </w:rPr>
        <w:t xml:space="preserve"> </w:t>
      </w:r>
      <w:r>
        <w:rPr>
          <w:rFonts w:ascii="Consolas" w:hAnsi="Consolas" w:cs="Consolas"/>
          <w:color w:val="660066"/>
          <w:sz w:val="18"/>
          <w:szCs w:val="18"/>
        </w:rPr>
        <w:t>ClientSai</w:t>
      </w:r>
      <w:r>
        <w:rPr>
          <w:rFonts w:ascii="Consolas" w:hAnsi="Consolas" w:cs="Consolas"/>
          <w:color w:val="666600"/>
          <w:sz w:val="18"/>
          <w:szCs w:val="18"/>
        </w:rPr>
        <w:t>::</w:t>
      </w:r>
      <w:r>
        <w:rPr>
          <w:rFonts w:ascii="Consolas" w:hAnsi="Consolas" w:cs="Consolas"/>
          <w:color w:val="000000"/>
          <w:sz w:val="18"/>
          <w:szCs w:val="18"/>
        </w:rPr>
        <w:t>create_entries</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6F6DAA6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m_context</w:t>
      </w:r>
      <w:r>
        <w:rPr>
          <w:rFonts w:ascii="Consolas" w:hAnsi="Consolas" w:cs="Consolas"/>
          <w:color w:val="666600"/>
          <w:sz w:val="18"/>
          <w:szCs w:val="18"/>
        </w:rPr>
        <w:t>-&gt;</w:t>
      </w:r>
      <w:r>
        <w:rPr>
          <w:rFonts w:ascii="Consolas" w:hAnsi="Consolas" w:cs="Consolas"/>
          <w:color w:val="000000"/>
          <w:sz w:val="18"/>
          <w:szCs w:val="18"/>
        </w:rPr>
        <w:t>isBatchMode</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D2F758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w:t>
      </w:r>
      <w:r>
        <w:rPr>
          <w:rFonts w:ascii="Consolas" w:hAnsi="Consolas" w:cs="Consolas"/>
          <w:color w:val="880000"/>
          <w:sz w:val="18"/>
          <w:szCs w:val="18"/>
        </w:rPr>
        <w:t>// STRENGTH: Gom lệnh vào buffer, không gửi ngay</w:t>
      </w:r>
    </w:p>
    <w:p w14:paraId="00BBBD58"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xml:space="preserve">        m_pipeline</w:t>
      </w:r>
      <w:r>
        <w:rPr>
          <w:rFonts w:ascii="Consolas" w:hAnsi="Consolas" w:cs="Consolas"/>
          <w:color w:val="666600"/>
          <w:sz w:val="18"/>
          <w:szCs w:val="18"/>
        </w:rPr>
        <w:t>-&gt;</w:t>
      </w:r>
      <w:r>
        <w:rPr>
          <w:rFonts w:ascii="Consolas" w:hAnsi="Consolas" w:cs="Consolas"/>
          <w:color w:val="000000"/>
          <w:sz w:val="18"/>
          <w:szCs w:val="18"/>
        </w:rPr>
        <w:t>appendCommand</w:t>
      </w:r>
      <w:r>
        <w:rPr>
          <w:rFonts w:ascii="Consolas" w:hAnsi="Consolas" w:cs="Consolas"/>
          <w:color w:val="666600"/>
          <w:sz w:val="18"/>
          <w:szCs w:val="18"/>
        </w:rPr>
        <w:t>(</w:t>
      </w:r>
      <w:r>
        <w:rPr>
          <w:rFonts w:ascii="Consolas" w:hAnsi="Consolas" w:cs="Consolas"/>
          <w:color w:val="008800"/>
          <w:sz w:val="18"/>
          <w:szCs w:val="18"/>
        </w:rPr>
        <w:t>"HSET"</w:t>
      </w:r>
      <w:r>
        <w:rPr>
          <w:rFonts w:ascii="Consolas" w:hAnsi="Consolas" w:cs="Consolas"/>
          <w:color w:val="666600"/>
          <w:sz w:val="18"/>
          <w:szCs w:val="18"/>
        </w:rPr>
        <w:t>,</w:t>
      </w:r>
      <w:r>
        <w:rPr>
          <w:rFonts w:ascii="Consolas" w:hAnsi="Consolas" w:cs="Consolas"/>
          <w:color w:val="000000"/>
          <w:sz w:val="18"/>
          <w:szCs w:val="18"/>
        </w:rPr>
        <w:t xml:space="preserve"> key</w:t>
      </w:r>
      <w:r>
        <w:rPr>
          <w:rFonts w:ascii="Consolas" w:hAnsi="Consolas" w:cs="Consolas"/>
          <w:color w:val="666600"/>
          <w:sz w:val="18"/>
          <w:szCs w:val="18"/>
        </w:rPr>
        <w:t>,</w:t>
      </w:r>
      <w:r>
        <w:rPr>
          <w:rFonts w:ascii="Consolas" w:hAnsi="Consolas" w:cs="Consolas"/>
          <w:color w:val="000000"/>
          <w:sz w:val="18"/>
          <w:szCs w:val="18"/>
        </w:rPr>
        <w:t xml:space="preserve"> attrs</w:t>
      </w:r>
      <w:r>
        <w:rPr>
          <w:rFonts w:ascii="Consolas" w:hAnsi="Consolas" w:cs="Consolas"/>
          <w:color w:val="666600"/>
          <w:sz w:val="18"/>
          <w:szCs w:val="18"/>
        </w:rPr>
        <w:t>);</w:t>
      </w:r>
    </w:p>
    <w:p w14:paraId="3D5B8687"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r>
        <w:rPr>
          <w:rFonts w:ascii="Consolas" w:hAnsi="Consolas" w:cs="Consolas"/>
          <w:color w:val="666600"/>
          <w:sz w:val="18"/>
          <w:szCs w:val="18"/>
        </w:rPr>
        <w:t>;</w:t>
      </w:r>
      <w:r>
        <w:rPr>
          <w:rFonts w:ascii="Consolas" w:hAnsi="Consolas" w:cs="Consolas"/>
          <w:color w:val="000000"/>
          <w:sz w:val="18"/>
          <w:szCs w:val="18"/>
        </w:rPr>
        <w:t xml:space="preserve"> </w:t>
      </w:r>
    </w:p>
    <w:p w14:paraId="7B44AD4D"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else</w:t>
      </w:r>
      <w:r>
        <w:rPr>
          <w:rFonts w:ascii="Consolas" w:hAnsi="Consolas" w:cs="Consolas"/>
          <w:color w:val="000000"/>
          <w:sz w:val="18"/>
          <w:szCs w:val="18"/>
        </w:rPr>
        <w:t xml:space="preserve"> </w:t>
      </w:r>
      <w:r>
        <w:rPr>
          <w:rFonts w:ascii="Consolas" w:hAnsi="Consolas" w:cs="Consolas"/>
          <w:color w:val="666600"/>
          <w:sz w:val="18"/>
          <w:szCs w:val="18"/>
        </w:rPr>
        <w:t>{</w:t>
      </w:r>
    </w:p>
    <w:p w14:paraId="14B95A7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880000"/>
          <w:sz w:val="18"/>
          <w:szCs w:val="18"/>
        </w:rPr>
        <w:t>// Chế độ thường</w:t>
      </w:r>
    </w:p>
    <w:p w14:paraId="25D1161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m_redisClient</w:t>
      </w:r>
      <w:r>
        <w:rPr>
          <w:rFonts w:ascii="Consolas" w:hAnsi="Consolas" w:cs="Consolas"/>
          <w:color w:val="666600"/>
          <w:sz w:val="18"/>
          <w:szCs w:val="18"/>
        </w:rPr>
        <w:t>-&gt;</w:t>
      </w:r>
      <w:r>
        <w:rPr>
          <w:rFonts w:ascii="Consolas" w:hAnsi="Consolas" w:cs="Consolas"/>
          <w:color w:val="000000"/>
          <w:sz w:val="18"/>
          <w:szCs w:val="18"/>
        </w:rPr>
        <w:t>hset</w:t>
      </w:r>
      <w:r>
        <w:rPr>
          <w:rFonts w:ascii="Consolas" w:hAnsi="Consolas" w:cs="Consolas"/>
          <w:color w:val="666600"/>
          <w:sz w:val="18"/>
          <w:szCs w:val="18"/>
        </w:rPr>
        <w:t>(</w:t>
      </w:r>
      <w:r>
        <w:rPr>
          <w:rFonts w:ascii="Consolas" w:hAnsi="Consolas" w:cs="Consolas"/>
          <w:color w:val="000000"/>
          <w:sz w:val="18"/>
          <w:szCs w:val="18"/>
        </w:rPr>
        <w:t>key</w:t>
      </w:r>
      <w:r>
        <w:rPr>
          <w:rFonts w:ascii="Consolas" w:hAnsi="Consolas" w:cs="Consolas"/>
          <w:color w:val="666600"/>
          <w:sz w:val="18"/>
          <w:szCs w:val="18"/>
        </w:rPr>
        <w:t>,</w:t>
      </w:r>
      <w:r>
        <w:rPr>
          <w:rFonts w:ascii="Consolas" w:hAnsi="Consolas" w:cs="Consolas"/>
          <w:color w:val="000000"/>
          <w:sz w:val="18"/>
          <w:szCs w:val="18"/>
        </w:rPr>
        <w:t xml:space="preserve"> attrs</w:t>
      </w:r>
      <w:r>
        <w:rPr>
          <w:rFonts w:ascii="Consolas" w:hAnsi="Consolas" w:cs="Consolas"/>
          <w:color w:val="666600"/>
          <w:sz w:val="18"/>
          <w:szCs w:val="18"/>
        </w:rPr>
        <w:t>);</w:t>
      </w:r>
    </w:p>
    <w:p w14:paraId="614988C2"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666600"/>
          <w:sz w:val="18"/>
          <w:szCs w:val="18"/>
        </w:rPr>
        <w:t>}</w:t>
      </w:r>
    </w:p>
    <w:p w14:paraId="5D1065D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11. </w:t>
      </w:r>
      <w:r>
        <w:rPr>
          <w:rFonts w:ascii="Consolas" w:hAnsi="Consolas" w:cs="Consolas"/>
          <w:color w:val="666600"/>
          <w:sz w:val="18"/>
          <w:szCs w:val="18"/>
        </w:rPr>
        <w:t>}</w:t>
      </w:r>
    </w:p>
    <w:p w14:paraId="59201AD6"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6369295"/>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6CD7F97E" w14:textId="5439A7F5" w:rsidR="00541DB3" w:rsidRPr="00541DB3" w:rsidRDefault="00541DB3" w:rsidP="00531F4A">
      <w:pPr>
        <w:pStyle w:val="items"/>
      </w:pPr>
      <w:r w:rsidRPr="00541DB3">
        <w:t xml:space="preserve">S3. Cơ chế Cache thông minh (Intelligent Caching):P4OidMapper </w:t>
      </w:r>
      <w:r w:rsidRPr="00541DB3">
        <w:lastRenderedPageBreak/>
        <w:t>không chỉ là một bảng ánh xạ mà hoạt động như một bộ đệm thông minh. Việc tra cứu ID trong RAM giúp giảm 40% lưu lượng truy vấn xuống Redis, đóng góp lớn vào việc giảm độ trễ tổng thể.</w:t>
      </w:r>
    </w:p>
    <w:p w14:paraId="348B3E07" w14:textId="6B132DC7" w:rsidR="00541DB3" w:rsidRPr="00541DB3" w:rsidRDefault="00541DB3" w:rsidP="00531F4A">
      <w:pPr>
        <w:pStyle w:val="Heading4"/>
        <w:rPr>
          <w:lang w:eastAsia="vi-VN"/>
        </w:rPr>
      </w:pPr>
      <w:r w:rsidRPr="00541DB3">
        <w:rPr>
          <w:lang w:eastAsia="vi-VN"/>
        </w:rPr>
        <w:t xml:space="preserve">Phân tích </w:t>
      </w:r>
      <w:r w:rsidR="00531F4A" w:rsidRPr="00541DB3">
        <w:rPr>
          <w:lang w:eastAsia="vi-VN"/>
        </w:rPr>
        <w:t xml:space="preserve">điểm yếu và hạn chế </w:t>
      </w:r>
    </w:p>
    <w:p w14:paraId="5CD751B5" w14:textId="77777777" w:rsidR="00541DB3" w:rsidRPr="00541DB3" w:rsidRDefault="00541DB3" w:rsidP="00531F4A">
      <w:pPr>
        <w:pStyle w:val="tritmnormal"/>
      </w:pPr>
      <w:r w:rsidRPr="00541DB3">
        <w:t>Bên cạnh các ưu điểm, quá trình thử nghiệm cũng bộc lộ những hạn chế mang tính cấu trúc và vật lý cần được khắc phục.</w:t>
      </w:r>
    </w:p>
    <w:p w14:paraId="332FBEBF" w14:textId="513D5003" w:rsidR="00541DB3" w:rsidRPr="00541DB3" w:rsidRDefault="00541DB3" w:rsidP="00531F4A">
      <w:pPr>
        <w:pStyle w:val="items"/>
      </w:pPr>
      <w:r w:rsidRPr="00541DB3">
        <w:t>W1. Phụ thuộc quá lớn vào Vendor SDK (SDK Dependency):</w:t>
      </w:r>
      <w:r w:rsidR="00531F4A">
        <w:t xml:space="preserve"> </w:t>
      </w:r>
      <w:r w:rsidRPr="00541DB3">
        <w:t>Mặc dù PINS là mã mở, nhưng hiệu năng cuối cùng phụ thuộc hoàn toàn vào chất lượng của libsai.so do vendor cung cấp. Trong thử nghiệm mục 6.1, chúng tôi phát hiện rằng cơ chế báo lỗi của SDK thường thiếu chi tiết (chỉ trả về SAI_STATUS_FAILURE chung chung), khiến việc gỡ lỗi (Debugging) từ phía SDN Controller trở nên cực kỳ khó khăn.</w:t>
      </w:r>
    </w:p>
    <w:p w14:paraId="4E63B958" w14:textId="2B61DE94" w:rsidR="00541DB3" w:rsidRPr="00541DB3" w:rsidRDefault="00541DB3" w:rsidP="00531F4A">
      <w:pPr>
        <w:pStyle w:val="items"/>
      </w:pPr>
      <w:r w:rsidRPr="00541DB3">
        <w:t>W2. Rào cản về "Dư địa tài nguyên" (Headroom Constraint):</w:t>
      </w:r>
      <w:r w:rsidR="00531F4A">
        <w:t xml:space="preserve"> </w:t>
      </w:r>
      <w:r w:rsidRPr="00541DB3">
        <w:t>Để đảm bảo tính năng cập nhật không gián đoạn (Hitless Update), hệ thống yêu cầu một lượng tài nguyên phần cứng dư thừa đáng kể (thường là 50%). Điều này làm giảm hiệu quả kinh tế của thiết bị Whitebox, vì người dùng không thể tận dụng hết 100% dung lượng bảng TCAM/LPM đã mua.</w:t>
      </w:r>
    </w:p>
    <w:p w14:paraId="02FB06D5" w14:textId="2B3AE3D1" w:rsidR="00541DB3" w:rsidRPr="00541DB3" w:rsidRDefault="00541DB3" w:rsidP="00531F4A">
      <w:pPr>
        <w:pStyle w:val="items"/>
      </w:pPr>
      <w:r w:rsidRPr="00541DB3">
        <w:t>W3. Độ phức tạp trong đồng bộ trạng thái (State Synchronization Complexity):</w:t>
      </w:r>
      <w:r w:rsidR="00531F4A">
        <w:t xml:space="preserve"> </w:t>
      </w:r>
      <w:r w:rsidRPr="00541DB3">
        <w:t>Cơ chế hồi báo lỗi bất đồng bộ qua ERROR_DB (mục 4.4.1) tuy giải quyết được vấn đề blocking, nhưng lại tạo ra độ trễ trong việc nhất quán dữ liệu. Có trường hợp Controller vẫn nghĩ rằng Rule đã được cài đặt (SUCCESS từ gRPC), trong khi thực tế syncd đã rollback do lỗi phần cứng vài mili-giây sau đó.</w:t>
      </w:r>
    </w:p>
    <w:p w14:paraId="7341D6D1" w14:textId="60F36988" w:rsidR="00541DB3" w:rsidRPr="00541DB3" w:rsidRDefault="00541DB3" w:rsidP="00531F4A">
      <w:pPr>
        <w:pStyle w:val="Heading4"/>
        <w:rPr>
          <w:lang w:eastAsia="vi-VN"/>
        </w:rPr>
      </w:pPr>
      <w:r w:rsidRPr="00541DB3">
        <w:rPr>
          <w:lang w:eastAsia="vi-VN"/>
        </w:rPr>
        <w:t>Kết luận đánh giá tổng thể</w:t>
      </w:r>
    </w:p>
    <w:p w14:paraId="3FDB0E08" w14:textId="77777777" w:rsidR="00541DB3" w:rsidRPr="00541DB3" w:rsidRDefault="00541DB3" w:rsidP="00531F4A">
      <w:pPr>
        <w:pStyle w:val="tritmnormal"/>
      </w:pPr>
      <w:r w:rsidRPr="00541DB3">
        <w:t xml:space="preserve">Tổng hợp lại, phân hệ quản lý giao diện tối ưu hóa được đánh giá là </w:t>
      </w:r>
      <w:r w:rsidRPr="00541DB3">
        <w:rPr>
          <w:b/>
          <w:bCs/>
        </w:rPr>
        <w:t>ĐẠT (PASSED)</w:t>
      </w:r>
      <w:r w:rsidRPr="00541DB3">
        <w:t xml:space="preserve"> đối với các tiêu chí thiết kế ban đầu về khả năng lập trình và hiệu năng.</w:t>
      </w:r>
    </w:p>
    <w:p w14:paraId="51B62E49" w14:textId="77777777" w:rsidR="00541DB3" w:rsidRPr="00541DB3" w:rsidRDefault="00541DB3" w:rsidP="00531F4A">
      <w:pPr>
        <w:pStyle w:val="items"/>
      </w:pPr>
      <w:r w:rsidRPr="00541DB3">
        <w:t>Hệ thống đã chuyển đổi thành công thiết bị Whitebox tĩnh thành một node SDN động.</w:t>
      </w:r>
    </w:p>
    <w:p w14:paraId="551A7724" w14:textId="77777777" w:rsidR="00541DB3" w:rsidRPr="00541DB3" w:rsidRDefault="00541DB3" w:rsidP="00531F4A">
      <w:pPr>
        <w:pStyle w:val="items"/>
      </w:pPr>
      <w:r w:rsidRPr="00541DB3">
        <w:t>Các điểm yếu chủ yếu liên quan đến giới hạn vật lý của phần cứng và sự non trẻ của một số API mở rộng, có thể được cải thiện thông qua các bản vá phần mềm và tinh chỉnh cấu hình trong giai đoạn tiếp theo (Chương 6).</w:t>
      </w:r>
    </w:p>
    <w:p w14:paraId="6D87BBB7" w14:textId="73E9D843" w:rsidR="00541DB3" w:rsidRPr="00541DB3" w:rsidRDefault="00541DB3" w:rsidP="00531F4A">
      <w:pPr>
        <w:pStyle w:val="tritmnormal"/>
      </w:pPr>
      <w:r w:rsidRPr="00541DB3">
        <w:t>Kết quả này khẳng định tính đúng đắn của phương pháp tiếp cận lai ghép, tạo tiền đề vững chắc để triển khai hệ thống vào môi trường mạng thực tế (Pilot) sau khi thực hiện các kiến nghị điều chỉnh.</w:t>
      </w:r>
    </w:p>
    <w:p w14:paraId="27698823" w14:textId="77777777" w:rsidR="007A6235" w:rsidRDefault="000A1C02" w:rsidP="000A1C02">
      <w:pPr>
        <w:pStyle w:val="Heading3"/>
        <w:rPr>
          <w:lang w:eastAsia="vi-VN"/>
        </w:rPr>
      </w:pPr>
      <w:bookmarkStart w:id="114" w:name="_Toc225755698"/>
      <w:r w:rsidRPr="000A1C02">
        <w:rPr>
          <w:lang w:eastAsia="vi-VN"/>
        </w:rPr>
        <w:t>Khuyến nghị cấu hình/kiến trúc, rủi ro và giảm thiểu</w:t>
      </w:r>
      <w:bookmarkEnd w:id="114"/>
    </w:p>
    <w:p w14:paraId="762148E4" w14:textId="77777777" w:rsidR="007A6235" w:rsidRPr="007A6235" w:rsidRDefault="007A6235" w:rsidP="007A6235">
      <w:pPr>
        <w:pStyle w:val="tritmnormal"/>
      </w:pPr>
      <w:r w:rsidRPr="007A6235">
        <w:t>Dựa trên các dữ liệu thực nghiệm về hiệu năng (mục 5.2) và giới hạn tài nguyên (mục 6.1), nhóm nghiên cứu đề xuất một bộ các khuyến nghị kỹ thuật nhằm tối ưu hóa sự ổn định của phân hệ quản lý giao diện trên nền tảng Whitebox. Đồng thời, các rủi ro tồn đọng được phân loại và đi kèm với chiến lược giảm thiểu tương ứng.</w:t>
      </w:r>
    </w:p>
    <w:p w14:paraId="75F65C78" w14:textId="5BDE64B7" w:rsidR="007A6235" w:rsidRPr="007A6235" w:rsidRDefault="007A6235" w:rsidP="00531F4A">
      <w:pPr>
        <w:pStyle w:val="Heading4"/>
      </w:pPr>
      <w:r w:rsidRPr="007A6235">
        <w:lastRenderedPageBreak/>
        <w:t xml:space="preserve">Khuyến nghị </w:t>
      </w:r>
      <w:r w:rsidR="00531F4A" w:rsidRPr="007A6235">
        <w:t xml:space="preserve">tối ưu hóa cấu hình hệ thống </w:t>
      </w:r>
    </w:p>
    <w:p w14:paraId="07465B5D" w14:textId="77777777" w:rsidR="007A6235" w:rsidRPr="007A6235" w:rsidRDefault="007A6235" w:rsidP="007A6235">
      <w:pPr>
        <w:pStyle w:val="tritmnormal"/>
      </w:pPr>
      <w:r w:rsidRPr="007A6235">
        <w:t>Để khắc phục nút thắt cổ chai về I/O và CPU đã phát hiện trong kịch bản tải đột biến (Burst Load), các điều chỉnh cấu hình sau đây được khuyến nghị áp dụng cho bản Build sản phẩm (Production Image):</w:t>
      </w:r>
    </w:p>
    <w:p w14:paraId="724BDE10" w14:textId="22260AAC" w:rsidR="007A6235" w:rsidRPr="007A6235" w:rsidRDefault="007A6235" w:rsidP="00531F4A">
      <w:pPr>
        <w:pStyle w:val="items"/>
      </w:pPr>
      <w:r w:rsidRPr="007A6235">
        <w:t>Cấu hình Redis Persistence:</w:t>
      </w:r>
      <w:r w:rsidR="00531F4A">
        <w:t xml:space="preserve"> </w:t>
      </w:r>
      <w:r w:rsidRPr="007A6235">
        <w:t>Trong môi trường thử nghiệm, việc Redis ghi đĩa (fsync) liên tục gây ra độ trễ. Do trạng thái mạng có thể được khôi phục từ Controller hoặc phần cứng, khuyến nghị chuyển đổi chiến lược appendonly trong redis.conf.</w:t>
      </w:r>
    </w:p>
    <w:p w14:paraId="63930AD0" w14:textId="77777777" w:rsidR="007A6235" w:rsidRPr="007A6235" w:rsidRDefault="007A6235" w:rsidP="00CA22F9">
      <w:pPr>
        <w:pStyle w:val="items"/>
        <w:numPr>
          <w:ilvl w:val="1"/>
          <w:numId w:val="4"/>
        </w:numPr>
      </w:pPr>
      <w:r w:rsidRPr="007A6235">
        <w:rPr>
          <w:i/>
          <w:iCs/>
        </w:rPr>
        <w:t>Khuyến nghị:</w:t>
      </w:r>
      <w:r w:rsidRPr="007A6235">
        <w:t xml:space="preserve"> Chuyển từ appendfsync everysec sang appendfsync no (để OS tự quản lý) hoặc tắt hẳn AOF nếu chấp nhận khôi phục lại từ SDN Controller sau khi reboot.</w:t>
      </w:r>
    </w:p>
    <w:p w14:paraId="1B12C946" w14:textId="77777777" w:rsidR="007A6235" w:rsidRPr="007A6235" w:rsidRDefault="007A6235" w:rsidP="00CA22F9">
      <w:pPr>
        <w:pStyle w:val="items"/>
        <w:numPr>
          <w:ilvl w:val="1"/>
          <w:numId w:val="4"/>
        </w:numPr>
      </w:pPr>
      <w:r w:rsidRPr="007A6235">
        <w:rPr>
          <w:i/>
          <w:iCs/>
        </w:rPr>
        <w:t>Lợi ích:</w:t>
      </w:r>
      <w:r w:rsidRPr="007A6235">
        <w:t xml:space="preserve"> Giảm I/O Wait của CPU từ 15% xuống &lt;1%, tăng thông lượng cập nhật lên 20%.</w:t>
      </w:r>
    </w:p>
    <w:p w14:paraId="7A3CFE52" w14:textId="5A3900EE" w:rsidR="007A6235" w:rsidRPr="007A6235" w:rsidRDefault="007A6235" w:rsidP="00531F4A">
      <w:pPr>
        <w:pStyle w:val="items"/>
      </w:pPr>
      <w:r w:rsidRPr="007A6235">
        <w:t>Cấu hình Syncd Profile:</w:t>
      </w:r>
      <w:r w:rsidR="00531F4A">
        <w:t xml:space="preserve"> </w:t>
      </w:r>
      <w:r w:rsidRPr="007A6235">
        <w:t>Việc sử dụng Profile mặc định của SONiC thường lãng phí tài nguyên cho các tính năng không dùng đến (như IPv6 Multicast nếu mạng chỉ dùng IPv4 SDN).</w:t>
      </w:r>
    </w:p>
    <w:p w14:paraId="10F59444" w14:textId="77777777" w:rsidR="007A6235" w:rsidRPr="007A6235" w:rsidRDefault="007A6235" w:rsidP="00CA22F9">
      <w:pPr>
        <w:pStyle w:val="items"/>
        <w:numPr>
          <w:ilvl w:val="1"/>
          <w:numId w:val="4"/>
        </w:numPr>
      </w:pPr>
      <w:r w:rsidRPr="007A6235">
        <w:rPr>
          <w:i/>
          <w:iCs/>
        </w:rPr>
        <w:t>Khuyến nghị:</w:t>
      </w:r>
      <w:r w:rsidRPr="007A6235">
        <w:t xml:space="preserve"> Xây dựng một Profile tùy biến (p4_optimized_profile.ini) cho SAI. Giảm kích thước bảng L3_DEFIP (LPM) để dành chỗ (Headroom) cho ACL_TABLE và NEXTHOP, phù hợp với đặc thù P4.</w:t>
      </w:r>
    </w:p>
    <w:p w14:paraId="6420B512" w14:textId="43167E89" w:rsidR="007A6235" w:rsidRPr="007A6235" w:rsidRDefault="007A6235" w:rsidP="00531F4A">
      <w:pPr>
        <w:pStyle w:val="items"/>
      </w:pPr>
      <w:r w:rsidRPr="007A6235">
        <w:t>Tinh chỉnh Polling Interval:Cơ chế FlexCounter mặc định quét 1 giây/lần. Đối với các hệ thống Whitebox CPU yếu, việc này chiếm 20% CPU.</w:t>
      </w:r>
    </w:p>
    <w:p w14:paraId="55CF571E" w14:textId="77777777" w:rsidR="007A6235" w:rsidRPr="007A6235" w:rsidRDefault="007A6235" w:rsidP="00CA22F9">
      <w:pPr>
        <w:pStyle w:val="items"/>
        <w:numPr>
          <w:ilvl w:val="1"/>
          <w:numId w:val="4"/>
        </w:numPr>
      </w:pPr>
      <w:r w:rsidRPr="007A6235">
        <w:rPr>
          <w:i/>
          <w:iCs/>
        </w:rPr>
        <w:t>Khuyến nghị:</w:t>
      </w:r>
      <w:r w:rsidRPr="007A6235">
        <w:t xml:space="preserve"> Tăng chu kỳ polling lên 5s hoặc 10s cho các bộ đếm không quan trọng (Debug counters), chỉ giữ 1s cho các bộ đếm Interface Stat và Drop Monitor.</w:t>
      </w:r>
    </w:p>
    <w:p w14:paraId="00DD164B"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điều chỉnh cấu hình trong sonic-sairedis/syncd/FlexCounter.cpp */</w:t>
      </w:r>
    </w:p>
    <w:p w14:paraId="3CACF82A"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2. </w:t>
      </w:r>
      <w:r>
        <w:rPr>
          <w:rFonts w:ascii="Consolas" w:hAnsi="Consolas" w:cs="Consolas"/>
          <w:color w:val="880000"/>
          <w:sz w:val="18"/>
          <w:szCs w:val="18"/>
        </w:rPr>
        <w:t>// Thay đổi giá trị mặc định trong code hoặc qua file config</w:t>
      </w:r>
    </w:p>
    <w:p w14:paraId="52B93096"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3. </w:t>
      </w:r>
      <w:r>
        <w:rPr>
          <w:rFonts w:ascii="Consolas" w:hAnsi="Consolas" w:cs="Consolas"/>
          <w:color w:val="880000"/>
          <w:sz w:val="18"/>
          <w:szCs w:val="18"/>
        </w:rPr>
        <w:t>#define</w:t>
      </w:r>
      <w:r>
        <w:rPr>
          <w:rFonts w:ascii="Consolas" w:hAnsi="Consolas" w:cs="Consolas"/>
          <w:color w:val="000000"/>
          <w:sz w:val="18"/>
          <w:szCs w:val="18"/>
        </w:rPr>
        <w:t xml:space="preserve"> DEFAULT_POLLING_INTERVAL_MS </w:t>
      </w:r>
      <w:r>
        <w:rPr>
          <w:rFonts w:ascii="Consolas" w:hAnsi="Consolas" w:cs="Consolas"/>
          <w:color w:val="006666"/>
          <w:sz w:val="18"/>
          <w:szCs w:val="18"/>
        </w:rPr>
        <w:t>1000</w:t>
      </w:r>
      <w:r>
        <w:rPr>
          <w:rFonts w:ascii="Consolas" w:hAnsi="Consolas" w:cs="Consolas"/>
          <w:color w:val="000000"/>
          <w:sz w:val="18"/>
          <w:szCs w:val="18"/>
        </w:rPr>
        <w:t xml:space="preserve"> </w:t>
      </w:r>
      <w:r>
        <w:rPr>
          <w:rFonts w:ascii="Consolas" w:hAnsi="Consolas" w:cs="Consolas"/>
          <w:color w:val="880000"/>
          <w:sz w:val="18"/>
          <w:szCs w:val="18"/>
        </w:rPr>
        <w:t>// Cũ</w:t>
      </w:r>
    </w:p>
    <w:p w14:paraId="2589BAD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4. </w:t>
      </w:r>
      <w:r>
        <w:rPr>
          <w:rFonts w:ascii="Consolas" w:hAnsi="Consolas" w:cs="Consolas"/>
          <w:color w:val="880000"/>
          <w:sz w:val="18"/>
          <w:szCs w:val="18"/>
        </w:rPr>
        <w:t>#define</w:t>
      </w:r>
      <w:r>
        <w:rPr>
          <w:rFonts w:ascii="Consolas" w:hAnsi="Consolas" w:cs="Consolas"/>
          <w:color w:val="000000"/>
          <w:sz w:val="18"/>
          <w:szCs w:val="18"/>
        </w:rPr>
        <w:t xml:space="preserve"> OPTIMIZED_POLLING_INTERVAL_MS </w:t>
      </w:r>
      <w:r>
        <w:rPr>
          <w:rFonts w:ascii="Consolas" w:hAnsi="Consolas" w:cs="Consolas"/>
          <w:color w:val="006666"/>
          <w:sz w:val="18"/>
          <w:szCs w:val="18"/>
        </w:rPr>
        <w:t>5000</w:t>
      </w:r>
      <w:r>
        <w:rPr>
          <w:rFonts w:ascii="Consolas" w:hAnsi="Consolas" w:cs="Consolas"/>
          <w:color w:val="000000"/>
          <w:sz w:val="18"/>
          <w:szCs w:val="18"/>
        </w:rPr>
        <w:t xml:space="preserve"> </w:t>
      </w:r>
      <w:r>
        <w:rPr>
          <w:rFonts w:ascii="Consolas" w:hAnsi="Consolas" w:cs="Consolas"/>
          <w:color w:val="880000"/>
          <w:sz w:val="18"/>
          <w:szCs w:val="18"/>
        </w:rPr>
        <w:t>// Mới: Giảm tải CPU</w:t>
      </w:r>
    </w:p>
    <w:p w14:paraId="2FD0B2FA"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746EEC7F"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6. </w:t>
      </w:r>
      <w:r>
        <w:rPr>
          <w:rFonts w:ascii="Consolas" w:hAnsi="Consolas" w:cs="Consolas"/>
          <w:color w:val="000088"/>
          <w:sz w:val="18"/>
          <w:szCs w:val="18"/>
        </w:rPr>
        <w:t>void</w:t>
      </w:r>
      <w:r>
        <w:rPr>
          <w:rFonts w:ascii="Consolas" w:hAnsi="Consolas" w:cs="Consolas"/>
          <w:color w:val="000000"/>
          <w:sz w:val="18"/>
          <w:szCs w:val="18"/>
        </w:rPr>
        <w:t xml:space="preserve"> </w:t>
      </w:r>
      <w:r>
        <w:rPr>
          <w:rFonts w:ascii="Consolas" w:hAnsi="Consolas" w:cs="Consolas"/>
          <w:color w:val="660066"/>
          <w:sz w:val="18"/>
          <w:szCs w:val="18"/>
        </w:rPr>
        <w:t>FlexCounter</w:t>
      </w:r>
      <w:r>
        <w:rPr>
          <w:rFonts w:ascii="Consolas" w:hAnsi="Consolas" w:cs="Consolas"/>
          <w:color w:val="666600"/>
          <w:sz w:val="18"/>
          <w:szCs w:val="18"/>
        </w:rPr>
        <w:t>::</w:t>
      </w:r>
      <w:r>
        <w:rPr>
          <w:rFonts w:ascii="Consolas" w:hAnsi="Consolas" w:cs="Consolas"/>
          <w:color w:val="000000"/>
          <w:sz w:val="18"/>
          <w:szCs w:val="18"/>
        </w:rPr>
        <w:t>run</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p>
    <w:p w14:paraId="5E73AF82"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w:t>
      </w:r>
      <w:r>
        <w:rPr>
          <w:rFonts w:ascii="Consolas" w:hAnsi="Consolas" w:cs="Consolas"/>
          <w:color w:val="880000"/>
          <w:sz w:val="18"/>
          <w:szCs w:val="18"/>
        </w:rPr>
        <w:t>// ... logic sleep ...</w:t>
      </w:r>
    </w:p>
    <w:p w14:paraId="1720F34F"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std</w:t>
      </w:r>
      <w:r>
        <w:rPr>
          <w:rFonts w:ascii="Consolas" w:hAnsi="Consolas" w:cs="Consolas"/>
          <w:color w:val="666600"/>
          <w:sz w:val="18"/>
          <w:szCs w:val="18"/>
        </w:rPr>
        <w:t>::</w:t>
      </w:r>
      <w:r>
        <w:rPr>
          <w:rFonts w:ascii="Consolas" w:hAnsi="Consolas" w:cs="Consolas"/>
          <w:color w:val="000000"/>
          <w:sz w:val="18"/>
          <w:szCs w:val="18"/>
        </w:rPr>
        <w:t>this_thread</w:t>
      </w:r>
      <w:r>
        <w:rPr>
          <w:rFonts w:ascii="Consolas" w:hAnsi="Consolas" w:cs="Consolas"/>
          <w:color w:val="666600"/>
          <w:sz w:val="18"/>
          <w:szCs w:val="18"/>
        </w:rPr>
        <w:t>::</w:t>
      </w:r>
      <w:r>
        <w:rPr>
          <w:rFonts w:ascii="Consolas" w:hAnsi="Consolas" w:cs="Consolas"/>
          <w:color w:val="000000"/>
          <w:sz w:val="18"/>
          <w:szCs w:val="18"/>
        </w:rPr>
        <w:t>sleep_for</w:t>
      </w:r>
      <w:r>
        <w:rPr>
          <w:rFonts w:ascii="Consolas" w:hAnsi="Consolas" w:cs="Consolas"/>
          <w:color w:val="666600"/>
          <w:sz w:val="18"/>
          <w:szCs w:val="18"/>
        </w:rPr>
        <w:t>(</w:t>
      </w:r>
      <w:r>
        <w:rPr>
          <w:rFonts w:ascii="Consolas" w:hAnsi="Consolas" w:cs="Consolas"/>
          <w:color w:val="000000"/>
          <w:sz w:val="18"/>
          <w:szCs w:val="18"/>
        </w:rPr>
        <w:t>std</w:t>
      </w:r>
      <w:r>
        <w:rPr>
          <w:rFonts w:ascii="Consolas" w:hAnsi="Consolas" w:cs="Consolas"/>
          <w:color w:val="666600"/>
          <w:sz w:val="18"/>
          <w:szCs w:val="18"/>
        </w:rPr>
        <w:t>::</w:t>
      </w:r>
      <w:r>
        <w:rPr>
          <w:rFonts w:ascii="Consolas" w:hAnsi="Consolas" w:cs="Consolas"/>
          <w:color w:val="000000"/>
          <w:sz w:val="18"/>
          <w:szCs w:val="18"/>
        </w:rPr>
        <w:t>chrono</w:t>
      </w:r>
      <w:r>
        <w:rPr>
          <w:rFonts w:ascii="Consolas" w:hAnsi="Consolas" w:cs="Consolas"/>
          <w:color w:val="666600"/>
          <w:sz w:val="18"/>
          <w:szCs w:val="18"/>
        </w:rPr>
        <w:t>::</w:t>
      </w:r>
      <w:r>
        <w:rPr>
          <w:rFonts w:ascii="Consolas" w:hAnsi="Consolas" w:cs="Consolas"/>
          <w:color w:val="000000"/>
          <w:sz w:val="18"/>
          <w:szCs w:val="18"/>
        </w:rPr>
        <w:t>milliseconds</w:t>
      </w:r>
      <w:r>
        <w:rPr>
          <w:rFonts w:ascii="Consolas" w:hAnsi="Consolas" w:cs="Consolas"/>
          <w:color w:val="666600"/>
          <w:sz w:val="18"/>
          <w:szCs w:val="18"/>
        </w:rPr>
        <w:t>(</w:t>
      </w:r>
      <w:r>
        <w:rPr>
          <w:rFonts w:ascii="Consolas" w:hAnsi="Consolas" w:cs="Consolas"/>
          <w:color w:val="000000"/>
          <w:sz w:val="18"/>
          <w:szCs w:val="18"/>
        </w:rPr>
        <w:t>m_pollingInterval</w:t>
      </w:r>
      <w:r>
        <w:rPr>
          <w:rFonts w:ascii="Consolas" w:hAnsi="Consolas" w:cs="Consolas"/>
          <w:color w:val="666600"/>
          <w:sz w:val="18"/>
          <w:szCs w:val="18"/>
        </w:rPr>
        <w:t>));</w:t>
      </w:r>
    </w:p>
    <w:p w14:paraId="6622D272"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 9. </w:t>
      </w:r>
      <w:r>
        <w:rPr>
          <w:rFonts w:ascii="Consolas" w:hAnsi="Consolas" w:cs="Consolas"/>
          <w:color w:val="666600"/>
          <w:sz w:val="18"/>
          <w:szCs w:val="18"/>
        </w:rPr>
        <w:t>}</w:t>
      </w:r>
    </w:p>
    <w:p w14:paraId="60F05AD2"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862782"/>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w:t>
      </w:r>
    </w:p>
    <w:p w14:paraId="6EB000F8" w14:textId="42800447" w:rsidR="007A6235" w:rsidRPr="007A6235" w:rsidRDefault="007A6235" w:rsidP="00531F4A">
      <w:pPr>
        <w:pStyle w:val="Heading4"/>
      </w:pPr>
      <w:r w:rsidRPr="007A6235">
        <w:t>Khuyến nghị</w:t>
      </w:r>
      <w:r w:rsidR="00531F4A" w:rsidRPr="007A6235">
        <w:t xml:space="preserve"> điều chỉnh kiến trúc phần mềm</w:t>
      </w:r>
    </w:p>
    <w:p w14:paraId="712226FF" w14:textId="77777777" w:rsidR="007A6235" w:rsidRPr="007A6235" w:rsidRDefault="007A6235" w:rsidP="007A6235">
      <w:pPr>
        <w:pStyle w:val="tritmnormal"/>
      </w:pPr>
      <w:r w:rsidRPr="007A6235">
        <w:t>Để giải quyết vấn đề giới hạn tài nguyên và độ trễ cập nhật, kiến trúc phần mềm cần được bổ sung các cơ chế bảo vệ chủ động.</w:t>
      </w:r>
    </w:p>
    <w:p w14:paraId="463EFD0C" w14:textId="77777777" w:rsidR="007A6235" w:rsidRPr="007A6235" w:rsidRDefault="007A6235" w:rsidP="00531F4A">
      <w:pPr>
        <w:pStyle w:val="Heading5"/>
      </w:pPr>
      <w:r w:rsidRPr="007A6235">
        <w:t>Cơ chế "Soft-Cap" Tài nguyên trong P4Orch:</w:t>
      </w:r>
    </w:p>
    <w:p w14:paraId="797E8B4D" w14:textId="77777777" w:rsidR="007A6235" w:rsidRPr="007A6235" w:rsidRDefault="007A6235" w:rsidP="00531F4A">
      <w:pPr>
        <w:pStyle w:val="tritmnormal"/>
      </w:pPr>
      <w:r w:rsidRPr="007A6235">
        <w:t>Thay vì để syncd trả về lỗi TABLE_FULL (gây gián đoạn dịch vụ), P4Orch cần cài đặt một giới hạn mềm (Software Cap).</w:t>
      </w:r>
    </w:p>
    <w:p w14:paraId="06B2EFEE" w14:textId="77777777" w:rsidR="007A6235" w:rsidRPr="007A6235" w:rsidRDefault="007A6235" w:rsidP="00531F4A">
      <w:pPr>
        <w:pStyle w:val="items"/>
      </w:pPr>
      <w:r w:rsidRPr="007A6235">
        <w:rPr>
          <w:i/>
          <w:iCs/>
        </w:rPr>
        <w:t>Cơ chế:</w:t>
      </w:r>
      <w:r w:rsidRPr="007A6235">
        <w:t xml:space="preserve"> P4Orch sẽ theo dõi số lượng entry hiện tại. Khi đạt ngưỡng 90% dung lượng phần cứng (được khai báo trong config), nó sẽ chủ động từ chối yêu cầu mới từ Controller với mã lỗi </w:t>
      </w:r>
      <w:r w:rsidRPr="007A6235">
        <w:lastRenderedPageBreak/>
        <w:t>RESOURCE_EXHAUSTED và cảnh báo sớm. Điều này giữ lại 10% "Dư địa" (Headroom) để đảm bảo các thao tác cập nhật (Modify/Delete) và Hitless Update luôn thành công.</w:t>
      </w:r>
    </w:p>
    <w:p w14:paraId="19AB20C1" w14:textId="36596F9D" w:rsidR="007A6235" w:rsidRPr="007A6235" w:rsidRDefault="007A6235" w:rsidP="00531F4A">
      <w:pPr>
        <w:pStyle w:val="Heading5"/>
      </w:pPr>
      <w:r w:rsidRPr="007A6235">
        <w:t xml:space="preserve">Vòng lặp </w:t>
      </w:r>
      <w:r w:rsidR="00531F4A" w:rsidRPr="007A6235">
        <w:t xml:space="preserve">đối soát trạng thái </w:t>
      </w:r>
    </w:p>
    <w:p w14:paraId="551454CB" w14:textId="77777777" w:rsidR="007A6235" w:rsidRPr="007A6235" w:rsidRDefault="007A6235" w:rsidP="00531F4A">
      <w:pPr>
        <w:pStyle w:val="tritmnormal"/>
      </w:pPr>
      <w:r w:rsidRPr="007A6235">
        <w:t>Để khắc phục vấn đề bất đồng bộ giữa Controller và ASIC (lỗi Async Error), kiến trúc cần thêm một luồng "Audit".</w:t>
      </w:r>
    </w:p>
    <w:p w14:paraId="0805D0EF" w14:textId="77777777" w:rsidR="007A6235" w:rsidRPr="007A6235" w:rsidRDefault="007A6235" w:rsidP="00531F4A">
      <w:pPr>
        <w:pStyle w:val="items"/>
      </w:pPr>
      <w:r w:rsidRPr="007A6235">
        <w:rPr>
          <w:i/>
          <w:iCs/>
        </w:rPr>
        <w:t>Cơ chế:</w:t>
      </w:r>
      <w:r w:rsidRPr="007A6235">
        <w:t xml:space="preserve"> Định kỳ (ví dụ: mỗi 60s), một tiến trình nền sẽ đọc trạng thái từ ASIC_DB, so sánh với APPL_DB và trạng thái mong muốn từ Controller. Nếu phát hiện sai lệch (Drift), nó sẽ tự động kích hoạt lại quy trình cài đặt (Re-play).</w:t>
      </w:r>
    </w:p>
    <w:p w14:paraId="75B91D54"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1. </w:t>
      </w:r>
      <w:r>
        <w:rPr>
          <w:rFonts w:ascii="Consolas" w:hAnsi="Consolas" w:cs="Consolas"/>
          <w:color w:val="880000"/>
          <w:sz w:val="18"/>
          <w:szCs w:val="18"/>
        </w:rPr>
        <w:t># Minh họa logic Soft-Cap trong P4Orch (giả mã)</w:t>
      </w:r>
    </w:p>
    <w:p w14:paraId="59A7184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2. </w:t>
      </w:r>
      <w:r>
        <w:rPr>
          <w:rFonts w:ascii="Consolas" w:hAnsi="Consolas" w:cs="Consolas"/>
          <w:color w:val="000088"/>
          <w:sz w:val="18"/>
          <w:szCs w:val="18"/>
        </w:rPr>
        <w:t>class</w:t>
      </w:r>
      <w:r>
        <w:rPr>
          <w:rFonts w:ascii="Consolas" w:hAnsi="Consolas" w:cs="Consolas"/>
          <w:color w:val="000000"/>
          <w:sz w:val="18"/>
          <w:szCs w:val="18"/>
        </w:rPr>
        <w:t xml:space="preserve"> P4TableManager</w:t>
      </w:r>
      <w:r>
        <w:rPr>
          <w:rFonts w:ascii="Consolas" w:hAnsi="Consolas" w:cs="Consolas"/>
          <w:color w:val="666600"/>
          <w:sz w:val="18"/>
          <w:szCs w:val="18"/>
        </w:rPr>
        <w:t>:</w:t>
      </w:r>
    </w:p>
    <w:p w14:paraId="7A5C145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3. </w:t>
      </w:r>
      <w:r>
        <w:rPr>
          <w:rFonts w:ascii="Consolas" w:hAnsi="Consolas" w:cs="Consolas"/>
          <w:color w:val="000000"/>
          <w:sz w:val="18"/>
          <w:szCs w:val="18"/>
        </w:rPr>
        <w:t xml:space="preserve">    MAX_CAPACITY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10000</w:t>
      </w:r>
    </w:p>
    <w:p w14:paraId="3984592B"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4. </w:t>
      </w:r>
      <w:r>
        <w:rPr>
          <w:rFonts w:ascii="Consolas" w:hAnsi="Consolas" w:cs="Consolas"/>
          <w:color w:val="000000"/>
          <w:sz w:val="18"/>
          <w:szCs w:val="18"/>
        </w:rPr>
        <w:t xml:space="preserve">    SAFE_MARGIN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6666"/>
          <w:sz w:val="18"/>
          <w:szCs w:val="18"/>
        </w:rPr>
        <w:t>0.10</w:t>
      </w:r>
      <w:r>
        <w:rPr>
          <w:rFonts w:ascii="Consolas" w:hAnsi="Consolas" w:cs="Consolas"/>
          <w:color w:val="000000"/>
          <w:sz w:val="18"/>
          <w:szCs w:val="18"/>
        </w:rPr>
        <w:t xml:space="preserve"> </w:t>
      </w:r>
      <w:r>
        <w:rPr>
          <w:rFonts w:ascii="Consolas" w:hAnsi="Consolas" w:cs="Consolas"/>
          <w:color w:val="880000"/>
          <w:sz w:val="18"/>
          <w:szCs w:val="18"/>
        </w:rPr>
        <w:t># Giữ lại 10%</w:t>
      </w:r>
    </w:p>
    <w:p w14:paraId="255D9646"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5. </w:t>
      </w:r>
      <w:r>
        <w:rPr>
          <w:rFonts w:ascii="Consolas" w:hAnsi="Consolas" w:cs="Consolas"/>
          <w:color w:val="000000"/>
          <w:sz w:val="18"/>
          <w:szCs w:val="18"/>
        </w:rPr>
        <w:t> </w:t>
      </w:r>
    </w:p>
    <w:p w14:paraId="125AB221"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6. </w:t>
      </w:r>
      <w:r>
        <w:rPr>
          <w:rFonts w:ascii="Consolas" w:hAnsi="Consolas" w:cs="Consolas"/>
          <w:color w:val="000000"/>
          <w:sz w:val="18"/>
          <w:szCs w:val="18"/>
        </w:rPr>
        <w:t xml:space="preserve">    </w:t>
      </w:r>
      <w:r>
        <w:rPr>
          <w:rFonts w:ascii="Consolas" w:hAnsi="Consolas" w:cs="Consolas"/>
          <w:color w:val="000088"/>
          <w:sz w:val="18"/>
          <w:szCs w:val="18"/>
        </w:rPr>
        <w:t>def</w:t>
      </w:r>
      <w:r>
        <w:rPr>
          <w:rFonts w:ascii="Consolas" w:hAnsi="Consolas" w:cs="Consolas"/>
          <w:color w:val="000000"/>
          <w:sz w:val="18"/>
          <w:szCs w:val="18"/>
        </w:rPr>
        <w:t xml:space="preserve"> validate_new_entry</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p>
    <w:p w14:paraId="3C706665"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7. </w:t>
      </w:r>
      <w:r>
        <w:rPr>
          <w:rFonts w:ascii="Consolas" w:hAnsi="Consolas" w:cs="Consolas"/>
          <w:color w:val="000000"/>
          <w:sz w:val="18"/>
          <w:szCs w:val="18"/>
        </w:rPr>
        <w:t xml:space="preserve">        current_usage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get_entry_count</w:t>
      </w:r>
      <w:r>
        <w:rPr>
          <w:rFonts w:ascii="Consolas" w:hAnsi="Consolas" w:cs="Consolas"/>
          <w:color w:val="666600"/>
          <w:sz w:val="18"/>
          <w:szCs w:val="18"/>
        </w:rPr>
        <w:t>()</w:t>
      </w:r>
    </w:p>
    <w:p w14:paraId="3F14F254"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8. </w:t>
      </w:r>
      <w:r>
        <w:rPr>
          <w:rFonts w:ascii="Consolas" w:hAnsi="Consolas" w:cs="Consolas"/>
          <w:color w:val="000000"/>
          <w:sz w:val="18"/>
          <w:szCs w:val="18"/>
        </w:rPr>
        <w:t xml:space="preserve">        </w:t>
      </w:r>
      <w:r>
        <w:rPr>
          <w:rFonts w:ascii="Consolas" w:hAnsi="Consolas" w:cs="Consolas"/>
          <w:color w:val="000088"/>
          <w:sz w:val="18"/>
          <w:szCs w:val="18"/>
        </w:rPr>
        <w:t>if</w:t>
      </w:r>
      <w:r>
        <w:rPr>
          <w:rFonts w:ascii="Consolas" w:hAnsi="Consolas" w:cs="Consolas"/>
          <w:color w:val="000000"/>
          <w:sz w:val="18"/>
          <w:szCs w:val="18"/>
        </w:rPr>
        <w:t xml:space="preserve"> current_usage </w:t>
      </w:r>
      <w:r>
        <w:rPr>
          <w:rFonts w:ascii="Consolas" w:hAnsi="Consolas" w:cs="Consolas"/>
          <w:color w:val="666600"/>
          <w:sz w:val="18"/>
          <w:szCs w:val="18"/>
        </w:rPr>
        <w:t>&gt;=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 xml:space="preserve">MAX_CAPACITY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6666"/>
          <w:sz w:val="18"/>
          <w:szCs w:val="18"/>
        </w:rPr>
        <w:t>1</w:t>
      </w:r>
      <w:r>
        <w:rPr>
          <w:rFonts w:ascii="Consolas" w:hAnsi="Consolas" w:cs="Consolas"/>
          <w:color w:val="000000"/>
          <w:sz w:val="18"/>
          <w:szCs w:val="18"/>
        </w:rPr>
        <w:t xml:space="preserve"> </w:t>
      </w:r>
      <w:r>
        <w:rPr>
          <w:rFonts w:ascii="Consolas" w:hAnsi="Consolas" w:cs="Consolas"/>
          <w:color w:val="666600"/>
          <w:sz w:val="18"/>
          <w:szCs w:val="18"/>
        </w:rPr>
        <w:t>-</w:t>
      </w:r>
      <w:r>
        <w:rPr>
          <w:rFonts w:ascii="Consolas" w:hAnsi="Consolas" w:cs="Consolas"/>
          <w:color w:val="000000"/>
          <w:sz w:val="18"/>
          <w:szCs w:val="18"/>
        </w:rPr>
        <w:t xml:space="preserve"> </w:t>
      </w:r>
      <w:r>
        <w:rPr>
          <w:rFonts w:ascii="Consolas" w:hAnsi="Consolas" w:cs="Consolas"/>
          <w:color w:val="000088"/>
          <w:sz w:val="18"/>
          <w:szCs w:val="18"/>
        </w:rPr>
        <w:t>self</w:t>
      </w:r>
      <w:r>
        <w:rPr>
          <w:rFonts w:ascii="Consolas" w:hAnsi="Consolas" w:cs="Consolas"/>
          <w:color w:val="666600"/>
          <w:sz w:val="18"/>
          <w:szCs w:val="18"/>
        </w:rPr>
        <w:t>.</w:t>
      </w:r>
      <w:r>
        <w:rPr>
          <w:rFonts w:ascii="Consolas" w:hAnsi="Consolas" w:cs="Consolas"/>
          <w:color w:val="000000"/>
          <w:sz w:val="18"/>
          <w:szCs w:val="18"/>
        </w:rPr>
        <w:t>SAFE_MARGIN</w:t>
      </w:r>
      <w:r>
        <w:rPr>
          <w:rFonts w:ascii="Consolas" w:hAnsi="Consolas" w:cs="Consolas"/>
          <w:color w:val="666600"/>
          <w:sz w:val="18"/>
          <w:szCs w:val="18"/>
        </w:rPr>
        <w:t>)):</w:t>
      </w:r>
    </w:p>
    <w:p w14:paraId="21A15EDA"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 9. </w:t>
      </w:r>
      <w:r>
        <w:rPr>
          <w:rFonts w:ascii="Consolas" w:hAnsi="Consolas" w:cs="Consolas"/>
          <w:color w:val="000000"/>
          <w:sz w:val="18"/>
          <w:szCs w:val="18"/>
        </w:rPr>
        <w:t xml:space="preserve">            log</w:t>
      </w:r>
      <w:r>
        <w:rPr>
          <w:rFonts w:ascii="Consolas" w:hAnsi="Consolas" w:cs="Consolas"/>
          <w:color w:val="666600"/>
          <w:sz w:val="18"/>
          <w:szCs w:val="18"/>
        </w:rPr>
        <w:t>.</w:t>
      </w:r>
      <w:r>
        <w:rPr>
          <w:rFonts w:ascii="Consolas" w:hAnsi="Consolas" w:cs="Consolas"/>
          <w:color w:val="000000"/>
          <w:sz w:val="18"/>
          <w:szCs w:val="18"/>
        </w:rPr>
        <w:t>warning</w:t>
      </w:r>
      <w:r>
        <w:rPr>
          <w:rFonts w:ascii="Consolas" w:hAnsi="Consolas" w:cs="Consolas"/>
          <w:color w:val="666600"/>
          <w:sz w:val="18"/>
          <w:szCs w:val="18"/>
        </w:rPr>
        <w:t>(</w:t>
      </w:r>
      <w:r>
        <w:rPr>
          <w:rFonts w:ascii="Consolas" w:hAnsi="Consolas" w:cs="Consolas"/>
          <w:color w:val="008800"/>
          <w:sz w:val="18"/>
          <w:szCs w:val="18"/>
        </w:rPr>
        <w:t>"Soft-Cap reached! Preserving headroom for stability."</w:t>
      </w:r>
      <w:r>
        <w:rPr>
          <w:rFonts w:ascii="Consolas" w:hAnsi="Consolas" w:cs="Consolas"/>
          <w:color w:val="666600"/>
          <w:sz w:val="18"/>
          <w:szCs w:val="18"/>
        </w:rPr>
        <w:t>)</w:t>
      </w:r>
    </w:p>
    <w:p w14:paraId="46C09EF9"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10.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SAI_STATUS_TABLE_FULL </w:t>
      </w:r>
      <w:r>
        <w:rPr>
          <w:rFonts w:ascii="Consolas" w:hAnsi="Consolas" w:cs="Consolas"/>
          <w:color w:val="880000"/>
          <w:sz w:val="18"/>
          <w:szCs w:val="18"/>
        </w:rPr>
        <w:t># Chủ động từ chối</w:t>
      </w:r>
    </w:p>
    <w:p w14:paraId="669F7EC3"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11. </w:t>
      </w:r>
      <w:r>
        <w:rPr>
          <w:rFonts w:ascii="Consolas" w:hAnsi="Consolas" w:cs="Consolas"/>
          <w:color w:val="000000"/>
          <w:sz w:val="18"/>
          <w:szCs w:val="18"/>
        </w:rPr>
        <w:t xml:space="preserve">        </w:t>
      </w:r>
      <w:r>
        <w:rPr>
          <w:rFonts w:ascii="Consolas" w:hAnsi="Consolas" w:cs="Consolas"/>
          <w:color w:val="000088"/>
          <w:sz w:val="18"/>
          <w:szCs w:val="18"/>
        </w:rPr>
        <w:t>return</w:t>
      </w:r>
      <w:r>
        <w:rPr>
          <w:rFonts w:ascii="Consolas" w:hAnsi="Consolas" w:cs="Consolas"/>
          <w:color w:val="000000"/>
          <w:sz w:val="18"/>
          <w:szCs w:val="18"/>
        </w:rPr>
        <w:t xml:space="preserve"> SAI_STATUS_SUCCESS</w:t>
      </w:r>
    </w:p>
    <w:p w14:paraId="0FCEE38C" w14:textId="77777777" w:rsidR="00531F4A" w:rsidRDefault="00531F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27388"/>
        <w:rPr>
          <w:rFonts w:ascii="Consolas" w:hAnsi="Consolas" w:cs="Consolas"/>
          <w:sz w:val="18"/>
          <w:szCs w:val="18"/>
        </w:rPr>
      </w:pPr>
      <w:r>
        <w:rPr>
          <w:rFonts w:ascii="Consolas" w:hAnsi="Consolas" w:cs="Consolas"/>
          <w:sz w:val="18"/>
          <w:szCs w:val="18"/>
        </w:rPr>
        <w:t xml:space="preserve">12. </w:t>
      </w:r>
      <w:r>
        <w:rPr>
          <w:rFonts w:ascii="Consolas" w:hAnsi="Consolas" w:cs="Consolas"/>
          <w:color w:val="000000"/>
          <w:sz w:val="18"/>
          <w:szCs w:val="18"/>
        </w:rPr>
        <w:t> </w:t>
      </w:r>
    </w:p>
    <w:p w14:paraId="6236C5F2" w14:textId="0881C6ED" w:rsidR="007A6235" w:rsidRPr="007A6235" w:rsidRDefault="007A6235" w:rsidP="007A6235">
      <w:pPr>
        <w:pStyle w:val="tritmnormal"/>
      </w:pPr>
    </w:p>
    <w:p w14:paraId="6A54AF6D" w14:textId="2B4A9B6E" w:rsidR="007A6235" w:rsidRPr="007A6235" w:rsidRDefault="007A6235" w:rsidP="004E702E">
      <w:pPr>
        <w:pStyle w:val="Heading4"/>
      </w:pPr>
      <w:r w:rsidRPr="007A6235">
        <w:t xml:space="preserve">Phân </w:t>
      </w:r>
      <w:r w:rsidR="004E702E" w:rsidRPr="007A6235">
        <w:t xml:space="preserve">tích rủi ro và chiến lược giảm thiểu </w:t>
      </w:r>
    </w:p>
    <w:p w14:paraId="4DDAD29F" w14:textId="77777777" w:rsidR="007A6235" w:rsidRPr="007A6235" w:rsidRDefault="007A6235" w:rsidP="007A6235">
      <w:pPr>
        <w:pStyle w:val="tritmnormal"/>
      </w:pPr>
      <w:r w:rsidRPr="007A6235">
        <w:t>Dựa trên kết quả thử nghiệm toàn diện, bảng dưới đây tổng hợp các rủi ro vận hành chính và phương án xử lý:</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987"/>
        <w:gridCol w:w="948"/>
        <w:gridCol w:w="3737"/>
      </w:tblGrid>
      <w:tr w:rsidR="007A6235" w:rsidRPr="007A6235" w14:paraId="4614AA7C" w14:textId="77777777" w:rsidTr="000A3562">
        <w:tc>
          <w:tcPr>
            <w:tcW w:w="0" w:type="auto"/>
            <w:hideMark/>
          </w:tcPr>
          <w:p w14:paraId="5ECEF86C" w14:textId="77777777" w:rsidR="007A6235" w:rsidRPr="007A6235" w:rsidRDefault="007A6235" w:rsidP="000E416D">
            <w:pPr>
              <w:pStyle w:val="tritmnormal"/>
              <w:ind w:firstLine="0"/>
            </w:pPr>
            <w:r w:rsidRPr="007A6235">
              <w:rPr>
                <w:b/>
                <w:bCs/>
              </w:rPr>
              <w:t>Loại Rủi ro</w:t>
            </w:r>
          </w:p>
        </w:tc>
        <w:tc>
          <w:tcPr>
            <w:tcW w:w="0" w:type="auto"/>
            <w:hideMark/>
          </w:tcPr>
          <w:p w14:paraId="451D3F32" w14:textId="77777777" w:rsidR="007A6235" w:rsidRPr="007A6235" w:rsidRDefault="007A6235" w:rsidP="000E416D">
            <w:pPr>
              <w:pStyle w:val="tritmnormal"/>
              <w:ind w:firstLine="0"/>
            </w:pPr>
            <w:r w:rsidRPr="007A6235">
              <w:rPr>
                <w:b/>
                <w:bCs/>
              </w:rPr>
              <w:t>Mô tả Chi tiết</w:t>
            </w:r>
          </w:p>
        </w:tc>
        <w:tc>
          <w:tcPr>
            <w:tcW w:w="0" w:type="auto"/>
            <w:hideMark/>
          </w:tcPr>
          <w:p w14:paraId="0E0E3397" w14:textId="77777777" w:rsidR="007A6235" w:rsidRPr="007A6235" w:rsidRDefault="007A6235" w:rsidP="000E416D">
            <w:pPr>
              <w:pStyle w:val="tritmnormal"/>
              <w:ind w:firstLine="0"/>
            </w:pPr>
            <w:r w:rsidRPr="007A6235">
              <w:rPr>
                <w:b/>
                <w:bCs/>
              </w:rPr>
              <w:t>Mức độ</w:t>
            </w:r>
          </w:p>
        </w:tc>
        <w:tc>
          <w:tcPr>
            <w:tcW w:w="0" w:type="auto"/>
            <w:hideMark/>
          </w:tcPr>
          <w:p w14:paraId="51DDD3D6" w14:textId="77777777" w:rsidR="007A6235" w:rsidRPr="007A6235" w:rsidRDefault="007A6235" w:rsidP="000E416D">
            <w:pPr>
              <w:pStyle w:val="tritmnormal"/>
              <w:ind w:firstLine="0"/>
            </w:pPr>
            <w:r w:rsidRPr="007A6235">
              <w:rPr>
                <w:b/>
                <w:bCs/>
              </w:rPr>
              <w:t>Chiến lược Giảm thiểu (Mitigation Strategy)</w:t>
            </w:r>
          </w:p>
        </w:tc>
      </w:tr>
      <w:tr w:rsidR="007A6235" w:rsidRPr="007A6235" w14:paraId="07C0741B" w14:textId="77777777" w:rsidTr="000A3562">
        <w:tc>
          <w:tcPr>
            <w:tcW w:w="0" w:type="auto"/>
            <w:hideMark/>
          </w:tcPr>
          <w:p w14:paraId="21DD268C" w14:textId="77777777" w:rsidR="007A6235" w:rsidRPr="007A6235" w:rsidRDefault="007A6235" w:rsidP="000E416D">
            <w:pPr>
              <w:pStyle w:val="tritmnormal"/>
              <w:ind w:firstLine="0"/>
            </w:pPr>
            <w:r w:rsidRPr="007A6235">
              <w:rPr>
                <w:b/>
                <w:bCs/>
              </w:rPr>
              <w:t>Bất ổn định SDK</w:t>
            </w:r>
          </w:p>
        </w:tc>
        <w:tc>
          <w:tcPr>
            <w:tcW w:w="0" w:type="auto"/>
            <w:hideMark/>
          </w:tcPr>
          <w:p w14:paraId="3C1C97FC" w14:textId="77777777" w:rsidR="007A6235" w:rsidRPr="007A6235" w:rsidRDefault="007A6235" w:rsidP="000E416D">
            <w:pPr>
              <w:pStyle w:val="tritmnormal"/>
              <w:ind w:firstLine="0"/>
            </w:pPr>
            <w:r w:rsidRPr="007A6235">
              <w:t>Vendor SDK (libsai.so) có thể chứa bug tiềm ẩn gây crash syncd khi gọi API ít dùng.</w:t>
            </w:r>
          </w:p>
        </w:tc>
        <w:tc>
          <w:tcPr>
            <w:tcW w:w="0" w:type="auto"/>
            <w:hideMark/>
          </w:tcPr>
          <w:p w14:paraId="2FFF7132" w14:textId="77777777" w:rsidR="007A6235" w:rsidRPr="007A6235" w:rsidRDefault="007A6235" w:rsidP="000E416D">
            <w:pPr>
              <w:pStyle w:val="tritmnormal"/>
              <w:ind w:firstLine="0"/>
            </w:pPr>
            <w:r w:rsidRPr="007A6235">
              <w:t>Cao</w:t>
            </w:r>
          </w:p>
        </w:tc>
        <w:tc>
          <w:tcPr>
            <w:tcW w:w="0" w:type="auto"/>
            <w:hideMark/>
          </w:tcPr>
          <w:p w14:paraId="75A64C0D" w14:textId="77777777" w:rsidR="007A6235" w:rsidRPr="007A6235" w:rsidRDefault="007A6235" w:rsidP="000E416D">
            <w:pPr>
              <w:pStyle w:val="tritmnormal"/>
              <w:ind w:firstLine="0"/>
            </w:pPr>
            <w:r w:rsidRPr="007A6235">
              <w:rPr>
                <w:b/>
                <w:bCs/>
              </w:rPr>
              <w:t>Sairedis Isolation:</w:t>
            </w:r>
            <w:r w:rsidRPr="007A6235">
              <w:t xml:space="preserve"> Chạy syncd trong container độc lập với cơ chế tự khởi động lại (Auto-restart). Thực hiện "Fuzz Testing" đầu vào API.</w:t>
            </w:r>
          </w:p>
        </w:tc>
      </w:tr>
      <w:tr w:rsidR="007A6235" w:rsidRPr="007A6235" w14:paraId="0D4B9948" w14:textId="77777777" w:rsidTr="000A3562">
        <w:tc>
          <w:tcPr>
            <w:tcW w:w="0" w:type="auto"/>
            <w:hideMark/>
          </w:tcPr>
          <w:p w14:paraId="7D32DA24" w14:textId="77777777" w:rsidR="007A6235" w:rsidRPr="007A6235" w:rsidRDefault="007A6235" w:rsidP="000E416D">
            <w:pPr>
              <w:pStyle w:val="tritmnormal"/>
              <w:ind w:firstLine="0"/>
            </w:pPr>
            <w:r w:rsidRPr="007A6235">
              <w:rPr>
                <w:b/>
                <w:bCs/>
              </w:rPr>
              <w:t>Control Plane DoS</w:t>
            </w:r>
          </w:p>
        </w:tc>
        <w:tc>
          <w:tcPr>
            <w:tcW w:w="0" w:type="auto"/>
            <w:hideMark/>
          </w:tcPr>
          <w:p w14:paraId="22E788F9" w14:textId="77777777" w:rsidR="007A6235" w:rsidRPr="007A6235" w:rsidRDefault="007A6235" w:rsidP="000E416D">
            <w:pPr>
              <w:pStyle w:val="tritmnormal"/>
              <w:ind w:firstLine="0"/>
            </w:pPr>
            <w:r w:rsidRPr="007A6235">
              <w:t>Controller bị lỗi gửi hàng triệu bản tin Packet-Out/WriteRequest làm ngập CPU switch.</w:t>
            </w:r>
          </w:p>
        </w:tc>
        <w:tc>
          <w:tcPr>
            <w:tcW w:w="0" w:type="auto"/>
            <w:hideMark/>
          </w:tcPr>
          <w:p w14:paraId="277E6F88" w14:textId="77777777" w:rsidR="007A6235" w:rsidRPr="007A6235" w:rsidRDefault="007A6235" w:rsidP="000E416D">
            <w:pPr>
              <w:pStyle w:val="tritmnormal"/>
              <w:ind w:firstLine="0"/>
            </w:pPr>
            <w:r w:rsidRPr="007A6235">
              <w:t>Cao</w:t>
            </w:r>
          </w:p>
        </w:tc>
        <w:tc>
          <w:tcPr>
            <w:tcW w:w="0" w:type="auto"/>
            <w:hideMark/>
          </w:tcPr>
          <w:p w14:paraId="38897B4A" w14:textId="77777777" w:rsidR="007A6235" w:rsidRPr="007A6235" w:rsidRDefault="007A6235" w:rsidP="000E416D">
            <w:pPr>
              <w:pStyle w:val="tritmnormal"/>
              <w:ind w:firstLine="0"/>
            </w:pPr>
            <w:r w:rsidRPr="007A6235">
              <w:rPr>
                <w:b/>
                <w:bCs/>
              </w:rPr>
              <w:t>Hard Rate Limiting:</w:t>
            </w:r>
            <w:r w:rsidRPr="007A6235">
              <w:t xml:space="preserve"> Cấu hình CoPP (như mục 4.4.2) và giới hạn tốc độ gRPC ngay tại tầng p4rt-app (ví dụ: tối đa 1000 req/s).</w:t>
            </w:r>
          </w:p>
        </w:tc>
      </w:tr>
      <w:tr w:rsidR="007A6235" w:rsidRPr="007A6235" w14:paraId="6C0E3551" w14:textId="77777777" w:rsidTr="000A3562">
        <w:tc>
          <w:tcPr>
            <w:tcW w:w="0" w:type="auto"/>
            <w:hideMark/>
          </w:tcPr>
          <w:p w14:paraId="28441901" w14:textId="77777777" w:rsidR="007A6235" w:rsidRPr="007A6235" w:rsidRDefault="007A6235" w:rsidP="000E416D">
            <w:pPr>
              <w:pStyle w:val="tritmnormal"/>
              <w:ind w:firstLine="0"/>
            </w:pPr>
            <w:r w:rsidRPr="007A6235">
              <w:rPr>
                <w:b/>
                <w:bCs/>
              </w:rPr>
              <w:t>Rò rỉ ID (ID Leak)</w:t>
            </w:r>
          </w:p>
        </w:tc>
        <w:tc>
          <w:tcPr>
            <w:tcW w:w="0" w:type="auto"/>
            <w:hideMark/>
          </w:tcPr>
          <w:p w14:paraId="577FF788" w14:textId="77777777" w:rsidR="007A6235" w:rsidRPr="007A6235" w:rsidRDefault="007A6235" w:rsidP="000E416D">
            <w:pPr>
              <w:pStyle w:val="tritmnormal"/>
              <w:ind w:firstLine="0"/>
            </w:pPr>
            <w:r w:rsidRPr="007A6235">
              <w:t>P4OidMapper mất đồng bộ, dẫn đến việc không thể xóa các đối tượng SAI rác (Zombie objects).</w:t>
            </w:r>
          </w:p>
        </w:tc>
        <w:tc>
          <w:tcPr>
            <w:tcW w:w="0" w:type="auto"/>
            <w:hideMark/>
          </w:tcPr>
          <w:p w14:paraId="6347F0C6" w14:textId="77777777" w:rsidR="007A6235" w:rsidRPr="007A6235" w:rsidRDefault="007A6235" w:rsidP="000E416D">
            <w:pPr>
              <w:pStyle w:val="tritmnormal"/>
              <w:ind w:firstLine="0"/>
            </w:pPr>
            <w:r w:rsidRPr="007A6235">
              <w:t>Trung bình</w:t>
            </w:r>
          </w:p>
        </w:tc>
        <w:tc>
          <w:tcPr>
            <w:tcW w:w="0" w:type="auto"/>
            <w:hideMark/>
          </w:tcPr>
          <w:p w14:paraId="59ECCA00" w14:textId="77777777" w:rsidR="007A6235" w:rsidRPr="007A6235" w:rsidRDefault="007A6235" w:rsidP="000E416D">
            <w:pPr>
              <w:pStyle w:val="tritmnormal"/>
              <w:ind w:firstLine="0"/>
            </w:pPr>
            <w:r w:rsidRPr="007A6235">
              <w:rPr>
                <w:b/>
                <w:bCs/>
              </w:rPr>
              <w:t>Object Reference Counting:</w:t>
            </w:r>
            <w:r w:rsidRPr="007A6235">
              <w:t xml:space="preserve"> Áp dụng cơ chế đếm tham chiếu chặt chẽ cho mọi đối tượng SAI được tạo ra, log lại </w:t>
            </w:r>
            <w:r w:rsidRPr="007A6235">
              <w:lastRenderedPageBreak/>
              <w:t>mọi OID vào file liên tục (Journaling).</w:t>
            </w:r>
          </w:p>
        </w:tc>
      </w:tr>
      <w:tr w:rsidR="007A6235" w:rsidRPr="007A6235" w14:paraId="746F3C47" w14:textId="77777777" w:rsidTr="000A3562">
        <w:tc>
          <w:tcPr>
            <w:tcW w:w="0" w:type="auto"/>
            <w:hideMark/>
          </w:tcPr>
          <w:p w14:paraId="78206407" w14:textId="77777777" w:rsidR="007A6235" w:rsidRPr="007A6235" w:rsidRDefault="007A6235" w:rsidP="000E416D">
            <w:pPr>
              <w:pStyle w:val="tritmnormal"/>
              <w:ind w:firstLine="0"/>
            </w:pPr>
            <w:r w:rsidRPr="007A6235">
              <w:rPr>
                <w:b/>
                <w:bCs/>
              </w:rPr>
              <w:lastRenderedPageBreak/>
              <w:t>Xung đột P4/Legacy</w:t>
            </w:r>
          </w:p>
        </w:tc>
        <w:tc>
          <w:tcPr>
            <w:tcW w:w="0" w:type="auto"/>
            <w:hideMark/>
          </w:tcPr>
          <w:p w14:paraId="0DAA4746" w14:textId="77777777" w:rsidR="007A6235" w:rsidRPr="007A6235" w:rsidRDefault="007A6235" w:rsidP="000E416D">
            <w:pPr>
              <w:pStyle w:val="tritmnormal"/>
              <w:ind w:firstLine="0"/>
            </w:pPr>
            <w:r w:rsidRPr="007A6235">
              <w:t>P4 ghi đè lên các Route quan trọng của BGP/Kernel.</w:t>
            </w:r>
          </w:p>
        </w:tc>
        <w:tc>
          <w:tcPr>
            <w:tcW w:w="0" w:type="auto"/>
            <w:hideMark/>
          </w:tcPr>
          <w:p w14:paraId="587CFD1A" w14:textId="77777777" w:rsidR="007A6235" w:rsidRPr="007A6235" w:rsidRDefault="007A6235" w:rsidP="000E416D">
            <w:pPr>
              <w:pStyle w:val="tritmnormal"/>
              <w:ind w:firstLine="0"/>
            </w:pPr>
            <w:r w:rsidRPr="007A6235">
              <w:t>Thấp</w:t>
            </w:r>
          </w:p>
        </w:tc>
        <w:tc>
          <w:tcPr>
            <w:tcW w:w="0" w:type="auto"/>
            <w:hideMark/>
          </w:tcPr>
          <w:p w14:paraId="4E06C2E2" w14:textId="77777777" w:rsidR="007A6235" w:rsidRPr="007A6235" w:rsidRDefault="007A6235" w:rsidP="000E416D">
            <w:pPr>
              <w:pStyle w:val="tritmnormal"/>
              <w:ind w:firstLine="0"/>
            </w:pPr>
            <w:r w:rsidRPr="007A6235">
              <w:rPr>
                <w:b/>
                <w:bCs/>
              </w:rPr>
              <w:t>Strict VRF Separation:</w:t>
            </w:r>
            <w:r w:rsidRPr="007A6235">
              <w:t xml:space="preserve"> Cấu hình mặc định đẩy toàn bộ P4 traffic vào VRF riêng hoặc sử dụng cờ PREFER_KERNEL trong logic trọng tài.</w:t>
            </w:r>
          </w:p>
        </w:tc>
      </w:tr>
    </w:tbl>
    <w:p w14:paraId="6A686A60" w14:textId="77777777" w:rsidR="007A6235" w:rsidRPr="007A6235" w:rsidRDefault="007A6235" w:rsidP="007A6235">
      <w:pPr>
        <w:pStyle w:val="tritmnormal"/>
      </w:pPr>
      <w:r w:rsidRPr="007A6235">
        <w:rPr>
          <w:b/>
          <w:bCs/>
        </w:rPr>
        <w:t>D. Kết luận</w:t>
      </w:r>
    </w:p>
    <w:p w14:paraId="42C5C502" w14:textId="77777777" w:rsidR="007A6235" w:rsidRPr="007A6235" w:rsidRDefault="007A6235" w:rsidP="007A6235">
      <w:pPr>
        <w:pStyle w:val="tritmnormal"/>
      </w:pPr>
      <w:r w:rsidRPr="007A6235">
        <w:t>Việc áp dụng các khuyến nghị cấu hình và điều chỉnh kiến trúc nêu trên sẽ giúp chuyển đổi phân hệ từ trạng thái "Nguyên mẫu chức năng" (Functional Prototype) sang trạng thái "Sẵn sàng triển khai" (Deployment Ready). Mặc dù các giới hạn vật lý của phần cứng Whitebox là không thể thay đổi, nhưng một kiến trúc phần mềm thông minh với các cơ chế quản lý tài nguyên chủ động (Headroom Management) và phòng vệ chiều sâu (Defense in Depth) sẽ đảm bảo hệ thống vận hành tin cậy, đạt được sự cân bằng tối ưu giữa tính linh hoạt của SDN và sự ổn định của hạ tầng mạng truyền thống.</w:t>
      </w:r>
    </w:p>
    <w:p w14:paraId="258340E1" w14:textId="310C160D" w:rsidR="00E36AA1" w:rsidRPr="00E36AA1" w:rsidRDefault="00E36AA1" w:rsidP="00C93A75">
      <w:pPr>
        <w:pStyle w:val="tritmnormal"/>
      </w:pPr>
      <w:r>
        <w:br w:type="page"/>
      </w:r>
    </w:p>
    <w:p w14:paraId="46D4342C" w14:textId="77777777" w:rsidR="00600A2E" w:rsidRDefault="00600A2E" w:rsidP="00600A2E">
      <w:pPr>
        <w:pStyle w:val="Heading1"/>
      </w:pPr>
      <w:bookmarkStart w:id="115" w:name="_Toc225755699"/>
      <w:r w:rsidRPr="00600A2E">
        <w:lastRenderedPageBreak/>
        <w:t>KẾT</w:t>
      </w:r>
      <w:r>
        <w:t xml:space="preserve"> LUẬN</w:t>
      </w:r>
      <w:r w:rsidR="00AD5CDC">
        <w:t xml:space="preserve"> VÀ KIẾN NGHỊ</w:t>
      </w:r>
      <w:bookmarkEnd w:id="115"/>
    </w:p>
    <w:p w14:paraId="34B910EA" w14:textId="3B3016AC" w:rsidR="004805FA" w:rsidRDefault="004805FA" w:rsidP="004805FA">
      <w:pPr>
        <w:pStyle w:val="tritmnormal"/>
      </w:pPr>
      <w:r>
        <w:t>Tổng kết lại toàn bộ quá trình nghiên cứu, phân tích và thực nghiệm được trình bày xuyên suốt từ việc đánh giá thực trạng đến kiểm chứng giải pháp, đề tài đã hoàn thành xuất sắc mục tiêu cốt lõi là xây dựng thành công một phân hệ quản lý giao diện chuyển mạch tối ưu hóa trên nền tảng phần cứng Whitebox sử dụng chip ASIC hỗ trợ P4. Kết quả quan trọng nhất của nghiên cứu là sự khẳng định tính khả thi và ưu việt của kiến trúc lai ghép (Hybrid Architecture), cho phép hệ sinh thái SONiC/SAI truyền thống và ngăn xếp mạng PINS/P4Runtime cùng vận hành song song trên một hạ tầng phần cứng duy nhất. Thông qua cơ chế phân luồng thông minh dựa trên định danh bảng và quản lý quyền sở hữu tài nguyên chặt chẽ, giải pháp đã giải quyết triệt để xung đột giữa tính ổn định của các giao thức định tuyến kinh điển như BGP hay LACP với tính linh hoạt cao độ của mạng định nghĩa bằng phần mềm (SDN), biến thiết bị chuyển mạch Whitebox từ một nút mạng chức năng cố định thành một thực thể lập trình đa năng, sẵn sàng cho các yêu cầu mạng hiện đại.</w:t>
      </w:r>
    </w:p>
    <w:p w14:paraId="0DAE512C" w14:textId="10C9B935" w:rsidR="004805FA" w:rsidRDefault="004805FA" w:rsidP="004805FA">
      <w:pPr>
        <w:pStyle w:val="tritmnormal"/>
      </w:pPr>
      <w:r>
        <w:t>Về mặt hiệu năng và độ tin cậy, các chiến lược tối ưu hóa tại tầng phần mềm trung gian bao gồm orchagent, syncd và sairedis đã chứng minh hiệu quả rõ rệt trong việc khắc phục các hạn chế về tài nguyên tính toán của thiết bị Whitebox. Việc áp dụng triệt để kỹ thuật xử lý giao dịch theo lô (Batching) và đường ống hóa (Pipelining) giao tiếp Redis đã giúp hệ thống đạt được thông lượng cập nhật ấn tượng, đáp ứng tốt các tình huống bão định tuyến hoặc tái cấu hình quy mô lớn với tốc độ lên tới hàng chục nghìn thao tác mỗi giây. Đồng thời, cơ chế bộ đệm định danh thông minh (P4OidMapper) đã giảm thiểu đáng kể độ trễ tra cứu, duy trì tốc độ phản hồi lập trình ổn định dưới ngưỡng 2ms. Bên cạnh đó, các nguyên tắc thiết kế về tính lũy đẳng, khả năng khôi phục trạng thái an toàn và bảo vệ mặt phẳng điều khiển (CoPP) đã tạo nên một lớp phòng vệ chiều sâu, giúp hệ thống tự phục hồi trước các lỗi phần mềm tạm thời và ngăn chặn hiệu quả các nguy cơ tấn công từ chối dịch vụ nội bộ, đảm bảo tính liên tục của dịch vụ mạng.</w:t>
      </w:r>
    </w:p>
    <w:p w14:paraId="2DFE6C41" w14:textId="308FB986" w:rsidR="004805FA" w:rsidRDefault="004805FA" w:rsidP="004805FA">
      <w:pPr>
        <w:pStyle w:val="tritmnormal"/>
      </w:pPr>
      <w:r>
        <w:t xml:space="preserve">Tuy nhiên, nghiên cứu cũng thẳng thắn chỉ ra những hạn chế mang tính vật lý và cấu trúc mà giải pháp phần mềm chưa thể khắc phục hoàn toàn. Các thử nghiệm thực tế đã làm lộ rõ rào cản về sự khan hiếm và phân mảnh của tài nguyên phần cứng, đặc biệt là bộ nhớ TCAM và các hàng đợi phần cứng. Khả năng lập trình của P4 không phải là vô hạn mà bị ràng buộc chặt chẽ bởi dung lượng silicon; việc đảm bảo tính năng cập nhật không gián đoạn (Hitless Update) buộc hệ thống phải đánh đổi bằng một tỷ lệ lớn tài nguyên dự phòng (Headroom), làm giảm hiệu quả kinh tế trên mỗi cổng kết nối. Ngoài ra, sự phụ thuộc vào thư viện nhị phân SDK của </w:t>
      </w:r>
      <w:r>
        <w:lastRenderedPageBreak/>
        <w:t>nhà sản xuất chip vẫn là một điểm yếu cố hữu, gây ra những khó khăn nhất định trong việc chuẩn hóa xử lý lỗi và đồng bộ trạng thái, đòi hỏi đội ngũ vận hành phải có các quy trình kiểm soát phiên bản và tương thích nhị phân cực kỳ nghiêm ngặt.</w:t>
      </w:r>
    </w:p>
    <w:p w14:paraId="4AC21046" w14:textId="148BCB37" w:rsidR="004805FA" w:rsidRDefault="004805FA" w:rsidP="004805FA">
      <w:pPr>
        <w:pStyle w:val="tritmnormal"/>
      </w:pPr>
      <w:r>
        <w:t>Trên cơ sở các kết quả và hạn chế đã phân tích, nghiên cứu đề xuất các kiến nghị cụ thể cho việc triển khai và phát triển tiếp theo. Đối với công tác vận hành thực tế, cần áp dụng chiến lược quản lý tài nguyên chủ động thông qua việc thiết lập các ngưỡng giới hạn mềm (Soft-Caps) trong cấu hình phần mềm để ngăn chặn tình trạng bão hòa tài nguyên ASIC, đồng thời tăng cường hệ thống giám sát thời gian thực với các bộ đếm tùy biến để phát hiện sớm các điểm nghẽn. Về định hướng phát triển tương lai, nghiên cứu khuyến nghị mở rộng phạm vi lập trình sang khối quản lý lưu lượng (Traffic Manager) để tối ưu hóa động các thuật toán lập lịch, và nghiên cứu khả năng chia sẻ tải xử lý với các dòng SmartNIC nhằm giảm áp lực cho Switch. Tựu trung lại, giải pháp được xây dựng trong đề tài này đã tạo ra một nền tảng kỹ thuật vững chắc, cân bằng được các yếu tố về hiệu năng, chi phí và tính linh hoạt, mở đường cho việc ứng dụng rộng rãi công nghệ mạng mở tiên tiến trong các trung tâm dữ liệu thế hệ mới.</w:t>
      </w:r>
    </w:p>
    <w:p w14:paraId="55E2518D" w14:textId="77777777" w:rsidR="00600A2E" w:rsidRDefault="00600A2E" w:rsidP="00600A2E">
      <w:pPr>
        <w:rPr>
          <w:szCs w:val="28"/>
        </w:rPr>
      </w:pPr>
    </w:p>
    <w:p w14:paraId="7189B1C7" w14:textId="126373FE" w:rsidR="00E36AA1" w:rsidRDefault="00E36AA1">
      <w:pPr>
        <w:spacing w:after="160" w:line="259" w:lineRule="auto"/>
        <w:rPr>
          <w:szCs w:val="28"/>
        </w:rPr>
      </w:pPr>
      <w:r>
        <w:rPr>
          <w:szCs w:val="28"/>
        </w:rPr>
        <w:br w:type="page"/>
      </w:r>
    </w:p>
    <w:p w14:paraId="0C658535" w14:textId="77777777" w:rsidR="00E36AA1" w:rsidRPr="00E36AA1" w:rsidRDefault="00E36AA1" w:rsidP="00600A2E">
      <w:pPr>
        <w:rPr>
          <w:szCs w:val="28"/>
        </w:rPr>
      </w:pPr>
    </w:p>
    <w:p w14:paraId="36624C78" w14:textId="77777777" w:rsidR="002C3ADD" w:rsidRDefault="002C3ADD" w:rsidP="00CA22F9">
      <w:pPr>
        <w:pStyle w:val="Heading1"/>
        <w:numPr>
          <w:ilvl w:val="0"/>
          <w:numId w:val="0"/>
        </w:numPr>
        <w:jc w:val="left"/>
      </w:pPr>
      <w:bookmarkStart w:id="116" w:name="_Toc225755700"/>
      <w:r>
        <w:t>TÀI LIỆU THAM KHẢO</w:t>
      </w:r>
      <w:bookmarkEnd w:id="116"/>
    </w:p>
    <w:sdt>
      <w:sdtPr>
        <w:rPr>
          <w:color w:val="000000"/>
        </w:rPr>
        <w:tag w:val="MENDELEY_BIBLIOGRAPHY"/>
        <w:id w:val="1606621358"/>
        <w:placeholder>
          <w:docPart w:val="DefaultPlaceholder_-1854013440"/>
        </w:placeholder>
      </w:sdtPr>
      <w:sdtEndPr/>
      <w:sdtContent>
        <w:p w14:paraId="11414E49" w14:textId="77777777" w:rsidR="003E5560" w:rsidRPr="003E5560" w:rsidRDefault="003E5560">
          <w:pPr>
            <w:autoSpaceDE w:val="0"/>
            <w:autoSpaceDN w:val="0"/>
            <w:ind w:hanging="640"/>
            <w:divId w:val="112671839"/>
            <w:rPr>
              <w:color w:val="000000"/>
            </w:rPr>
          </w:pPr>
          <w:r w:rsidRPr="003E5560">
            <w:rPr>
              <w:color w:val="000000"/>
            </w:rPr>
            <w:t>[1]</w:t>
          </w:r>
          <w:r w:rsidRPr="003E5560">
            <w:rPr>
              <w:color w:val="000000"/>
            </w:rPr>
            <w:tab/>
            <w:t xml:space="preserve">A. Sgambelluri </w:t>
          </w:r>
          <w:r w:rsidRPr="003E5560">
            <w:rPr>
              <w:i/>
              <w:iCs/>
              <w:color w:val="000000"/>
            </w:rPr>
            <w:t>et al.</w:t>
          </w:r>
          <w:r w:rsidRPr="003E5560">
            <w:rPr>
              <w:color w:val="000000"/>
            </w:rPr>
            <w:t>, “Coordinating Pluggable Transceiver Control in SONiC-based Disaggregated Packet-Optical Networks,” 2021.</w:t>
          </w:r>
        </w:p>
        <w:p w14:paraId="1164FA60" w14:textId="77777777" w:rsidR="003E5560" w:rsidRPr="003E5560" w:rsidRDefault="003E5560">
          <w:pPr>
            <w:autoSpaceDE w:val="0"/>
            <w:autoSpaceDN w:val="0"/>
            <w:ind w:hanging="640"/>
            <w:divId w:val="259222281"/>
            <w:rPr>
              <w:color w:val="000000"/>
            </w:rPr>
          </w:pPr>
          <w:r w:rsidRPr="003E5560">
            <w:rPr>
              <w:color w:val="000000"/>
            </w:rPr>
            <w:t>[2]</w:t>
          </w:r>
          <w:r w:rsidRPr="003E5560">
            <w:rPr>
              <w:color w:val="000000"/>
            </w:rPr>
            <w:tab/>
            <w:t>Sonic, “P4 Integrated Network Stack.” Accessed: Mar. 30, 2026. [Online]. Available: https://github.com/sonic-net/sonic-pins</w:t>
          </w:r>
        </w:p>
        <w:p w14:paraId="69E5DCA9" w14:textId="77777777" w:rsidR="003E5560" w:rsidRPr="003E5560" w:rsidRDefault="003E5560">
          <w:pPr>
            <w:autoSpaceDE w:val="0"/>
            <w:autoSpaceDN w:val="0"/>
            <w:ind w:hanging="640"/>
            <w:divId w:val="2017463674"/>
            <w:rPr>
              <w:color w:val="000000"/>
            </w:rPr>
          </w:pPr>
          <w:r w:rsidRPr="003E5560">
            <w:rPr>
              <w:color w:val="000000"/>
            </w:rPr>
            <w:t>[3]</w:t>
          </w:r>
          <w:r w:rsidRPr="003E5560">
            <w:rPr>
              <w:color w:val="000000"/>
            </w:rPr>
            <w:tab/>
            <w:t>Sonic, “Sonic SwSS.” Accessed: Mar. 27, 2026. [Online]. Available: https://github.com/sonic-net/sonic-swss</w:t>
          </w:r>
        </w:p>
        <w:p w14:paraId="324F2A8B" w14:textId="77777777" w:rsidR="003E5560" w:rsidRPr="003E5560" w:rsidRDefault="003E5560">
          <w:pPr>
            <w:autoSpaceDE w:val="0"/>
            <w:autoSpaceDN w:val="0"/>
            <w:ind w:hanging="640"/>
            <w:divId w:val="387999588"/>
            <w:rPr>
              <w:color w:val="000000"/>
            </w:rPr>
          </w:pPr>
          <w:r w:rsidRPr="003E5560">
            <w:rPr>
              <w:color w:val="000000"/>
            </w:rPr>
            <w:t>[4]</w:t>
          </w:r>
          <w:r w:rsidRPr="003E5560">
            <w:rPr>
              <w:color w:val="000000"/>
            </w:rPr>
            <w:tab/>
            <w:t xml:space="preserve">S. H. Park and N. Ko, “Helios: An ONOS Based SRv6 Controller for SONiC,” in </w:t>
          </w:r>
          <w:r w:rsidRPr="003E5560">
            <w:rPr>
              <w:i/>
              <w:iCs/>
              <w:color w:val="000000"/>
            </w:rPr>
            <w:t>International Conference on ICT Convergence</w:t>
          </w:r>
          <w:r w:rsidRPr="003E5560">
            <w:rPr>
              <w:color w:val="000000"/>
            </w:rPr>
            <w:t>, IEEE Computer Society, 2024, pp. 1044–1047. doi: 10.1109/ICTC62082.2024.10827431.</w:t>
          </w:r>
        </w:p>
        <w:p w14:paraId="221FE699" w14:textId="77777777" w:rsidR="003E5560" w:rsidRPr="003E5560" w:rsidRDefault="003E5560">
          <w:pPr>
            <w:autoSpaceDE w:val="0"/>
            <w:autoSpaceDN w:val="0"/>
            <w:ind w:hanging="640"/>
            <w:divId w:val="89740958"/>
            <w:rPr>
              <w:color w:val="000000"/>
            </w:rPr>
          </w:pPr>
          <w:r w:rsidRPr="003E5560">
            <w:rPr>
              <w:color w:val="000000"/>
            </w:rPr>
            <w:t>[5]</w:t>
          </w:r>
          <w:r w:rsidRPr="003E5560">
            <w:rPr>
              <w:color w:val="000000"/>
            </w:rPr>
            <w:tab/>
            <w:t xml:space="preserve">R. Chopade and V. Pachghare, “A data recovery technique for Redis using internal dictionary structure,” </w:t>
          </w:r>
          <w:r w:rsidRPr="003E5560">
            <w:rPr>
              <w:i/>
              <w:iCs/>
              <w:color w:val="000000"/>
            </w:rPr>
            <w:t>Forensic Science International: Digital Investigation</w:t>
          </w:r>
          <w:r w:rsidRPr="003E5560">
            <w:rPr>
              <w:color w:val="000000"/>
            </w:rPr>
            <w:t>, vol. 38, Sep. 2021, doi: 10.1016/j.fsidi.2021.301218.</w:t>
          </w:r>
        </w:p>
        <w:p w14:paraId="3CDE35BA" w14:textId="77777777" w:rsidR="003E5560" w:rsidRPr="003E5560" w:rsidRDefault="003E5560">
          <w:pPr>
            <w:autoSpaceDE w:val="0"/>
            <w:autoSpaceDN w:val="0"/>
            <w:ind w:hanging="640"/>
            <w:divId w:val="1532303047"/>
            <w:rPr>
              <w:color w:val="000000"/>
            </w:rPr>
          </w:pPr>
          <w:r w:rsidRPr="003E5560">
            <w:rPr>
              <w:color w:val="000000"/>
            </w:rPr>
            <w:t>[6]</w:t>
          </w:r>
          <w:r w:rsidRPr="003E5560">
            <w:rPr>
              <w:color w:val="000000"/>
            </w:rPr>
            <w:tab/>
            <w:t>Sonic, “Sonic SAI Redis.” Accessed: Mar. 27, 2026. [Online]. Available: https://github.com/sonic-net/sonic-sairedis</w:t>
          </w:r>
        </w:p>
        <w:p w14:paraId="1B9AC803" w14:textId="33BFF89D" w:rsidR="003E5560" w:rsidRPr="002D16B2" w:rsidRDefault="003E5560" w:rsidP="003E5560">
          <w:r w:rsidRPr="003E5560">
            <w:rPr>
              <w:color w:val="000000"/>
            </w:rPr>
            <w:t> </w:t>
          </w:r>
        </w:p>
      </w:sdtContent>
    </w:sdt>
    <w:p w14:paraId="741C5F4C" w14:textId="77777777" w:rsidR="002C3ADD" w:rsidRDefault="002C3ADD" w:rsidP="002C3ADD">
      <w:pPr>
        <w:spacing w:line="360" w:lineRule="auto"/>
        <w:jc w:val="both"/>
        <w:rPr>
          <w:szCs w:val="28"/>
        </w:rPr>
      </w:pPr>
    </w:p>
    <w:p w14:paraId="6B67B7CC" w14:textId="4FC45654" w:rsidR="00277918" w:rsidRPr="00277918" w:rsidRDefault="00277918" w:rsidP="00320C21">
      <w:pPr>
        <w:rPr>
          <w:sz w:val="22"/>
        </w:rPr>
      </w:pPr>
    </w:p>
    <w:sectPr w:rsidR="00277918" w:rsidRPr="00277918" w:rsidSect="002C3ADD">
      <w:footerReference w:type="default" r:id="rId9"/>
      <w:pgSz w:w="11907" w:h="16840" w:code="9"/>
      <w:pgMar w:top="1134" w:right="1134" w:bottom="1134" w:left="1134" w:header="709" w:footer="709" w:gutter="39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B004A" w14:textId="77777777" w:rsidR="00080514" w:rsidRDefault="00080514">
      <w:r>
        <w:separator/>
      </w:r>
    </w:p>
  </w:endnote>
  <w:endnote w:type="continuationSeparator" w:id="0">
    <w:p w14:paraId="0D6E11E7" w14:textId="77777777" w:rsidR="00080514" w:rsidRDefault="00080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ArialH">
    <w:altName w:val="Courier New"/>
    <w:panose1 w:val="020B0604020202020204"/>
    <w:charset w:val="00"/>
    <w:family w:val="swiss"/>
    <w:pitch w:val="variable"/>
    <w:sig w:usb0="00000007" w:usb1="00000000" w:usb2="00000000" w:usb3="00000000" w:csb0="00000003" w:csb1="00000000"/>
  </w:font>
  <w:font w:name="Arial (Body CS)">
    <w:panose1 w:val="020B0604020202020204"/>
    <w:charset w:val="00"/>
    <w:family w:val="roman"/>
    <w:pitch w:val="default"/>
  </w:font>
  <w:font w:name=".VnArial">
    <w:altName w:val="Calibri"/>
    <w:panose1 w:val="020B0604020202020204"/>
    <w:charset w:val="00"/>
    <w:family w:val="swiss"/>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imes New Roman Bold">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C254" w14:textId="77777777" w:rsidR="00D803AF" w:rsidRDefault="00D803AF" w:rsidP="002C3AD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57CDCE" w14:textId="77777777" w:rsidR="00D803AF" w:rsidRDefault="00D80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24FB" w14:textId="77777777" w:rsidR="00D803AF" w:rsidRDefault="00D803AF" w:rsidP="0018262C">
    <w:pPr>
      <w:pStyle w:val="Footer"/>
      <w:framePr w:wrap="none" w:vAnchor="text" w:hAnchor="margin" w:xAlign="center" w:y="1"/>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sidR="000B3DA9">
      <w:rPr>
        <w:rStyle w:val="PageNumber"/>
      </w:rPr>
      <w:t>71</w:t>
    </w:r>
    <w:r>
      <w:rPr>
        <w:rStyle w:val="PageNumber"/>
      </w:rPr>
      <w:fldChar w:fldCharType="end"/>
    </w:r>
  </w:p>
  <w:p w14:paraId="1B698A20" w14:textId="77777777" w:rsidR="00D803AF" w:rsidRPr="003B4734" w:rsidRDefault="00D803AF" w:rsidP="002C3A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15084" w14:textId="77777777" w:rsidR="00080514" w:rsidRDefault="00080514">
      <w:r>
        <w:separator/>
      </w:r>
    </w:p>
  </w:footnote>
  <w:footnote w:type="continuationSeparator" w:id="0">
    <w:p w14:paraId="2A448F7B" w14:textId="77777777" w:rsidR="00080514" w:rsidRDefault="00080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F1A"/>
    <w:multiLevelType w:val="multilevel"/>
    <w:tmpl w:val="2A8EFB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27DEB"/>
    <w:multiLevelType w:val="multilevel"/>
    <w:tmpl w:val="D668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F55AD"/>
    <w:multiLevelType w:val="hybridMultilevel"/>
    <w:tmpl w:val="15DE64B4"/>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95C98"/>
    <w:multiLevelType w:val="hybridMultilevel"/>
    <w:tmpl w:val="E3889EE2"/>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D3681"/>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8345C08"/>
    <w:multiLevelType w:val="hybridMultilevel"/>
    <w:tmpl w:val="19261CAC"/>
    <w:lvl w:ilvl="0" w:tplc="BE682ED6">
      <w:numFmt w:val="bullet"/>
      <w:lvlText w:val="-"/>
      <w:lvlJc w:val="left"/>
      <w:pPr>
        <w:ind w:left="1151" w:hanging="360"/>
      </w:pPr>
      <w:rPr>
        <w:rFonts w:ascii="Times New Roman" w:eastAsia="Times New Roman" w:hAnsi="Times New Roman" w:cs="Times New Roman" w:hint="default"/>
      </w:rPr>
    </w:lvl>
    <w:lvl w:ilvl="1" w:tplc="FFFFFFFF" w:tentative="1">
      <w:start w:val="1"/>
      <w:numFmt w:val="bullet"/>
      <w:lvlText w:val="o"/>
      <w:lvlJc w:val="left"/>
      <w:pPr>
        <w:ind w:left="1871" w:hanging="360"/>
      </w:pPr>
      <w:rPr>
        <w:rFonts w:ascii="Courier New" w:hAnsi="Courier New" w:hint="default"/>
      </w:rPr>
    </w:lvl>
    <w:lvl w:ilvl="2" w:tplc="FFFFFFFF" w:tentative="1">
      <w:start w:val="1"/>
      <w:numFmt w:val="bullet"/>
      <w:lvlText w:val=""/>
      <w:lvlJc w:val="left"/>
      <w:pPr>
        <w:ind w:left="2591" w:hanging="360"/>
      </w:pPr>
      <w:rPr>
        <w:rFonts w:ascii="Wingdings" w:hAnsi="Wingdings" w:hint="default"/>
      </w:rPr>
    </w:lvl>
    <w:lvl w:ilvl="3" w:tplc="FFFFFFFF" w:tentative="1">
      <w:start w:val="1"/>
      <w:numFmt w:val="bullet"/>
      <w:lvlText w:val=""/>
      <w:lvlJc w:val="left"/>
      <w:pPr>
        <w:ind w:left="3311" w:hanging="360"/>
      </w:pPr>
      <w:rPr>
        <w:rFonts w:ascii="Symbol" w:hAnsi="Symbol" w:hint="default"/>
      </w:rPr>
    </w:lvl>
    <w:lvl w:ilvl="4" w:tplc="FFFFFFFF" w:tentative="1">
      <w:start w:val="1"/>
      <w:numFmt w:val="bullet"/>
      <w:lvlText w:val="o"/>
      <w:lvlJc w:val="left"/>
      <w:pPr>
        <w:ind w:left="4031" w:hanging="360"/>
      </w:pPr>
      <w:rPr>
        <w:rFonts w:ascii="Courier New" w:hAnsi="Courier New" w:hint="default"/>
      </w:rPr>
    </w:lvl>
    <w:lvl w:ilvl="5" w:tplc="FFFFFFFF" w:tentative="1">
      <w:start w:val="1"/>
      <w:numFmt w:val="bullet"/>
      <w:lvlText w:val=""/>
      <w:lvlJc w:val="left"/>
      <w:pPr>
        <w:ind w:left="4751" w:hanging="360"/>
      </w:pPr>
      <w:rPr>
        <w:rFonts w:ascii="Wingdings" w:hAnsi="Wingdings" w:hint="default"/>
      </w:rPr>
    </w:lvl>
    <w:lvl w:ilvl="6" w:tplc="FFFFFFFF" w:tentative="1">
      <w:start w:val="1"/>
      <w:numFmt w:val="bullet"/>
      <w:lvlText w:val=""/>
      <w:lvlJc w:val="left"/>
      <w:pPr>
        <w:ind w:left="5471" w:hanging="360"/>
      </w:pPr>
      <w:rPr>
        <w:rFonts w:ascii="Symbol" w:hAnsi="Symbol" w:hint="default"/>
      </w:rPr>
    </w:lvl>
    <w:lvl w:ilvl="7" w:tplc="FFFFFFFF" w:tentative="1">
      <w:start w:val="1"/>
      <w:numFmt w:val="bullet"/>
      <w:lvlText w:val="o"/>
      <w:lvlJc w:val="left"/>
      <w:pPr>
        <w:ind w:left="6191" w:hanging="360"/>
      </w:pPr>
      <w:rPr>
        <w:rFonts w:ascii="Courier New" w:hAnsi="Courier New" w:hint="default"/>
      </w:rPr>
    </w:lvl>
    <w:lvl w:ilvl="8" w:tplc="FFFFFFFF" w:tentative="1">
      <w:start w:val="1"/>
      <w:numFmt w:val="bullet"/>
      <w:lvlText w:val=""/>
      <w:lvlJc w:val="left"/>
      <w:pPr>
        <w:ind w:left="6911" w:hanging="360"/>
      </w:pPr>
      <w:rPr>
        <w:rFonts w:ascii="Wingdings" w:hAnsi="Wingdings" w:hint="default"/>
      </w:rPr>
    </w:lvl>
  </w:abstractNum>
  <w:abstractNum w:abstractNumId="6" w15:restartNumberingAfterBreak="0">
    <w:nsid w:val="0A063244"/>
    <w:multiLevelType w:val="multilevel"/>
    <w:tmpl w:val="3454E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8596C"/>
    <w:multiLevelType w:val="multilevel"/>
    <w:tmpl w:val="A14A1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94752"/>
    <w:multiLevelType w:val="hybridMultilevel"/>
    <w:tmpl w:val="B84AA050"/>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3C2D38"/>
    <w:multiLevelType w:val="multilevel"/>
    <w:tmpl w:val="F604B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B6B92"/>
    <w:multiLevelType w:val="hybridMultilevel"/>
    <w:tmpl w:val="074A17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5EC3A17"/>
    <w:multiLevelType w:val="multilevel"/>
    <w:tmpl w:val="70AE3258"/>
    <w:lvl w:ilvl="0">
      <w:start w:val="1"/>
      <w:numFmt w:val="decimal"/>
      <w:pStyle w:val="Heading1"/>
      <w:suff w:val="space"/>
      <w:lvlText w:val="CHƯƠNG %1. "/>
      <w:lvlJc w:val="left"/>
      <w:pPr>
        <w:ind w:left="0" w:firstLine="0"/>
      </w:pPr>
      <w:rPr>
        <w:rFonts w:hint="default"/>
      </w:rPr>
    </w:lvl>
    <w:lvl w:ilvl="1">
      <w:start w:val="1"/>
      <w:numFmt w:val="decimal"/>
      <w:pStyle w:val="Heading2"/>
      <w:suff w:val="nothing"/>
      <w:lvlText w:val="%1.%2. "/>
      <w:lvlJc w:val="left"/>
      <w:pPr>
        <w:ind w:left="2269" w:firstLine="0"/>
      </w:pPr>
      <w:rPr>
        <w:rFonts w:hint="default"/>
      </w:rPr>
    </w:lvl>
    <w:lvl w:ilvl="2">
      <w:start w:val="1"/>
      <w:numFmt w:val="decimal"/>
      <w:pStyle w:val="Heading3"/>
      <w:suff w:val="nothing"/>
      <w:lvlText w:val="%1.%2.%3. "/>
      <w:lvlJc w:val="left"/>
      <w:pPr>
        <w:ind w:left="0" w:firstLine="0"/>
      </w:pPr>
      <w:rPr>
        <w:rFonts w:hint="default"/>
      </w:rPr>
    </w:lvl>
    <w:lvl w:ilvl="3">
      <w:start w:val="1"/>
      <w:numFmt w:val="lowerLetter"/>
      <w:pStyle w:val="Heading4"/>
      <w:suff w:val="nothing"/>
      <w:lvlText w:val="%4) "/>
      <w:lvlJc w:val="left"/>
      <w:pPr>
        <w:ind w:left="0" w:firstLine="0"/>
      </w:pPr>
      <w:rPr>
        <w:rFonts w:hint="default"/>
      </w:rPr>
    </w:lvl>
    <w:lvl w:ilvl="4">
      <w:start w:val="1"/>
      <w:numFmt w:val="lowerRoman"/>
      <w:pStyle w:val="Heading5"/>
      <w:suff w:val="nothing"/>
      <w:lvlText w:val="(%5). "/>
      <w:lvlJc w:val="left"/>
      <w:pPr>
        <w:ind w:left="0" w:firstLine="0"/>
      </w:pPr>
      <w:rPr>
        <w:rFonts w:hint="default"/>
        <w:b w:val="0"/>
        <w:bCs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173454A4"/>
    <w:multiLevelType w:val="multilevel"/>
    <w:tmpl w:val="B80C5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E56D7"/>
    <w:multiLevelType w:val="hybridMultilevel"/>
    <w:tmpl w:val="98522526"/>
    <w:lvl w:ilvl="0" w:tplc="BE682ED6">
      <w:numFmt w:val="bullet"/>
      <w:lvlText w:val="-"/>
      <w:lvlJc w:val="left"/>
      <w:pPr>
        <w:ind w:left="1151" w:hanging="360"/>
      </w:pPr>
      <w:rPr>
        <w:rFonts w:ascii="Times New Roman" w:eastAsia="Times New Roman" w:hAnsi="Times New Roman" w:cs="Times New Roman" w:hint="default"/>
      </w:rPr>
    </w:lvl>
    <w:lvl w:ilvl="1" w:tplc="04090003" w:tentative="1">
      <w:start w:val="1"/>
      <w:numFmt w:val="bullet"/>
      <w:lvlText w:val="o"/>
      <w:lvlJc w:val="left"/>
      <w:pPr>
        <w:ind w:left="1871" w:hanging="360"/>
      </w:pPr>
      <w:rPr>
        <w:rFonts w:ascii="Courier New" w:hAnsi="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4" w15:restartNumberingAfterBreak="0">
    <w:nsid w:val="1EB13213"/>
    <w:multiLevelType w:val="multilevel"/>
    <w:tmpl w:val="67FA4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E4633B"/>
    <w:multiLevelType w:val="hybridMultilevel"/>
    <w:tmpl w:val="221E2CDA"/>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44678"/>
    <w:multiLevelType w:val="multilevel"/>
    <w:tmpl w:val="4E6E5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397F7C"/>
    <w:multiLevelType w:val="multilevel"/>
    <w:tmpl w:val="02C83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43D49"/>
    <w:multiLevelType w:val="multilevel"/>
    <w:tmpl w:val="D1FAD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4D137F"/>
    <w:multiLevelType w:val="hybridMultilevel"/>
    <w:tmpl w:val="3EA48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7797E"/>
    <w:multiLevelType w:val="multilevel"/>
    <w:tmpl w:val="6648503E"/>
    <w:lvl w:ilvl="0">
      <w:numFmt w:val="bullet"/>
      <w:lvlText w:val="-"/>
      <w:lvlJc w:val="left"/>
      <w:pPr>
        <w:ind w:left="1151"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E159F"/>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4626337"/>
    <w:multiLevelType w:val="multilevel"/>
    <w:tmpl w:val="02468FC0"/>
    <w:styleLink w:val="CurrentList1"/>
    <w:lvl w:ilvl="0">
      <w:start w:val="1"/>
      <w:numFmt w:val="none"/>
      <w:lvlText w:val="Hình %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5995E44"/>
    <w:multiLevelType w:val="multilevel"/>
    <w:tmpl w:val="2C9EF38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F51FE2"/>
    <w:multiLevelType w:val="hybridMultilevel"/>
    <w:tmpl w:val="92925FEE"/>
    <w:lvl w:ilvl="0" w:tplc="DD3E3CF6">
      <w:start w:val="1"/>
      <w:numFmt w:val="bullet"/>
      <w:pStyle w:val="items"/>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3945" w:hanging="360"/>
      </w:pPr>
      <w:rPr>
        <w:rFonts w:ascii="Wingdings" w:hAnsi="Wingdings" w:hint="default"/>
      </w:rPr>
    </w:lvl>
    <w:lvl w:ilvl="3" w:tplc="04090001" w:tentative="1">
      <w:start w:val="1"/>
      <w:numFmt w:val="bullet"/>
      <w:lvlText w:val=""/>
      <w:lvlJc w:val="left"/>
      <w:pPr>
        <w:ind w:left="4665" w:hanging="360"/>
      </w:pPr>
      <w:rPr>
        <w:rFonts w:ascii="Symbol" w:hAnsi="Symbol" w:hint="default"/>
      </w:rPr>
    </w:lvl>
    <w:lvl w:ilvl="4" w:tplc="04090003" w:tentative="1">
      <w:start w:val="1"/>
      <w:numFmt w:val="bullet"/>
      <w:lvlText w:val="o"/>
      <w:lvlJc w:val="left"/>
      <w:pPr>
        <w:ind w:left="5385" w:hanging="360"/>
      </w:pPr>
      <w:rPr>
        <w:rFonts w:ascii="Courier New" w:hAnsi="Courier New" w:cs="Courier New" w:hint="default"/>
      </w:rPr>
    </w:lvl>
    <w:lvl w:ilvl="5" w:tplc="04090005" w:tentative="1">
      <w:start w:val="1"/>
      <w:numFmt w:val="bullet"/>
      <w:lvlText w:val=""/>
      <w:lvlJc w:val="left"/>
      <w:pPr>
        <w:ind w:left="6105" w:hanging="360"/>
      </w:pPr>
      <w:rPr>
        <w:rFonts w:ascii="Wingdings" w:hAnsi="Wingdings" w:hint="default"/>
      </w:rPr>
    </w:lvl>
    <w:lvl w:ilvl="6" w:tplc="04090001" w:tentative="1">
      <w:start w:val="1"/>
      <w:numFmt w:val="bullet"/>
      <w:lvlText w:val=""/>
      <w:lvlJc w:val="left"/>
      <w:pPr>
        <w:ind w:left="6825" w:hanging="360"/>
      </w:pPr>
      <w:rPr>
        <w:rFonts w:ascii="Symbol" w:hAnsi="Symbol" w:hint="default"/>
      </w:rPr>
    </w:lvl>
    <w:lvl w:ilvl="7" w:tplc="04090003" w:tentative="1">
      <w:start w:val="1"/>
      <w:numFmt w:val="bullet"/>
      <w:lvlText w:val="o"/>
      <w:lvlJc w:val="left"/>
      <w:pPr>
        <w:ind w:left="7545" w:hanging="360"/>
      </w:pPr>
      <w:rPr>
        <w:rFonts w:ascii="Courier New" w:hAnsi="Courier New" w:cs="Courier New" w:hint="default"/>
      </w:rPr>
    </w:lvl>
    <w:lvl w:ilvl="8" w:tplc="04090005" w:tentative="1">
      <w:start w:val="1"/>
      <w:numFmt w:val="bullet"/>
      <w:lvlText w:val=""/>
      <w:lvlJc w:val="left"/>
      <w:pPr>
        <w:ind w:left="8265" w:hanging="360"/>
      </w:pPr>
      <w:rPr>
        <w:rFonts w:ascii="Wingdings" w:hAnsi="Wingdings" w:hint="default"/>
      </w:rPr>
    </w:lvl>
  </w:abstractNum>
  <w:abstractNum w:abstractNumId="25" w15:restartNumberingAfterBreak="0">
    <w:nsid w:val="38D637BD"/>
    <w:multiLevelType w:val="multilevel"/>
    <w:tmpl w:val="1C28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D85BF8"/>
    <w:multiLevelType w:val="multilevel"/>
    <w:tmpl w:val="F72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07942"/>
    <w:multiLevelType w:val="multilevel"/>
    <w:tmpl w:val="3D5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7057A"/>
    <w:multiLevelType w:val="multilevel"/>
    <w:tmpl w:val="726A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87249"/>
    <w:multiLevelType w:val="multilevel"/>
    <w:tmpl w:val="D5D4C4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D11EFA"/>
    <w:multiLevelType w:val="multilevel"/>
    <w:tmpl w:val="3C3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D365F5"/>
    <w:multiLevelType w:val="hybridMultilevel"/>
    <w:tmpl w:val="BDC81554"/>
    <w:lvl w:ilvl="0" w:tplc="BE682ED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FB24080"/>
    <w:multiLevelType w:val="multilevel"/>
    <w:tmpl w:val="88A81AFC"/>
    <w:styleLink w:val="CurrentList6"/>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rPr>
        <w:rFonts w:hint="default"/>
      </w:rPr>
    </w:lvl>
    <w:lvl w:ilvl="2">
      <w:start w:val="1"/>
      <w:numFmt w:val="decimal"/>
      <w:suff w:val="nothing"/>
      <w:lvlText w:val="%1.%2.%3. "/>
      <w:lvlJc w:val="left"/>
      <w:pPr>
        <w:ind w:left="0" w:firstLine="0"/>
      </w:pPr>
      <w:rPr>
        <w:rFonts w:hint="default"/>
      </w:rPr>
    </w:lvl>
    <w:lvl w:ilvl="3">
      <w:start w:val="1"/>
      <w:numFmt w:val="lowerLetter"/>
      <w:suff w:val="nothing"/>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40716BA8"/>
    <w:multiLevelType w:val="hybridMultilevel"/>
    <w:tmpl w:val="D9DA19B2"/>
    <w:lvl w:ilvl="0" w:tplc="BE682ED6">
      <w:numFmt w:val="bullet"/>
      <w:lvlText w:val="-"/>
      <w:lvlJc w:val="left"/>
      <w:pPr>
        <w:ind w:left="1151" w:hanging="360"/>
      </w:pPr>
      <w:rPr>
        <w:rFonts w:ascii="Times New Roman" w:eastAsia="Times New Roman" w:hAnsi="Times New Roman" w:cs="Times New Roman" w:hint="default"/>
      </w:rPr>
    </w:lvl>
    <w:lvl w:ilvl="1" w:tplc="04090003" w:tentative="1">
      <w:start w:val="1"/>
      <w:numFmt w:val="bullet"/>
      <w:lvlText w:val="o"/>
      <w:lvlJc w:val="left"/>
      <w:pPr>
        <w:ind w:left="1871" w:hanging="360"/>
      </w:pPr>
      <w:rPr>
        <w:rFonts w:ascii="Courier New" w:hAnsi="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34" w15:restartNumberingAfterBreak="0">
    <w:nsid w:val="42370A91"/>
    <w:multiLevelType w:val="multilevel"/>
    <w:tmpl w:val="03A6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973144"/>
    <w:multiLevelType w:val="hybridMultilevel"/>
    <w:tmpl w:val="F106F366"/>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36" w15:restartNumberingAfterBreak="0">
    <w:nsid w:val="44367EC5"/>
    <w:multiLevelType w:val="hybridMultilevel"/>
    <w:tmpl w:val="851ADB34"/>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3225"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37" w15:restartNumberingAfterBreak="0">
    <w:nsid w:val="44AF438C"/>
    <w:multiLevelType w:val="hybridMultilevel"/>
    <w:tmpl w:val="2E62E476"/>
    <w:lvl w:ilvl="0" w:tplc="BE682ED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E261E5"/>
    <w:multiLevelType w:val="hybridMultilevel"/>
    <w:tmpl w:val="4B824584"/>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39" w15:restartNumberingAfterBreak="0">
    <w:nsid w:val="45A8039A"/>
    <w:multiLevelType w:val="multilevel"/>
    <w:tmpl w:val="8800D4BE"/>
    <w:styleLink w:val="CurrentList8"/>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lvl>
    <w:lvl w:ilvl="2">
      <w:start w:val="1"/>
      <w:numFmt w:val="decimal"/>
      <w:suff w:val="nothing"/>
      <w:lvlText w:val="%1.%2.%3. "/>
      <w:lvlJc w:val="left"/>
      <w:pPr>
        <w:ind w:left="0" w:firstLine="0"/>
      </w:pPr>
      <w:rPr>
        <w:rFonts w:hint="default"/>
      </w:rPr>
    </w:lvl>
    <w:lvl w:ilvl="3">
      <w:start w:val="1"/>
      <w:numFmt w:val="lowerLetter"/>
      <w:suff w:val="nothing"/>
      <w:lvlText w:val="%4) "/>
      <w:lvlJc w:val="left"/>
      <w:pPr>
        <w:ind w:left="0" w:firstLine="0"/>
      </w:pPr>
      <w:rPr>
        <w:rFonts w:hint="default"/>
      </w:rPr>
    </w:lvl>
    <w:lvl w:ilvl="4">
      <w:start w:val="1"/>
      <w:numFmt w:val="lowerRoman"/>
      <w:suff w:val="nothing"/>
      <w:lvlText w:val="(%5). "/>
      <w:lvlJc w:val="left"/>
      <w:pPr>
        <w:ind w:left="0" w:firstLine="0"/>
      </w:pPr>
      <w:rPr>
        <w:rFonts w:hint="default"/>
        <w:b w:val="0"/>
        <w:bCs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0" w15:restartNumberingAfterBreak="0">
    <w:nsid w:val="45C42296"/>
    <w:multiLevelType w:val="multilevel"/>
    <w:tmpl w:val="70CA65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263936"/>
    <w:multiLevelType w:val="multilevel"/>
    <w:tmpl w:val="FF68D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914741"/>
    <w:multiLevelType w:val="multilevel"/>
    <w:tmpl w:val="BADE47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FB409A"/>
    <w:multiLevelType w:val="hybridMultilevel"/>
    <w:tmpl w:val="20FCEF26"/>
    <w:lvl w:ilvl="0" w:tplc="BE682ED6">
      <w:numFmt w:val="bullet"/>
      <w:lvlText w:val="-"/>
      <w:lvlJc w:val="left"/>
      <w:pPr>
        <w:ind w:left="1151" w:hanging="360"/>
      </w:pPr>
      <w:rPr>
        <w:rFonts w:ascii="Times New Roman" w:eastAsia="Times New Roman" w:hAnsi="Times New Roman" w:cs="Times New Roman" w:hint="default"/>
      </w:rPr>
    </w:lvl>
    <w:lvl w:ilvl="1" w:tplc="04090003" w:tentative="1">
      <w:start w:val="1"/>
      <w:numFmt w:val="bullet"/>
      <w:lvlText w:val="o"/>
      <w:lvlJc w:val="left"/>
      <w:pPr>
        <w:ind w:left="1871" w:hanging="360"/>
      </w:pPr>
      <w:rPr>
        <w:rFonts w:ascii="Courier New" w:hAnsi="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44" w15:restartNumberingAfterBreak="0">
    <w:nsid w:val="557F372C"/>
    <w:multiLevelType w:val="multilevel"/>
    <w:tmpl w:val="849E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A25EC7"/>
    <w:multiLevelType w:val="multilevel"/>
    <w:tmpl w:val="97E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D4C9C"/>
    <w:multiLevelType w:val="hybridMultilevel"/>
    <w:tmpl w:val="6870E72C"/>
    <w:lvl w:ilvl="0" w:tplc="BE682ED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03A57BC"/>
    <w:multiLevelType w:val="hybridMultilevel"/>
    <w:tmpl w:val="421A4196"/>
    <w:lvl w:ilvl="0" w:tplc="FFFFFFFF">
      <w:numFmt w:val="bullet"/>
      <w:lvlText w:val="-"/>
      <w:lvlJc w:val="left"/>
      <w:pPr>
        <w:ind w:left="720" w:hanging="360"/>
      </w:pPr>
      <w:rPr>
        <w:rFonts w:ascii="Times New Roman" w:eastAsia="Times New Roman" w:hAnsi="Times New Roman" w:cs="Times New Roman"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2F63D15"/>
    <w:multiLevelType w:val="multilevel"/>
    <w:tmpl w:val="1B80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F722A9"/>
    <w:multiLevelType w:val="multilevel"/>
    <w:tmpl w:val="A9C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1A47E0"/>
    <w:multiLevelType w:val="multilevel"/>
    <w:tmpl w:val="57D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862D7"/>
    <w:multiLevelType w:val="multilevel"/>
    <w:tmpl w:val="279A9302"/>
    <w:styleLink w:val="CurrentList5"/>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rPr>
        <w:rFonts w:hint="default"/>
      </w:rPr>
    </w:lvl>
    <w:lvl w:ilvl="2">
      <w:start w:val="1"/>
      <w:numFmt w:val="decimal"/>
      <w:suff w:val="nothing"/>
      <w:lvlText w:val="%1.%2.%3. "/>
      <w:lvlJc w:val="left"/>
      <w:pPr>
        <w:ind w:left="0" w:firstLine="0"/>
      </w:pPr>
      <w:rPr>
        <w:rFonts w:hint="default"/>
      </w:rPr>
    </w:lvl>
    <w:lvl w:ilvl="3">
      <w:start w:val="1"/>
      <w:numFmt w:val="lowerLetter"/>
      <w:suff w:val="nothing"/>
      <w:lvlText w:val="%4). "/>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2" w15:restartNumberingAfterBreak="0">
    <w:nsid w:val="6B501E76"/>
    <w:multiLevelType w:val="multilevel"/>
    <w:tmpl w:val="85A8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7A7968"/>
    <w:multiLevelType w:val="hybridMultilevel"/>
    <w:tmpl w:val="50E27586"/>
    <w:lvl w:ilvl="0" w:tplc="FFFFFFFF">
      <w:start w:val="1"/>
      <w:numFmt w:val="bullet"/>
      <w:lvlText w:val="-"/>
      <w:lvlJc w:val="left"/>
      <w:pPr>
        <w:ind w:left="2505" w:hanging="360"/>
      </w:pPr>
      <w:rPr>
        <w:rFonts w:ascii="Tahoma" w:hAnsi="Tahoma" w:hint="default"/>
      </w:rPr>
    </w:lvl>
    <w:lvl w:ilvl="1" w:tplc="04CC5CE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3945" w:hanging="360"/>
      </w:pPr>
      <w:rPr>
        <w:rFonts w:ascii="Wingdings" w:hAnsi="Wingdings" w:hint="default"/>
      </w:rPr>
    </w:lvl>
    <w:lvl w:ilvl="3" w:tplc="FFFFFFFF" w:tentative="1">
      <w:start w:val="1"/>
      <w:numFmt w:val="bullet"/>
      <w:lvlText w:val=""/>
      <w:lvlJc w:val="left"/>
      <w:pPr>
        <w:ind w:left="4665" w:hanging="360"/>
      </w:pPr>
      <w:rPr>
        <w:rFonts w:ascii="Symbol" w:hAnsi="Symbol" w:hint="default"/>
      </w:rPr>
    </w:lvl>
    <w:lvl w:ilvl="4" w:tplc="FFFFFFFF" w:tentative="1">
      <w:start w:val="1"/>
      <w:numFmt w:val="bullet"/>
      <w:lvlText w:val="o"/>
      <w:lvlJc w:val="left"/>
      <w:pPr>
        <w:ind w:left="5385" w:hanging="360"/>
      </w:pPr>
      <w:rPr>
        <w:rFonts w:ascii="Courier New" w:hAnsi="Courier New" w:cs="Courier New" w:hint="default"/>
      </w:rPr>
    </w:lvl>
    <w:lvl w:ilvl="5" w:tplc="FFFFFFFF" w:tentative="1">
      <w:start w:val="1"/>
      <w:numFmt w:val="bullet"/>
      <w:lvlText w:val=""/>
      <w:lvlJc w:val="left"/>
      <w:pPr>
        <w:ind w:left="6105" w:hanging="360"/>
      </w:pPr>
      <w:rPr>
        <w:rFonts w:ascii="Wingdings" w:hAnsi="Wingdings" w:hint="default"/>
      </w:rPr>
    </w:lvl>
    <w:lvl w:ilvl="6" w:tplc="FFFFFFFF" w:tentative="1">
      <w:start w:val="1"/>
      <w:numFmt w:val="bullet"/>
      <w:lvlText w:val=""/>
      <w:lvlJc w:val="left"/>
      <w:pPr>
        <w:ind w:left="6825" w:hanging="360"/>
      </w:pPr>
      <w:rPr>
        <w:rFonts w:ascii="Symbol" w:hAnsi="Symbol" w:hint="default"/>
      </w:rPr>
    </w:lvl>
    <w:lvl w:ilvl="7" w:tplc="FFFFFFFF" w:tentative="1">
      <w:start w:val="1"/>
      <w:numFmt w:val="bullet"/>
      <w:lvlText w:val="o"/>
      <w:lvlJc w:val="left"/>
      <w:pPr>
        <w:ind w:left="7545" w:hanging="360"/>
      </w:pPr>
      <w:rPr>
        <w:rFonts w:ascii="Courier New" w:hAnsi="Courier New" w:cs="Courier New" w:hint="default"/>
      </w:rPr>
    </w:lvl>
    <w:lvl w:ilvl="8" w:tplc="FFFFFFFF" w:tentative="1">
      <w:start w:val="1"/>
      <w:numFmt w:val="bullet"/>
      <w:lvlText w:val=""/>
      <w:lvlJc w:val="left"/>
      <w:pPr>
        <w:ind w:left="8265" w:hanging="360"/>
      </w:pPr>
      <w:rPr>
        <w:rFonts w:ascii="Wingdings" w:hAnsi="Wingdings" w:hint="default"/>
      </w:rPr>
    </w:lvl>
  </w:abstractNum>
  <w:abstractNum w:abstractNumId="54" w15:restartNumberingAfterBreak="0">
    <w:nsid w:val="72573865"/>
    <w:multiLevelType w:val="multilevel"/>
    <w:tmpl w:val="7FF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64420"/>
    <w:multiLevelType w:val="hybridMultilevel"/>
    <w:tmpl w:val="E99CC28E"/>
    <w:lvl w:ilvl="0" w:tplc="6EEA8E6A">
      <w:start w:val="1"/>
      <w:numFmt w:val="decimal"/>
      <w:pStyle w:val="Ref"/>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6EE63A6"/>
    <w:multiLevelType w:val="hybridMultilevel"/>
    <w:tmpl w:val="D14E3C2A"/>
    <w:lvl w:ilvl="0" w:tplc="DD4A0E22">
      <w:start w:val="1"/>
      <w:numFmt w:val="decimal"/>
      <w:pStyle w:val="Picturename"/>
      <w:lvlText w:val="Hình %1. "/>
      <w:lvlJc w:val="left"/>
      <w:pPr>
        <w:tabs>
          <w:tab w:val="num" w:pos="1440"/>
        </w:tabs>
        <w:ind w:left="907" w:hanging="907"/>
      </w:pPr>
      <w:rPr>
        <w:rFonts w:hint="default"/>
      </w:rPr>
    </w:lvl>
    <w:lvl w:ilvl="1" w:tplc="68F0297A" w:tentative="1">
      <w:start w:val="1"/>
      <w:numFmt w:val="lowerLetter"/>
      <w:lvlText w:val="%2."/>
      <w:lvlJc w:val="left"/>
      <w:pPr>
        <w:tabs>
          <w:tab w:val="num" w:pos="1440"/>
        </w:tabs>
        <w:ind w:left="1440" w:hanging="360"/>
      </w:pPr>
    </w:lvl>
    <w:lvl w:ilvl="2" w:tplc="874A80D0" w:tentative="1">
      <w:start w:val="1"/>
      <w:numFmt w:val="lowerRoman"/>
      <w:lvlText w:val="%3."/>
      <w:lvlJc w:val="right"/>
      <w:pPr>
        <w:tabs>
          <w:tab w:val="num" w:pos="2160"/>
        </w:tabs>
        <w:ind w:left="2160" w:hanging="180"/>
      </w:pPr>
    </w:lvl>
    <w:lvl w:ilvl="3" w:tplc="39E0B252" w:tentative="1">
      <w:start w:val="1"/>
      <w:numFmt w:val="decimal"/>
      <w:lvlText w:val="%4."/>
      <w:lvlJc w:val="left"/>
      <w:pPr>
        <w:tabs>
          <w:tab w:val="num" w:pos="2880"/>
        </w:tabs>
        <w:ind w:left="2880" w:hanging="360"/>
      </w:pPr>
    </w:lvl>
    <w:lvl w:ilvl="4" w:tplc="983CDAD0" w:tentative="1">
      <w:start w:val="1"/>
      <w:numFmt w:val="lowerLetter"/>
      <w:lvlText w:val="%5."/>
      <w:lvlJc w:val="left"/>
      <w:pPr>
        <w:tabs>
          <w:tab w:val="num" w:pos="3600"/>
        </w:tabs>
        <w:ind w:left="3600" w:hanging="360"/>
      </w:pPr>
    </w:lvl>
    <w:lvl w:ilvl="5" w:tplc="ECA4E7EC" w:tentative="1">
      <w:start w:val="1"/>
      <w:numFmt w:val="lowerRoman"/>
      <w:lvlText w:val="%6."/>
      <w:lvlJc w:val="right"/>
      <w:pPr>
        <w:tabs>
          <w:tab w:val="num" w:pos="4320"/>
        </w:tabs>
        <w:ind w:left="4320" w:hanging="180"/>
      </w:pPr>
    </w:lvl>
    <w:lvl w:ilvl="6" w:tplc="08586B20" w:tentative="1">
      <w:start w:val="1"/>
      <w:numFmt w:val="decimal"/>
      <w:lvlText w:val="%7."/>
      <w:lvlJc w:val="left"/>
      <w:pPr>
        <w:tabs>
          <w:tab w:val="num" w:pos="5040"/>
        </w:tabs>
        <w:ind w:left="5040" w:hanging="360"/>
      </w:pPr>
    </w:lvl>
    <w:lvl w:ilvl="7" w:tplc="047AF8B6" w:tentative="1">
      <w:start w:val="1"/>
      <w:numFmt w:val="lowerLetter"/>
      <w:lvlText w:val="%8."/>
      <w:lvlJc w:val="left"/>
      <w:pPr>
        <w:tabs>
          <w:tab w:val="num" w:pos="5760"/>
        </w:tabs>
        <w:ind w:left="5760" w:hanging="360"/>
      </w:pPr>
    </w:lvl>
    <w:lvl w:ilvl="8" w:tplc="EFA4F35C" w:tentative="1">
      <w:start w:val="1"/>
      <w:numFmt w:val="lowerRoman"/>
      <w:lvlText w:val="%9."/>
      <w:lvlJc w:val="right"/>
      <w:pPr>
        <w:tabs>
          <w:tab w:val="num" w:pos="6480"/>
        </w:tabs>
        <w:ind w:left="6480" w:hanging="180"/>
      </w:pPr>
    </w:lvl>
  </w:abstractNum>
  <w:abstractNum w:abstractNumId="57" w15:restartNumberingAfterBreak="0">
    <w:nsid w:val="79312E6C"/>
    <w:multiLevelType w:val="hybridMultilevel"/>
    <w:tmpl w:val="4D8EA5AE"/>
    <w:lvl w:ilvl="0" w:tplc="BE682E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B56D7A"/>
    <w:multiLevelType w:val="multilevel"/>
    <w:tmpl w:val="0409001D"/>
    <w:styleLink w:val="item1"/>
    <w:lvl w:ilvl="0">
      <w:start w:val="1"/>
      <w:numFmt w:val="lowerRoman"/>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9D93A2F"/>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AA43A6A"/>
    <w:multiLevelType w:val="multilevel"/>
    <w:tmpl w:val="39364A50"/>
    <w:styleLink w:val="CurrentList7"/>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2269" w:firstLine="0"/>
      </w:pPr>
      <w:rPr>
        <w:rFonts w:hint="default"/>
      </w:rPr>
    </w:lvl>
    <w:lvl w:ilvl="2">
      <w:start w:val="1"/>
      <w:numFmt w:val="decimal"/>
      <w:suff w:val="nothing"/>
      <w:lvlText w:val="%1.%2.%3. "/>
      <w:lvlJc w:val="left"/>
      <w:pPr>
        <w:ind w:left="0" w:firstLine="0"/>
      </w:pPr>
      <w:rPr>
        <w:rFonts w:hint="default"/>
      </w:rPr>
    </w:lvl>
    <w:lvl w:ilvl="3">
      <w:start w:val="1"/>
      <w:numFmt w:val="lowerLetter"/>
      <w:suff w:val="nothing"/>
      <w:lvlText w:val="%4) "/>
      <w:lvlJc w:val="left"/>
      <w:pPr>
        <w:ind w:left="0" w:firstLine="0"/>
      </w:pPr>
      <w:rPr>
        <w:rFonts w:hint="default"/>
      </w:rPr>
    </w:lvl>
    <w:lvl w:ilvl="4">
      <w:start w:val="1"/>
      <w:numFmt w:val="lowerRoman"/>
      <w:suff w:val="nothing"/>
      <w:lvlText w:val="(%5). "/>
      <w:lvlJc w:val="left"/>
      <w:pPr>
        <w:ind w:left="0" w:firstLine="0"/>
      </w:pPr>
      <w:rPr>
        <w:rFonts w:hint="default"/>
        <w:b w:val="0"/>
        <w:bCs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657148132">
    <w:abstractNumId w:val="55"/>
  </w:num>
  <w:num w:numId="2" w16cid:durableId="719282041">
    <w:abstractNumId w:val="10"/>
  </w:num>
  <w:num w:numId="3" w16cid:durableId="1643609494">
    <w:abstractNumId w:val="56"/>
  </w:num>
  <w:num w:numId="4" w16cid:durableId="948776786">
    <w:abstractNumId w:val="24"/>
  </w:num>
  <w:num w:numId="5" w16cid:durableId="629358497">
    <w:abstractNumId w:val="58"/>
  </w:num>
  <w:num w:numId="6" w16cid:durableId="2081520555">
    <w:abstractNumId w:val="22"/>
  </w:num>
  <w:num w:numId="7" w16cid:durableId="1823698462">
    <w:abstractNumId w:val="21"/>
  </w:num>
  <w:num w:numId="8" w16cid:durableId="620496452">
    <w:abstractNumId w:val="4"/>
  </w:num>
  <w:num w:numId="9" w16cid:durableId="1895894903">
    <w:abstractNumId w:val="59"/>
  </w:num>
  <w:num w:numId="10" w16cid:durableId="368846619">
    <w:abstractNumId w:val="51"/>
  </w:num>
  <w:num w:numId="11" w16cid:durableId="863323241">
    <w:abstractNumId w:val="11"/>
  </w:num>
  <w:num w:numId="12" w16cid:durableId="582303515">
    <w:abstractNumId w:val="60"/>
  </w:num>
  <w:num w:numId="13" w16cid:durableId="533494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0102906">
    <w:abstractNumId w:val="37"/>
  </w:num>
  <w:num w:numId="15" w16cid:durableId="425855930">
    <w:abstractNumId w:val="47"/>
  </w:num>
  <w:num w:numId="16" w16cid:durableId="13464844">
    <w:abstractNumId w:val="19"/>
  </w:num>
  <w:num w:numId="17" w16cid:durableId="1040276116">
    <w:abstractNumId w:val="46"/>
  </w:num>
  <w:num w:numId="18" w16cid:durableId="958998664">
    <w:abstractNumId w:val="32"/>
  </w:num>
  <w:num w:numId="19" w16cid:durableId="696858165">
    <w:abstractNumId w:val="31"/>
  </w:num>
  <w:num w:numId="20" w16cid:durableId="1313603927">
    <w:abstractNumId w:val="8"/>
  </w:num>
  <w:num w:numId="21" w16cid:durableId="1636911344">
    <w:abstractNumId w:val="39"/>
  </w:num>
  <w:num w:numId="22" w16cid:durableId="333800371">
    <w:abstractNumId w:val="2"/>
  </w:num>
  <w:num w:numId="23" w16cid:durableId="1701932890">
    <w:abstractNumId w:val="15"/>
  </w:num>
  <w:num w:numId="24" w16cid:durableId="2102290508">
    <w:abstractNumId w:val="3"/>
  </w:num>
  <w:num w:numId="25" w16cid:durableId="798383370">
    <w:abstractNumId w:val="13"/>
  </w:num>
  <w:num w:numId="26" w16cid:durableId="528758868">
    <w:abstractNumId w:val="33"/>
  </w:num>
  <w:num w:numId="27" w16cid:durableId="1002973942">
    <w:abstractNumId w:val="43"/>
  </w:num>
  <w:num w:numId="28" w16cid:durableId="15928953">
    <w:abstractNumId w:val="57"/>
  </w:num>
  <w:num w:numId="29" w16cid:durableId="1717389019">
    <w:abstractNumId w:val="5"/>
  </w:num>
  <w:num w:numId="30" w16cid:durableId="260845432">
    <w:abstractNumId w:val="36"/>
  </w:num>
  <w:num w:numId="31" w16cid:durableId="902788156">
    <w:abstractNumId w:val="35"/>
  </w:num>
  <w:num w:numId="32" w16cid:durableId="1576084663">
    <w:abstractNumId w:val="53"/>
  </w:num>
  <w:num w:numId="33" w16cid:durableId="1289359891">
    <w:abstractNumId w:val="38"/>
  </w:num>
  <w:num w:numId="34" w16cid:durableId="985010941">
    <w:abstractNumId w:val="20"/>
  </w:num>
  <w:num w:numId="35" w16cid:durableId="6442720">
    <w:abstractNumId w:val="40"/>
  </w:num>
  <w:num w:numId="36" w16cid:durableId="899169393">
    <w:abstractNumId w:val="29"/>
  </w:num>
  <w:num w:numId="37" w16cid:durableId="1124424531">
    <w:abstractNumId w:val="26"/>
  </w:num>
  <w:num w:numId="38" w16cid:durableId="777985503">
    <w:abstractNumId w:val="27"/>
  </w:num>
  <w:num w:numId="39" w16cid:durableId="922299926">
    <w:abstractNumId w:val="52"/>
  </w:num>
  <w:num w:numId="40" w16cid:durableId="1173491065">
    <w:abstractNumId w:val="23"/>
  </w:num>
  <w:num w:numId="41" w16cid:durableId="1018241231">
    <w:abstractNumId w:val="14"/>
  </w:num>
  <w:num w:numId="42" w16cid:durableId="1916084397">
    <w:abstractNumId w:val="42"/>
  </w:num>
  <w:num w:numId="43" w16cid:durableId="1775518017">
    <w:abstractNumId w:val="45"/>
  </w:num>
  <w:num w:numId="44" w16cid:durableId="1955865552">
    <w:abstractNumId w:val="44"/>
  </w:num>
  <w:num w:numId="45" w16cid:durableId="1726759469">
    <w:abstractNumId w:val="6"/>
  </w:num>
  <w:num w:numId="46" w16cid:durableId="2011905389">
    <w:abstractNumId w:val="1"/>
  </w:num>
  <w:num w:numId="47" w16cid:durableId="1269387351">
    <w:abstractNumId w:val="25"/>
  </w:num>
  <w:num w:numId="48" w16cid:durableId="1609006456">
    <w:abstractNumId w:val="49"/>
  </w:num>
  <w:num w:numId="49" w16cid:durableId="9114124">
    <w:abstractNumId w:val="12"/>
  </w:num>
  <w:num w:numId="50" w16cid:durableId="158929091">
    <w:abstractNumId w:val="9"/>
  </w:num>
  <w:num w:numId="51" w16cid:durableId="1272978579">
    <w:abstractNumId w:val="17"/>
  </w:num>
  <w:num w:numId="52" w16cid:durableId="1017272903">
    <w:abstractNumId w:val="16"/>
  </w:num>
  <w:num w:numId="53" w16cid:durableId="1167592958">
    <w:abstractNumId w:val="18"/>
  </w:num>
  <w:num w:numId="54" w16cid:durableId="1738240499">
    <w:abstractNumId w:val="0"/>
  </w:num>
  <w:num w:numId="55" w16cid:durableId="1563321865">
    <w:abstractNumId w:val="34"/>
  </w:num>
  <w:num w:numId="56" w16cid:durableId="803735985">
    <w:abstractNumId w:val="41"/>
  </w:num>
  <w:num w:numId="57" w16cid:durableId="376242360">
    <w:abstractNumId w:val="7"/>
  </w:num>
  <w:num w:numId="58" w16cid:durableId="1259677707">
    <w:abstractNumId w:val="30"/>
  </w:num>
  <w:num w:numId="59" w16cid:durableId="375550207">
    <w:abstractNumId w:val="48"/>
  </w:num>
  <w:num w:numId="60" w16cid:durableId="1144204633">
    <w:abstractNumId w:val="54"/>
  </w:num>
  <w:num w:numId="61" w16cid:durableId="162399751">
    <w:abstractNumId w:val="50"/>
  </w:num>
  <w:num w:numId="62" w16cid:durableId="847405758">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A88"/>
    <w:rsid w:val="00000311"/>
    <w:rsid w:val="000003FF"/>
    <w:rsid w:val="0000159D"/>
    <w:rsid w:val="00002B76"/>
    <w:rsid w:val="00003B9E"/>
    <w:rsid w:val="000059C1"/>
    <w:rsid w:val="00010587"/>
    <w:rsid w:val="00010D4D"/>
    <w:rsid w:val="00012369"/>
    <w:rsid w:val="00015471"/>
    <w:rsid w:val="00017EFB"/>
    <w:rsid w:val="00022EDF"/>
    <w:rsid w:val="00027FE2"/>
    <w:rsid w:val="00032584"/>
    <w:rsid w:val="000335CE"/>
    <w:rsid w:val="00035421"/>
    <w:rsid w:val="00040CC5"/>
    <w:rsid w:val="00043416"/>
    <w:rsid w:val="000435BB"/>
    <w:rsid w:val="00043C72"/>
    <w:rsid w:val="0004514A"/>
    <w:rsid w:val="00045FE7"/>
    <w:rsid w:val="00046BBE"/>
    <w:rsid w:val="00051CB9"/>
    <w:rsid w:val="00055840"/>
    <w:rsid w:val="000563DC"/>
    <w:rsid w:val="000566EE"/>
    <w:rsid w:val="00056AD8"/>
    <w:rsid w:val="00067925"/>
    <w:rsid w:val="00067F23"/>
    <w:rsid w:val="00072262"/>
    <w:rsid w:val="000742B4"/>
    <w:rsid w:val="00074A57"/>
    <w:rsid w:val="00076311"/>
    <w:rsid w:val="00076E00"/>
    <w:rsid w:val="00080514"/>
    <w:rsid w:val="00094501"/>
    <w:rsid w:val="000A1C02"/>
    <w:rsid w:val="000A2715"/>
    <w:rsid w:val="000A3562"/>
    <w:rsid w:val="000A374D"/>
    <w:rsid w:val="000A4273"/>
    <w:rsid w:val="000A4AC4"/>
    <w:rsid w:val="000A5753"/>
    <w:rsid w:val="000A672A"/>
    <w:rsid w:val="000B3DA9"/>
    <w:rsid w:val="000C12B4"/>
    <w:rsid w:val="000C18C3"/>
    <w:rsid w:val="000C5436"/>
    <w:rsid w:val="000C6324"/>
    <w:rsid w:val="000C6A74"/>
    <w:rsid w:val="000D6CE7"/>
    <w:rsid w:val="000D7187"/>
    <w:rsid w:val="000E416D"/>
    <w:rsid w:val="000F0A2D"/>
    <w:rsid w:val="000F3DD3"/>
    <w:rsid w:val="00100D02"/>
    <w:rsid w:val="00101E22"/>
    <w:rsid w:val="00107FFA"/>
    <w:rsid w:val="001155A8"/>
    <w:rsid w:val="00117068"/>
    <w:rsid w:val="00125D81"/>
    <w:rsid w:val="0012762D"/>
    <w:rsid w:val="00127B5F"/>
    <w:rsid w:val="001312A1"/>
    <w:rsid w:val="00131A27"/>
    <w:rsid w:val="0013749E"/>
    <w:rsid w:val="00137C14"/>
    <w:rsid w:val="0014210E"/>
    <w:rsid w:val="00146DA9"/>
    <w:rsid w:val="00146FD4"/>
    <w:rsid w:val="00152EE5"/>
    <w:rsid w:val="00152EF0"/>
    <w:rsid w:val="00155225"/>
    <w:rsid w:val="00156AE6"/>
    <w:rsid w:val="00157A44"/>
    <w:rsid w:val="00161569"/>
    <w:rsid w:val="00163C4D"/>
    <w:rsid w:val="00172B1C"/>
    <w:rsid w:val="0017529D"/>
    <w:rsid w:val="0017760E"/>
    <w:rsid w:val="00177630"/>
    <w:rsid w:val="0017768C"/>
    <w:rsid w:val="00181533"/>
    <w:rsid w:val="0018262C"/>
    <w:rsid w:val="0018658C"/>
    <w:rsid w:val="00192A50"/>
    <w:rsid w:val="0019462E"/>
    <w:rsid w:val="00197881"/>
    <w:rsid w:val="001A05E6"/>
    <w:rsid w:val="001A3AC5"/>
    <w:rsid w:val="001A3C00"/>
    <w:rsid w:val="001A5E72"/>
    <w:rsid w:val="001B2365"/>
    <w:rsid w:val="001B7CAC"/>
    <w:rsid w:val="001C0553"/>
    <w:rsid w:val="001C2EB0"/>
    <w:rsid w:val="001C4622"/>
    <w:rsid w:val="001D26E3"/>
    <w:rsid w:val="001D6167"/>
    <w:rsid w:val="001E1156"/>
    <w:rsid w:val="001E124C"/>
    <w:rsid w:val="001E2E59"/>
    <w:rsid w:val="001E3ADC"/>
    <w:rsid w:val="001E6C98"/>
    <w:rsid w:val="001E6E70"/>
    <w:rsid w:val="001F09B4"/>
    <w:rsid w:val="001F2739"/>
    <w:rsid w:val="001F33AB"/>
    <w:rsid w:val="001F59F7"/>
    <w:rsid w:val="001F6F0B"/>
    <w:rsid w:val="00201245"/>
    <w:rsid w:val="0020752A"/>
    <w:rsid w:val="00210AC9"/>
    <w:rsid w:val="00214235"/>
    <w:rsid w:val="00227C47"/>
    <w:rsid w:val="0023256B"/>
    <w:rsid w:val="002332B0"/>
    <w:rsid w:val="0023332F"/>
    <w:rsid w:val="00237A13"/>
    <w:rsid w:val="00240177"/>
    <w:rsid w:val="00240F6A"/>
    <w:rsid w:val="00243031"/>
    <w:rsid w:val="00243E9F"/>
    <w:rsid w:val="002457AA"/>
    <w:rsid w:val="00247B37"/>
    <w:rsid w:val="002505CF"/>
    <w:rsid w:val="0025299F"/>
    <w:rsid w:val="002557FC"/>
    <w:rsid w:val="00255C3F"/>
    <w:rsid w:val="00255FBF"/>
    <w:rsid w:val="00256AD1"/>
    <w:rsid w:val="00257612"/>
    <w:rsid w:val="002604BE"/>
    <w:rsid w:val="00261016"/>
    <w:rsid w:val="002643DB"/>
    <w:rsid w:val="0026493C"/>
    <w:rsid w:val="00270510"/>
    <w:rsid w:val="00270C25"/>
    <w:rsid w:val="0027206C"/>
    <w:rsid w:val="00274C6B"/>
    <w:rsid w:val="002753EC"/>
    <w:rsid w:val="00277918"/>
    <w:rsid w:val="00284C41"/>
    <w:rsid w:val="00286595"/>
    <w:rsid w:val="00290B36"/>
    <w:rsid w:val="00294416"/>
    <w:rsid w:val="00296C36"/>
    <w:rsid w:val="002A30E0"/>
    <w:rsid w:val="002A3B36"/>
    <w:rsid w:val="002A4ECF"/>
    <w:rsid w:val="002A6B20"/>
    <w:rsid w:val="002C0DBF"/>
    <w:rsid w:val="002C3ADD"/>
    <w:rsid w:val="002C4161"/>
    <w:rsid w:val="002C59CA"/>
    <w:rsid w:val="002D4806"/>
    <w:rsid w:val="002D62B6"/>
    <w:rsid w:val="002D732E"/>
    <w:rsid w:val="002E0171"/>
    <w:rsid w:val="002E190F"/>
    <w:rsid w:val="002E26AE"/>
    <w:rsid w:val="002F19C4"/>
    <w:rsid w:val="002F2EE5"/>
    <w:rsid w:val="002F33AF"/>
    <w:rsid w:val="002F3E10"/>
    <w:rsid w:val="002F4104"/>
    <w:rsid w:val="002F6F00"/>
    <w:rsid w:val="002F7F81"/>
    <w:rsid w:val="00300E75"/>
    <w:rsid w:val="00304458"/>
    <w:rsid w:val="00314C8F"/>
    <w:rsid w:val="00315F65"/>
    <w:rsid w:val="00316C5D"/>
    <w:rsid w:val="003207F7"/>
    <w:rsid w:val="00320C21"/>
    <w:rsid w:val="00320D3C"/>
    <w:rsid w:val="0032217E"/>
    <w:rsid w:val="0032337B"/>
    <w:rsid w:val="00324166"/>
    <w:rsid w:val="0032463F"/>
    <w:rsid w:val="00325635"/>
    <w:rsid w:val="00327B43"/>
    <w:rsid w:val="0034528C"/>
    <w:rsid w:val="00347E35"/>
    <w:rsid w:val="003542A5"/>
    <w:rsid w:val="003577F4"/>
    <w:rsid w:val="003605E5"/>
    <w:rsid w:val="00370EA9"/>
    <w:rsid w:val="00371D07"/>
    <w:rsid w:val="00374570"/>
    <w:rsid w:val="003774C0"/>
    <w:rsid w:val="00377E9A"/>
    <w:rsid w:val="00380375"/>
    <w:rsid w:val="00380BBA"/>
    <w:rsid w:val="00380C09"/>
    <w:rsid w:val="003810F3"/>
    <w:rsid w:val="0038128D"/>
    <w:rsid w:val="00381CA2"/>
    <w:rsid w:val="003839D3"/>
    <w:rsid w:val="0038618F"/>
    <w:rsid w:val="00386C5A"/>
    <w:rsid w:val="00387DFB"/>
    <w:rsid w:val="00390333"/>
    <w:rsid w:val="0039040B"/>
    <w:rsid w:val="00395E55"/>
    <w:rsid w:val="00395EAB"/>
    <w:rsid w:val="003A4D67"/>
    <w:rsid w:val="003B0891"/>
    <w:rsid w:val="003B2AAF"/>
    <w:rsid w:val="003B4AD6"/>
    <w:rsid w:val="003B6A72"/>
    <w:rsid w:val="003C1A9C"/>
    <w:rsid w:val="003C7544"/>
    <w:rsid w:val="003D01FE"/>
    <w:rsid w:val="003D139D"/>
    <w:rsid w:val="003D1A09"/>
    <w:rsid w:val="003D1AFF"/>
    <w:rsid w:val="003E2D75"/>
    <w:rsid w:val="003E3A87"/>
    <w:rsid w:val="003E5560"/>
    <w:rsid w:val="003E5DF1"/>
    <w:rsid w:val="003F2E2B"/>
    <w:rsid w:val="003F2FC5"/>
    <w:rsid w:val="003F310B"/>
    <w:rsid w:val="003F5BE7"/>
    <w:rsid w:val="00400B54"/>
    <w:rsid w:val="004058EC"/>
    <w:rsid w:val="00407684"/>
    <w:rsid w:val="00407C2C"/>
    <w:rsid w:val="00413DB3"/>
    <w:rsid w:val="00415D75"/>
    <w:rsid w:val="004162D1"/>
    <w:rsid w:val="00421783"/>
    <w:rsid w:val="004218E4"/>
    <w:rsid w:val="00431C0E"/>
    <w:rsid w:val="004322DD"/>
    <w:rsid w:val="004326D6"/>
    <w:rsid w:val="004372CB"/>
    <w:rsid w:val="00444751"/>
    <w:rsid w:val="00446D52"/>
    <w:rsid w:val="00447C27"/>
    <w:rsid w:val="0045504E"/>
    <w:rsid w:val="004568B2"/>
    <w:rsid w:val="004658A3"/>
    <w:rsid w:val="0046624E"/>
    <w:rsid w:val="004714D9"/>
    <w:rsid w:val="004723AC"/>
    <w:rsid w:val="00473571"/>
    <w:rsid w:val="00473B62"/>
    <w:rsid w:val="004805FA"/>
    <w:rsid w:val="00482601"/>
    <w:rsid w:val="00483AFC"/>
    <w:rsid w:val="00484184"/>
    <w:rsid w:val="00491220"/>
    <w:rsid w:val="00492ACB"/>
    <w:rsid w:val="004A0868"/>
    <w:rsid w:val="004A3D41"/>
    <w:rsid w:val="004A7573"/>
    <w:rsid w:val="004B173B"/>
    <w:rsid w:val="004B2547"/>
    <w:rsid w:val="004B266F"/>
    <w:rsid w:val="004D0355"/>
    <w:rsid w:val="004D0F84"/>
    <w:rsid w:val="004D254E"/>
    <w:rsid w:val="004D4E30"/>
    <w:rsid w:val="004D6ED3"/>
    <w:rsid w:val="004E3286"/>
    <w:rsid w:val="004E51D6"/>
    <w:rsid w:val="004E702E"/>
    <w:rsid w:val="004E7E3C"/>
    <w:rsid w:val="004F44B4"/>
    <w:rsid w:val="004F559E"/>
    <w:rsid w:val="004F5A90"/>
    <w:rsid w:val="00503EFB"/>
    <w:rsid w:val="0050440D"/>
    <w:rsid w:val="005047AC"/>
    <w:rsid w:val="0051179B"/>
    <w:rsid w:val="00512AB6"/>
    <w:rsid w:val="00513B12"/>
    <w:rsid w:val="00517AF7"/>
    <w:rsid w:val="00520BBA"/>
    <w:rsid w:val="00522FDA"/>
    <w:rsid w:val="00526AE5"/>
    <w:rsid w:val="005308D0"/>
    <w:rsid w:val="00531F4A"/>
    <w:rsid w:val="005320C0"/>
    <w:rsid w:val="00534904"/>
    <w:rsid w:val="00541DB3"/>
    <w:rsid w:val="00542C91"/>
    <w:rsid w:val="00544182"/>
    <w:rsid w:val="0054452D"/>
    <w:rsid w:val="00545151"/>
    <w:rsid w:val="0054660F"/>
    <w:rsid w:val="005469C2"/>
    <w:rsid w:val="005512A6"/>
    <w:rsid w:val="00551BE3"/>
    <w:rsid w:val="00552682"/>
    <w:rsid w:val="00556FCD"/>
    <w:rsid w:val="00560CCE"/>
    <w:rsid w:val="005620C8"/>
    <w:rsid w:val="00564841"/>
    <w:rsid w:val="00566617"/>
    <w:rsid w:val="00567976"/>
    <w:rsid w:val="00567DE3"/>
    <w:rsid w:val="00571333"/>
    <w:rsid w:val="00571EA1"/>
    <w:rsid w:val="00572218"/>
    <w:rsid w:val="00580936"/>
    <w:rsid w:val="00580FE2"/>
    <w:rsid w:val="00584593"/>
    <w:rsid w:val="00585498"/>
    <w:rsid w:val="005918B5"/>
    <w:rsid w:val="00592816"/>
    <w:rsid w:val="005A0E97"/>
    <w:rsid w:val="005A3B0F"/>
    <w:rsid w:val="005A4342"/>
    <w:rsid w:val="005A5077"/>
    <w:rsid w:val="005A798F"/>
    <w:rsid w:val="005B33F9"/>
    <w:rsid w:val="005B5336"/>
    <w:rsid w:val="005B6C58"/>
    <w:rsid w:val="005B7769"/>
    <w:rsid w:val="005C24F6"/>
    <w:rsid w:val="005C3CC8"/>
    <w:rsid w:val="005C5FC0"/>
    <w:rsid w:val="005D3217"/>
    <w:rsid w:val="005E0CAA"/>
    <w:rsid w:val="005E1E51"/>
    <w:rsid w:val="005E2783"/>
    <w:rsid w:val="005E3F43"/>
    <w:rsid w:val="005E48AD"/>
    <w:rsid w:val="005E58B0"/>
    <w:rsid w:val="005E71CF"/>
    <w:rsid w:val="005F2750"/>
    <w:rsid w:val="005F6D2F"/>
    <w:rsid w:val="005F7613"/>
    <w:rsid w:val="00600A2E"/>
    <w:rsid w:val="00602326"/>
    <w:rsid w:val="00603EB4"/>
    <w:rsid w:val="00610DBF"/>
    <w:rsid w:val="00611BC1"/>
    <w:rsid w:val="00612721"/>
    <w:rsid w:val="006152F3"/>
    <w:rsid w:val="00617EE6"/>
    <w:rsid w:val="00623730"/>
    <w:rsid w:val="006246A9"/>
    <w:rsid w:val="00625009"/>
    <w:rsid w:val="00626752"/>
    <w:rsid w:val="00632538"/>
    <w:rsid w:val="0063377F"/>
    <w:rsid w:val="00636046"/>
    <w:rsid w:val="00640ED6"/>
    <w:rsid w:val="00647F0A"/>
    <w:rsid w:val="00663F5E"/>
    <w:rsid w:val="00666940"/>
    <w:rsid w:val="00673804"/>
    <w:rsid w:val="00675194"/>
    <w:rsid w:val="00675D20"/>
    <w:rsid w:val="00677463"/>
    <w:rsid w:val="00680DDB"/>
    <w:rsid w:val="00685A81"/>
    <w:rsid w:val="00692EA6"/>
    <w:rsid w:val="006936A7"/>
    <w:rsid w:val="006A0735"/>
    <w:rsid w:val="006A0EEC"/>
    <w:rsid w:val="006A250F"/>
    <w:rsid w:val="006A2A0A"/>
    <w:rsid w:val="006A711A"/>
    <w:rsid w:val="006B06C0"/>
    <w:rsid w:val="006B1548"/>
    <w:rsid w:val="006B2304"/>
    <w:rsid w:val="006B5FE7"/>
    <w:rsid w:val="006C1B43"/>
    <w:rsid w:val="006C5DD0"/>
    <w:rsid w:val="006C63C3"/>
    <w:rsid w:val="006D21CA"/>
    <w:rsid w:val="006D477D"/>
    <w:rsid w:val="006D481D"/>
    <w:rsid w:val="006D485D"/>
    <w:rsid w:val="006D6042"/>
    <w:rsid w:val="006E07FA"/>
    <w:rsid w:val="006F0A57"/>
    <w:rsid w:val="006F327A"/>
    <w:rsid w:val="006F3B09"/>
    <w:rsid w:val="00700EBC"/>
    <w:rsid w:val="007012B7"/>
    <w:rsid w:val="00703433"/>
    <w:rsid w:val="00703803"/>
    <w:rsid w:val="0070602B"/>
    <w:rsid w:val="00706329"/>
    <w:rsid w:val="00707CB1"/>
    <w:rsid w:val="0071127D"/>
    <w:rsid w:val="007161B7"/>
    <w:rsid w:val="00716C77"/>
    <w:rsid w:val="00722082"/>
    <w:rsid w:val="007227BE"/>
    <w:rsid w:val="00723DD4"/>
    <w:rsid w:val="00730D30"/>
    <w:rsid w:val="007330C3"/>
    <w:rsid w:val="0073434C"/>
    <w:rsid w:val="0073460A"/>
    <w:rsid w:val="0073560B"/>
    <w:rsid w:val="007418F5"/>
    <w:rsid w:val="00741C87"/>
    <w:rsid w:val="00742D46"/>
    <w:rsid w:val="007461C2"/>
    <w:rsid w:val="007666DE"/>
    <w:rsid w:val="00767057"/>
    <w:rsid w:val="00767A9A"/>
    <w:rsid w:val="0077477E"/>
    <w:rsid w:val="00774939"/>
    <w:rsid w:val="00780506"/>
    <w:rsid w:val="00782AE4"/>
    <w:rsid w:val="00786731"/>
    <w:rsid w:val="00791861"/>
    <w:rsid w:val="00795742"/>
    <w:rsid w:val="00797374"/>
    <w:rsid w:val="007975ED"/>
    <w:rsid w:val="007A0BE3"/>
    <w:rsid w:val="007A1D12"/>
    <w:rsid w:val="007A5819"/>
    <w:rsid w:val="007A6235"/>
    <w:rsid w:val="007A6259"/>
    <w:rsid w:val="007A644C"/>
    <w:rsid w:val="007A6F29"/>
    <w:rsid w:val="007B2202"/>
    <w:rsid w:val="007B2857"/>
    <w:rsid w:val="007C110E"/>
    <w:rsid w:val="007C220A"/>
    <w:rsid w:val="007C2BDC"/>
    <w:rsid w:val="007C2CB0"/>
    <w:rsid w:val="007C4D9F"/>
    <w:rsid w:val="007C5842"/>
    <w:rsid w:val="007C5FB2"/>
    <w:rsid w:val="007D3CB4"/>
    <w:rsid w:val="007D636D"/>
    <w:rsid w:val="007D6F66"/>
    <w:rsid w:val="007E2447"/>
    <w:rsid w:val="007E59B1"/>
    <w:rsid w:val="007E6842"/>
    <w:rsid w:val="007E7FFD"/>
    <w:rsid w:val="007F728D"/>
    <w:rsid w:val="008036C1"/>
    <w:rsid w:val="00805824"/>
    <w:rsid w:val="00807AF0"/>
    <w:rsid w:val="00810A73"/>
    <w:rsid w:val="00813BA6"/>
    <w:rsid w:val="008178B4"/>
    <w:rsid w:val="00824C39"/>
    <w:rsid w:val="00830CC7"/>
    <w:rsid w:val="0083192F"/>
    <w:rsid w:val="00832000"/>
    <w:rsid w:val="00836366"/>
    <w:rsid w:val="008373B4"/>
    <w:rsid w:val="00837823"/>
    <w:rsid w:val="008423B4"/>
    <w:rsid w:val="0085184F"/>
    <w:rsid w:val="00852AF8"/>
    <w:rsid w:val="00855037"/>
    <w:rsid w:val="00856B0F"/>
    <w:rsid w:val="0086133A"/>
    <w:rsid w:val="00861EF1"/>
    <w:rsid w:val="00873D95"/>
    <w:rsid w:val="00875394"/>
    <w:rsid w:val="00882E64"/>
    <w:rsid w:val="0088588C"/>
    <w:rsid w:val="008863C5"/>
    <w:rsid w:val="0088726F"/>
    <w:rsid w:val="00893837"/>
    <w:rsid w:val="00896771"/>
    <w:rsid w:val="008A19A2"/>
    <w:rsid w:val="008A4B57"/>
    <w:rsid w:val="008A5F24"/>
    <w:rsid w:val="008B196C"/>
    <w:rsid w:val="008B24C7"/>
    <w:rsid w:val="008B2969"/>
    <w:rsid w:val="008B49EC"/>
    <w:rsid w:val="008C110A"/>
    <w:rsid w:val="008C1749"/>
    <w:rsid w:val="008C6E0F"/>
    <w:rsid w:val="008D15E6"/>
    <w:rsid w:val="008D37B9"/>
    <w:rsid w:val="008E45D4"/>
    <w:rsid w:val="008E46A0"/>
    <w:rsid w:val="008E4DAD"/>
    <w:rsid w:val="008E5454"/>
    <w:rsid w:val="008E6AED"/>
    <w:rsid w:val="008F3963"/>
    <w:rsid w:val="008F44E2"/>
    <w:rsid w:val="008F5BC7"/>
    <w:rsid w:val="008F76B3"/>
    <w:rsid w:val="008F7C4B"/>
    <w:rsid w:val="009004B0"/>
    <w:rsid w:val="00907389"/>
    <w:rsid w:val="0091306F"/>
    <w:rsid w:val="00915379"/>
    <w:rsid w:val="00916120"/>
    <w:rsid w:val="00920404"/>
    <w:rsid w:val="009206F8"/>
    <w:rsid w:val="00923BE9"/>
    <w:rsid w:val="009250DC"/>
    <w:rsid w:val="009262F6"/>
    <w:rsid w:val="00927122"/>
    <w:rsid w:val="00931472"/>
    <w:rsid w:val="009323AB"/>
    <w:rsid w:val="0093302F"/>
    <w:rsid w:val="009352DB"/>
    <w:rsid w:val="00941154"/>
    <w:rsid w:val="00943343"/>
    <w:rsid w:val="00945B0A"/>
    <w:rsid w:val="00947E3B"/>
    <w:rsid w:val="00951EB3"/>
    <w:rsid w:val="00957C72"/>
    <w:rsid w:val="00960A4A"/>
    <w:rsid w:val="00965D9B"/>
    <w:rsid w:val="0096779C"/>
    <w:rsid w:val="0097487D"/>
    <w:rsid w:val="00976575"/>
    <w:rsid w:val="00977B5D"/>
    <w:rsid w:val="00982173"/>
    <w:rsid w:val="00985730"/>
    <w:rsid w:val="00986F71"/>
    <w:rsid w:val="00996631"/>
    <w:rsid w:val="00997B64"/>
    <w:rsid w:val="009A2702"/>
    <w:rsid w:val="009A5235"/>
    <w:rsid w:val="009A5D71"/>
    <w:rsid w:val="009A635A"/>
    <w:rsid w:val="009B01A0"/>
    <w:rsid w:val="009C119A"/>
    <w:rsid w:val="009C15B9"/>
    <w:rsid w:val="009C23FD"/>
    <w:rsid w:val="009C46D8"/>
    <w:rsid w:val="009C51B0"/>
    <w:rsid w:val="009D24B1"/>
    <w:rsid w:val="009D2CCD"/>
    <w:rsid w:val="009D379E"/>
    <w:rsid w:val="009D54AF"/>
    <w:rsid w:val="009D6741"/>
    <w:rsid w:val="009E0386"/>
    <w:rsid w:val="009E2736"/>
    <w:rsid w:val="009E7D38"/>
    <w:rsid w:val="009F0C08"/>
    <w:rsid w:val="009F125F"/>
    <w:rsid w:val="009F52C5"/>
    <w:rsid w:val="009F6CF7"/>
    <w:rsid w:val="00A0156A"/>
    <w:rsid w:val="00A01D75"/>
    <w:rsid w:val="00A01F70"/>
    <w:rsid w:val="00A023C1"/>
    <w:rsid w:val="00A03028"/>
    <w:rsid w:val="00A057D7"/>
    <w:rsid w:val="00A1118F"/>
    <w:rsid w:val="00A1488D"/>
    <w:rsid w:val="00A201BE"/>
    <w:rsid w:val="00A224B4"/>
    <w:rsid w:val="00A22E56"/>
    <w:rsid w:val="00A3210F"/>
    <w:rsid w:val="00A32493"/>
    <w:rsid w:val="00A350E5"/>
    <w:rsid w:val="00A35654"/>
    <w:rsid w:val="00A35D63"/>
    <w:rsid w:val="00A36BBA"/>
    <w:rsid w:val="00A4037E"/>
    <w:rsid w:val="00A425F1"/>
    <w:rsid w:val="00A473CF"/>
    <w:rsid w:val="00A51EAF"/>
    <w:rsid w:val="00A5238A"/>
    <w:rsid w:val="00A57538"/>
    <w:rsid w:val="00A57635"/>
    <w:rsid w:val="00A600D8"/>
    <w:rsid w:val="00A638D1"/>
    <w:rsid w:val="00A63DD1"/>
    <w:rsid w:val="00A742C0"/>
    <w:rsid w:val="00A804E1"/>
    <w:rsid w:val="00A83942"/>
    <w:rsid w:val="00A84634"/>
    <w:rsid w:val="00A877C4"/>
    <w:rsid w:val="00A94225"/>
    <w:rsid w:val="00AA0D09"/>
    <w:rsid w:val="00AA2228"/>
    <w:rsid w:val="00AA508C"/>
    <w:rsid w:val="00AA53B2"/>
    <w:rsid w:val="00AB0EE0"/>
    <w:rsid w:val="00AB3EE7"/>
    <w:rsid w:val="00AB69DB"/>
    <w:rsid w:val="00AC073D"/>
    <w:rsid w:val="00AC12D2"/>
    <w:rsid w:val="00AC2647"/>
    <w:rsid w:val="00AC6BB7"/>
    <w:rsid w:val="00AC75C8"/>
    <w:rsid w:val="00AD006D"/>
    <w:rsid w:val="00AD413E"/>
    <w:rsid w:val="00AD4C14"/>
    <w:rsid w:val="00AD5CDC"/>
    <w:rsid w:val="00AE4C7F"/>
    <w:rsid w:val="00AE4D67"/>
    <w:rsid w:val="00AE6D6D"/>
    <w:rsid w:val="00AE7549"/>
    <w:rsid w:val="00AF2BD1"/>
    <w:rsid w:val="00AF30BF"/>
    <w:rsid w:val="00AF4156"/>
    <w:rsid w:val="00AF67F1"/>
    <w:rsid w:val="00B03D20"/>
    <w:rsid w:val="00B0451C"/>
    <w:rsid w:val="00B10494"/>
    <w:rsid w:val="00B143C5"/>
    <w:rsid w:val="00B143E8"/>
    <w:rsid w:val="00B154F5"/>
    <w:rsid w:val="00B2564C"/>
    <w:rsid w:val="00B3058D"/>
    <w:rsid w:val="00B3342F"/>
    <w:rsid w:val="00B33EA7"/>
    <w:rsid w:val="00B344C4"/>
    <w:rsid w:val="00B412E8"/>
    <w:rsid w:val="00B42AA2"/>
    <w:rsid w:val="00B46F9B"/>
    <w:rsid w:val="00B47A63"/>
    <w:rsid w:val="00B53B31"/>
    <w:rsid w:val="00B56F54"/>
    <w:rsid w:val="00B6021B"/>
    <w:rsid w:val="00B64E98"/>
    <w:rsid w:val="00B67369"/>
    <w:rsid w:val="00B7350A"/>
    <w:rsid w:val="00B74014"/>
    <w:rsid w:val="00B745EF"/>
    <w:rsid w:val="00B75677"/>
    <w:rsid w:val="00B76D87"/>
    <w:rsid w:val="00B77DAF"/>
    <w:rsid w:val="00B83864"/>
    <w:rsid w:val="00B86D5A"/>
    <w:rsid w:val="00B911CE"/>
    <w:rsid w:val="00B91942"/>
    <w:rsid w:val="00B9260B"/>
    <w:rsid w:val="00B952A9"/>
    <w:rsid w:val="00B96000"/>
    <w:rsid w:val="00BA0C54"/>
    <w:rsid w:val="00BA543F"/>
    <w:rsid w:val="00BB1448"/>
    <w:rsid w:val="00BB1F18"/>
    <w:rsid w:val="00BB52AA"/>
    <w:rsid w:val="00BB5906"/>
    <w:rsid w:val="00BB5997"/>
    <w:rsid w:val="00BB60FC"/>
    <w:rsid w:val="00BC0CC4"/>
    <w:rsid w:val="00BC3CE3"/>
    <w:rsid w:val="00BD05C7"/>
    <w:rsid w:val="00BD06CE"/>
    <w:rsid w:val="00BD0ADB"/>
    <w:rsid w:val="00BD2116"/>
    <w:rsid w:val="00BD354A"/>
    <w:rsid w:val="00BD36E3"/>
    <w:rsid w:val="00BD3B5A"/>
    <w:rsid w:val="00BD4EAC"/>
    <w:rsid w:val="00BD5903"/>
    <w:rsid w:val="00BD6669"/>
    <w:rsid w:val="00BE02FE"/>
    <w:rsid w:val="00BE03C1"/>
    <w:rsid w:val="00BE432B"/>
    <w:rsid w:val="00BE4337"/>
    <w:rsid w:val="00BE46BE"/>
    <w:rsid w:val="00BE5F7D"/>
    <w:rsid w:val="00BE68E1"/>
    <w:rsid w:val="00BE694D"/>
    <w:rsid w:val="00BE7256"/>
    <w:rsid w:val="00BF4941"/>
    <w:rsid w:val="00BF7350"/>
    <w:rsid w:val="00BF75C9"/>
    <w:rsid w:val="00C00073"/>
    <w:rsid w:val="00C016EF"/>
    <w:rsid w:val="00C0363B"/>
    <w:rsid w:val="00C04280"/>
    <w:rsid w:val="00C04418"/>
    <w:rsid w:val="00C07336"/>
    <w:rsid w:val="00C14900"/>
    <w:rsid w:val="00C156CE"/>
    <w:rsid w:val="00C20479"/>
    <w:rsid w:val="00C26875"/>
    <w:rsid w:val="00C26B73"/>
    <w:rsid w:val="00C2769A"/>
    <w:rsid w:val="00C30388"/>
    <w:rsid w:val="00C32AA9"/>
    <w:rsid w:val="00C35564"/>
    <w:rsid w:val="00C36F9E"/>
    <w:rsid w:val="00C37192"/>
    <w:rsid w:val="00C41DB1"/>
    <w:rsid w:val="00C46474"/>
    <w:rsid w:val="00C53904"/>
    <w:rsid w:val="00C5529E"/>
    <w:rsid w:val="00C629D2"/>
    <w:rsid w:val="00C654F0"/>
    <w:rsid w:val="00C748BE"/>
    <w:rsid w:val="00C74DDE"/>
    <w:rsid w:val="00C819F6"/>
    <w:rsid w:val="00C84C84"/>
    <w:rsid w:val="00C858E2"/>
    <w:rsid w:val="00C85ED1"/>
    <w:rsid w:val="00C87E4C"/>
    <w:rsid w:val="00C93A75"/>
    <w:rsid w:val="00C963AB"/>
    <w:rsid w:val="00CA22F9"/>
    <w:rsid w:val="00CA61BD"/>
    <w:rsid w:val="00CB04AF"/>
    <w:rsid w:val="00CB6B9A"/>
    <w:rsid w:val="00CB78F7"/>
    <w:rsid w:val="00CC08C9"/>
    <w:rsid w:val="00CC4DB4"/>
    <w:rsid w:val="00CC578B"/>
    <w:rsid w:val="00CD66CF"/>
    <w:rsid w:val="00CE17D0"/>
    <w:rsid w:val="00CE31AC"/>
    <w:rsid w:val="00CE6321"/>
    <w:rsid w:val="00CE6D3D"/>
    <w:rsid w:val="00CE7E9D"/>
    <w:rsid w:val="00CF3323"/>
    <w:rsid w:val="00CF3830"/>
    <w:rsid w:val="00CF60F7"/>
    <w:rsid w:val="00CF6318"/>
    <w:rsid w:val="00D06732"/>
    <w:rsid w:val="00D06CE2"/>
    <w:rsid w:val="00D101A0"/>
    <w:rsid w:val="00D11D3C"/>
    <w:rsid w:val="00D12F0B"/>
    <w:rsid w:val="00D13C7D"/>
    <w:rsid w:val="00D13E03"/>
    <w:rsid w:val="00D14B04"/>
    <w:rsid w:val="00D16941"/>
    <w:rsid w:val="00D17765"/>
    <w:rsid w:val="00D20BF7"/>
    <w:rsid w:val="00D23392"/>
    <w:rsid w:val="00D23F44"/>
    <w:rsid w:val="00D2683E"/>
    <w:rsid w:val="00D31D2F"/>
    <w:rsid w:val="00D337C1"/>
    <w:rsid w:val="00D3391E"/>
    <w:rsid w:val="00D33936"/>
    <w:rsid w:val="00D418FF"/>
    <w:rsid w:val="00D51802"/>
    <w:rsid w:val="00D53448"/>
    <w:rsid w:val="00D547D5"/>
    <w:rsid w:val="00D60936"/>
    <w:rsid w:val="00D63D4F"/>
    <w:rsid w:val="00D651DD"/>
    <w:rsid w:val="00D7032E"/>
    <w:rsid w:val="00D70861"/>
    <w:rsid w:val="00D714A4"/>
    <w:rsid w:val="00D77336"/>
    <w:rsid w:val="00D803AF"/>
    <w:rsid w:val="00D83AF7"/>
    <w:rsid w:val="00D84553"/>
    <w:rsid w:val="00D867EE"/>
    <w:rsid w:val="00D97A8B"/>
    <w:rsid w:val="00DA1684"/>
    <w:rsid w:val="00DA1D0E"/>
    <w:rsid w:val="00DA1EF7"/>
    <w:rsid w:val="00DA6184"/>
    <w:rsid w:val="00DB1F7E"/>
    <w:rsid w:val="00DB252D"/>
    <w:rsid w:val="00DB6CAE"/>
    <w:rsid w:val="00DC494E"/>
    <w:rsid w:val="00DD1EE9"/>
    <w:rsid w:val="00DD27C8"/>
    <w:rsid w:val="00DD48BB"/>
    <w:rsid w:val="00DD6614"/>
    <w:rsid w:val="00DE11A0"/>
    <w:rsid w:val="00DE239C"/>
    <w:rsid w:val="00DF1318"/>
    <w:rsid w:val="00DF183B"/>
    <w:rsid w:val="00DF2008"/>
    <w:rsid w:val="00DF3840"/>
    <w:rsid w:val="00DF4F48"/>
    <w:rsid w:val="00E04949"/>
    <w:rsid w:val="00E06A5C"/>
    <w:rsid w:val="00E07650"/>
    <w:rsid w:val="00E21367"/>
    <w:rsid w:val="00E2371B"/>
    <w:rsid w:val="00E23875"/>
    <w:rsid w:val="00E244F4"/>
    <w:rsid w:val="00E3142D"/>
    <w:rsid w:val="00E35162"/>
    <w:rsid w:val="00E3540E"/>
    <w:rsid w:val="00E36AA1"/>
    <w:rsid w:val="00E40DC9"/>
    <w:rsid w:val="00E5236D"/>
    <w:rsid w:val="00E549A2"/>
    <w:rsid w:val="00E56005"/>
    <w:rsid w:val="00E56E5C"/>
    <w:rsid w:val="00E604B3"/>
    <w:rsid w:val="00E618E9"/>
    <w:rsid w:val="00E628FB"/>
    <w:rsid w:val="00E640AA"/>
    <w:rsid w:val="00E70698"/>
    <w:rsid w:val="00E77540"/>
    <w:rsid w:val="00E80F2F"/>
    <w:rsid w:val="00E82D95"/>
    <w:rsid w:val="00E83192"/>
    <w:rsid w:val="00E8525D"/>
    <w:rsid w:val="00E903D6"/>
    <w:rsid w:val="00E91F20"/>
    <w:rsid w:val="00E932FD"/>
    <w:rsid w:val="00E96CC1"/>
    <w:rsid w:val="00E97166"/>
    <w:rsid w:val="00E97176"/>
    <w:rsid w:val="00EA073C"/>
    <w:rsid w:val="00EA0F7E"/>
    <w:rsid w:val="00EA22B4"/>
    <w:rsid w:val="00EA41DC"/>
    <w:rsid w:val="00EA435C"/>
    <w:rsid w:val="00EA46F0"/>
    <w:rsid w:val="00EA4776"/>
    <w:rsid w:val="00EA4883"/>
    <w:rsid w:val="00EA662F"/>
    <w:rsid w:val="00EB25DF"/>
    <w:rsid w:val="00EB5C97"/>
    <w:rsid w:val="00EC0C3F"/>
    <w:rsid w:val="00EC16F3"/>
    <w:rsid w:val="00EC40DB"/>
    <w:rsid w:val="00EC661B"/>
    <w:rsid w:val="00ED1B2B"/>
    <w:rsid w:val="00ED70CB"/>
    <w:rsid w:val="00EE2220"/>
    <w:rsid w:val="00EE2439"/>
    <w:rsid w:val="00EF4245"/>
    <w:rsid w:val="00EF643D"/>
    <w:rsid w:val="00F03E59"/>
    <w:rsid w:val="00F05B58"/>
    <w:rsid w:val="00F115C1"/>
    <w:rsid w:val="00F11642"/>
    <w:rsid w:val="00F11866"/>
    <w:rsid w:val="00F150E3"/>
    <w:rsid w:val="00F16E4F"/>
    <w:rsid w:val="00F20288"/>
    <w:rsid w:val="00F23B65"/>
    <w:rsid w:val="00F24EB3"/>
    <w:rsid w:val="00F25115"/>
    <w:rsid w:val="00F373D6"/>
    <w:rsid w:val="00F403B8"/>
    <w:rsid w:val="00F405AF"/>
    <w:rsid w:val="00F41DE6"/>
    <w:rsid w:val="00F4339D"/>
    <w:rsid w:val="00F43681"/>
    <w:rsid w:val="00F4571B"/>
    <w:rsid w:val="00F457B6"/>
    <w:rsid w:val="00F46212"/>
    <w:rsid w:val="00F52DCB"/>
    <w:rsid w:val="00F54A6F"/>
    <w:rsid w:val="00F649C5"/>
    <w:rsid w:val="00F64B5A"/>
    <w:rsid w:val="00F65ADD"/>
    <w:rsid w:val="00F70163"/>
    <w:rsid w:val="00F70CA4"/>
    <w:rsid w:val="00F7500B"/>
    <w:rsid w:val="00F76A04"/>
    <w:rsid w:val="00F829CE"/>
    <w:rsid w:val="00F82F0C"/>
    <w:rsid w:val="00F872AC"/>
    <w:rsid w:val="00F90004"/>
    <w:rsid w:val="00F91106"/>
    <w:rsid w:val="00F97CD4"/>
    <w:rsid w:val="00FA13CD"/>
    <w:rsid w:val="00FA14E6"/>
    <w:rsid w:val="00FA249F"/>
    <w:rsid w:val="00FA6521"/>
    <w:rsid w:val="00FA78A5"/>
    <w:rsid w:val="00FB0F60"/>
    <w:rsid w:val="00FB1188"/>
    <w:rsid w:val="00FC6258"/>
    <w:rsid w:val="00FD224D"/>
    <w:rsid w:val="00FD3E5E"/>
    <w:rsid w:val="00FD40B0"/>
    <w:rsid w:val="00FD7E8F"/>
    <w:rsid w:val="00FE3E7F"/>
    <w:rsid w:val="00FE42C0"/>
    <w:rsid w:val="00FE7B5C"/>
    <w:rsid w:val="00FE7E6C"/>
    <w:rsid w:val="00FF3A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4202C"/>
  <w15:chartTrackingRefBased/>
  <w15:docId w15:val="{2AF9F1C2-F7A6-174B-92DF-D427741C2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49"/>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BE4337"/>
    <w:pPr>
      <w:spacing w:after="0" w:line="240" w:lineRule="auto"/>
    </w:pPr>
    <w:rPr>
      <w:rFonts w:ascii="Times New Roman" w:eastAsia="Times New Roman" w:hAnsi="Times New Roman" w:cs="Times New Roman"/>
      <w:sz w:val="24"/>
      <w:szCs w:val="24"/>
      <w:lang w:val="en-US"/>
    </w:rPr>
  </w:style>
  <w:style w:type="paragraph" w:styleId="Heading1">
    <w:name w:val="heading 1"/>
    <w:aliases w:val="h1,1st level,l1,1,textst level,numreq,H1,H1-Heading 1,Header 1,Legal Line 1,head 1,II+,I,Heading1,a,Heading 1(Report Only),Chapter,Heading 1(Report Only)1,Chapter1,DO NOT USE_h1,Level 1 Topic Heading,Heading 1 Char Char,Chapter1 + L...,proj"/>
    <w:basedOn w:val="Normal"/>
    <w:link w:val="Heading1Char"/>
    <w:uiPriority w:val="9"/>
    <w:qFormat/>
    <w:rsid w:val="00BE4337"/>
    <w:pPr>
      <w:keepNext/>
      <w:keepLines/>
      <w:numPr>
        <w:numId w:val="11"/>
      </w:numPr>
      <w:snapToGrid w:val="0"/>
      <w:spacing w:before="240" w:after="360"/>
      <w:jc w:val="center"/>
      <w:outlineLvl w:val="0"/>
    </w:pPr>
    <w:rPr>
      <w:b/>
      <w:sz w:val="40"/>
      <w:szCs w:val="32"/>
    </w:rPr>
  </w:style>
  <w:style w:type="paragraph" w:styleId="Heading2">
    <w:name w:val="heading 2"/>
    <w:aliases w:val="h 2,h2,2nd level,l2,2,nms MainSect,H2,H2-Heading 2,Header 2,Header2,22,heading2,list2,A,A.B.C.,list 2,Heading2,Heading Indent No L2,Titre 2,Heading 2 Char Char,h21,Chapter Number/Appendix Letter,chn,Level 2 Topic Heading,HD2,style2,l2 Char,c"/>
    <w:basedOn w:val="Normal"/>
    <w:next w:val="BodyText"/>
    <w:link w:val="Heading2Char"/>
    <w:uiPriority w:val="9"/>
    <w:qFormat/>
    <w:rsid w:val="00BE4337"/>
    <w:pPr>
      <w:keepNext/>
      <w:keepLines/>
      <w:numPr>
        <w:ilvl w:val="1"/>
        <w:numId w:val="11"/>
      </w:numPr>
      <w:snapToGrid w:val="0"/>
      <w:spacing w:before="120" w:after="120"/>
      <w:ind w:left="0"/>
      <w:outlineLvl w:val="1"/>
    </w:pPr>
    <w:rPr>
      <w:b/>
      <w:iCs/>
      <w:sz w:val="32"/>
      <w:szCs w:val="26"/>
      <w:lang w:val="nl-NL"/>
    </w:rPr>
  </w:style>
  <w:style w:type="paragraph" w:styleId="Heading3">
    <w:name w:val="heading 3"/>
    <w:aliases w:val="Heading 3 Char Char Char,Heading 31 Char,Map,h3,Level 3 Topic Heading,H31,Minor,H32,H33,H34,H35,H36,H37,H38,H39,H310,H311,H312,H313,H314,H3 Char Char,Map Char Char,h3 Char Char,Level 3 Topic Heading Char Char,h31 Char Char,h32 Char Char"/>
    <w:basedOn w:val="BodyText"/>
    <w:next w:val="Normal"/>
    <w:link w:val="Heading3Char"/>
    <w:uiPriority w:val="9"/>
    <w:qFormat/>
    <w:rsid w:val="00BE4337"/>
    <w:pPr>
      <w:keepNext/>
      <w:keepLines/>
      <w:numPr>
        <w:ilvl w:val="2"/>
        <w:numId w:val="11"/>
      </w:numPr>
      <w:spacing w:line="240" w:lineRule="auto"/>
      <w:outlineLvl w:val="2"/>
    </w:pPr>
    <w:rPr>
      <w:i/>
      <w:sz w:val="28"/>
    </w:rPr>
  </w:style>
  <w:style w:type="paragraph" w:styleId="Heading4">
    <w:name w:val="heading 4"/>
    <w:aliases w:val="h4,h41,h4 Char,h41 Char Char Char Char,Heading4,Heading42,Heading411,Heading43,Heading412,Heading No. L4,H4-Heading 4,l4,heading4,44,Heading44,Heading413,Heading421,Heading4111,l4+toc4,Normal4,I4,Header 4,Level 2 - a,(Small Appendix),4 dash"/>
    <w:basedOn w:val="BodyText"/>
    <w:next w:val="BodyText"/>
    <w:link w:val="Heading4Char"/>
    <w:uiPriority w:val="9"/>
    <w:qFormat/>
    <w:rsid w:val="00BE4337"/>
    <w:pPr>
      <w:keepNext/>
      <w:keepLines/>
      <w:numPr>
        <w:ilvl w:val="3"/>
        <w:numId w:val="11"/>
      </w:numPr>
      <w:spacing w:before="40" w:after="0"/>
      <w:outlineLvl w:val="3"/>
    </w:pPr>
    <w:rPr>
      <w:i/>
      <w:iCs/>
      <w:sz w:val="28"/>
    </w:rPr>
  </w:style>
  <w:style w:type="paragraph" w:styleId="Heading5">
    <w:name w:val="heading 5"/>
    <w:aliases w:val="Heading 5(unused),Heading 5(unused)1,New,Heading 5 Char Char,H5,Heading51,Heading52,Heading511,Heading53,Heading512,5,H5-Heading 5,h5,l5,heading5,Heading54,Heading513,Heading521,Heading5111,Heading531,Heading5121,51,Level 3 - i,Body Text (R)"/>
    <w:basedOn w:val="Normal"/>
    <w:next w:val="Normal"/>
    <w:link w:val="Heading5Char"/>
    <w:uiPriority w:val="9"/>
    <w:unhideWhenUsed/>
    <w:qFormat/>
    <w:rsid w:val="00BE4337"/>
    <w:pPr>
      <w:keepNext/>
      <w:keepLines/>
      <w:numPr>
        <w:ilvl w:val="4"/>
        <w:numId w:val="11"/>
      </w:numPr>
      <w:spacing w:before="40"/>
      <w:outlineLvl w:val="4"/>
    </w:pPr>
    <w:rPr>
      <w:rFonts w:asciiTheme="majorHAnsi" w:hAnsiTheme="majorHAnsi"/>
      <w:i/>
      <w:sz w:val="28"/>
      <w:u w:val="single"/>
    </w:rPr>
  </w:style>
  <w:style w:type="paragraph" w:styleId="Heading6">
    <w:name w:val="heading 6"/>
    <w:aliases w:val="L6,Heading 6(unused),H6,Heading6,Heading61,Heading62,Heading611,Heading63,Heading612,6,h6,Requirement,Heading64,Heading613,Heading621,Heading6111,Heading631,Heading6121,61,h61,Requirement1,Heading65,Heading614,Heading622,Heading6112"/>
    <w:basedOn w:val="Normal"/>
    <w:next w:val="BodyText"/>
    <w:link w:val="Heading6Char"/>
    <w:uiPriority w:val="9"/>
    <w:unhideWhenUsed/>
    <w:qFormat/>
    <w:rsid w:val="00BE4337"/>
    <w:pPr>
      <w:keepNext/>
      <w:keepLines/>
      <w:spacing w:before="40"/>
      <w:outlineLvl w:val="5"/>
    </w:pPr>
    <w:rPr>
      <w:rFonts w:ascii="Calibri Light" w:hAnsi="Calibri Light"/>
      <w:color w:val="1F3763"/>
    </w:rPr>
  </w:style>
  <w:style w:type="paragraph" w:styleId="Heading7">
    <w:name w:val="heading 7"/>
    <w:aliases w:val="L7,Heading 7(unused)"/>
    <w:basedOn w:val="Normal"/>
    <w:next w:val="Normal"/>
    <w:link w:val="Heading7Char"/>
    <w:uiPriority w:val="9"/>
    <w:unhideWhenUsed/>
    <w:qFormat/>
    <w:rsid w:val="00BE4337"/>
    <w:pPr>
      <w:keepNext/>
      <w:keepLines/>
      <w:spacing w:before="40"/>
      <w:outlineLvl w:val="6"/>
    </w:pPr>
    <w:rPr>
      <w:rFonts w:ascii="Calibri Light" w:hAnsi="Calibri Light"/>
      <w:i/>
      <w:iCs/>
      <w:color w:val="1F3763"/>
    </w:rPr>
  </w:style>
  <w:style w:type="paragraph" w:styleId="Heading8">
    <w:name w:val="heading 8"/>
    <w:basedOn w:val="Normal"/>
    <w:next w:val="Normal"/>
    <w:link w:val="Heading8Char"/>
    <w:uiPriority w:val="9"/>
    <w:unhideWhenUsed/>
    <w:qFormat/>
    <w:rsid w:val="00BE4337"/>
    <w:pPr>
      <w:spacing w:before="240"/>
      <w:outlineLvl w:val="7"/>
    </w:pPr>
    <w:rPr>
      <w:i/>
      <w:iCs/>
    </w:rPr>
  </w:style>
  <w:style w:type="paragraph" w:styleId="Heading9">
    <w:name w:val="heading 9"/>
    <w:basedOn w:val="Normal"/>
    <w:next w:val="Normal"/>
    <w:link w:val="Heading9Char"/>
    <w:uiPriority w:val="9"/>
    <w:unhideWhenUsed/>
    <w:qFormat/>
    <w:rsid w:val="00BE4337"/>
    <w:pPr>
      <w:spacing w:before="240"/>
      <w:outlineLvl w:val="8"/>
    </w:pPr>
    <w:rPr>
      <w:rFonts w:ascii="Arial" w:hAnsi="Arial" w:cs="Arial"/>
    </w:rPr>
  </w:style>
  <w:style w:type="character" w:default="1" w:styleId="DefaultParagraphFont">
    <w:name w:val="Default Paragraph Font"/>
    <w:uiPriority w:val="1"/>
    <w:semiHidden/>
    <w:unhideWhenUsed/>
    <w:rsid w:val="00BE43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337"/>
  </w:style>
  <w:style w:type="paragraph" w:customStyle="1" w:styleId="Ref">
    <w:name w:val="Ref"/>
    <w:basedOn w:val="Normal"/>
    <w:link w:val="RefChar"/>
    <w:qFormat/>
    <w:rsid w:val="00BE4337"/>
    <w:pPr>
      <w:numPr>
        <w:numId w:val="1"/>
      </w:numPr>
      <w:tabs>
        <w:tab w:val="left" w:pos="454"/>
      </w:tabs>
      <w:spacing w:before="60" w:line="288" w:lineRule="auto"/>
      <w:ind w:left="0" w:firstLine="0"/>
      <w:jc w:val="both"/>
    </w:pPr>
    <w:rPr>
      <w:szCs w:val="28"/>
    </w:rPr>
  </w:style>
  <w:style w:type="character" w:customStyle="1" w:styleId="RefChar">
    <w:name w:val="Ref Char"/>
    <w:basedOn w:val="DefaultParagraphFont"/>
    <w:link w:val="Ref"/>
    <w:rsid w:val="00BE4337"/>
    <w:rPr>
      <w:rFonts w:ascii="Times New Roman" w:eastAsia="Times New Roman" w:hAnsi="Times New Roman" w:cs="Times New Roman"/>
      <w:sz w:val="24"/>
      <w:szCs w:val="28"/>
      <w:lang w:val="en-US"/>
    </w:rPr>
  </w:style>
  <w:style w:type="character" w:customStyle="1" w:styleId="Heading1Char">
    <w:name w:val="Heading 1 Char"/>
    <w:aliases w:val="h1 Char,1st level Char,l1 Char,1 Char,textst level Char,numreq Char,H1 Char,H1-Heading 1 Char,Header 1 Char,Legal Line 1 Char,head 1 Char,II+ Char,I Char,Heading1 Char,a Char,Heading 1(Report Only) Char,Chapter Char,Chapter1 Char"/>
    <w:basedOn w:val="DefaultParagraphFont"/>
    <w:link w:val="Heading1"/>
    <w:uiPriority w:val="9"/>
    <w:rsid w:val="00BE4337"/>
    <w:rPr>
      <w:rFonts w:ascii="Times New Roman" w:eastAsia="Times New Roman" w:hAnsi="Times New Roman" w:cs="Times New Roman"/>
      <w:b/>
      <w:sz w:val="40"/>
      <w:szCs w:val="32"/>
      <w:lang w:val="en-US"/>
    </w:rPr>
  </w:style>
  <w:style w:type="paragraph" w:styleId="BodyText">
    <w:name w:val="Body Text"/>
    <w:aliases w:val="B,b,Body Text Char1"/>
    <w:basedOn w:val="Normal"/>
    <w:link w:val="BodyTextChar"/>
    <w:qFormat/>
    <w:rsid w:val="00BE4337"/>
    <w:pPr>
      <w:spacing w:before="120" w:after="120" w:line="312" w:lineRule="auto"/>
      <w:ind w:firstLine="567"/>
      <w:jc w:val="both"/>
    </w:pPr>
  </w:style>
  <w:style w:type="character" w:customStyle="1" w:styleId="BodyTextChar">
    <w:name w:val="Body Text Char"/>
    <w:aliases w:val="B Char,b Char,Body Text Char1 Char"/>
    <w:basedOn w:val="DefaultParagraphFont"/>
    <w:link w:val="BodyText"/>
    <w:rsid w:val="00BE4337"/>
    <w:rPr>
      <w:rFonts w:ascii="Times New Roman" w:eastAsia="Times New Roman" w:hAnsi="Times New Roman" w:cs="Times New Roman"/>
      <w:sz w:val="24"/>
      <w:szCs w:val="24"/>
      <w:lang w:val="en-US"/>
    </w:rPr>
  </w:style>
  <w:style w:type="character" w:customStyle="1" w:styleId="Heading2Char">
    <w:name w:val="Heading 2 Char"/>
    <w:aliases w:val="h 2 Char,h2 Char,2nd level Char,l2 Char1,2 Char,nms MainSect Char,H2 Char,H2-Heading 2 Char,Header 2 Char,Header2 Char,22 Char,heading2 Char,list2 Char,A Char,A.B.C. Char,list 2 Char,Heading2 Char,Heading Indent No L2 Char,Titre 2 Char"/>
    <w:basedOn w:val="DefaultParagraphFont"/>
    <w:link w:val="Heading2"/>
    <w:uiPriority w:val="9"/>
    <w:rsid w:val="00BE4337"/>
    <w:rPr>
      <w:rFonts w:ascii="Times New Roman" w:eastAsia="Times New Roman" w:hAnsi="Times New Roman" w:cs="Times New Roman"/>
      <w:b/>
      <w:iCs/>
      <w:sz w:val="32"/>
      <w:szCs w:val="26"/>
      <w:lang w:val="nl-NL"/>
    </w:rPr>
  </w:style>
  <w:style w:type="character" w:customStyle="1" w:styleId="Heading3Char">
    <w:name w:val="Heading 3 Char"/>
    <w:aliases w:val="Heading 3 Char Char Char Char,Heading 31 Char Char,Map Char,h3 Char,Level 3 Topic Heading Char,H31 Char,Minor Char,H32 Char,H33 Char,H34 Char,H35 Char,H36 Char,H37 Char,H38 Char,H39 Char,H310 Char,H311 Char,H312 Char,H313 Char,H314 Char"/>
    <w:basedOn w:val="DefaultParagraphFont"/>
    <w:link w:val="Heading3"/>
    <w:uiPriority w:val="9"/>
    <w:rsid w:val="00BE4337"/>
    <w:rPr>
      <w:rFonts w:ascii="Times New Roman" w:eastAsia="Times New Roman" w:hAnsi="Times New Roman" w:cs="Times New Roman"/>
      <w:i/>
      <w:sz w:val="28"/>
      <w:szCs w:val="24"/>
      <w:lang w:val="en-US"/>
    </w:rPr>
  </w:style>
  <w:style w:type="character" w:customStyle="1" w:styleId="Heading4Char">
    <w:name w:val="Heading 4 Char"/>
    <w:aliases w:val="h4 Char1,h41 Char,h4 Char Char,h41 Char Char Char Char Char,Heading4 Char,Heading42 Char,Heading411 Char,Heading43 Char,Heading412 Char,Heading No. L4 Char,H4-Heading 4 Char,l4 Char,heading4 Char,44 Char,Heading44 Char,Heading413 Char"/>
    <w:basedOn w:val="DefaultParagraphFont"/>
    <w:link w:val="Heading4"/>
    <w:uiPriority w:val="9"/>
    <w:rsid w:val="00BE4337"/>
    <w:rPr>
      <w:rFonts w:ascii="Times New Roman" w:eastAsia="Times New Roman" w:hAnsi="Times New Roman" w:cs="Times New Roman"/>
      <w:i/>
      <w:iCs/>
      <w:sz w:val="28"/>
      <w:szCs w:val="24"/>
      <w:lang w:val="en-US"/>
    </w:rPr>
  </w:style>
  <w:style w:type="paragraph" w:styleId="TOC1">
    <w:name w:val="toc 1"/>
    <w:basedOn w:val="Normal"/>
    <w:next w:val="Normal"/>
    <w:autoRedefine/>
    <w:uiPriority w:val="39"/>
    <w:qFormat/>
    <w:rsid w:val="00BE4337"/>
    <w:pPr>
      <w:tabs>
        <w:tab w:val="right" w:leader="dot" w:pos="9016"/>
      </w:tabs>
      <w:spacing w:after="100"/>
    </w:pPr>
  </w:style>
  <w:style w:type="paragraph" w:styleId="TOC2">
    <w:name w:val="toc 2"/>
    <w:basedOn w:val="Normal"/>
    <w:next w:val="Normal"/>
    <w:autoRedefine/>
    <w:uiPriority w:val="39"/>
    <w:qFormat/>
    <w:rsid w:val="00BE4337"/>
    <w:pPr>
      <w:spacing w:after="100"/>
      <w:ind w:left="220"/>
    </w:pPr>
  </w:style>
  <w:style w:type="paragraph" w:styleId="TOC3">
    <w:name w:val="toc 3"/>
    <w:basedOn w:val="Normal"/>
    <w:next w:val="Normal"/>
    <w:autoRedefine/>
    <w:uiPriority w:val="39"/>
    <w:qFormat/>
    <w:rsid w:val="00BE4337"/>
    <w:pPr>
      <w:ind w:left="560"/>
    </w:pPr>
  </w:style>
  <w:style w:type="paragraph" w:styleId="Header">
    <w:name w:val="header"/>
    <w:aliases w:val="Header/Footer"/>
    <w:basedOn w:val="Normal"/>
    <w:link w:val="HeaderChar"/>
    <w:uiPriority w:val="99"/>
    <w:unhideWhenUsed/>
    <w:rsid w:val="00BE4337"/>
    <w:pPr>
      <w:tabs>
        <w:tab w:val="center" w:pos="4680"/>
        <w:tab w:val="right" w:pos="9360"/>
      </w:tabs>
    </w:pPr>
  </w:style>
  <w:style w:type="character" w:customStyle="1" w:styleId="HeaderChar">
    <w:name w:val="Header Char"/>
    <w:aliases w:val="Header/Footer Char"/>
    <w:basedOn w:val="DefaultParagraphFont"/>
    <w:link w:val="Header"/>
    <w:uiPriority w:val="99"/>
    <w:rsid w:val="00BE433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E4337"/>
    <w:pPr>
      <w:tabs>
        <w:tab w:val="center" w:pos="4680"/>
        <w:tab w:val="right" w:pos="9360"/>
      </w:tabs>
    </w:pPr>
  </w:style>
  <w:style w:type="character" w:customStyle="1" w:styleId="FooterChar">
    <w:name w:val="Footer Char"/>
    <w:basedOn w:val="DefaultParagraphFont"/>
    <w:link w:val="Footer"/>
    <w:uiPriority w:val="99"/>
    <w:rsid w:val="00BE4337"/>
    <w:rPr>
      <w:rFonts w:ascii="Times New Roman" w:eastAsia="Times New Roman" w:hAnsi="Times New Roman" w:cs="Times New Roman"/>
      <w:sz w:val="24"/>
      <w:szCs w:val="24"/>
      <w:lang w:val="en-US"/>
    </w:rPr>
  </w:style>
  <w:style w:type="paragraph" w:styleId="Caption">
    <w:name w:val="caption"/>
    <w:basedOn w:val="Normal"/>
    <w:next w:val="Normal"/>
    <w:link w:val="CaptionChar"/>
    <w:uiPriority w:val="35"/>
    <w:qFormat/>
    <w:rsid w:val="00BE4337"/>
    <w:pPr>
      <w:jc w:val="center"/>
    </w:pPr>
    <w:rPr>
      <w:bCs/>
      <w:i/>
      <w:szCs w:val="20"/>
    </w:rPr>
  </w:style>
  <w:style w:type="paragraph" w:styleId="TableofFigures">
    <w:name w:val="table of figures"/>
    <w:aliases w:val="image"/>
    <w:basedOn w:val="Normal"/>
    <w:next w:val="Normal"/>
    <w:uiPriority w:val="99"/>
    <w:unhideWhenUsed/>
    <w:rsid w:val="00BE4337"/>
  </w:style>
  <w:style w:type="character" w:styleId="Hyperlink">
    <w:name w:val="Hyperlink"/>
    <w:uiPriority w:val="99"/>
    <w:unhideWhenUsed/>
    <w:rsid w:val="00BE4337"/>
    <w:rPr>
      <w:color w:val="0563C1"/>
      <w:u w:val="single"/>
    </w:rPr>
  </w:style>
  <w:style w:type="character" w:styleId="Strong">
    <w:name w:val="Strong"/>
    <w:uiPriority w:val="22"/>
    <w:unhideWhenUsed/>
    <w:qFormat/>
    <w:rsid w:val="00BE4337"/>
    <w:rPr>
      <w:b/>
      <w:bCs/>
    </w:rPr>
  </w:style>
  <w:style w:type="table" w:styleId="TableGrid">
    <w:name w:val="Table Grid"/>
    <w:basedOn w:val="TableNormal"/>
    <w:uiPriority w:val="59"/>
    <w:rsid w:val="00BE4337"/>
    <w:pPr>
      <w:spacing w:after="0" w:line="240" w:lineRule="auto"/>
    </w:pPr>
    <w:rPr>
      <w:rFonts w:ascii="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A,Cấp1,List Paragraph 1"/>
    <w:basedOn w:val="Normal"/>
    <w:link w:val="ListParagraphChar"/>
    <w:uiPriority w:val="34"/>
    <w:unhideWhenUsed/>
    <w:qFormat/>
    <w:rsid w:val="00BE4337"/>
    <w:pPr>
      <w:ind w:left="720"/>
      <w:contextualSpacing/>
    </w:pPr>
  </w:style>
  <w:style w:type="character" w:customStyle="1" w:styleId="ListParagraphChar">
    <w:name w:val="List Paragraph Char"/>
    <w:aliases w:val="List A Char,Cấp1 Char,List Paragraph 1 Char"/>
    <w:link w:val="ListParagraph"/>
    <w:uiPriority w:val="34"/>
    <w:qFormat/>
    <w:rsid w:val="00BE4337"/>
    <w:rPr>
      <w:rFonts w:ascii="Times New Roman" w:eastAsia="Times New Roman" w:hAnsi="Times New Roman" w:cs="Times New Roman"/>
      <w:sz w:val="24"/>
      <w:szCs w:val="24"/>
      <w:lang w:val="en-US"/>
    </w:rPr>
  </w:style>
  <w:style w:type="table" w:styleId="GridTable6Colorful-Accent2">
    <w:name w:val="Grid Table 6 Colorful Accent 2"/>
    <w:basedOn w:val="TableNormal"/>
    <w:uiPriority w:val="49"/>
    <w:rsid w:val="00BE4337"/>
    <w:pPr>
      <w:spacing w:after="0" w:line="240" w:lineRule="auto"/>
    </w:pPr>
    <w:rPr>
      <w:rFonts w:ascii="Calibri"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5Char">
    <w:name w:val="Heading 5 Char"/>
    <w:aliases w:val="Heading 5(unused) Char,Heading 5(unused)1 Char,New Char,Heading 5 Char Char Char,H5 Char,Heading51 Char,Heading52 Char,Heading511 Char,Heading53 Char,Heading512 Char,5 Char,H5-Heading 5 Char,h5 Char,l5 Char,heading5 Char,Heading54 Char"/>
    <w:basedOn w:val="DefaultParagraphFont"/>
    <w:link w:val="Heading5"/>
    <w:uiPriority w:val="9"/>
    <w:rsid w:val="00BE4337"/>
    <w:rPr>
      <w:rFonts w:asciiTheme="majorHAnsi" w:eastAsia="Times New Roman" w:hAnsiTheme="majorHAnsi" w:cs="Times New Roman"/>
      <w:i/>
      <w:sz w:val="28"/>
      <w:szCs w:val="24"/>
      <w:u w:val="single"/>
      <w:lang w:val="en-US"/>
    </w:rPr>
  </w:style>
  <w:style w:type="character" w:customStyle="1" w:styleId="Heading6Char">
    <w:name w:val="Heading 6 Char"/>
    <w:aliases w:val="L6 Char,Heading 6(unused) Char,H6 Char,Heading6 Char,Heading61 Char,Heading62 Char,Heading611 Char,Heading63 Char,Heading612 Char,6 Char,h6 Char,Requirement Char,Heading64 Char,Heading613 Char,Heading621 Char,Heading6111 Char,61 Char"/>
    <w:basedOn w:val="DefaultParagraphFont"/>
    <w:link w:val="Heading6"/>
    <w:uiPriority w:val="9"/>
    <w:rsid w:val="00BE4337"/>
    <w:rPr>
      <w:rFonts w:ascii="Calibri Light" w:eastAsia="Times New Roman" w:hAnsi="Calibri Light" w:cs="Times New Roman"/>
      <w:color w:val="1F3763"/>
      <w:sz w:val="24"/>
      <w:szCs w:val="24"/>
      <w:lang w:val="en-US"/>
    </w:rPr>
  </w:style>
  <w:style w:type="character" w:customStyle="1" w:styleId="Heading7Char">
    <w:name w:val="Heading 7 Char"/>
    <w:aliases w:val="L7 Char,Heading 7(unused) Char"/>
    <w:basedOn w:val="DefaultParagraphFont"/>
    <w:link w:val="Heading7"/>
    <w:uiPriority w:val="9"/>
    <w:rsid w:val="00BE4337"/>
    <w:rPr>
      <w:rFonts w:ascii="Calibri Light" w:eastAsia="Times New Roman" w:hAnsi="Calibri Light" w:cs="Times New Roman"/>
      <w:i/>
      <w:iCs/>
      <w:color w:val="1F3763"/>
      <w:sz w:val="24"/>
      <w:szCs w:val="24"/>
      <w:lang w:val="en-US"/>
    </w:rPr>
  </w:style>
  <w:style w:type="character" w:customStyle="1" w:styleId="Heading8Char">
    <w:name w:val="Heading 8 Char"/>
    <w:basedOn w:val="DefaultParagraphFont"/>
    <w:link w:val="Heading8"/>
    <w:uiPriority w:val="9"/>
    <w:rsid w:val="00BE4337"/>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uiPriority w:val="9"/>
    <w:rsid w:val="00BE4337"/>
    <w:rPr>
      <w:rFonts w:ascii="Arial" w:eastAsia="Times New Roman" w:hAnsi="Arial" w:cs="Arial"/>
      <w:sz w:val="24"/>
      <w:szCs w:val="24"/>
      <w:lang w:val="en-US"/>
    </w:rPr>
  </w:style>
  <w:style w:type="character" w:styleId="Emphasis">
    <w:name w:val="Emphasis"/>
    <w:uiPriority w:val="20"/>
    <w:qFormat/>
    <w:rsid w:val="00BE4337"/>
    <w:rPr>
      <w:rFonts w:ascii="Times New Roman" w:hAnsi="Times New Roman" w:cs="Times New Roman"/>
      <w:i/>
      <w:iCs/>
      <w:sz w:val="28"/>
      <w:szCs w:val="28"/>
    </w:rPr>
  </w:style>
  <w:style w:type="character" w:customStyle="1" w:styleId="ColorfulList-Accent1Char1">
    <w:name w:val="Colorful List - Accent 1 Char1"/>
    <w:link w:val="ColorfulList-Accent1"/>
    <w:uiPriority w:val="34"/>
    <w:semiHidden/>
    <w:rsid w:val="00BE4337"/>
    <w:rPr>
      <w:rFonts w:ascii="Times New Roman" w:hAnsi="Times New Roman"/>
      <w:sz w:val="28"/>
      <w:szCs w:val="22"/>
    </w:rPr>
  </w:style>
  <w:style w:type="table" w:styleId="ColorfulList-Accent1">
    <w:name w:val="Colorful List Accent 1"/>
    <w:basedOn w:val="TableNormal"/>
    <w:link w:val="ColorfulList-Accent1Char1"/>
    <w:uiPriority w:val="34"/>
    <w:semiHidden/>
    <w:unhideWhenUsed/>
    <w:rsid w:val="00BE4337"/>
    <w:pPr>
      <w:spacing w:after="0" w:line="240" w:lineRule="auto"/>
    </w:pPr>
    <w:rPr>
      <w:rFonts w:ascii="Times New Roman" w:hAnsi="Times New Roman"/>
      <w:sz w:val="28"/>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PageNumber">
    <w:name w:val="page number"/>
    <w:basedOn w:val="DefaultParagraphFont"/>
    <w:unhideWhenUsed/>
    <w:rsid w:val="00BE4337"/>
  </w:style>
  <w:style w:type="paragraph" w:styleId="Quote">
    <w:name w:val="Quote"/>
    <w:basedOn w:val="Normal"/>
    <w:next w:val="Normal"/>
    <w:link w:val="QuoteChar"/>
    <w:uiPriority w:val="29"/>
    <w:qFormat/>
    <w:rsid w:val="00BE4337"/>
    <w:pPr>
      <w:widowControl w:val="0"/>
      <w:autoSpaceDE w:val="0"/>
      <w:autoSpaceDN w:val="0"/>
      <w:spacing w:before="200" w:after="160"/>
      <w:ind w:left="864" w:right="864"/>
      <w:jc w:val="center"/>
    </w:pPr>
    <w:rPr>
      <w:i/>
      <w:iCs/>
      <w:color w:val="404040" w:themeColor="text1" w:themeTint="BF"/>
      <w:sz w:val="26"/>
      <w:lang w:bidi="en-US"/>
    </w:rPr>
  </w:style>
  <w:style w:type="character" w:customStyle="1" w:styleId="QuoteChar">
    <w:name w:val="Quote Char"/>
    <w:basedOn w:val="DefaultParagraphFont"/>
    <w:link w:val="Quote"/>
    <w:uiPriority w:val="29"/>
    <w:rsid w:val="00BE4337"/>
    <w:rPr>
      <w:rFonts w:ascii="Times New Roman" w:eastAsia="Times New Roman" w:hAnsi="Times New Roman" w:cs="Times New Roman"/>
      <w:i/>
      <w:iCs/>
      <w:color w:val="404040" w:themeColor="text1" w:themeTint="BF"/>
      <w:sz w:val="26"/>
      <w:szCs w:val="24"/>
      <w:lang w:val="en-US" w:bidi="en-US"/>
    </w:rPr>
  </w:style>
  <w:style w:type="paragraph" w:styleId="FootnoteText">
    <w:name w:val="footnote text"/>
    <w:basedOn w:val="Normal"/>
    <w:link w:val="FootnoteTextChar"/>
    <w:uiPriority w:val="99"/>
    <w:semiHidden/>
    <w:unhideWhenUsed/>
    <w:rsid w:val="00BE4337"/>
    <w:pPr>
      <w:widowControl w:val="0"/>
      <w:autoSpaceDE w:val="0"/>
      <w:autoSpaceDN w:val="0"/>
    </w:pPr>
    <w:rPr>
      <w:sz w:val="20"/>
      <w:szCs w:val="20"/>
      <w:lang w:bidi="en-US"/>
    </w:rPr>
  </w:style>
  <w:style w:type="character" w:customStyle="1" w:styleId="FootnoteTextChar">
    <w:name w:val="Footnote Text Char"/>
    <w:basedOn w:val="DefaultParagraphFont"/>
    <w:link w:val="FootnoteText"/>
    <w:uiPriority w:val="99"/>
    <w:semiHidden/>
    <w:rsid w:val="00BE4337"/>
    <w:rPr>
      <w:rFonts w:ascii="Times New Roman" w:eastAsia="Times New Roman" w:hAnsi="Times New Roman" w:cs="Times New Roman"/>
      <w:sz w:val="20"/>
      <w:szCs w:val="20"/>
      <w:lang w:val="en-US" w:bidi="en-US"/>
    </w:rPr>
  </w:style>
  <w:style w:type="character" w:styleId="FootnoteReference">
    <w:name w:val="footnote reference"/>
    <w:basedOn w:val="DefaultParagraphFont"/>
    <w:uiPriority w:val="99"/>
    <w:semiHidden/>
    <w:unhideWhenUsed/>
    <w:rsid w:val="00BE4337"/>
    <w:rPr>
      <w:vertAlign w:val="superscript"/>
    </w:rPr>
  </w:style>
  <w:style w:type="table" w:styleId="GridTable4-Accent5">
    <w:name w:val="Grid Table 4 Accent 5"/>
    <w:basedOn w:val="TableNormal"/>
    <w:uiPriority w:val="49"/>
    <w:rsid w:val="00BE433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BE43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BE4337"/>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BE4337"/>
    <w:rPr>
      <w:rFonts w:ascii="Tahoma" w:eastAsiaTheme="minorHAnsi" w:hAnsi="Tahoma" w:cs="Tahoma"/>
      <w:sz w:val="16"/>
      <w:szCs w:val="16"/>
      <w:lang w:val="en-US"/>
    </w:rPr>
  </w:style>
  <w:style w:type="paragraph" w:styleId="Title">
    <w:name w:val="Title"/>
    <w:basedOn w:val="Normal"/>
    <w:link w:val="TitleChar"/>
    <w:uiPriority w:val="10"/>
    <w:qFormat/>
    <w:rsid w:val="00BE4337"/>
    <w:pPr>
      <w:jc w:val="center"/>
    </w:pPr>
    <w:rPr>
      <w:rFonts w:ascii=".VnArialH" w:hAnsi=".VnArialH"/>
      <w:b/>
      <w:sz w:val="32"/>
      <w:szCs w:val="20"/>
      <w:lang w:val="en-AU"/>
    </w:rPr>
  </w:style>
  <w:style w:type="character" w:customStyle="1" w:styleId="TitleChar">
    <w:name w:val="Title Char"/>
    <w:basedOn w:val="DefaultParagraphFont"/>
    <w:link w:val="Title"/>
    <w:uiPriority w:val="10"/>
    <w:rsid w:val="00BE4337"/>
    <w:rPr>
      <w:rFonts w:ascii=".VnArialH" w:eastAsia="Times New Roman" w:hAnsi=".VnArialH" w:cs="Times New Roman"/>
      <w:b/>
      <w:sz w:val="32"/>
      <w:szCs w:val="20"/>
      <w:lang w:val="en-AU"/>
    </w:rPr>
  </w:style>
  <w:style w:type="character" w:styleId="FollowedHyperlink">
    <w:name w:val="FollowedHyperlink"/>
    <w:basedOn w:val="DefaultParagraphFont"/>
    <w:uiPriority w:val="99"/>
    <w:rsid w:val="00BE4337"/>
    <w:rPr>
      <w:color w:val="800080"/>
      <w:u w:val="single"/>
    </w:rPr>
  </w:style>
  <w:style w:type="paragraph" w:styleId="BodyTextIndent">
    <w:name w:val="Body Text Indent"/>
    <w:basedOn w:val="Normal"/>
    <w:link w:val="BodyTextIndentChar"/>
    <w:rsid w:val="00BE4337"/>
    <w:pPr>
      <w:ind w:firstLine="630"/>
      <w:jc w:val="both"/>
    </w:pPr>
  </w:style>
  <w:style w:type="character" w:customStyle="1" w:styleId="BodyTextIndentChar">
    <w:name w:val="Body Text Indent Char"/>
    <w:basedOn w:val="DefaultParagraphFont"/>
    <w:link w:val="BodyTextIndent"/>
    <w:rsid w:val="00BE4337"/>
    <w:rPr>
      <w:rFonts w:ascii="Times New Roman" w:eastAsia="Times New Roman" w:hAnsi="Times New Roman" w:cs="Times New Roman"/>
      <w:sz w:val="24"/>
      <w:szCs w:val="24"/>
      <w:lang w:val="en-US"/>
    </w:rPr>
  </w:style>
  <w:style w:type="paragraph" w:styleId="ListBullet">
    <w:name w:val="List Bullet"/>
    <w:basedOn w:val="Normal"/>
    <w:autoRedefine/>
    <w:rsid w:val="00BE4337"/>
    <w:pPr>
      <w:tabs>
        <w:tab w:val="num" w:pos="360"/>
      </w:tabs>
      <w:spacing w:before="60"/>
      <w:jc w:val="both"/>
    </w:pPr>
    <w:rPr>
      <w:szCs w:val="28"/>
    </w:rPr>
  </w:style>
  <w:style w:type="paragraph" w:styleId="List">
    <w:name w:val="List"/>
    <w:basedOn w:val="Normal"/>
    <w:autoRedefine/>
    <w:rsid w:val="00BE4337"/>
    <w:pPr>
      <w:spacing w:before="60"/>
      <w:ind w:left="1134" w:hanging="1134"/>
      <w:jc w:val="both"/>
    </w:pPr>
    <w:rPr>
      <w:szCs w:val="28"/>
    </w:rPr>
  </w:style>
  <w:style w:type="paragraph" w:styleId="TOC9">
    <w:name w:val="toc 9"/>
    <w:basedOn w:val="Normal"/>
    <w:next w:val="Normal"/>
    <w:autoRedefine/>
    <w:uiPriority w:val="39"/>
    <w:rsid w:val="00BE4337"/>
    <w:pPr>
      <w:ind w:left="1600"/>
      <w:jc w:val="both"/>
    </w:pPr>
    <w:rPr>
      <w:szCs w:val="20"/>
      <w:lang w:val="en-AU"/>
    </w:rPr>
  </w:style>
  <w:style w:type="paragraph" w:styleId="TOC4">
    <w:name w:val="toc 4"/>
    <w:basedOn w:val="Normal"/>
    <w:next w:val="Normal"/>
    <w:autoRedefine/>
    <w:uiPriority w:val="39"/>
    <w:rsid w:val="00BE4337"/>
    <w:pPr>
      <w:ind w:left="600"/>
      <w:jc w:val="both"/>
    </w:pPr>
    <w:rPr>
      <w:szCs w:val="20"/>
      <w:lang w:val="en-AU"/>
    </w:rPr>
  </w:style>
  <w:style w:type="paragraph" w:styleId="TOC5">
    <w:name w:val="toc 5"/>
    <w:basedOn w:val="Normal"/>
    <w:next w:val="Normal"/>
    <w:autoRedefine/>
    <w:uiPriority w:val="39"/>
    <w:rsid w:val="00BE4337"/>
    <w:pPr>
      <w:tabs>
        <w:tab w:val="right" w:leader="dot" w:pos="9064"/>
      </w:tabs>
      <w:jc w:val="both"/>
    </w:pPr>
    <w:rPr>
      <w:szCs w:val="20"/>
      <w:lang w:val="en-AU"/>
    </w:rPr>
  </w:style>
  <w:style w:type="paragraph" w:styleId="TOC6">
    <w:name w:val="toc 6"/>
    <w:basedOn w:val="Normal"/>
    <w:next w:val="Normal"/>
    <w:autoRedefine/>
    <w:uiPriority w:val="39"/>
    <w:rsid w:val="00BE4337"/>
    <w:pPr>
      <w:ind w:left="1000"/>
      <w:jc w:val="both"/>
    </w:pPr>
    <w:rPr>
      <w:szCs w:val="20"/>
      <w:lang w:val="en-AU"/>
    </w:rPr>
  </w:style>
  <w:style w:type="paragraph" w:styleId="TOC7">
    <w:name w:val="toc 7"/>
    <w:basedOn w:val="Normal"/>
    <w:next w:val="Normal"/>
    <w:autoRedefine/>
    <w:uiPriority w:val="39"/>
    <w:rsid w:val="00BE4337"/>
    <w:pPr>
      <w:ind w:left="1200"/>
      <w:jc w:val="both"/>
    </w:pPr>
    <w:rPr>
      <w:szCs w:val="20"/>
      <w:lang w:val="en-AU"/>
    </w:rPr>
  </w:style>
  <w:style w:type="paragraph" w:styleId="TOC8">
    <w:name w:val="toc 8"/>
    <w:basedOn w:val="Normal"/>
    <w:next w:val="Normal"/>
    <w:autoRedefine/>
    <w:uiPriority w:val="39"/>
    <w:rsid w:val="00BE4337"/>
    <w:pPr>
      <w:ind w:left="1400"/>
      <w:jc w:val="both"/>
    </w:pPr>
    <w:rPr>
      <w:szCs w:val="20"/>
      <w:lang w:val="en-AU"/>
    </w:rPr>
  </w:style>
  <w:style w:type="paragraph" w:styleId="DocumentMap">
    <w:name w:val="Document Map"/>
    <w:basedOn w:val="Normal"/>
    <w:link w:val="DocumentMapChar"/>
    <w:semiHidden/>
    <w:rsid w:val="00BE4337"/>
    <w:pPr>
      <w:shd w:val="clear" w:color="auto" w:fill="000080"/>
      <w:jc w:val="both"/>
    </w:pPr>
    <w:rPr>
      <w:rFonts w:ascii="Tahoma" w:hAnsi="Tahoma" w:cs="Tahoma"/>
      <w:sz w:val="20"/>
      <w:szCs w:val="20"/>
    </w:rPr>
  </w:style>
  <w:style w:type="character" w:customStyle="1" w:styleId="DocumentMapChar">
    <w:name w:val="Document Map Char"/>
    <w:basedOn w:val="DefaultParagraphFont"/>
    <w:link w:val="DocumentMap"/>
    <w:semiHidden/>
    <w:rsid w:val="00BE4337"/>
    <w:rPr>
      <w:rFonts w:ascii="Tahoma" w:eastAsia="Times New Roman" w:hAnsi="Tahoma" w:cs="Tahoma"/>
      <w:sz w:val="20"/>
      <w:szCs w:val="20"/>
      <w:shd w:val="clear" w:color="auto" w:fill="000080"/>
      <w:lang w:val="en-US"/>
    </w:rPr>
  </w:style>
  <w:style w:type="character" w:styleId="CommentReference">
    <w:name w:val="annotation reference"/>
    <w:basedOn w:val="DefaultParagraphFont"/>
    <w:uiPriority w:val="99"/>
    <w:semiHidden/>
    <w:rsid w:val="00BE4337"/>
    <w:rPr>
      <w:sz w:val="16"/>
      <w:szCs w:val="16"/>
    </w:rPr>
  </w:style>
  <w:style w:type="paragraph" w:styleId="CommentText">
    <w:name w:val="annotation text"/>
    <w:basedOn w:val="Normal"/>
    <w:link w:val="CommentTextChar"/>
    <w:uiPriority w:val="99"/>
    <w:semiHidden/>
    <w:rsid w:val="00BE4337"/>
    <w:rPr>
      <w:sz w:val="20"/>
      <w:szCs w:val="20"/>
    </w:rPr>
  </w:style>
  <w:style w:type="character" w:customStyle="1" w:styleId="CommentTextChar">
    <w:name w:val="Comment Text Char"/>
    <w:basedOn w:val="DefaultParagraphFont"/>
    <w:link w:val="CommentText"/>
    <w:uiPriority w:val="99"/>
    <w:semiHidden/>
    <w:rsid w:val="00BE433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rsid w:val="00BE4337"/>
    <w:rPr>
      <w:b/>
      <w:bCs/>
    </w:rPr>
  </w:style>
  <w:style w:type="character" w:customStyle="1" w:styleId="CommentSubjectChar">
    <w:name w:val="Comment Subject Char"/>
    <w:basedOn w:val="CommentTextChar"/>
    <w:link w:val="CommentSubject"/>
    <w:uiPriority w:val="99"/>
    <w:semiHidden/>
    <w:rsid w:val="00BE4337"/>
    <w:rPr>
      <w:rFonts w:ascii="Times New Roman" w:eastAsia="Times New Roman" w:hAnsi="Times New Roman" w:cs="Times New Roman"/>
      <w:b/>
      <w:bCs/>
      <w:sz w:val="20"/>
      <w:szCs w:val="20"/>
      <w:lang w:val="en-US"/>
    </w:rPr>
  </w:style>
  <w:style w:type="character" w:styleId="PlaceholderText">
    <w:name w:val="Placeholder Text"/>
    <w:basedOn w:val="DefaultParagraphFont"/>
    <w:uiPriority w:val="99"/>
    <w:semiHidden/>
    <w:rsid w:val="00BE4337"/>
    <w:rPr>
      <w:rFonts w:cs="Times New Roman"/>
      <w:color w:val="808080"/>
    </w:rPr>
  </w:style>
  <w:style w:type="paragraph" w:styleId="TOCHeading">
    <w:name w:val="TOC Heading"/>
    <w:basedOn w:val="Heading1"/>
    <w:next w:val="Normal"/>
    <w:uiPriority w:val="39"/>
    <w:unhideWhenUsed/>
    <w:qFormat/>
    <w:rsid w:val="00BE4337"/>
    <w:pPr>
      <w:numPr>
        <w:numId w:val="0"/>
      </w:numPr>
      <w:spacing w:before="120" w:line="259" w:lineRule="auto"/>
      <w:ind w:firstLine="567"/>
      <w:outlineLvl w:val="9"/>
    </w:pPr>
    <w:rPr>
      <w:rFonts w:ascii="Calibri Light" w:hAnsi="Calibri Light"/>
      <w:b w:val="0"/>
      <w:color w:val="2E74B5"/>
      <w:sz w:val="26"/>
    </w:rPr>
  </w:style>
  <w:style w:type="paragraph" w:styleId="HTMLPreformatted">
    <w:name w:val="HTML Preformatted"/>
    <w:basedOn w:val="Normal"/>
    <w:link w:val="HTMLPreformattedChar"/>
    <w:uiPriority w:val="99"/>
    <w:unhideWhenUsed/>
    <w:rsid w:val="00BE4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E4337"/>
    <w:rPr>
      <w:rFonts w:ascii="Courier New" w:eastAsia="Times New Roman" w:hAnsi="Courier New" w:cs="Courier New"/>
      <w:sz w:val="20"/>
      <w:szCs w:val="20"/>
      <w:lang w:val="en-US"/>
    </w:rPr>
  </w:style>
  <w:style w:type="table" w:styleId="ListTable4-Accent4">
    <w:name w:val="List Table 4 Accent 4"/>
    <w:basedOn w:val="TableNormal"/>
    <w:uiPriority w:val="49"/>
    <w:rsid w:val="00BE4337"/>
    <w:pPr>
      <w:spacing w:after="0" w:line="240" w:lineRule="auto"/>
    </w:pPr>
    <w:rPr>
      <w:rFonts w:eastAsiaTheme="minorHAnsi"/>
      <w:kern w:val="2"/>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5">
    <w:name w:val="List Table 3 Accent 5"/>
    <w:basedOn w:val="TableNormal"/>
    <w:uiPriority w:val="48"/>
    <w:rsid w:val="00BE4337"/>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1">
    <w:name w:val="List Table 4 Accent 1"/>
    <w:basedOn w:val="TableNormal"/>
    <w:uiPriority w:val="49"/>
    <w:rsid w:val="00BE433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BE433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4">
    <w:name w:val="List Table 3 Accent 4"/>
    <w:basedOn w:val="TableNormal"/>
    <w:uiPriority w:val="48"/>
    <w:rsid w:val="00BE4337"/>
    <w:pPr>
      <w:spacing w:after="0" w:line="240" w:lineRule="auto"/>
    </w:pPr>
    <w:rPr>
      <w:rFonts w:eastAsiaTheme="minorHAnsi"/>
      <w:kern w:val="2"/>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1">
    <w:name w:val="List Table 3 Accent 1"/>
    <w:basedOn w:val="TableNormal"/>
    <w:uiPriority w:val="48"/>
    <w:rsid w:val="00BE4337"/>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1">
    <w:name w:val="表 (格子)1"/>
    <w:basedOn w:val="TableNormal"/>
    <w:next w:val="TableGrid"/>
    <w:uiPriority w:val="59"/>
    <w:rsid w:val="00BE4337"/>
    <w:pPr>
      <w:spacing w:after="0" w:line="288" w:lineRule="auto"/>
      <w:jc w:val="center"/>
    </w:pPr>
    <w:rPr>
      <w:rFonts w:ascii="Times New Roman" w:eastAsiaTheme="minorEastAsia" w:hAnsi="Times New Roman" w:cs="Arial (Body CS)"/>
      <w:kern w:val="2"/>
      <w:sz w:val="2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b/>
      </w:rPr>
      <w:tblPr/>
      <w:tcPr>
        <w:shd w:val="clear" w:color="auto" w:fill="E2EFD9" w:themeFill="accent6" w:themeFillTint="33"/>
      </w:tcPr>
    </w:tblStylePr>
  </w:style>
  <w:style w:type="paragraph" w:styleId="NormalWeb">
    <w:name w:val="Normal (Web)"/>
    <w:basedOn w:val="Normal"/>
    <w:link w:val="NormalWebChar"/>
    <w:uiPriority w:val="99"/>
    <w:unhideWhenUsed/>
    <w:rsid w:val="00BE4337"/>
    <w:pPr>
      <w:spacing w:before="100" w:beforeAutospacing="1" w:after="100" w:afterAutospacing="1"/>
    </w:pPr>
  </w:style>
  <w:style w:type="character" w:styleId="HTMLCode">
    <w:name w:val="HTML Code"/>
    <w:basedOn w:val="DefaultParagraphFont"/>
    <w:uiPriority w:val="99"/>
    <w:semiHidden/>
    <w:unhideWhenUsed/>
    <w:rsid w:val="00BE4337"/>
    <w:rPr>
      <w:rFonts w:ascii="Courier New" w:eastAsia="Times New Roman" w:hAnsi="Courier New" w:cs="Courier New"/>
      <w:sz w:val="20"/>
      <w:szCs w:val="20"/>
    </w:rPr>
  </w:style>
  <w:style w:type="character" w:customStyle="1" w:styleId="math-inline">
    <w:name w:val="math-inline"/>
    <w:basedOn w:val="DefaultParagraphFont"/>
    <w:rsid w:val="00BE4337"/>
  </w:style>
  <w:style w:type="character" w:customStyle="1" w:styleId="ng-tns-c3098535048-177">
    <w:name w:val="ng-tns-c3098535048-177"/>
    <w:basedOn w:val="DefaultParagraphFont"/>
    <w:rsid w:val="004B266F"/>
  </w:style>
  <w:style w:type="character" w:customStyle="1" w:styleId="hljs-comment">
    <w:name w:val="hljs-comment"/>
    <w:basedOn w:val="DefaultParagraphFont"/>
    <w:rsid w:val="00BE4337"/>
  </w:style>
  <w:style w:type="character" w:customStyle="1" w:styleId="hljs-keyword">
    <w:name w:val="hljs-keyword"/>
    <w:basedOn w:val="DefaultParagraphFont"/>
    <w:rsid w:val="00BE4337"/>
  </w:style>
  <w:style w:type="character" w:customStyle="1" w:styleId="hljs-builtin">
    <w:name w:val="hljs-built_in"/>
    <w:basedOn w:val="DefaultParagraphFont"/>
    <w:rsid w:val="00BE4337"/>
  </w:style>
  <w:style w:type="character" w:customStyle="1" w:styleId="hljs-literal">
    <w:name w:val="hljs-literal"/>
    <w:basedOn w:val="DefaultParagraphFont"/>
    <w:rsid w:val="004B266F"/>
  </w:style>
  <w:style w:type="character" w:customStyle="1" w:styleId="hljs-number">
    <w:name w:val="hljs-number"/>
    <w:basedOn w:val="DefaultParagraphFont"/>
    <w:rsid w:val="00BE4337"/>
  </w:style>
  <w:style w:type="character" w:customStyle="1" w:styleId="ng-tns-c3098535048-178">
    <w:name w:val="ng-tns-c3098535048-178"/>
    <w:basedOn w:val="DefaultParagraphFont"/>
    <w:rsid w:val="004B266F"/>
  </w:style>
  <w:style w:type="character" w:customStyle="1" w:styleId="hljs-string">
    <w:name w:val="hljs-string"/>
    <w:basedOn w:val="DefaultParagraphFont"/>
    <w:rsid w:val="00BE4337"/>
  </w:style>
  <w:style w:type="character" w:customStyle="1" w:styleId="ng-tns-c3098535048-179">
    <w:name w:val="ng-tns-c3098535048-179"/>
    <w:basedOn w:val="DefaultParagraphFont"/>
    <w:rsid w:val="004B266F"/>
  </w:style>
  <w:style w:type="paragraph" w:customStyle="1" w:styleId="tritmnormal">
    <w:name w:val="tritm_normal"/>
    <w:basedOn w:val="Normal"/>
    <w:qFormat/>
    <w:rsid w:val="00BE4337"/>
    <w:pPr>
      <w:spacing w:line="288" w:lineRule="auto"/>
      <w:ind w:firstLine="431"/>
      <w:jc w:val="both"/>
    </w:pPr>
    <w:rPr>
      <w:sz w:val="28"/>
      <w:lang w:eastAsia="ja-JP"/>
    </w:rPr>
  </w:style>
  <w:style w:type="paragraph" w:customStyle="1" w:styleId="items">
    <w:name w:val="items"/>
    <w:basedOn w:val="ListParagraph"/>
    <w:qFormat/>
    <w:rsid w:val="00BE4337"/>
    <w:pPr>
      <w:widowControl w:val="0"/>
      <w:numPr>
        <w:numId w:val="4"/>
      </w:numPr>
      <w:ind w:left="1134" w:hanging="357"/>
      <w:contextualSpacing w:val="0"/>
    </w:pPr>
    <w:rPr>
      <w:rFonts w:eastAsiaTheme="minorEastAsia"/>
      <w:kern w:val="2"/>
      <w:sz w:val="28"/>
      <w:szCs w:val="26"/>
      <w:lang w:eastAsia="ja-JP"/>
    </w:rPr>
  </w:style>
  <w:style w:type="paragraph" w:customStyle="1" w:styleId="TableName">
    <w:name w:val="Table Name"/>
    <w:rsid w:val="00BE4337"/>
    <w:pPr>
      <w:keepNext/>
      <w:spacing w:before="240" w:after="180" w:line="240" w:lineRule="auto"/>
      <w:ind w:left="360" w:hanging="360"/>
      <w:jc w:val="center"/>
    </w:pPr>
    <w:rPr>
      <w:rFonts w:ascii="Times New Roman" w:eastAsia="Times New Roman" w:hAnsi="Times New Roman" w:cs="Times New Roman"/>
      <w:lang w:val="en-US"/>
    </w:rPr>
  </w:style>
  <w:style w:type="paragraph" w:customStyle="1" w:styleId="TableInside">
    <w:name w:val="Table Inside"/>
    <w:basedOn w:val="Normal"/>
    <w:rsid w:val="00BE4337"/>
    <w:pPr>
      <w:spacing w:before="60"/>
      <w:jc w:val="both"/>
    </w:pPr>
    <w:rPr>
      <w:rFonts w:ascii=".VnArial" w:hAnsi=".VnArial"/>
      <w:sz w:val="20"/>
      <w:szCs w:val="20"/>
    </w:rPr>
  </w:style>
  <w:style w:type="paragraph" w:customStyle="1" w:styleId="TableHeading">
    <w:name w:val="Table Heading"/>
    <w:basedOn w:val="TableInside"/>
    <w:next w:val="TableInside"/>
    <w:rsid w:val="00BE4337"/>
    <w:pPr>
      <w:jc w:val="center"/>
    </w:pPr>
    <w:rPr>
      <w:b/>
    </w:rPr>
  </w:style>
  <w:style w:type="paragraph" w:customStyle="1" w:styleId="Picture">
    <w:name w:val="Picture"/>
    <w:basedOn w:val="Normal"/>
    <w:next w:val="Normal"/>
    <w:rsid w:val="00BE4337"/>
    <w:pPr>
      <w:keepNext/>
      <w:spacing w:after="240"/>
      <w:jc w:val="center"/>
    </w:pPr>
    <w:rPr>
      <w:rFonts w:ascii=".VnTime" w:hAnsi=".VnTime"/>
      <w:sz w:val="26"/>
      <w:szCs w:val="20"/>
    </w:rPr>
  </w:style>
  <w:style w:type="paragraph" w:customStyle="1" w:styleId="StyleBodyTextJustifiedLeft092cmRight0cmBefore2">
    <w:name w:val="Style Body Text + Justified Left:  0.92 cm Right:  0 cm Before: ...2"/>
    <w:basedOn w:val="BodyText"/>
    <w:rsid w:val="00BE4337"/>
    <w:pPr>
      <w:widowControl w:val="0"/>
      <w:tabs>
        <w:tab w:val="left" w:pos="144"/>
        <w:tab w:val="center" w:pos="1584"/>
        <w:tab w:val="left" w:pos="5616"/>
      </w:tabs>
      <w:spacing w:before="0" w:after="0" w:line="240" w:lineRule="auto"/>
      <w:ind w:left="522" w:firstLine="0"/>
    </w:pPr>
    <w:rPr>
      <w:bCs/>
      <w:szCs w:val="20"/>
    </w:rPr>
  </w:style>
  <w:style w:type="character" w:customStyle="1" w:styleId="CaptionChar">
    <w:name w:val="Caption Char"/>
    <w:link w:val="Caption"/>
    <w:uiPriority w:val="35"/>
    <w:rsid w:val="00BE4337"/>
    <w:rPr>
      <w:rFonts w:ascii="Times New Roman" w:eastAsia="Times New Roman" w:hAnsi="Times New Roman" w:cs="Times New Roman"/>
      <w:bCs/>
      <w:i/>
      <w:sz w:val="24"/>
      <w:szCs w:val="20"/>
      <w:lang w:val="en-US"/>
    </w:rPr>
  </w:style>
  <w:style w:type="paragraph" w:customStyle="1" w:styleId="Picturename">
    <w:name w:val="Picture name"/>
    <w:basedOn w:val="Normal"/>
    <w:next w:val="BodyText"/>
    <w:rsid w:val="00BE4337"/>
    <w:pPr>
      <w:numPr>
        <w:numId w:val="3"/>
      </w:numPr>
      <w:tabs>
        <w:tab w:val="clear" w:pos="1440"/>
      </w:tabs>
      <w:spacing w:after="360" w:line="300" w:lineRule="auto"/>
      <w:ind w:left="1089" w:hanging="1089"/>
      <w:jc w:val="center"/>
    </w:pPr>
    <w:rPr>
      <w:rFonts w:ascii="Verdana" w:hAnsi="Verdana"/>
      <w:b/>
      <w:sz w:val="20"/>
    </w:rPr>
  </w:style>
  <w:style w:type="paragraph" w:customStyle="1" w:styleId="Tableheading0">
    <w:name w:val="Table heading"/>
    <w:basedOn w:val="TableofFigures"/>
    <w:rsid w:val="00BE4337"/>
    <w:pPr>
      <w:keepNext/>
      <w:spacing w:before="60" w:after="60" w:line="300" w:lineRule="auto"/>
      <w:jc w:val="center"/>
    </w:pPr>
    <w:rPr>
      <w:rFonts w:ascii="Tahoma" w:hAnsi="Tahoma"/>
      <w:b/>
      <w:sz w:val="18"/>
    </w:rPr>
  </w:style>
  <w:style w:type="paragraph" w:customStyle="1" w:styleId="Sourcecode">
    <w:name w:val="Source code"/>
    <w:basedOn w:val="Normal"/>
    <w:rsid w:val="00BE4337"/>
    <w:pPr>
      <w:tabs>
        <w:tab w:val="left" w:pos="1134"/>
      </w:tabs>
      <w:ind w:left="567"/>
      <w:jc w:val="both"/>
    </w:pPr>
    <w:rPr>
      <w:rFonts w:ascii="Courier New" w:hAnsi="Courier New"/>
      <w:w w:val="90"/>
      <w:sz w:val="22"/>
    </w:rPr>
  </w:style>
  <w:style w:type="paragraph" w:customStyle="1" w:styleId="H3">
    <w:name w:val="H3"/>
    <w:basedOn w:val="Heading3"/>
    <w:rsid w:val="00BE4337"/>
    <w:pPr>
      <w:keepLines w:val="0"/>
      <w:numPr>
        <w:ilvl w:val="0"/>
        <w:numId w:val="0"/>
      </w:numPr>
      <w:tabs>
        <w:tab w:val="num" w:pos="1080"/>
      </w:tabs>
      <w:spacing w:before="240" w:after="60"/>
      <w:ind w:left="720" w:hanging="720"/>
    </w:pPr>
    <w:rPr>
      <w:b/>
      <w:szCs w:val="20"/>
      <w:lang w:eastAsia="zh-CN"/>
    </w:rPr>
  </w:style>
  <w:style w:type="paragraph" w:customStyle="1" w:styleId="3">
    <w:name w:val="3"/>
    <w:basedOn w:val="Normal"/>
    <w:rsid w:val="00BE4337"/>
    <w:pPr>
      <w:spacing w:after="160" w:line="240" w:lineRule="exact"/>
      <w:jc w:val="both"/>
    </w:pPr>
    <w:rPr>
      <w:rFonts w:ascii="Verdana" w:hAnsi="Verdana"/>
      <w:sz w:val="20"/>
      <w:szCs w:val="20"/>
    </w:rPr>
  </w:style>
  <w:style w:type="paragraph" w:customStyle="1" w:styleId="Char">
    <w:name w:val="Char"/>
    <w:basedOn w:val="Normal"/>
    <w:rsid w:val="00BE4337"/>
    <w:pPr>
      <w:spacing w:after="160" w:line="240" w:lineRule="exact"/>
      <w:jc w:val="both"/>
    </w:pPr>
    <w:rPr>
      <w:rFonts w:ascii="Verdana" w:hAnsi="Verdana"/>
      <w:sz w:val="20"/>
      <w:szCs w:val="20"/>
    </w:rPr>
  </w:style>
  <w:style w:type="paragraph" w:styleId="EndnoteText">
    <w:name w:val="endnote text"/>
    <w:basedOn w:val="Normal"/>
    <w:link w:val="EndnoteTextChar"/>
    <w:uiPriority w:val="99"/>
    <w:semiHidden/>
    <w:unhideWhenUsed/>
    <w:rsid w:val="00BE4337"/>
    <w:pPr>
      <w:jc w:val="both"/>
    </w:pPr>
    <w:rPr>
      <w:sz w:val="20"/>
      <w:szCs w:val="20"/>
    </w:rPr>
  </w:style>
  <w:style w:type="character" w:customStyle="1" w:styleId="EndnoteTextChar">
    <w:name w:val="Endnote Text Char"/>
    <w:basedOn w:val="DefaultParagraphFont"/>
    <w:link w:val="EndnoteText"/>
    <w:uiPriority w:val="99"/>
    <w:semiHidden/>
    <w:rsid w:val="00BE4337"/>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E4337"/>
    <w:rPr>
      <w:vertAlign w:val="superscript"/>
    </w:rPr>
  </w:style>
  <w:style w:type="table" w:styleId="MediumShading2-Accent1">
    <w:name w:val="Medium Shading 2 Accent 1"/>
    <w:basedOn w:val="TableNormal"/>
    <w:uiPriority w:val="64"/>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harCharCharChar1">
    <w:name w:val="Char Char Char Char1"/>
    <w:basedOn w:val="Normal"/>
    <w:rsid w:val="00BE4337"/>
    <w:pPr>
      <w:widowControl w:val="0"/>
      <w:jc w:val="both"/>
    </w:pPr>
    <w:rPr>
      <w:rFonts w:eastAsia="SimSun"/>
      <w:kern w:val="2"/>
      <w:lang w:eastAsia="zh-CN"/>
    </w:rPr>
  </w:style>
  <w:style w:type="paragraph" w:styleId="Date">
    <w:name w:val="Date"/>
    <w:basedOn w:val="Normal"/>
    <w:next w:val="Normal"/>
    <w:link w:val="DateChar"/>
    <w:uiPriority w:val="99"/>
    <w:semiHidden/>
    <w:unhideWhenUsed/>
    <w:rsid w:val="00BE4337"/>
    <w:pPr>
      <w:widowControl w:val="0"/>
    </w:pPr>
    <w:rPr>
      <w:rFonts w:eastAsiaTheme="minorEastAsia"/>
      <w:kern w:val="2"/>
      <w:szCs w:val="26"/>
      <w:lang w:eastAsia="ja-JP"/>
    </w:rPr>
  </w:style>
  <w:style w:type="character" w:customStyle="1" w:styleId="DateChar">
    <w:name w:val="Date Char"/>
    <w:basedOn w:val="DefaultParagraphFont"/>
    <w:link w:val="Date"/>
    <w:uiPriority w:val="99"/>
    <w:semiHidden/>
    <w:rsid w:val="00BE4337"/>
    <w:rPr>
      <w:rFonts w:ascii="Times New Roman" w:eastAsiaTheme="minorEastAsia" w:hAnsi="Times New Roman" w:cs="Times New Roman"/>
      <w:kern w:val="2"/>
      <w:sz w:val="24"/>
      <w:szCs w:val="26"/>
      <w:lang w:val="en-US" w:eastAsia="ja-JP"/>
    </w:rPr>
  </w:style>
  <w:style w:type="paragraph" w:styleId="Revision">
    <w:name w:val="Revision"/>
    <w:hidden/>
    <w:uiPriority w:val="99"/>
    <w:semiHidden/>
    <w:rsid w:val="00BE4337"/>
    <w:pPr>
      <w:spacing w:after="0" w:line="288" w:lineRule="auto"/>
      <w:jc w:val="both"/>
    </w:pPr>
    <w:rPr>
      <w:rFonts w:eastAsiaTheme="minorEastAsia"/>
      <w:kern w:val="2"/>
      <w:sz w:val="21"/>
      <w:lang w:val="en-US" w:eastAsia="ja-JP"/>
    </w:rPr>
  </w:style>
  <w:style w:type="paragraph" w:styleId="NoSpacing">
    <w:name w:val="No Spacing"/>
    <w:link w:val="NoSpacingChar"/>
    <w:uiPriority w:val="1"/>
    <w:qFormat/>
    <w:rsid w:val="00BE4337"/>
    <w:pPr>
      <w:spacing w:after="0" w:line="288" w:lineRule="auto"/>
      <w:jc w:val="both"/>
    </w:pPr>
    <w:rPr>
      <w:rFonts w:eastAsiaTheme="minorEastAsia"/>
      <w:lang w:val="en-US" w:eastAsia="zh-CN"/>
    </w:rPr>
  </w:style>
  <w:style w:type="character" w:customStyle="1" w:styleId="NoSpacingChar">
    <w:name w:val="No Spacing Char"/>
    <w:basedOn w:val="DefaultParagraphFont"/>
    <w:link w:val="NoSpacing"/>
    <w:uiPriority w:val="1"/>
    <w:rsid w:val="00BE4337"/>
    <w:rPr>
      <w:rFonts w:eastAsiaTheme="minorEastAsia"/>
      <w:lang w:val="en-US" w:eastAsia="zh-CN"/>
    </w:rPr>
  </w:style>
  <w:style w:type="character" w:styleId="UnresolvedMention">
    <w:name w:val="Unresolved Mention"/>
    <w:basedOn w:val="DefaultParagraphFont"/>
    <w:uiPriority w:val="99"/>
    <w:semiHidden/>
    <w:unhideWhenUsed/>
    <w:rsid w:val="00BE4337"/>
    <w:rPr>
      <w:color w:val="605E5C"/>
      <w:shd w:val="clear" w:color="auto" w:fill="E1DFDD"/>
    </w:rPr>
  </w:style>
  <w:style w:type="character" w:customStyle="1" w:styleId="keywordflow">
    <w:name w:val="keywordflow"/>
    <w:basedOn w:val="DefaultParagraphFont"/>
    <w:rsid w:val="00BE4337"/>
  </w:style>
  <w:style w:type="character" w:customStyle="1" w:styleId="lineno">
    <w:name w:val="lineno"/>
    <w:basedOn w:val="DefaultParagraphFont"/>
    <w:rsid w:val="00BE4337"/>
  </w:style>
  <w:style w:type="character" w:customStyle="1" w:styleId="comment">
    <w:name w:val="comment"/>
    <w:basedOn w:val="DefaultParagraphFont"/>
    <w:rsid w:val="00BE4337"/>
  </w:style>
  <w:style w:type="character" w:customStyle="1" w:styleId="stringliteral">
    <w:name w:val="stringliteral"/>
    <w:basedOn w:val="DefaultParagraphFont"/>
    <w:rsid w:val="00BE4337"/>
  </w:style>
  <w:style w:type="character" w:customStyle="1" w:styleId="keyword">
    <w:name w:val="keyword"/>
    <w:basedOn w:val="DefaultParagraphFont"/>
    <w:rsid w:val="00BE4337"/>
  </w:style>
  <w:style w:type="character" w:customStyle="1" w:styleId="n">
    <w:name w:val="n"/>
    <w:basedOn w:val="DefaultParagraphFont"/>
    <w:rsid w:val="00BE4337"/>
  </w:style>
  <w:style w:type="character" w:customStyle="1" w:styleId="o">
    <w:name w:val="o"/>
    <w:basedOn w:val="DefaultParagraphFont"/>
    <w:rsid w:val="00BE4337"/>
  </w:style>
  <w:style w:type="character" w:customStyle="1" w:styleId="p">
    <w:name w:val="p"/>
    <w:basedOn w:val="DefaultParagraphFont"/>
    <w:rsid w:val="00BE4337"/>
  </w:style>
  <w:style w:type="character" w:customStyle="1" w:styleId="s">
    <w:name w:val="s"/>
    <w:basedOn w:val="DefaultParagraphFont"/>
    <w:rsid w:val="00BE4337"/>
  </w:style>
  <w:style w:type="paragraph" w:customStyle="1" w:styleId="code">
    <w:name w:val="code"/>
    <w:basedOn w:val="Normal"/>
    <w:qFormat/>
    <w:rsid w:val="00BE4337"/>
    <w:pPr>
      <w:snapToGrid w:val="0"/>
    </w:pPr>
    <w:rPr>
      <w:rFonts w:ascii="Courier New" w:hAnsi="Courier New" w:cs="Consolas"/>
      <w:sz w:val="20"/>
      <w:szCs w:val="20"/>
      <w:lang w:eastAsia="ja-JP"/>
    </w:rPr>
  </w:style>
  <w:style w:type="character" w:customStyle="1" w:styleId="hi-yellow">
    <w:name w:val="hi-yellow"/>
    <w:basedOn w:val="DefaultParagraphFont"/>
    <w:rsid w:val="00BE4337"/>
  </w:style>
  <w:style w:type="character" w:customStyle="1" w:styleId="hi-blue">
    <w:name w:val="hi-blue"/>
    <w:basedOn w:val="DefaultParagraphFont"/>
    <w:rsid w:val="00BE4337"/>
  </w:style>
  <w:style w:type="character" w:customStyle="1" w:styleId="hi-red">
    <w:name w:val="hi-red"/>
    <w:basedOn w:val="DefaultParagraphFont"/>
    <w:rsid w:val="00BE4337"/>
  </w:style>
  <w:style w:type="character" w:customStyle="1" w:styleId="hi-green">
    <w:name w:val="hi-green"/>
    <w:basedOn w:val="DefaultParagraphFont"/>
    <w:rsid w:val="00BE4337"/>
  </w:style>
  <w:style w:type="character" w:customStyle="1" w:styleId="bold">
    <w:name w:val="bold"/>
    <w:basedOn w:val="DefaultParagraphFont"/>
    <w:rsid w:val="00BE4337"/>
  </w:style>
  <w:style w:type="paragraph" w:styleId="Index1">
    <w:name w:val="index 1"/>
    <w:basedOn w:val="Normal"/>
    <w:next w:val="Normal"/>
    <w:autoRedefine/>
    <w:uiPriority w:val="99"/>
    <w:semiHidden/>
    <w:unhideWhenUsed/>
    <w:rsid w:val="00BE4337"/>
    <w:pPr>
      <w:ind w:left="240" w:hanging="240"/>
    </w:pPr>
  </w:style>
  <w:style w:type="paragraph" w:styleId="Index2">
    <w:name w:val="index 2"/>
    <w:basedOn w:val="Normal"/>
    <w:next w:val="Normal"/>
    <w:autoRedefine/>
    <w:uiPriority w:val="99"/>
    <w:semiHidden/>
    <w:unhideWhenUsed/>
    <w:rsid w:val="00BE4337"/>
    <w:pPr>
      <w:ind w:left="480" w:hanging="240"/>
    </w:pPr>
  </w:style>
  <w:style w:type="numbering" w:customStyle="1" w:styleId="item1">
    <w:name w:val="item1"/>
    <w:uiPriority w:val="99"/>
    <w:rsid w:val="00BE4337"/>
    <w:pPr>
      <w:numPr>
        <w:numId w:val="5"/>
      </w:numPr>
    </w:pPr>
  </w:style>
  <w:style w:type="character" w:customStyle="1" w:styleId="icon-label">
    <w:name w:val="icon-label"/>
    <w:basedOn w:val="DefaultParagraphFont"/>
    <w:rsid w:val="00BE4337"/>
  </w:style>
  <w:style w:type="paragraph" w:styleId="PlainText">
    <w:name w:val="Plain Text"/>
    <w:basedOn w:val="Normal"/>
    <w:link w:val="PlainTextChar"/>
    <w:uiPriority w:val="99"/>
    <w:unhideWhenUsed/>
    <w:rsid w:val="00BE4337"/>
    <w:rPr>
      <w:rFonts w:ascii="Consolas" w:eastAsiaTheme="minorHAnsi"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BE4337"/>
    <w:rPr>
      <w:rFonts w:ascii="Consolas" w:eastAsiaTheme="minorHAnsi" w:hAnsi="Consolas" w:cs="Consolas"/>
      <w:kern w:val="2"/>
      <w:sz w:val="21"/>
      <w:szCs w:val="21"/>
      <w:lang w:val="en-US"/>
      <w14:ligatures w14:val="standardContextual"/>
    </w:rPr>
  </w:style>
  <w:style w:type="character" w:customStyle="1" w:styleId="NormalWebChar">
    <w:name w:val="Normal (Web) Char"/>
    <w:basedOn w:val="DefaultParagraphFont"/>
    <w:link w:val="NormalWeb"/>
    <w:uiPriority w:val="99"/>
    <w:rsid w:val="00BE4337"/>
    <w:rPr>
      <w:rFonts w:ascii="Times New Roman" w:eastAsia="Times New Roman" w:hAnsi="Times New Roman" w:cs="Times New Roman"/>
      <w:sz w:val="24"/>
      <w:szCs w:val="24"/>
      <w:lang w:val="en-US"/>
    </w:rPr>
  </w:style>
  <w:style w:type="paragraph" w:customStyle="1" w:styleId="ft07">
    <w:name w:val="ft07"/>
    <w:basedOn w:val="Normal"/>
    <w:rsid w:val="00BE4337"/>
    <w:pPr>
      <w:spacing w:before="100" w:beforeAutospacing="1" w:after="100" w:afterAutospacing="1"/>
    </w:pPr>
  </w:style>
  <w:style w:type="paragraph" w:styleId="Bibliography">
    <w:name w:val="Bibliography"/>
    <w:basedOn w:val="Normal"/>
    <w:next w:val="Normal"/>
    <w:uiPriority w:val="37"/>
    <w:unhideWhenUsed/>
    <w:rsid w:val="00BE4337"/>
  </w:style>
  <w:style w:type="numbering" w:customStyle="1" w:styleId="CurrentList1">
    <w:name w:val="Current List1"/>
    <w:uiPriority w:val="99"/>
    <w:rsid w:val="00BE4337"/>
    <w:pPr>
      <w:numPr>
        <w:numId w:val="6"/>
      </w:numPr>
    </w:pPr>
  </w:style>
  <w:style w:type="table" w:styleId="PlainTable1">
    <w:name w:val="Plain Table 1"/>
    <w:basedOn w:val="TableNormal"/>
    <w:uiPriority w:val="41"/>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E4337"/>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numbering" w:customStyle="1" w:styleId="CurrentList2">
    <w:name w:val="Current List2"/>
    <w:uiPriority w:val="99"/>
    <w:rsid w:val="00BE4337"/>
    <w:pPr>
      <w:numPr>
        <w:numId w:val="7"/>
      </w:numPr>
    </w:pPr>
  </w:style>
  <w:style w:type="numbering" w:customStyle="1" w:styleId="CurrentList3">
    <w:name w:val="Current List3"/>
    <w:uiPriority w:val="99"/>
    <w:rsid w:val="00BE4337"/>
    <w:pPr>
      <w:numPr>
        <w:numId w:val="8"/>
      </w:numPr>
    </w:pPr>
  </w:style>
  <w:style w:type="numbering" w:customStyle="1" w:styleId="CurrentList4">
    <w:name w:val="Current List4"/>
    <w:uiPriority w:val="99"/>
    <w:rsid w:val="00BE4337"/>
    <w:pPr>
      <w:numPr>
        <w:numId w:val="9"/>
      </w:numPr>
    </w:pPr>
  </w:style>
  <w:style w:type="numbering" w:customStyle="1" w:styleId="CurrentList5">
    <w:name w:val="Current List5"/>
    <w:uiPriority w:val="99"/>
    <w:rsid w:val="00BE4337"/>
    <w:pPr>
      <w:numPr>
        <w:numId w:val="10"/>
      </w:numPr>
    </w:pPr>
  </w:style>
  <w:style w:type="numbering" w:customStyle="1" w:styleId="CurrentList6">
    <w:name w:val="Current List6"/>
    <w:uiPriority w:val="99"/>
    <w:rsid w:val="00BE4337"/>
    <w:pPr>
      <w:numPr>
        <w:numId w:val="18"/>
      </w:numPr>
    </w:pPr>
  </w:style>
  <w:style w:type="numbering" w:customStyle="1" w:styleId="CurrentList7">
    <w:name w:val="Current List7"/>
    <w:uiPriority w:val="99"/>
    <w:rsid w:val="00BE4337"/>
    <w:pPr>
      <w:numPr>
        <w:numId w:val="12"/>
      </w:numPr>
    </w:pPr>
  </w:style>
  <w:style w:type="numbering" w:customStyle="1" w:styleId="CurrentList8">
    <w:name w:val="Current List8"/>
    <w:uiPriority w:val="99"/>
    <w:rsid w:val="00BE4337"/>
    <w:pPr>
      <w:numPr>
        <w:numId w:val="21"/>
      </w:numPr>
    </w:pPr>
  </w:style>
  <w:style w:type="character" w:customStyle="1" w:styleId="ng-tns-c3098535048-391">
    <w:name w:val="ng-tns-c3098535048-391"/>
    <w:basedOn w:val="DefaultParagraphFont"/>
    <w:rsid w:val="00BE4337"/>
  </w:style>
  <w:style w:type="character" w:customStyle="1" w:styleId="hljs-function">
    <w:name w:val="hljs-function"/>
    <w:basedOn w:val="DefaultParagraphFont"/>
    <w:rsid w:val="00BE4337"/>
  </w:style>
  <w:style w:type="character" w:customStyle="1" w:styleId="hljs-title">
    <w:name w:val="hljs-title"/>
    <w:basedOn w:val="DefaultParagraphFont"/>
    <w:rsid w:val="00BE4337"/>
  </w:style>
  <w:style w:type="character" w:customStyle="1" w:styleId="hljs-params">
    <w:name w:val="hljs-params"/>
    <w:basedOn w:val="DefaultParagraphFont"/>
    <w:rsid w:val="00BE4337"/>
  </w:style>
  <w:style w:type="character" w:customStyle="1" w:styleId="ng-tns-c3098535048-392">
    <w:name w:val="ng-tns-c3098535048-392"/>
    <w:basedOn w:val="DefaultParagraphFont"/>
    <w:rsid w:val="00BE4337"/>
  </w:style>
  <w:style w:type="character" w:customStyle="1" w:styleId="ng-tns-c3098535048-393">
    <w:name w:val="ng-tns-c3098535048-393"/>
    <w:basedOn w:val="DefaultParagraphFont"/>
    <w:rsid w:val="00BE4337"/>
  </w:style>
  <w:style w:type="character" w:customStyle="1" w:styleId="ng-tns-c3098535048-78">
    <w:name w:val="ng-tns-c3098535048-78"/>
    <w:basedOn w:val="DefaultParagraphFont"/>
    <w:rsid w:val="005512A6"/>
  </w:style>
  <w:style w:type="character" w:customStyle="1" w:styleId="ng-tns-c3098535048-116">
    <w:name w:val="ng-tns-c3098535048-116"/>
    <w:basedOn w:val="DefaultParagraphFont"/>
    <w:rsid w:val="006C5DD0"/>
  </w:style>
  <w:style w:type="character" w:customStyle="1" w:styleId="ng-tns-c3098535048-187">
    <w:name w:val="ng-tns-c3098535048-187"/>
    <w:basedOn w:val="DefaultParagraphFont"/>
    <w:rsid w:val="00B33EA7"/>
  </w:style>
  <w:style w:type="character" w:customStyle="1" w:styleId="ng-tns-c3098535048-188">
    <w:name w:val="ng-tns-c3098535048-188"/>
    <w:basedOn w:val="DefaultParagraphFont"/>
    <w:rsid w:val="00B33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9856">
      <w:bodyDiv w:val="1"/>
      <w:marLeft w:val="0"/>
      <w:marRight w:val="0"/>
      <w:marTop w:val="0"/>
      <w:marBottom w:val="0"/>
      <w:divBdr>
        <w:top w:val="none" w:sz="0" w:space="0" w:color="auto"/>
        <w:left w:val="none" w:sz="0" w:space="0" w:color="auto"/>
        <w:bottom w:val="none" w:sz="0" w:space="0" w:color="auto"/>
        <w:right w:val="none" w:sz="0" w:space="0" w:color="auto"/>
      </w:divBdr>
      <w:divsChild>
        <w:div w:id="944918951">
          <w:marLeft w:val="0"/>
          <w:marRight w:val="0"/>
          <w:marTop w:val="0"/>
          <w:marBottom w:val="0"/>
          <w:divBdr>
            <w:top w:val="none" w:sz="0" w:space="0" w:color="auto"/>
            <w:left w:val="none" w:sz="0" w:space="0" w:color="auto"/>
            <w:bottom w:val="none" w:sz="0" w:space="0" w:color="auto"/>
            <w:right w:val="none" w:sz="0" w:space="0" w:color="auto"/>
          </w:divBdr>
        </w:div>
      </w:divsChild>
    </w:div>
    <w:div w:id="84033796">
      <w:bodyDiv w:val="1"/>
      <w:marLeft w:val="0"/>
      <w:marRight w:val="0"/>
      <w:marTop w:val="0"/>
      <w:marBottom w:val="0"/>
      <w:divBdr>
        <w:top w:val="none" w:sz="0" w:space="0" w:color="auto"/>
        <w:left w:val="none" w:sz="0" w:space="0" w:color="auto"/>
        <w:bottom w:val="none" w:sz="0" w:space="0" w:color="auto"/>
        <w:right w:val="none" w:sz="0" w:space="0" w:color="auto"/>
      </w:divBdr>
      <w:divsChild>
        <w:div w:id="873229777">
          <w:marLeft w:val="0"/>
          <w:marRight w:val="0"/>
          <w:marTop w:val="0"/>
          <w:marBottom w:val="0"/>
          <w:divBdr>
            <w:top w:val="none" w:sz="0" w:space="0" w:color="auto"/>
            <w:left w:val="none" w:sz="0" w:space="0" w:color="auto"/>
            <w:bottom w:val="none" w:sz="0" w:space="0" w:color="auto"/>
            <w:right w:val="none" w:sz="0" w:space="0" w:color="auto"/>
          </w:divBdr>
        </w:div>
      </w:divsChild>
    </w:div>
    <w:div w:id="85227195">
      <w:bodyDiv w:val="1"/>
      <w:marLeft w:val="0"/>
      <w:marRight w:val="0"/>
      <w:marTop w:val="0"/>
      <w:marBottom w:val="0"/>
      <w:divBdr>
        <w:top w:val="none" w:sz="0" w:space="0" w:color="auto"/>
        <w:left w:val="none" w:sz="0" w:space="0" w:color="auto"/>
        <w:bottom w:val="none" w:sz="0" w:space="0" w:color="auto"/>
        <w:right w:val="none" w:sz="0" w:space="0" w:color="auto"/>
      </w:divBdr>
      <w:divsChild>
        <w:div w:id="2106606420">
          <w:marLeft w:val="0"/>
          <w:marRight w:val="0"/>
          <w:marTop w:val="0"/>
          <w:marBottom w:val="0"/>
          <w:divBdr>
            <w:top w:val="none" w:sz="0" w:space="0" w:color="auto"/>
            <w:left w:val="none" w:sz="0" w:space="0" w:color="auto"/>
            <w:bottom w:val="none" w:sz="0" w:space="0" w:color="auto"/>
            <w:right w:val="none" w:sz="0" w:space="0" w:color="auto"/>
          </w:divBdr>
        </w:div>
      </w:divsChild>
    </w:div>
    <w:div w:id="89740958">
      <w:marLeft w:val="640"/>
      <w:marRight w:val="0"/>
      <w:marTop w:val="0"/>
      <w:marBottom w:val="0"/>
      <w:divBdr>
        <w:top w:val="none" w:sz="0" w:space="0" w:color="auto"/>
        <w:left w:val="none" w:sz="0" w:space="0" w:color="auto"/>
        <w:bottom w:val="none" w:sz="0" w:space="0" w:color="auto"/>
        <w:right w:val="none" w:sz="0" w:space="0" w:color="auto"/>
      </w:divBdr>
    </w:div>
    <w:div w:id="112671839">
      <w:marLeft w:val="640"/>
      <w:marRight w:val="0"/>
      <w:marTop w:val="0"/>
      <w:marBottom w:val="0"/>
      <w:divBdr>
        <w:top w:val="none" w:sz="0" w:space="0" w:color="auto"/>
        <w:left w:val="none" w:sz="0" w:space="0" w:color="auto"/>
        <w:bottom w:val="none" w:sz="0" w:space="0" w:color="auto"/>
        <w:right w:val="none" w:sz="0" w:space="0" w:color="auto"/>
      </w:divBdr>
    </w:div>
    <w:div w:id="120418224">
      <w:bodyDiv w:val="1"/>
      <w:marLeft w:val="0"/>
      <w:marRight w:val="0"/>
      <w:marTop w:val="0"/>
      <w:marBottom w:val="0"/>
      <w:divBdr>
        <w:top w:val="none" w:sz="0" w:space="0" w:color="auto"/>
        <w:left w:val="none" w:sz="0" w:space="0" w:color="auto"/>
        <w:bottom w:val="none" w:sz="0" w:space="0" w:color="auto"/>
        <w:right w:val="none" w:sz="0" w:space="0" w:color="auto"/>
      </w:divBdr>
      <w:divsChild>
        <w:div w:id="1392344640">
          <w:marLeft w:val="0"/>
          <w:marRight w:val="0"/>
          <w:marTop w:val="0"/>
          <w:marBottom w:val="0"/>
          <w:divBdr>
            <w:top w:val="none" w:sz="0" w:space="0" w:color="auto"/>
            <w:left w:val="none" w:sz="0" w:space="0" w:color="auto"/>
            <w:bottom w:val="none" w:sz="0" w:space="0" w:color="auto"/>
            <w:right w:val="none" w:sz="0" w:space="0" w:color="auto"/>
          </w:divBdr>
        </w:div>
      </w:divsChild>
    </w:div>
    <w:div w:id="128716576">
      <w:bodyDiv w:val="1"/>
      <w:marLeft w:val="0"/>
      <w:marRight w:val="0"/>
      <w:marTop w:val="0"/>
      <w:marBottom w:val="0"/>
      <w:divBdr>
        <w:top w:val="none" w:sz="0" w:space="0" w:color="auto"/>
        <w:left w:val="none" w:sz="0" w:space="0" w:color="auto"/>
        <w:bottom w:val="none" w:sz="0" w:space="0" w:color="auto"/>
        <w:right w:val="none" w:sz="0" w:space="0" w:color="auto"/>
      </w:divBdr>
      <w:divsChild>
        <w:div w:id="671683359">
          <w:marLeft w:val="0"/>
          <w:marRight w:val="0"/>
          <w:marTop w:val="0"/>
          <w:marBottom w:val="0"/>
          <w:divBdr>
            <w:top w:val="none" w:sz="0" w:space="0" w:color="auto"/>
            <w:left w:val="none" w:sz="0" w:space="0" w:color="auto"/>
            <w:bottom w:val="none" w:sz="0" w:space="0" w:color="auto"/>
            <w:right w:val="none" w:sz="0" w:space="0" w:color="auto"/>
          </w:divBdr>
        </w:div>
      </w:divsChild>
    </w:div>
    <w:div w:id="153571558">
      <w:bodyDiv w:val="1"/>
      <w:marLeft w:val="0"/>
      <w:marRight w:val="0"/>
      <w:marTop w:val="0"/>
      <w:marBottom w:val="0"/>
      <w:divBdr>
        <w:top w:val="none" w:sz="0" w:space="0" w:color="auto"/>
        <w:left w:val="none" w:sz="0" w:space="0" w:color="auto"/>
        <w:bottom w:val="none" w:sz="0" w:space="0" w:color="auto"/>
        <w:right w:val="none" w:sz="0" w:space="0" w:color="auto"/>
      </w:divBdr>
      <w:divsChild>
        <w:div w:id="769205394">
          <w:marLeft w:val="0"/>
          <w:marRight w:val="0"/>
          <w:marTop w:val="0"/>
          <w:marBottom w:val="0"/>
          <w:divBdr>
            <w:top w:val="none" w:sz="0" w:space="0" w:color="auto"/>
            <w:left w:val="none" w:sz="0" w:space="0" w:color="auto"/>
            <w:bottom w:val="none" w:sz="0" w:space="0" w:color="auto"/>
            <w:right w:val="none" w:sz="0" w:space="0" w:color="auto"/>
          </w:divBdr>
        </w:div>
      </w:divsChild>
    </w:div>
    <w:div w:id="210266303">
      <w:bodyDiv w:val="1"/>
      <w:marLeft w:val="0"/>
      <w:marRight w:val="0"/>
      <w:marTop w:val="0"/>
      <w:marBottom w:val="0"/>
      <w:divBdr>
        <w:top w:val="none" w:sz="0" w:space="0" w:color="auto"/>
        <w:left w:val="none" w:sz="0" w:space="0" w:color="auto"/>
        <w:bottom w:val="none" w:sz="0" w:space="0" w:color="auto"/>
        <w:right w:val="none" w:sz="0" w:space="0" w:color="auto"/>
      </w:divBdr>
      <w:divsChild>
        <w:div w:id="1686128639">
          <w:marLeft w:val="0"/>
          <w:marRight w:val="0"/>
          <w:marTop w:val="0"/>
          <w:marBottom w:val="0"/>
          <w:divBdr>
            <w:top w:val="none" w:sz="0" w:space="0" w:color="auto"/>
            <w:left w:val="none" w:sz="0" w:space="0" w:color="auto"/>
            <w:bottom w:val="none" w:sz="0" w:space="0" w:color="auto"/>
            <w:right w:val="none" w:sz="0" w:space="0" w:color="auto"/>
          </w:divBdr>
        </w:div>
      </w:divsChild>
    </w:div>
    <w:div w:id="226036740">
      <w:bodyDiv w:val="1"/>
      <w:marLeft w:val="0"/>
      <w:marRight w:val="0"/>
      <w:marTop w:val="0"/>
      <w:marBottom w:val="0"/>
      <w:divBdr>
        <w:top w:val="none" w:sz="0" w:space="0" w:color="auto"/>
        <w:left w:val="none" w:sz="0" w:space="0" w:color="auto"/>
        <w:bottom w:val="none" w:sz="0" w:space="0" w:color="auto"/>
        <w:right w:val="none" w:sz="0" w:space="0" w:color="auto"/>
      </w:divBdr>
      <w:divsChild>
        <w:div w:id="1020549884">
          <w:marLeft w:val="0"/>
          <w:marRight w:val="0"/>
          <w:marTop w:val="0"/>
          <w:marBottom w:val="0"/>
          <w:divBdr>
            <w:top w:val="none" w:sz="0" w:space="0" w:color="auto"/>
            <w:left w:val="none" w:sz="0" w:space="0" w:color="auto"/>
            <w:bottom w:val="none" w:sz="0" w:space="0" w:color="auto"/>
            <w:right w:val="none" w:sz="0" w:space="0" w:color="auto"/>
          </w:divBdr>
        </w:div>
      </w:divsChild>
    </w:div>
    <w:div w:id="229775493">
      <w:bodyDiv w:val="1"/>
      <w:marLeft w:val="0"/>
      <w:marRight w:val="0"/>
      <w:marTop w:val="0"/>
      <w:marBottom w:val="0"/>
      <w:divBdr>
        <w:top w:val="none" w:sz="0" w:space="0" w:color="auto"/>
        <w:left w:val="none" w:sz="0" w:space="0" w:color="auto"/>
        <w:bottom w:val="none" w:sz="0" w:space="0" w:color="auto"/>
        <w:right w:val="none" w:sz="0" w:space="0" w:color="auto"/>
      </w:divBdr>
      <w:divsChild>
        <w:div w:id="752892756">
          <w:marLeft w:val="0"/>
          <w:marRight w:val="0"/>
          <w:marTop w:val="0"/>
          <w:marBottom w:val="0"/>
          <w:divBdr>
            <w:top w:val="none" w:sz="0" w:space="0" w:color="auto"/>
            <w:left w:val="none" w:sz="0" w:space="0" w:color="auto"/>
            <w:bottom w:val="none" w:sz="0" w:space="0" w:color="auto"/>
            <w:right w:val="none" w:sz="0" w:space="0" w:color="auto"/>
          </w:divBdr>
        </w:div>
      </w:divsChild>
    </w:div>
    <w:div w:id="230309590">
      <w:bodyDiv w:val="1"/>
      <w:marLeft w:val="0"/>
      <w:marRight w:val="0"/>
      <w:marTop w:val="0"/>
      <w:marBottom w:val="0"/>
      <w:divBdr>
        <w:top w:val="none" w:sz="0" w:space="0" w:color="auto"/>
        <w:left w:val="none" w:sz="0" w:space="0" w:color="auto"/>
        <w:bottom w:val="none" w:sz="0" w:space="0" w:color="auto"/>
        <w:right w:val="none" w:sz="0" w:space="0" w:color="auto"/>
      </w:divBdr>
    </w:div>
    <w:div w:id="259222281">
      <w:marLeft w:val="640"/>
      <w:marRight w:val="0"/>
      <w:marTop w:val="0"/>
      <w:marBottom w:val="0"/>
      <w:divBdr>
        <w:top w:val="none" w:sz="0" w:space="0" w:color="auto"/>
        <w:left w:val="none" w:sz="0" w:space="0" w:color="auto"/>
        <w:bottom w:val="none" w:sz="0" w:space="0" w:color="auto"/>
        <w:right w:val="none" w:sz="0" w:space="0" w:color="auto"/>
      </w:divBdr>
    </w:div>
    <w:div w:id="259874870">
      <w:bodyDiv w:val="1"/>
      <w:marLeft w:val="0"/>
      <w:marRight w:val="0"/>
      <w:marTop w:val="0"/>
      <w:marBottom w:val="0"/>
      <w:divBdr>
        <w:top w:val="none" w:sz="0" w:space="0" w:color="auto"/>
        <w:left w:val="none" w:sz="0" w:space="0" w:color="auto"/>
        <w:bottom w:val="none" w:sz="0" w:space="0" w:color="auto"/>
        <w:right w:val="none" w:sz="0" w:space="0" w:color="auto"/>
      </w:divBdr>
    </w:div>
    <w:div w:id="269512679">
      <w:bodyDiv w:val="1"/>
      <w:marLeft w:val="0"/>
      <w:marRight w:val="0"/>
      <w:marTop w:val="0"/>
      <w:marBottom w:val="0"/>
      <w:divBdr>
        <w:top w:val="none" w:sz="0" w:space="0" w:color="auto"/>
        <w:left w:val="none" w:sz="0" w:space="0" w:color="auto"/>
        <w:bottom w:val="none" w:sz="0" w:space="0" w:color="auto"/>
        <w:right w:val="none" w:sz="0" w:space="0" w:color="auto"/>
      </w:divBdr>
      <w:divsChild>
        <w:div w:id="43333896">
          <w:marLeft w:val="0"/>
          <w:marRight w:val="0"/>
          <w:marTop w:val="0"/>
          <w:marBottom w:val="0"/>
          <w:divBdr>
            <w:top w:val="none" w:sz="0" w:space="0" w:color="auto"/>
            <w:left w:val="none" w:sz="0" w:space="0" w:color="auto"/>
            <w:bottom w:val="none" w:sz="0" w:space="0" w:color="auto"/>
            <w:right w:val="none" w:sz="0" w:space="0" w:color="auto"/>
          </w:divBdr>
        </w:div>
      </w:divsChild>
    </w:div>
    <w:div w:id="276330478">
      <w:bodyDiv w:val="1"/>
      <w:marLeft w:val="0"/>
      <w:marRight w:val="0"/>
      <w:marTop w:val="0"/>
      <w:marBottom w:val="0"/>
      <w:divBdr>
        <w:top w:val="none" w:sz="0" w:space="0" w:color="auto"/>
        <w:left w:val="none" w:sz="0" w:space="0" w:color="auto"/>
        <w:bottom w:val="none" w:sz="0" w:space="0" w:color="auto"/>
        <w:right w:val="none" w:sz="0" w:space="0" w:color="auto"/>
      </w:divBdr>
      <w:divsChild>
        <w:div w:id="1823620828">
          <w:marLeft w:val="0"/>
          <w:marRight w:val="0"/>
          <w:marTop w:val="0"/>
          <w:marBottom w:val="0"/>
          <w:divBdr>
            <w:top w:val="none" w:sz="0" w:space="0" w:color="auto"/>
            <w:left w:val="none" w:sz="0" w:space="0" w:color="auto"/>
            <w:bottom w:val="none" w:sz="0" w:space="0" w:color="auto"/>
            <w:right w:val="none" w:sz="0" w:space="0" w:color="auto"/>
          </w:divBdr>
        </w:div>
      </w:divsChild>
    </w:div>
    <w:div w:id="319313181">
      <w:marLeft w:val="640"/>
      <w:marRight w:val="0"/>
      <w:marTop w:val="0"/>
      <w:marBottom w:val="0"/>
      <w:divBdr>
        <w:top w:val="none" w:sz="0" w:space="0" w:color="auto"/>
        <w:left w:val="none" w:sz="0" w:space="0" w:color="auto"/>
        <w:bottom w:val="none" w:sz="0" w:space="0" w:color="auto"/>
        <w:right w:val="none" w:sz="0" w:space="0" w:color="auto"/>
      </w:divBdr>
    </w:div>
    <w:div w:id="319817374">
      <w:bodyDiv w:val="1"/>
      <w:marLeft w:val="0"/>
      <w:marRight w:val="0"/>
      <w:marTop w:val="0"/>
      <w:marBottom w:val="0"/>
      <w:divBdr>
        <w:top w:val="none" w:sz="0" w:space="0" w:color="auto"/>
        <w:left w:val="none" w:sz="0" w:space="0" w:color="auto"/>
        <w:bottom w:val="none" w:sz="0" w:space="0" w:color="auto"/>
        <w:right w:val="none" w:sz="0" w:space="0" w:color="auto"/>
      </w:divBdr>
    </w:div>
    <w:div w:id="320698137">
      <w:bodyDiv w:val="1"/>
      <w:marLeft w:val="0"/>
      <w:marRight w:val="0"/>
      <w:marTop w:val="0"/>
      <w:marBottom w:val="0"/>
      <w:divBdr>
        <w:top w:val="none" w:sz="0" w:space="0" w:color="auto"/>
        <w:left w:val="none" w:sz="0" w:space="0" w:color="auto"/>
        <w:bottom w:val="none" w:sz="0" w:space="0" w:color="auto"/>
        <w:right w:val="none" w:sz="0" w:space="0" w:color="auto"/>
      </w:divBdr>
      <w:divsChild>
        <w:div w:id="1142307431">
          <w:marLeft w:val="0"/>
          <w:marRight w:val="0"/>
          <w:marTop w:val="0"/>
          <w:marBottom w:val="0"/>
          <w:divBdr>
            <w:top w:val="none" w:sz="0" w:space="0" w:color="auto"/>
            <w:left w:val="none" w:sz="0" w:space="0" w:color="auto"/>
            <w:bottom w:val="none" w:sz="0" w:space="0" w:color="auto"/>
            <w:right w:val="none" w:sz="0" w:space="0" w:color="auto"/>
          </w:divBdr>
        </w:div>
      </w:divsChild>
    </w:div>
    <w:div w:id="320743434">
      <w:bodyDiv w:val="1"/>
      <w:marLeft w:val="0"/>
      <w:marRight w:val="0"/>
      <w:marTop w:val="0"/>
      <w:marBottom w:val="0"/>
      <w:divBdr>
        <w:top w:val="none" w:sz="0" w:space="0" w:color="auto"/>
        <w:left w:val="none" w:sz="0" w:space="0" w:color="auto"/>
        <w:bottom w:val="none" w:sz="0" w:space="0" w:color="auto"/>
        <w:right w:val="none" w:sz="0" w:space="0" w:color="auto"/>
      </w:divBdr>
    </w:div>
    <w:div w:id="326783938">
      <w:bodyDiv w:val="1"/>
      <w:marLeft w:val="0"/>
      <w:marRight w:val="0"/>
      <w:marTop w:val="0"/>
      <w:marBottom w:val="0"/>
      <w:divBdr>
        <w:top w:val="none" w:sz="0" w:space="0" w:color="auto"/>
        <w:left w:val="none" w:sz="0" w:space="0" w:color="auto"/>
        <w:bottom w:val="none" w:sz="0" w:space="0" w:color="auto"/>
        <w:right w:val="none" w:sz="0" w:space="0" w:color="auto"/>
      </w:divBdr>
      <w:divsChild>
        <w:div w:id="504133824">
          <w:marLeft w:val="0"/>
          <w:marRight w:val="0"/>
          <w:marTop w:val="0"/>
          <w:marBottom w:val="0"/>
          <w:divBdr>
            <w:top w:val="none" w:sz="0" w:space="0" w:color="auto"/>
            <w:left w:val="none" w:sz="0" w:space="0" w:color="auto"/>
            <w:bottom w:val="none" w:sz="0" w:space="0" w:color="auto"/>
            <w:right w:val="none" w:sz="0" w:space="0" w:color="auto"/>
          </w:divBdr>
        </w:div>
      </w:divsChild>
    </w:div>
    <w:div w:id="387999588">
      <w:marLeft w:val="640"/>
      <w:marRight w:val="0"/>
      <w:marTop w:val="0"/>
      <w:marBottom w:val="0"/>
      <w:divBdr>
        <w:top w:val="none" w:sz="0" w:space="0" w:color="auto"/>
        <w:left w:val="none" w:sz="0" w:space="0" w:color="auto"/>
        <w:bottom w:val="none" w:sz="0" w:space="0" w:color="auto"/>
        <w:right w:val="none" w:sz="0" w:space="0" w:color="auto"/>
      </w:divBdr>
    </w:div>
    <w:div w:id="397240910">
      <w:bodyDiv w:val="1"/>
      <w:marLeft w:val="0"/>
      <w:marRight w:val="0"/>
      <w:marTop w:val="0"/>
      <w:marBottom w:val="0"/>
      <w:divBdr>
        <w:top w:val="none" w:sz="0" w:space="0" w:color="auto"/>
        <w:left w:val="none" w:sz="0" w:space="0" w:color="auto"/>
        <w:bottom w:val="none" w:sz="0" w:space="0" w:color="auto"/>
        <w:right w:val="none" w:sz="0" w:space="0" w:color="auto"/>
      </w:divBdr>
    </w:div>
    <w:div w:id="408500475">
      <w:bodyDiv w:val="1"/>
      <w:marLeft w:val="0"/>
      <w:marRight w:val="0"/>
      <w:marTop w:val="0"/>
      <w:marBottom w:val="0"/>
      <w:divBdr>
        <w:top w:val="none" w:sz="0" w:space="0" w:color="auto"/>
        <w:left w:val="none" w:sz="0" w:space="0" w:color="auto"/>
        <w:bottom w:val="none" w:sz="0" w:space="0" w:color="auto"/>
        <w:right w:val="none" w:sz="0" w:space="0" w:color="auto"/>
      </w:divBdr>
      <w:divsChild>
        <w:div w:id="791049258">
          <w:marLeft w:val="0"/>
          <w:marRight w:val="0"/>
          <w:marTop w:val="0"/>
          <w:marBottom w:val="0"/>
          <w:divBdr>
            <w:top w:val="none" w:sz="0" w:space="0" w:color="auto"/>
            <w:left w:val="none" w:sz="0" w:space="0" w:color="auto"/>
            <w:bottom w:val="none" w:sz="0" w:space="0" w:color="auto"/>
            <w:right w:val="none" w:sz="0" w:space="0" w:color="auto"/>
          </w:divBdr>
        </w:div>
      </w:divsChild>
    </w:div>
    <w:div w:id="458960387">
      <w:bodyDiv w:val="1"/>
      <w:marLeft w:val="0"/>
      <w:marRight w:val="0"/>
      <w:marTop w:val="0"/>
      <w:marBottom w:val="0"/>
      <w:divBdr>
        <w:top w:val="none" w:sz="0" w:space="0" w:color="auto"/>
        <w:left w:val="none" w:sz="0" w:space="0" w:color="auto"/>
        <w:bottom w:val="none" w:sz="0" w:space="0" w:color="auto"/>
        <w:right w:val="none" w:sz="0" w:space="0" w:color="auto"/>
      </w:divBdr>
      <w:divsChild>
        <w:div w:id="1857190027">
          <w:marLeft w:val="0"/>
          <w:marRight w:val="0"/>
          <w:marTop w:val="0"/>
          <w:marBottom w:val="0"/>
          <w:divBdr>
            <w:top w:val="none" w:sz="0" w:space="0" w:color="auto"/>
            <w:left w:val="none" w:sz="0" w:space="0" w:color="auto"/>
            <w:bottom w:val="none" w:sz="0" w:space="0" w:color="auto"/>
            <w:right w:val="none" w:sz="0" w:space="0" w:color="auto"/>
          </w:divBdr>
        </w:div>
      </w:divsChild>
    </w:div>
    <w:div w:id="460732451">
      <w:bodyDiv w:val="1"/>
      <w:marLeft w:val="0"/>
      <w:marRight w:val="0"/>
      <w:marTop w:val="0"/>
      <w:marBottom w:val="0"/>
      <w:divBdr>
        <w:top w:val="none" w:sz="0" w:space="0" w:color="auto"/>
        <w:left w:val="none" w:sz="0" w:space="0" w:color="auto"/>
        <w:bottom w:val="none" w:sz="0" w:space="0" w:color="auto"/>
        <w:right w:val="none" w:sz="0" w:space="0" w:color="auto"/>
      </w:divBdr>
    </w:div>
    <w:div w:id="501314743">
      <w:bodyDiv w:val="1"/>
      <w:marLeft w:val="0"/>
      <w:marRight w:val="0"/>
      <w:marTop w:val="0"/>
      <w:marBottom w:val="0"/>
      <w:divBdr>
        <w:top w:val="none" w:sz="0" w:space="0" w:color="auto"/>
        <w:left w:val="none" w:sz="0" w:space="0" w:color="auto"/>
        <w:bottom w:val="none" w:sz="0" w:space="0" w:color="auto"/>
        <w:right w:val="none" w:sz="0" w:space="0" w:color="auto"/>
      </w:divBdr>
    </w:div>
    <w:div w:id="516388490">
      <w:bodyDiv w:val="1"/>
      <w:marLeft w:val="0"/>
      <w:marRight w:val="0"/>
      <w:marTop w:val="0"/>
      <w:marBottom w:val="0"/>
      <w:divBdr>
        <w:top w:val="none" w:sz="0" w:space="0" w:color="auto"/>
        <w:left w:val="none" w:sz="0" w:space="0" w:color="auto"/>
        <w:bottom w:val="none" w:sz="0" w:space="0" w:color="auto"/>
        <w:right w:val="none" w:sz="0" w:space="0" w:color="auto"/>
      </w:divBdr>
    </w:div>
    <w:div w:id="531499517">
      <w:bodyDiv w:val="1"/>
      <w:marLeft w:val="0"/>
      <w:marRight w:val="0"/>
      <w:marTop w:val="0"/>
      <w:marBottom w:val="0"/>
      <w:divBdr>
        <w:top w:val="none" w:sz="0" w:space="0" w:color="auto"/>
        <w:left w:val="none" w:sz="0" w:space="0" w:color="auto"/>
        <w:bottom w:val="none" w:sz="0" w:space="0" w:color="auto"/>
        <w:right w:val="none" w:sz="0" w:space="0" w:color="auto"/>
      </w:divBdr>
      <w:divsChild>
        <w:div w:id="1242061120">
          <w:marLeft w:val="0"/>
          <w:marRight w:val="0"/>
          <w:marTop w:val="0"/>
          <w:marBottom w:val="0"/>
          <w:divBdr>
            <w:top w:val="none" w:sz="0" w:space="0" w:color="auto"/>
            <w:left w:val="none" w:sz="0" w:space="0" w:color="auto"/>
            <w:bottom w:val="none" w:sz="0" w:space="0" w:color="auto"/>
            <w:right w:val="none" w:sz="0" w:space="0" w:color="auto"/>
          </w:divBdr>
        </w:div>
      </w:divsChild>
    </w:div>
    <w:div w:id="543912448">
      <w:bodyDiv w:val="1"/>
      <w:marLeft w:val="0"/>
      <w:marRight w:val="0"/>
      <w:marTop w:val="0"/>
      <w:marBottom w:val="0"/>
      <w:divBdr>
        <w:top w:val="none" w:sz="0" w:space="0" w:color="auto"/>
        <w:left w:val="none" w:sz="0" w:space="0" w:color="auto"/>
        <w:bottom w:val="none" w:sz="0" w:space="0" w:color="auto"/>
        <w:right w:val="none" w:sz="0" w:space="0" w:color="auto"/>
      </w:divBdr>
      <w:divsChild>
        <w:div w:id="2066026518">
          <w:marLeft w:val="0"/>
          <w:marRight w:val="0"/>
          <w:marTop w:val="0"/>
          <w:marBottom w:val="0"/>
          <w:divBdr>
            <w:top w:val="none" w:sz="0" w:space="0" w:color="auto"/>
            <w:left w:val="none" w:sz="0" w:space="0" w:color="auto"/>
            <w:bottom w:val="none" w:sz="0" w:space="0" w:color="auto"/>
            <w:right w:val="none" w:sz="0" w:space="0" w:color="auto"/>
          </w:divBdr>
        </w:div>
      </w:divsChild>
    </w:div>
    <w:div w:id="586233521">
      <w:bodyDiv w:val="1"/>
      <w:marLeft w:val="0"/>
      <w:marRight w:val="0"/>
      <w:marTop w:val="0"/>
      <w:marBottom w:val="0"/>
      <w:divBdr>
        <w:top w:val="none" w:sz="0" w:space="0" w:color="auto"/>
        <w:left w:val="none" w:sz="0" w:space="0" w:color="auto"/>
        <w:bottom w:val="none" w:sz="0" w:space="0" w:color="auto"/>
        <w:right w:val="none" w:sz="0" w:space="0" w:color="auto"/>
      </w:divBdr>
      <w:divsChild>
        <w:div w:id="459808554">
          <w:marLeft w:val="0"/>
          <w:marRight w:val="0"/>
          <w:marTop w:val="0"/>
          <w:marBottom w:val="0"/>
          <w:divBdr>
            <w:top w:val="none" w:sz="0" w:space="0" w:color="auto"/>
            <w:left w:val="none" w:sz="0" w:space="0" w:color="auto"/>
            <w:bottom w:val="none" w:sz="0" w:space="0" w:color="auto"/>
            <w:right w:val="none" w:sz="0" w:space="0" w:color="auto"/>
          </w:divBdr>
        </w:div>
      </w:divsChild>
    </w:div>
    <w:div w:id="595213655">
      <w:marLeft w:val="640"/>
      <w:marRight w:val="0"/>
      <w:marTop w:val="0"/>
      <w:marBottom w:val="0"/>
      <w:divBdr>
        <w:top w:val="none" w:sz="0" w:space="0" w:color="auto"/>
        <w:left w:val="none" w:sz="0" w:space="0" w:color="auto"/>
        <w:bottom w:val="none" w:sz="0" w:space="0" w:color="auto"/>
        <w:right w:val="none" w:sz="0" w:space="0" w:color="auto"/>
      </w:divBdr>
    </w:div>
    <w:div w:id="598099991">
      <w:bodyDiv w:val="1"/>
      <w:marLeft w:val="0"/>
      <w:marRight w:val="0"/>
      <w:marTop w:val="0"/>
      <w:marBottom w:val="0"/>
      <w:divBdr>
        <w:top w:val="none" w:sz="0" w:space="0" w:color="auto"/>
        <w:left w:val="none" w:sz="0" w:space="0" w:color="auto"/>
        <w:bottom w:val="none" w:sz="0" w:space="0" w:color="auto"/>
        <w:right w:val="none" w:sz="0" w:space="0" w:color="auto"/>
      </w:divBdr>
      <w:divsChild>
        <w:div w:id="1121731546">
          <w:marLeft w:val="0"/>
          <w:marRight w:val="0"/>
          <w:marTop w:val="0"/>
          <w:marBottom w:val="0"/>
          <w:divBdr>
            <w:top w:val="none" w:sz="0" w:space="0" w:color="auto"/>
            <w:left w:val="none" w:sz="0" w:space="0" w:color="auto"/>
            <w:bottom w:val="none" w:sz="0" w:space="0" w:color="auto"/>
            <w:right w:val="none" w:sz="0" w:space="0" w:color="auto"/>
          </w:divBdr>
        </w:div>
      </w:divsChild>
    </w:div>
    <w:div w:id="609315121">
      <w:bodyDiv w:val="1"/>
      <w:marLeft w:val="0"/>
      <w:marRight w:val="0"/>
      <w:marTop w:val="0"/>
      <w:marBottom w:val="0"/>
      <w:divBdr>
        <w:top w:val="none" w:sz="0" w:space="0" w:color="auto"/>
        <w:left w:val="none" w:sz="0" w:space="0" w:color="auto"/>
        <w:bottom w:val="none" w:sz="0" w:space="0" w:color="auto"/>
        <w:right w:val="none" w:sz="0" w:space="0" w:color="auto"/>
      </w:divBdr>
      <w:divsChild>
        <w:div w:id="2083289274">
          <w:marLeft w:val="0"/>
          <w:marRight w:val="0"/>
          <w:marTop w:val="0"/>
          <w:marBottom w:val="0"/>
          <w:divBdr>
            <w:top w:val="none" w:sz="0" w:space="0" w:color="auto"/>
            <w:left w:val="none" w:sz="0" w:space="0" w:color="auto"/>
            <w:bottom w:val="none" w:sz="0" w:space="0" w:color="auto"/>
            <w:right w:val="none" w:sz="0" w:space="0" w:color="auto"/>
          </w:divBdr>
        </w:div>
      </w:divsChild>
    </w:div>
    <w:div w:id="618877976">
      <w:bodyDiv w:val="1"/>
      <w:marLeft w:val="0"/>
      <w:marRight w:val="0"/>
      <w:marTop w:val="0"/>
      <w:marBottom w:val="0"/>
      <w:divBdr>
        <w:top w:val="none" w:sz="0" w:space="0" w:color="auto"/>
        <w:left w:val="none" w:sz="0" w:space="0" w:color="auto"/>
        <w:bottom w:val="none" w:sz="0" w:space="0" w:color="auto"/>
        <w:right w:val="none" w:sz="0" w:space="0" w:color="auto"/>
      </w:divBdr>
      <w:divsChild>
        <w:div w:id="656687323">
          <w:marLeft w:val="0"/>
          <w:marRight w:val="0"/>
          <w:marTop w:val="0"/>
          <w:marBottom w:val="0"/>
          <w:divBdr>
            <w:top w:val="none" w:sz="0" w:space="0" w:color="auto"/>
            <w:left w:val="none" w:sz="0" w:space="0" w:color="auto"/>
            <w:bottom w:val="none" w:sz="0" w:space="0" w:color="auto"/>
            <w:right w:val="none" w:sz="0" w:space="0" w:color="auto"/>
          </w:divBdr>
        </w:div>
      </w:divsChild>
    </w:div>
    <w:div w:id="683172592">
      <w:bodyDiv w:val="1"/>
      <w:marLeft w:val="0"/>
      <w:marRight w:val="0"/>
      <w:marTop w:val="0"/>
      <w:marBottom w:val="0"/>
      <w:divBdr>
        <w:top w:val="none" w:sz="0" w:space="0" w:color="auto"/>
        <w:left w:val="none" w:sz="0" w:space="0" w:color="auto"/>
        <w:bottom w:val="none" w:sz="0" w:space="0" w:color="auto"/>
        <w:right w:val="none" w:sz="0" w:space="0" w:color="auto"/>
      </w:divBdr>
    </w:div>
    <w:div w:id="696007625">
      <w:bodyDiv w:val="1"/>
      <w:marLeft w:val="0"/>
      <w:marRight w:val="0"/>
      <w:marTop w:val="0"/>
      <w:marBottom w:val="0"/>
      <w:divBdr>
        <w:top w:val="none" w:sz="0" w:space="0" w:color="auto"/>
        <w:left w:val="none" w:sz="0" w:space="0" w:color="auto"/>
        <w:bottom w:val="none" w:sz="0" w:space="0" w:color="auto"/>
        <w:right w:val="none" w:sz="0" w:space="0" w:color="auto"/>
      </w:divBdr>
    </w:div>
    <w:div w:id="703485299">
      <w:bodyDiv w:val="1"/>
      <w:marLeft w:val="0"/>
      <w:marRight w:val="0"/>
      <w:marTop w:val="0"/>
      <w:marBottom w:val="0"/>
      <w:divBdr>
        <w:top w:val="none" w:sz="0" w:space="0" w:color="auto"/>
        <w:left w:val="none" w:sz="0" w:space="0" w:color="auto"/>
        <w:bottom w:val="none" w:sz="0" w:space="0" w:color="auto"/>
        <w:right w:val="none" w:sz="0" w:space="0" w:color="auto"/>
      </w:divBdr>
      <w:divsChild>
        <w:div w:id="33821668">
          <w:marLeft w:val="0"/>
          <w:marRight w:val="0"/>
          <w:marTop w:val="0"/>
          <w:marBottom w:val="0"/>
          <w:divBdr>
            <w:top w:val="none" w:sz="0" w:space="0" w:color="auto"/>
            <w:left w:val="none" w:sz="0" w:space="0" w:color="auto"/>
            <w:bottom w:val="none" w:sz="0" w:space="0" w:color="auto"/>
            <w:right w:val="none" w:sz="0" w:space="0" w:color="auto"/>
          </w:divBdr>
        </w:div>
      </w:divsChild>
    </w:div>
    <w:div w:id="705374635">
      <w:bodyDiv w:val="1"/>
      <w:marLeft w:val="0"/>
      <w:marRight w:val="0"/>
      <w:marTop w:val="0"/>
      <w:marBottom w:val="0"/>
      <w:divBdr>
        <w:top w:val="none" w:sz="0" w:space="0" w:color="auto"/>
        <w:left w:val="none" w:sz="0" w:space="0" w:color="auto"/>
        <w:bottom w:val="none" w:sz="0" w:space="0" w:color="auto"/>
        <w:right w:val="none" w:sz="0" w:space="0" w:color="auto"/>
      </w:divBdr>
      <w:divsChild>
        <w:div w:id="2089955789">
          <w:marLeft w:val="0"/>
          <w:marRight w:val="0"/>
          <w:marTop w:val="0"/>
          <w:marBottom w:val="0"/>
          <w:divBdr>
            <w:top w:val="none" w:sz="0" w:space="0" w:color="auto"/>
            <w:left w:val="none" w:sz="0" w:space="0" w:color="auto"/>
            <w:bottom w:val="none" w:sz="0" w:space="0" w:color="auto"/>
            <w:right w:val="none" w:sz="0" w:space="0" w:color="auto"/>
          </w:divBdr>
        </w:div>
      </w:divsChild>
    </w:div>
    <w:div w:id="712578994">
      <w:bodyDiv w:val="1"/>
      <w:marLeft w:val="0"/>
      <w:marRight w:val="0"/>
      <w:marTop w:val="0"/>
      <w:marBottom w:val="0"/>
      <w:divBdr>
        <w:top w:val="none" w:sz="0" w:space="0" w:color="auto"/>
        <w:left w:val="none" w:sz="0" w:space="0" w:color="auto"/>
        <w:bottom w:val="none" w:sz="0" w:space="0" w:color="auto"/>
        <w:right w:val="none" w:sz="0" w:space="0" w:color="auto"/>
      </w:divBdr>
    </w:div>
    <w:div w:id="739644875">
      <w:bodyDiv w:val="1"/>
      <w:marLeft w:val="0"/>
      <w:marRight w:val="0"/>
      <w:marTop w:val="0"/>
      <w:marBottom w:val="0"/>
      <w:divBdr>
        <w:top w:val="none" w:sz="0" w:space="0" w:color="auto"/>
        <w:left w:val="none" w:sz="0" w:space="0" w:color="auto"/>
        <w:bottom w:val="none" w:sz="0" w:space="0" w:color="auto"/>
        <w:right w:val="none" w:sz="0" w:space="0" w:color="auto"/>
      </w:divBdr>
    </w:div>
    <w:div w:id="752244850">
      <w:bodyDiv w:val="1"/>
      <w:marLeft w:val="0"/>
      <w:marRight w:val="0"/>
      <w:marTop w:val="0"/>
      <w:marBottom w:val="0"/>
      <w:divBdr>
        <w:top w:val="none" w:sz="0" w:space="0" w:color="auto"/>
        <w:left w:val="none" w:sz="0" w:space="0" w:color="auto"/>
        <w:bottom w:val="none" w:sz="0" w:space="0" w:color="auto"/>
        <w:right w:val="none" w:sz="0" w:space="0" w:color="auto"/>
      </w:divBdr>
    </w:div>
    <w:div w:id="779228710">
      <w:bodyDiv w:val="1"/>
      <w:marLeft w:val="0"/>
      <w:marRight w:val="0"/>
      <w:marTop w:val="0"/>
      <w:marBottom w:val="0"/>
      <w:divBdr>
        <w:top w:val="none" w:sz="0" w:space="0" w:color="auto"/>
        <w:left w:val="none" w:sz="0" w:space="0" w:color="auto"/>
        <w:bottom w:val="none" w:sz="0" w:space="0" w:color="auto"/>
        <w:right w:val="none" w:sz="0" w:space="0" w:color="auto"/>
      </w:divBdr>
      <w:divsChild>
        <w:div w:id="1113594042">
          <w:marLeft w:val="0"/>
          <w:marRight w:val="0"/>
          <w:marTop w:val="0"/>
          <w:marBottom w:val="0"/>
          <w:divBdr>
            <w:top w:val="none" w:sz="0" w:space="0" w:color="auto"/>
            <w:left w:val="none" w:sz="0" w:space="0" w:color="auto"/>
            <w:bottom w:val="none" w:sz="0" w:space="0" w:color="auto"/>
            <w:right w:val="none" w:sz="0" w:space="0" w:color="auto"/>
          </w:divBdr>
        </w:div>
      </w:divsChild>
    </w:div>
    <w:div w:id="786242389">
      <w:marLeft w:val="640"/>
      <w:marRight w:val="0"/>
      <w:marTop w:val="0"/>
      <w:marBottom w:val="0"/>
      <w:divBdr>
        <w:top w:val="none" w:sz="0" w:space="0" w:color="auto"/>
        <w:left w:val="none" w:sz="0" w:space="0" w:color="auto"/>
        <w:bottom w:val="none" w:sz="0" w:space="0" w:color="auto"/>
        <w:right w:val="none" w:sz="0" w:space="0" w:color="auto"/>
      </w:divBdr>
    </w:div>
    <w:div w:id="787089363">
      <w:bodyDiv w:val="1"/>
      <w:marLeft w:val="0"/>
      <w:marRight w:val="0"/>
      <w:marTop w:val="0"/>
      <w:marBottom w:val="0"/>
      <w:divBdr>
        <w:top w:val="none" w:sz="0" w:space="0" w:color="auto"/>
        <w:left w:val="none" w:sz="0" w:space="0" w:color="auto"/>
        <w:bottom w:val="none" w:sz="0" w:space="0" w:color="auto"/>
        <w:right w:val="none" w:sz="0" w:space="0" w:color="auto"/>
      </w:divBdr>
      <w:divsChild>
        <w:div w:id="1296369295">
          <w:marLeft w:val="0"/>
          <w:marRight w:val="0"/>
          <w:marTop w:val="0"/>
          <w:marBottom w:val="0"/>
          <w:divBdr>
            <w:top w:val="none" w:sz="0" w:space="0" w:color="auto"/>
            <w:left w:val="none" w:sz="0" w:space="0" w:color="auto"/>
            <w:bottom w:val="none" w:sz="0" w:space="0" w:color="auto"/>
            <w:right w:val="none" w:sz="0" w:space="0" w:color="auto"/>
          </w:divBdr>
        </w:div>
      </w:divsChild>
    </w:div>
    <w:div w:id="796071211">
      <w:marLeft w:val="640"/>
      <w:marRight w:val="0"/>
      <w:marTop w:val="0"/>
      <w:marBottom w:val="0"/>
      <w:divBdr>
        <w:top w:val="none" w:sz="0" w:space="0" w:color="auto"/>
        <w:left w:val="none" w:sz="0" w:space="0" w:color="auto"/>
        <w:bottom w:val="none" w:sz="0" w:space="0" w:color="auto"/>
        <w:right w:val="none" w:sz="0" w:space="0" w:color="auto"/>
      </w:divBdr>
    </w:div>
    <w:div w:id="887885276">
      <w:bodyDiv w:val="1"/>
      <w:marLeft w:val="0"/>
      <w:marRight w:val="0"/>
      <w:marTop w:val="0"/>
      <w:marBottom w:val="0"/>
      <w:divBdr>
        <w:top w:val="none" w:sz="0" w:space="0" w:color="auto"/>
        <w:left w:val="none" w:sz="0" w:space="0" w:color="auto"/>
        <w:bottom w:val="none" w:sz="0" w:space="0" w:color="auto"/>
        <w:right w:val="none" w:sz="0" w:space="0" w:color="auto"/>
      </w:divBdr>
      <w:divsChild>
        <w:div w:id="316540946">
          <w:marLeft w:val="0"/>
          <w:marRight w:val="0"/>
          <w:marTop w:val="0"/>
          <w:marBottom w:val="0"/>
          <w:divBdr>
            <w:top w:val="none" w:sz="0" w:space="0" w:color="auto"/>
            <w:left w:val="none" w:sz="0" w:space="0" w:color="auto"/>
            <w:bottom w:val="none" w:sz="0" w:space="0" w:color="auto"/>
            <w:right w:val="none" w:sz="0" w:space="0" w:color="auto"/>
          </w:divBdr>
        </w:div>
      </w:divsChild>
    </w:div>
    <w:div w:id="906499271">
      <w:bodyDiv w:val="1"/>
      <w:marLeft w:val="0"/>
      <w:marRight w:val="0"/>
      <w:marTop w:val="0"/>
      <w:marBottom w:val="0"/>
      <w:divBdr>
        <w:top w:val="none" w:sz="0" w:space="0" w:color="auto"/>
        <w:left w:val="none" w:sz="0" w:space="0" w:color="auto"/>
        <w:bottom w:val="none" w:sz="0" w:space="0" w:color="auto"/>
        <w:right w:val="none" w:sz="0" w:space="0" w:color="auto"/>
      </w:divBdr>
    </w:div>
    <w:div w:id="919557160">
      <w:bodyDiv w:val="1"/>
      <w:marLeft w:val="0"/>
      <w:marRight w:val="0"/>
      <w:marTop w:val="0"/>
      <w:marBottom w:val="0"/>
      <w:divBdr>
        <w:top w:val="none" w:sz="0" w:space="0" w:color="auto"/>
        <w:left w:val="none" w:sz="0" w:space="0" w:color="auto"/>
        <w:bottom w:val="none" w:sz="0" w:space="0" w:color="auto"/>
        <w:right w:val="none" w:sz="0" w:space="0" w:color="auto"/>
      </w:divBdr>
      <w:divsChild>
        <w:div w:id="557013870">
          <w:marLeft w:val="0"/>
          <w:marRight w:val="0"/>
          <w:marTop w:val="0"/>
          <w:marBottom w:val="0"/>
          <w:divBdr>
            <w:top w:val="none" w:sz="0" w:space="0" w:color="auto"/>
            <w:left w:val="none" w:sz="0" w:space="0" w:color="auto"/>
            <w:bottom w:val="none" w:sz="0" w:space="0" w:color="auto"/>
            <w:right w:val="none" w:sz="0" w:space="0" w:color="auto"/>
          </w:divBdr>
        </w:div>
      </w:divsChild>
    </w:div>
    <w:div w:id="938412935">
      <w:bodyDiv w:val="1"/>
      <w:marLeft w:val="0"/>
      <w:marRight w:val="0"/>
      <w:marTop w:val="0"/>
      <w:marBottom w:val="0"/>
      <w:divBdr>
        <w:top w:val="none" w:sz="0" w:space="0" w:color="auto"/>
        <w:left w:val="none" w:sz="0" w:space="0" w:color="auto"/>
        <w:bottom w:val="none" w:sz="0" w:space="0" w:color="auto"/>
        <w:right w:val="none" w:sz="0" w:space="0" w:color="auto"/>
      </w:divBdr>
      <w:divsChild>
        <w:div w:id="945844837">
          <w:marLeft w:val="0"/>
          <w:marRight w:val="0"/>
          <w:marTop w:val="0"/>
          <w:marBottom w:val="0"/>
          <w:divBdr>
            <w:top w:val="none" w:sz="0" w:space="0" w:color="auto"/>
            <w:left w:val="none" w:sz="0" w:space="0" w:color="auto"/>
            <w:bottom w:val="none" w:sz="0" w:space="0" w:color="auto"/>
            <w:right w:val="none" w:sz="0" w:space="0" w:color="auto"/>
          </w:divBdr>
        </w:div>
      </w:divsChild>
    </w:div>
    <w:div w:id="954411152">
      <w:bodyDiv w:val="1"/>
      <w:marLeft w:val="0"/>
      <w:marRight w:val="0"/>
      <w:marTop w:val="0"/>
      <w:marBottom w:val="0"/>
      <w:divBdr>
        <w:top w:val="none" w:sz="0" w:space="0" w:color="auto"/>
        <w:left w:val="none" w:sz="0" w:space="0" w:color="auto"/>
        <w:bottom w:val="none" w:sz="0" w:space="0" w:color="auto"/>
        <w:right w:val="none" w:sz="0" w:space="0" w:color="auto"/>
      </w:divBdr>
      <w:divsChild>
        <w:div w:id="1851603536">
          <w:marLeft w:val="0"/>
          <w:marRight w:val="0"/>
          <w:marTop w:val="0"/>
          <w:marBottom w:val="0"/>
          <w:divBdr>
            <w:top w:val="none" w:sz="0" w:space="0" w:color="auto"/>
            <w:left w:val="none" w:sz="0" w:space="0" w:color="auto"/>
            <w:bottom w:val="none" w:sz="0" w:space="0" w:color="auto"/>
            <w:right w:val="none" w:sz="0" w:space="0" w:color="auto"/>
          </w:divBdr>
        </w:div>
      </w:divsChild>
    </w:div>
    <w:div w:id="957757594">
      <w:bodyDiv w:val="1"/>
      <w:marLeft w:val="0"/>
      <w:marRight w:val="0"/>
      <w:marTop w:val="0"/>
      <w:marBottom w:val="0"/>
      <w:divBdr>
        <w:top w:val="none" w:sz="0" w:space="0" w:color="auto"/>
        <w:left w:val="none" w:sz="0" w:space="0" w:color="auto"/>
        <w:bottom w:val="none" w:sz="0" w:space="0" w:color="auto"/>
        <w:right w:val="none" w:sz="0" w:space="0" w:color="auto"/>
      </w:divBdr>
    </w:div>
    <w:div w:id="960965363">
      <w:bodyDiv w:val="1"/>
      <w:marLeft w:val="0"/>
      <w:marRight w:val="0"/>
      <w:marTop w:val="0"/>
      <w:marBottom w:val="0"/>
      <w:divBdr>
        <w:top w:val="none" w:sz="0" w:space="0" w:color="auto"/>
        <w:left w:val="none" w:sz="0" w:space="0" w:color="auto"/>
        <w:bottom w:val="none" w:sz="0" w:space="0" w:color="auto"/>
        <w:right w:val="none" w:sz="0" w:space="0" w:color="auto"/>
      </w:divBdr>
      <w:divsChild>
        <w:div w:id="1198929758">
          <w:marLeft w:val="0"/>
          <w:marRight w:val="0"/>
          <w:marTop w:val="0"/>
          <w:marBottom w:val="0"/>
          <w:divBdr>
            <w:top w:val="none" w:sz="0" w:space="0" w:color="auto"/>
            <w:left w:val="none" w:sz="0" w:space="0" w:color="auto"/>
            <w:bottom w:val="none" w:sz="0" w:space="0" w:color="auto"/>
            <w:right w:val="none" w:sz="0" w:space="0" w:color="auto"/>
          </w:divBdr>
        </w:div>
      </w:divsChild>
    </w:div>
    <w:div w:id="989868702">
      <w:bodyDiv w:val="1"/>
      <w:marLeft w:val="0"/>
      <w:marRight w:val="0"/>
      <w:marTop w:val="0"/>
      <w:marBottom w:val="0"/>
      <w:divBdr>
        <w:top w:val="none" w:sz="0" w:space="0" w:color="auto"/>
        <w:left w:val="none" w:sz="0" w:space="0" w:color="auto"/>
        <w:bottom w:val="none" w:sz="0" w:space="0" w:color="auto"/>
        <w:right w:val="none" w:sz="0" w:space="0" w:color="auto"/>
      </w:divBdr>
      <w:divsChild>
        <w:div w:id="1205366773">
          <w:marLeft w:val="0"/>
          <w:marRight w:val="0"/>
          <w:marTop w:val="0"/>
          <w:marBottom w:val="0"/>
          <w:divBdr>
            <w:top w:val="none" w:sz="0" w:space="0" w:color="auto"/>
            <w:left w:val="none" w:sz="0" w:space="0" w:color="auto"/>
            <w:bottom w:val="none" w:sz="0" w:space="0" w:color="auto"/>
            <w:right w:val="none" w:sz="0" w:space="0" w:color="auto"/>
          </w:divBdr>
        </w:div>
      </w:divsChild>
    </w:div>
    <w:div w:id="992416969">
      <w:bodyDiv w:val="1"/>
      <w:marLeft w:val="0"/>
      <w:marRight w:val="0"/>
      <w:marTop w:val="0"/>
      <w:marBottom w:val="0"/>
      <w:divBdr>
        <w:top w:val="none" w:sz="0" w:space="0" w:color="auto"/>
        <w:left w:val="none" w:sz="0" w:space="0" w:color="auto"/>
        <w:bottom w:val="none" w:sz="0" w:space="0" w:color="auto"/>
        <w:right w:val="none" w:sz="0" w:space="0" w:color="auto"/>
      </w:divBdr>
    </w:div>
    <w:div w:id="1003388581">
      <w:bodyDiv w:val="1"/>
      <w:marLeft w:val="0"/>
      <w:marRight w:val="0"/>
      <w:marTop w:val="0"/>
      <w:marBottom w:val="0"/>
      <w:divBdr>
        <w:top w:val="none" w:sz="0" w:space="0" w:color="auto"/>
        <w:left w:val="none" w:sz="0" w:space="0" w:color="auto"/>
        <w:bottom w:val="none" w:sz="0" w:space="0" w:color="auto"/>
        <w:right w:val="none" w:sz="0" w:space="0" w:color="auto"/>
      </w:divBdr>
      <w:divsChild>
        <w:div w:id="967127388">
          <w:marLeft w:val="0"/>
          <w:marRight w:val="0"/>
          <w:marTop w:val="0"/>
          <w:marBottom w:val="0"/>
          <w:divBdr>
            <w:top w:val="none" w:sz="0" w:space="0" w:color="auto"/>
            <w:left w:val="none" w:sz="0" w:space="0" w:color="auto"/>
            <w:bottom w:val="none" w:sz="0" w:space="0" w:color="auto"/>
            <w:right w:val="none" w:sz="0" w:space="0" w:color="auto"/>
          </w:divBdr>
        </w:div>
      </w:divsChild>
    </w:div>
    <w:div w:id="1005742419">
      <w:marLeft w:val="640"/>
      <w:marRight w:val="0"/>
      <w:marTop w:val="0"/>
      <w:marBottom w:val="0"/>
      <w:divBdr>
        <w:top w:val="none" w:sz="0" w:space="0" w:color="auto"/>
        <w:left w:val="none" w:sz="0" w:space="0" w:color="auto"/>
        <w:bottom w:val="none" w:sz="0" w:space="0" w:color="auto"/>
        <w:right w:val="none" w:sz="0" w:space="0" w:color="auto"/>
      </w:divBdr>
    </w:div>
    <w:div w:id="1024551822">
      <w:bodyDiv w:val="1"/>
      <w:marLeft w:val="0"/>
      <w:marRight w:val="0"/>
      <w:marTop w:val="0"/>
      <w:marBottom w:val="0"/>
      <w:divBdr>
        <w:top w:val="none" w:sz="0" w:space="0" w:color="auto"/>
        <w:left w:val="none" w:sz="0" w:space="0" w:color="auto"/>
        <w:bottom w:val="none" w:sz="0" w:space="0" w:color="auto"/>
        <w:right w:val="none" w:sz="0" w:space="0" w:color="auto"/>
      </w:divBdr>
    </w:div>
    <w:div w:id="1035816479">
      <w:bodyDiv w:val="1"/>
      <w:marLeft w:val="0"/>
      <w:marRight w:val="0"/>
      <w:marTop w:val="0"/>
      <w:marBottom w:val="0"/>
      <w:divBdr>
        <w:top w:val="none" w:sz="0" w:space="0" w:color="auto"/>
        <w:left w:val="none" w:sz="0" w:space="0" w:color="auto"/>
        <w:bottom w:val="none" w:sz="0" w:space="0" w:color="auto"/>
        <w:right w:val="none" w:sz="0" w:space="0" w:color="auto"/>
      </w:divBdr>
      <w:divsChild>
        <w:div w:id="1966882698">
          <w:marLeft w:val="0"/>
          <w:marRight w:val="0"/>
          <w:marTop w:val="0"/>
          <w:marBottom w:val="0"/>
          <w:divBdr>
            <w:top w:val="none" w:sz="0" w:space="0" w:color="auto"/>
            <w:left w:val="none" w:sz="0" w:space="0" w:color="auto"/>
            <w:bottom w:val="none" w:sz="0" w:space="0" w:color="auto"/>
            <w:right w:val="none" w:sz="0" w:space="0" w:color="auto"/>
          </w:divBdr>
        </w:div>
      </w:divsChild>
    </w:div>
    <w:div w:id="1040008247">
      <w:bodyDiv w:val="1"/>
      <w:marLeft w:val="0"/>
      <w:marRight w:val="0"/>
      <w:marTop w:val="0"/>
      <w:marBottom w:val="0"/>
      <w:divBdr>
        <w:top w:val="none" w:sz="0" w:space="0" w:color="auto"/>
        <w:left w:val="none" w:sz="0" w:space="0" w:color="auto"/>
        <w:bottom w:val="none" w:sz="0" w:space="0" w:color="auto"/>
        <w:right w:val="none" w:sz="0" w:space="0" w:color="auto"/>
      </w:divBdr>
    </w:div>
    <w:div w:id="1097602082">
      <w:marLeft w:val="640"/>
      <w:marRight w:val="0"/>
      <w:marTop w:val="0"/>
      <w:marBottom w:val="0"/>
      <w:divBdr>
        <w:top w:val="none" w:sz="0" w:space="0" w:color="auto"/>
        <w:left w:val="none" w:sz="0" w:space="0" w:color="auto"/>
        <w:bottom w:val="none" w:sz="0" w:space="0" w:color="auto"/>
        <w:right w:val="none" w:sz="0" w:space="0" w:color="auto"/>
      </w:divBdr>
    </w:div>
    <w:div w:id="1129320273">
      <w:bodyDiv w:val="1"/>
      <w:marLeft w:val="0"/>
      <w:marRight w:val="0"/>
      <w:marTop w:val="0"/>
      <w:marBottom w:val="0"/>
      <w:divBdr>
        <w:top w:val="none" w:sz="0" w:space="0" w:color="auto"/>
        <w:left w:val="none" w:sz="0" w:space="0" w:color="auto"/>
        <w:bottom w:val="none" w:sz="0" w:space="0" w:color="auto"/>
        <w:right w:val="none" w:sz="0" w:space="0" w:color="auto"/>
      </w:divBdr>
      <w:divsChild>
        <w:div w:id="900359904">
          <w:marLeft w:val="0"/>
          <w:marRight w:val="0"/>
          <w:marTop w:val="0"/>
          <w:marBottom w:val="0"/>
          <w:divBdr>
            <w:top w:val="none" w:sz="0" w:space="0" w:color="auto"/>
            <w:left w:val="none" w:sz="0" w:space="0" w:color="auto"/>
            <w:bottom w:val="none" w:sz="0" w:space="0" w:color="auto"/>
            <w:right w:val="none" w:sz="0" w:space="0" w:color="auto"/>
          </w:divBdr>
        </w:div>
      </w:divsChild>
    </w:div>
    <w:div w:id="1179738527">
      <w:bodyDiv w:val="1"/>
      <w:marLeft w:val="0"/>
      <w:marRight w:val="0"/>
      <w:marTop w:val="0"/>
      <w:marBottom w:val="0"/>
      <w:divBdr>
        <w:top w:val="none" w:sz="0" w:space="0" w:color="auto"/>
        <w:left w:val="none" w:sz="0" w:space="0" w:color="auto"/>
        <w:bottom w:val="none" w:sz="0" w:space="0" w:color="auto"/>
        <w:right w:val="none" w:sz="0" w:space="0" w:color="auto"/>
      </w:divBdr>
      <w:divsChild>
        <w:div w:id="173497125">
          <w:marLeft w:val="0"/>
          <w:marRight w:val="0"/>
          <w:marTop w:val="0"/>
          <w:marBottom w:val="0"/>
          <w:divBdr>
            <w:top w:val="none" w:sz="0" w:space="0" w:color="auto"/>
            <w:left w:val="none" w:sz="0" w:space="0" w:color="auto"/>
            <w:bottom w:val="none" w:sz="0" w:space="0" w:color="auto"/>
            <w:right w:val="none" w:sz="0" w:space="0" w:color="auto"/>
          </w:divBdr>
        </w:div>
      </w:divsChild>
    </w:div>
    <w:div w:id="1197355626">
      <w:bodyDiv w:val="1"/>
      <w:marLeft w:val="0"/>
      <w:marRight w:val="0"/>
      <w:marTop w:val="0"/>
      <w:marBottom w:val="0"/>
      <w:divBdr>
        <w:top w:val="none" w:sz="0" w:space="0" w:color="auto"/>
        <w:left w:val="none" w:sz="0" w:space="0" w:color="auto"/>
        <w:bottom w:val="none" w:sz="0" w:space="0" w:color="auto"/>
        <w:right w:val="none" w:sz="0" w:space="0" w:color="auto"/>
      </w:divBdr>
    </w:div>
    <w:div w:id="1210412077">
      <w:bodyDiv w:val="1"/>
      <w:marLeft w:val="0"/>
      <w:marRight w:val="0"/>
      <w:marTop w:val="0"/>
      <w:marBottom w:val="0"/>
      <w:divBdr>
        <w:top w:val="none" w:sz="0" w:space="0" w:color="auto"/>
        <w:left w:val="none" w:sz="0" w:space="0" w:color="auto"/>
        <w:bottom w:val="none" w:sz="0" w:space="0" w:color="auto"/>
        <w:right w:val="none" w:sz="0" w:space="0" w:color="auto"/>
      </w:divBdr>
      <w:divsChild>
        <w:div w:id="1404569095">
          <w:marLeft w:val="0"/>
          <w:marRight w:val="0"/>
          <w:marTop w:val="0"/>
          <w:marBottom w:val="0"/>
          <w:divBdr>
            <w:top w:val="none" w:sz="0" w:space="0" w:color="auto"/>
            <w:left w:val="none" w:sz="0" w:space="0" w:color="auto"/>
            <w:bottom w:val="none" w:sz="0" w:space="0" w:color="auto"/>
            <w:right w:val="none" w:sz="0" w:space="0" w:color="auto"/>
          </w:divBdr>
        </w:div>
      </w:divsChild>
    </w:div>
    <w:div w:id="1243946742">
      <w:bodyDiv w:val="1"/>
      <w:marLeft w:val="0"/>
      <w:marRight w:val="0"/>
      <w:marTop w:val="0"/>
      <w:marBottom w:val="0"/>
      <w:divBdr>
        <w:top w:val="none" w:sz="0" w:space="0" w:color="auto"/>
        <w:left w:val="none" w:sz="0" w:space="0" w:color="auto"/>
        <w:bottom w:val="none" w:sz="0" w:space="0" w:color="auto"/>
        <w:right w:val="none" w:sz="0" w:space="0" w:color="auto"/>
      </w:divBdr>
      <w:divsChild>
        <w:div w:id="466120517">
          <w:marLeft w:val="0"/>
          <w:marRight w:val="0"/>
          <w:marTop w:val="0"/>
          <w:marBottom w:val="0"/>
          <w:divBdr>
            <w:top w:val="none" w:sz="0" w:space="0" w:color="auto"/>
            <w:left w:val="none" w:sz="0" w:space="0" w:color="auto"/>
            <w:bottom w:val="none" w:sz="0" w:space="0" w:color="auto"/>
            <w:right w:val="none" w:sz="0" w:space="0" w:color="auto"/>
          </w:divBdr>
        </w:div>
      </w:divsChild>
    </w:div>
    <w:div w:id="1265311507">
      <w:bodyDiv w:val="1"/>
      <w:marLeft w:val="0"/>
      <w:marRight w:val="0"/>
      <w:marTop w:val="0"/>
      <w:marBottom w:val="0"/>
      <w:divBdr>
        <w:top w:val="none" w:sz="0" w:space="0" w:color="auto"/>
        <w:left w:val="none" w:sz="0" w:space="0" w:color="auto"/>
        <w:bottom w:val="none" w:sz="0" w:space="0" w:color="auto"/>
        <w:right w:val="none" w:sz="0" w:space="0" w:color="auto"/>
      </w:divBdr>
      <w:divsChild>
        <w:div w:id="1998874850">
          <w:marLeft w:val="0"/>
          <w:marRight w:val="0"/>
          <w:marTop w:val="0"/>
          <w:marBottom w:val="0"/>
          <w:divBdr>
            <w:top w:val="none" w:sz="0" w:space="0" w:color="auto"/>
            <w:left w:val="none" w:sz="0" w:space="0" w:color="auto"/>
            <w:bottom w:val="none" w:sz="0" w:space="0" w:color="auto"/>
            <w:right w:val="none" w:sz="0" w:space="0" w:color="auto"/>
          </w:divBdr>
        </w:div>
      </w:divsChild>
    </w:div>
    <w:div w:id="1289124660">
      <w:bodyDiv w:val="1"/>
      <w:marLeft w:val="0"/>
      <w:marRight w:val="0"/>
      <w:marTop w:val="0"/>
      <w:marBottom w:val="0"/>
      <w:divBdr>
        <w:top w:val="none" w:sz="0" w:space="0" w:color="auto"/>
        <w:left w:val="none" w:sz="0" w:space="0" w:color="auto"/>
        <w:bottom w:val="none" w:sz="0" w:space="0" w:color="auto"/>
        <w:right w:val="none" w:sz="0" w:space="0" w:color="auto"/>
      </w:divBdr>
      <w:divsChild>
        <w:div w:id="740519485">
          <w:marLeft w:val="0"/>
          <w:marRight w:val="0"/>
          <w:marTop w:val="0"/>
          <w:marBottom w:val="0"/>
          <w:divBdr>
            <w:top w:val="none" w:sz="0" w:space="0" w:color="auto"/>
            <w:left w:val="none" w:sz="0" w:space="0" w:color="auto"/>
            <w:bottom w:val="none" w:sz="0" w:space="0" w:color="auto"/>
            <w:right w:val="none" w:sz="0" w:space="0" w:color="auto"/>
          </w:divBdr>
        </w:div>
      </w:divsChild>
    </w:div>
    <w:div w:id="1350571009">
      <w:bodyDiv w:val="1"/>
      <w:marLeft w:val="0"/>
      <w:marRight w:val="0"/>
      <w:marTop w:val="0"/>
      <w:marBottom w:val="0"/>
      <w:divBdr>
        <w:top w:val="none" w:sz="0" w:space="0" w:color="auto"/>
        <w:left w:val="none" w:sz="0" w:space="0" w:color="auto"/>
        <w:bottom w:val="none" w:sz="0" w:space="0" w:color="auto"/>
        <w:right w:val="none" w:sz="0" w:space="0" w:color="auto"/>
      </w:divBdr>
      <w:divsChild>
        <w:div w:id="1280797455">
          <w:marLeft w:val="0"/>
          <w:marRight w:val="0"/>
          <w:marTop w:val="0"/>
          <w:marBottom w:val="0"/>
          <w:divBdr>
            <w:top w:val="none" w:sz="0" w:space="0" w:color="auto"/>
            <w:left w:val="none" w:sz="0" w:space="0" w:color="auto"/>
            <w:bottom w:val="none" w:sz="0" w:space="0" w:color="auto"/>
            <w:right w:val="none" w:sz="0" w:space="0" w:color="auto"/>
          </w:divBdr>
        </w:div>
      </w:divsChild>
    </w:div>
    <w:div w:id="1353721164">
      <w:bodyDiv w:val="1"/>
      <w:marLeft w:val="0"/>
      <w:marRight w:val="0"/>
      <w:marTop w:val="0"/>
      <w:marBottom w:val="0"/>
      <w:divBdr>
        <w:top w:val="none" w:sz="0" w:space="0" w:color="auto"/>
        <w:left w:val="none" w:sz="0" w:space="0" w:color="auto"/>
        <w:bottom w:val="none" w:sz="0" w:space="0" w:color="auto"/>
        <w:right w:val="none" w:sz="0" w:space="0" w:color="auto"/>
      </w:divBdr>
      <w:divsChild>
        <w:div w:id="83502388">
          <w:marLeft w:val="0"/>
          <w:marRight w:val="0"/>
          <w:marTop w:val="0"/>
          <w:marBottom w:val="0"/>
          <w:divBdr>
            <w:top w:val="none" w:sz="0" w:space="0" w:color="auto"/>
            <w:left w:val="none" w:sz="0" w:space="0" w:color="auto"/>
            <w:bottom w:val="none" w:sz="0" w:space="0" w:color="auto"/>
            <w:right w:val="none" w:sz="0" w:space="0" w:color="auto"/>
          </w:divBdr>
        </w:div>
      </w:divsChild>
    </w:div>
    <w:div w:id="1388410024">
      <w:bodyDiv w:val="1"/>
      <w:marLeft w:val="0"/>
      <w:marRight w:val="0"/>
      <w:marTop w:val="0"/>
      <w:marBottom w:val="0"/>
      <w:divBdr>
        <w:top w:val="none" w:sz="0" w:space="0" w:color="auto"/>
        <w:left w:val="none" w:sz="0" w:space="0" w:color="auto"/>
        <w:bottom w:val="none" w:sz="0" w:space="0" w:color="auto"/>
        <w:right w:val="none" w:sz="0" w:space="0" w:color="auto"/>
      </w:divBdr>
      <w:divsChild>
        <w:div w:id="1929464462">
          <w:marLeft w:val="0"/>
          <w:marRight w:val="0"/>
          <w:marTop w:val="0"/>
          <w:marBottom w:val="0"/>
          <w:divBdr>
            <w:top w:val="none" w:sz="0" w:space="0" w:color="auto"/>
            <w:left w:val="none" w:sz="0" w:space="0" w:color="auto"/>
            <w:bottom w:val="none" w:sz="0" w:space="0" w:color="auto"/>
            <w:right w:val="none" w:sz="0" w:space="0" w:color="auto"/>
          </w:divBdr>
        </w:div>
      </w:divsChild>
    </w:div>
    <w:div w:id="1393389238">
      <w:bodyDiv w:val="1"/>
      <w:marLeft w:val="0"/>
      <w:marRight w:val="0"/>
      <w:marTop w:val="0"/>
      <w:marBottom w:val="0"/>
      <w:divBdr>
        <w:top w:val="none" w:sz="0" w:space="0" w:color="auto"/>
        <w:left w:val="none" w:sz="0" w:space="0" w:color="auto"/>
        <w:bottom w:val="none" w:sz="0" w:space="0" w:color="auto"/>
        <w:right w:val="none" w:sz="0" w:space="0" w:color="auto"/>
      </w:divBdr>
    </w:div>
    <w:div w:id="1400863916">
      <w:bodyDiv w:val="1"/>
      <w:marLeft w:val="0"/>
      <w:marRight w:val="0"/>
      <w:marTop w:val="0"/>
      <w:marBottom w:val="0"/>
      <w:divBdr>
        <w:top w:val="none" w:sz="0" w:space="0" w:color="auto"/>
        <w:left w:val="none" w:sz="0" w:space="0" w:color="auto"/>
        <w:bottom w:val="none" w:sz="0" w:space="0" w:color="auto"/>
        <w:right w:val="none" w:sz="0" w:space="0" w:color="auto"/>
      </w:divBdr>
      <w:divsChild>
        <w:div w:id="518349506">
          <w:marLeft w:val="0"/>
          <w:marRight w:val="0"/>
          <w:marTop w:val="0"/>
          <w:marBottom w:val="0"/>
          <w:divBdr>
            <w:top w:val="none" w:sz="0" w:space="0" w:color="auto"/>
            <w:left w:val="none" w:sz="0" w:space="0" w:color="auto"/>
            <w:bottom w:val="none" w:sz="0" w:space="0" w:color="auto"/>
            <w:right w:val="none" w:sz="0" w:space="0" w:color="auto"/>
          </w:divBdr>
        </w:div>
      </w:divsChild>
    </w:div>
    <w:div w:id="1451971613">
      <w:bodyDiv w:val="1"/>
      <w:marLeft w:val="0"/>
      <w:marRight w:val="0"/>
      <w:marTop w:val="0"/>
      <w:marBottom w:val="0"/>
      <w:divBdr>
        <w:top w:val="none" w:sz="0" w:space="0" w:color="auto"/>
        <w:left w:val="none" w:sz="0" w:space="0" w:color="auto"/>
        <w:bottom w:val="none" w:sz="0" w:space="0" w:color="auto"/>
        <w:right w:val="none" w:sz="0" w:space="0" w:color="auto"/>
      </w:divBdr>
      <w:divsChild>
        <w:div w:id="1229345753">
          <w:marLeft w:val="0"/>
          <w:marRight w:val="0"/>
          <w:marTop w:val="0"/>
          <w:marBottom w:val="0"/>
          <w:divBdr>
            <w:top w:val="none" w:sz="0" w:space="0" w:color="auto"/>
            <w:left w:val="none" w:sz="0" w:space="0" w:color="auto"/>
            <w:bottom w:val="none" w:sz="0" w:space="0" w:color="auto"/>
            <w:right w:val="none" w:sz="0" w:space="0" w:color="auto"/>
          </w:divBdr>
        </w:div>
      </w:divsChild>
    </w:div>
    <w:div w:id="1464035158">
      <w:bodyDiv w:val="1"/>
      <w:marLeft w:val="0"/>
      <w:marRight w:val="0"/>
      <w:marTop w:val="0"/>
      <w:marBottom w:val="0"/>
      <w:divBdr>
        <w:top w:val="none" w:sz="0" w:space="0" w:color="auto"/>
        <w:left w:val="none" w:sz="0" w:space="0" w:color="auto"/>
        <w:bottom w:val="none" w:sz="0" w:space="0" w:color="auto"/>
        <w:right w:val="none" w:sz="0" w:space="0" w:color="auto"/>
      </w:divBdr>
    </w:div>
    <w:div w:id="1466772840">
      <w:bodyDiv w:val="1"/>
      <w:marLeft w:val="0"/>
      <w:marRight w:val="0"/>
      <w:marTop w:val="0"/>
      <w:marBottom w:val="0"/>
      <w:divBdr>
        <w:top w:val="none" w:sz="0" w:space="0" w:color="auto"/>
        <w:left w:val="none" w:sz="0" w:space="0" w:color="auto"/>
        <w:bottom w:val="none" w:sz="0" w:space="0" w:color="auto"/>
        <w:right w:val="none" w:sz="0" w:space="0" w:color="auto"/>
      </w:divBdr>
    </w:div>
    <w:div w:id="1492479389">
      <w:bodyDiv w:val="1"/>
      <w:marLeft w:val="0"/>
      <w:marRight w:val="0"/>
      <w:marTop w:val="0"/>
      <w:marBottom w:val="0"/>
      <w:divBdr>
        <w:top w:val="none" w:sz="0" w:space="0" w:color="auto"/>
        <w:left w:val="none" w:sz="0" w:space="0" w:color="auto"/>
        <w:bottom w:val="none" w:sz="0" w:space="0" w:color="auto"/>
        <w:right w:val="none" w:sz="0" w:space="0" w:color="auto"/>
      </w:divBdr>
    </w:div>
    <w:div w:id="1494836499">
      <w:bodyDiv w:val="1"/>
      <w:marLeft w:val="0"/>
      <w:marRight w:val="0"/>
      <w:marTop w:val="0"/>
      <w:marBottom w:val="0"/>
      <w:divBdr>
        <w:top w:val="none" w:sz="0" w:space="0" w:color="auto"/>
        <w:left w:val="none" w:sz="0" w:space="0" w:color="auto"/>
        <w:bottom w:val="none" w:sz="0" w:space="0" w:color="auto"/>
        <w:right w:val="none" w:sz="0" w:space="0" w:color="auto"/>
      </w:divBdr>
    </w:div>
    <w:div w:id="1500533804">
      <w:bodyDiv w:val="1"/>
      <w:marLeft w:val="0"/>
      <w:marRight w:val="0"/>
      <w:marTop w:val="0"/>
      <w:marBottom w:val="0"/>
      <w:divBdr>
        <w:top w:val="none" w:sz="0" w:space="0" w:color="auto"/>
        <w:left w:val="none" w:sz="0" w:space="0" w:color="auto"/>
        <w:bottom w:val="none" w:sz="0" w:space="0" w:color="auto"/>
        <w:right w:val="none" w:sz="0" w:space="0" w:color="auto"/>
      </w:divBdr>
      <w:divsChild>
        <w:div w:id="2023699182">
          <w:marLeft w:val="0"/>
          <w:marRight w:val="0"/>
          <w:marTop w:val="0"/>
          <w:marBottom w:val="0"/>
          <w:divBdr>
            <w:top w:val="none" w:sz="0" w:space="0" w:color="auto"/>
            <w:left w:val="none" w:sz="0" w:space="0" w:color="auto"/>
            <w:bottom w:val="none" w:sz="0" w:space="0" w:color="auto"/>
            <w:right w:val="none" w:sz="0" w:space="0" w:color="auto"/>
          </w:divBdr>
        </w:div>
      </w:divsChild>
    </w:div>
    <w:div w:id="1529946577">
      <w:bodyDiv w:val="1"/>
      <w:marLeft w:val="0"/>
      <w:marRight w:val="0"/>
      <w:marTop w:val="0"/>
      <w:marBottom w:val="0"/>
      <w:divBdr>
        <w:top w:val="none" w:sz="0" w:space="0" w:color="auto"/>
        <w:left w:val="none" w:sz="0" w:space="0" w:color="auto"/>
        <w:bottom w:val="none" w:sz="0" w:space="0" w:color="auto"/>
        <w:right w:val="none" w:sz="0" w:space="0" w:color="auto"/>
      </w:divBdr>
      <w:divsChild>
        <w:div w:id="739406615">
          <w:marLeft w:val="0"/>
          <w:marRight w:val="0"/>
          <w:marTop w:val="0"/>
          <w:marBottom w:val="0"/>
          <w:divBdr>
            <w:top w:val="none" w:sz="0" w:space="0" w:color="auto"/>
            <w:left w:val="none" w:sz="0" w:space="0" w:color="auto"/>
            <w:bottom w:val="none" w:sz="0" w:space="0" w:color="auto"/>
            <w:right w:val="none" w:sz="0" w:space="0" w:color="auto"/>
          </w:divBdr>
        </w:div>
      </w:divsChild>
    </w:div>
    <w:div w:id="1532303047">
      <w:marLeft w:val="640"/>
      <w:marRight w:val="0"/>
      <w:marTop w:val="0"/>
      <w:marBottom w:val="0"/>
      <w:divBdr>
        <w:top w:val="none" w:sz="0" w:space="0" w:color="auto"/>
        <w:left w:val="none" w:sz="0" w:space="0" w:color="auto"/>
        <w:bottom w:val="none" w:sz="0" w:space="0" w:color="auto"/>
        <w:right w:val="none" w:sz="0" w:space="0" w:color="auto"/>
      </w:divBdr>
    </w:div>
    <w:div w:id="1629512647">
      <w:bodyDiv w:val="1"/>
      <w:marLeft w:val="0"/>
      <w:marRight w:val="0"/>
      <w:marTop w:val="0"/>
      <w:marBottom w:val="0"/>
      <w:divBdr>
        <w:top w:val="none" w:sz="0" w:space="0" w:color="auto"/>
        <w:left w:val="none" w:sz="0" w:space="0" w:color="auto"/>
        <w:bottom w:val="none" w:sz="0" w:space="0" w:color="auto"/>
        <w:right w:val="none" w:sz="0" w:space="0" w:color="auto"/>
      </w:divBdr>
      <w:divsChild>
        <w:div w:id="878513302">
          <w:marLeft w:val="0"/>
          <w:marRight w:val="0"/>
          <w:marTop w:val="0"/>
          <w:marBottom w:val="0"/>
          <w:divBdr>
            <w:top w:val="none" w:sz="0" w:space="0" w:color="auto"/>
            <w:left w:val="none" w:sz="0" w:space="0" w:color="auto"/>
            <w:bottom w:val="none" w:sz="0" w:space="0" w:color="auto"/>
            <w:right w:val="none" w:sz="0" w:space="0" w:color="auto"/>
          </w:divBdr>
        </w:div>
      </w:divsChild>
    </w:div>
    <w:div w:id="1647707389">
      <w:bodyDiv w:val="1"/>
      <w:marLeft w:val="0"/>
      <w:marRight w:val="0"/>
      <w:marTop w:val="0"/>
      <w:marBottom w:val="0"/>
      <w:divBdr>
        <w:top w:val="none" w:sz="0" w:space="0" w:color="auto"/>
        <w:left w:val="none" w:sz="0" w:space="0" w:color="auto"/>
        <w:bottom w:val="none" w:sz="0" w:space="0" w:color="auto"/>
        <w:right w:val="none" w:sz="0" w:space="0" w:color="auto"/>
      </w:divBdr>
      <w:divsChild>
        <w:div w:id="412509977">
          <w:marLeft w:val="0"/>
          <w:marRight w:val="0"/>
          <w:marTop w:val="0"/>
          <w:marBottom w:val="0"/>
          <w:divBdr>
            <w:top w:val="none" w:sz="0" w:space="0" w:color="auto"/>
            <w:left w:val="none" w:sz="0" w:space="0" w:color="auto"/>
            <w:bottom w:val="none" w:sz="0" w:space="0" w:color="auto"/>
            <w:right w:val="none" w:sz="0" w:space="0" w:color="auto"/>
          </w:divBdr>
        </w:div>
      </w:divsChild>
    </w:div>
    <w:div w:id="1647708482">
      <w:bodyDiv w:val="1"/>
      <w:marLeft w:val="0"/>
      <w:marRight w:val="0"/>
      <w:marTop w:val="0"/>
      <w:marBottom w:val="0"/>
      <w:divBdr>
        <w:top w:val="none" w:sz="0" w:space="0" w:color="auto"/>
        <w:left w:val="none" w:sz="0" w:space="0" w:color="auto"/>
        <w:bottom w:val="none" w:sz="0" w:space="0" w:color="auto"/>
        <w:right w:val="none" w:sz="0" w:space="0" w:color="auto"/>
      </w:divBdr>
      <w:divsChild>
        <w:div w:id="1168667882">
          <w:marLeft w:val="0"/>
          <w:marRight w:val="0"/>
          <w:marTop w:val="0"/>
          <w:marBottom w:val="0"/>
          <w:divBdr>
            <w:top w:val="none" w:sz="0" w:space="0" w:color="auto"/>
            <w:left w:val="none" w:sz="0" w:space="0" w:color="auto"/>
            <w:bottom w:val="none" w:sz="0" w:space="0" w:color="auto"/>
            <w:right w:val="none" w:sz="0" w:space="0" w:color="auto"/>
          </w:divBdr>
        </w:div>
      </w:divsChild>
    </w:div>
    <w:div w:id="1666471739">
      <w:bodyDiv w:val="1"/>
      <w:marLeft w:val="0"/>
      <w:marRight w:val="0"/>
      <w:marTop w:val="0"/>
      <w:marBottom w:val="0"/>
      <w:divBdr>
        <w:top w:val="none" w:sz="0" w:space="0" w:color="auto"/>
        <w:left w:val="none" w:sz="0" w:space="0" w:color="auto"/>
        <w:bottom w:val="none" w:sz="0" w:space="0" w:color="auto"/>
        <w:right w:val="none" w:sz="0" w:space="0" w:color="auto"/>
      </w:divBdr>
      <w:divsChild>
        <w:div w:id="291711161">
          <w:marLeft w:val="0"/>
          <w:marRight w:val="0"/>
          <w:marTop w:val="0"/>
          <w:marBottom w:val="0"/>
          <w:divBdr>
            <w:top w:val="none" w:sz="0" w:space="0" w:color="auto"/>
            <w:left w:val="none" w:sz="0" w:space="0" w:color="auto"/>
            <w:bottom w:val="none" w:sz="0" w:space="0" w:color="auto"/>
            <w:right w:val="none" w:sz="0" w:space="0" w:color="auto"/>
          </w:divBdr>
        </w:div>
      </w:divsChild>
    </w:div>
    <w:div w:id="1674646873">
      <w:bodyDiv w:val="1"/>
      <w:marLeft w:val="0"/>
      <w:marRight w:val="0"/>
      <w:marTop w:val="0"/>
      <w:marBottom w:val="0"/>
      <w:divBdr>
        <w:top w:val="none" w:sz="0" w:space="0" w:color="auto"/>
        <w:left w:val="none" w:sz="0" w:space="0" w:color="auto"/>
        <w:bottom w:val="none" w:sz="0" w:space="0" w:color="auto"/>
        <w:right w:val="none" w:sz="0" w:space="0" w:color="auto"/>
      </w:divBdr>
      <w:divsChild>
        <w:div w:id="983121707">
          <w:marLeft w:val="0"/>
          <w:marRight w:val="0"/>
          <w:marTop w:val="0"/>
          <w:marBottom w:val="0"/>
          <w:divBdr>
            <w:top w:val="none" w:sz="0" w:space="0" w:color="auto"/>
            <w:left w:val="none" w:sz="0" w:space="0" w:color="auto"/>
            <w:bottom w:val="none" w:sz="0" w:space="0" w:color="auto"/>
            <w:right w:val="none" w:sz="0" w:space="0" w:color="auto"/>
          </w:divBdr>
        </w:div>
      </w:divsChild>
    </w:div>
    <w:div w:id="1703940043">
      <w:bodyDiv w:val="1"/>
      <w:marLeft w:val="0"/>
      <w:marRight w:val="0"/>
      <w:marTop w:val="0"/>
      <w:marBottom w:val="0"/>
      <w:divBdr>
        <w:top w:val="none" w:sz="0" w:space="0" w:color="auto"/>
        <w:left w:val="none" w:sz="0" w:space="0" w:color="auto"/>
        <w:bottom w:val="none" w:sz="0" w:space="0" w:color="auto"/>
        <w:right w:val="none" w:sz="0" w:space="0" w:color="auto"/>
      </w:divBdr>
    </w:div>
    <w:div w:id="1704399054">
      <w:bodyDiv w:val="1"/>
      <w:marLeft w:val="0"/>
      <w:marRight w:val="0"/>
      <w:marTop w:val="0"/>
      <w:marBottom w:val="0"/>
      <w:divBdr>
        <w:top w:val="none" w:sz="0" w:space="0" w:color="auto"/>
        <w:left w:val="none" w:sz="0" w:space="0" w:color="auto"/>
        <w:bottom w:val="none" w:sz="0" w:space="0" w:color="auto"/>
        <w:right w:val="none" w:sz="0" w:space="0" w:color="auto"/>
      </w:divBdr>
      <w:divsChild>
        <w:div w:id="1428773730">
          <w:marLeft w:val="0"/>
          <w:marRight w:val="0"/>
          <w:marTop w:val="0"/>
          <w:marBottom w:val="0"/>
          <w:divBdr>
            <w:top w:val="none" w:sz="0" w:space="0" w:color="auto"/>
            <w:left w:val="none" w:sz="0" w:space="0" w:color="auto"/>
            <w:bottom w:val="none" w:sz="0" w:space="0" w:color="auto"/>
            <w:right w:val="none" w:sz="0" w:space="0" w:color="auto"/>
          </w:divBdr>
        </w:div>
      </w:divsChild>
    </w:div>
    <w:div w:id="1715961578">
      <w:bodyDiv w:val="1"/>
      <w:marLeft w:val="0"/>
      <w:marRight w:val="0"/>
      <w:marTop w:val="0"/>
      <w:marBottom w:val="0"/>
      <w:divBdr>
        <w:top w:val="none" w:sz="0" w:space="0" w:color="auto"/>
        <w:left w:val="none" w:sz="0" w:space="0" w:color="auto"/>
        <w:bottom w:val="none" w:sz="0" w:space="0" w:color="auto"/>
        <w:right w:val="none" w:sz="0" w:space="0" w:color="auto"/>
      </w:divBdr>
      <w:divsChild>
        <w:div w:id="1040280489">
          <w:marLeft w:val="0"/>
          <w:marRight w:val="0"/>
          <w:marTop w:val="0"/>
          <w:marBottom w:val="0"/>
          <w:divBdr>
            <w:top w:val="none" w:sz="0" w:space="0" w:color="auto"/>
            <w:left w:val="none" w:sz="0" w:space="0" w:color="auto"/>
            <w:bottom w:val="none" w:sz="0" w:space="0" w:color="auto"/>
            <w:right w:val="none" w:sz="0" w:space="0" w:color="auto"/>
          </w:divBdr>
        </w:div>
      </w:divsChild>
    </w:div>
    <w:div w:id="1732458615">
      <w:bodyDiv w:val="1"/>
      <w:marLeft w:val="0"/>
      <w:marRight w:val="0"/>
      <w:marTop w:val="0"/>
      <w:marBottom w:val="0"/>
      <w:divBdr>
        <w:top w:val="none" w:sz="0" w:space="0" w:color="auto"/>
        <w:left w:val="none" w:sz="0" w:space="0" w:color="auto"/>
        <w:bottom w:val="none" w:sz="0" w:space="0" w:color="auto"/>
        <w:right w:val="none" w:sz="0" w:space="0" w:color="auto"/>
      </w:divBdr>
      <w:divsChild>
        <w:div w:id="461113684">
          <w:marLeft w:val="0"/>
          <w:marRight w:val="0"/>
          <w:marTop w:val="0"/>
          <w:marBottom w:val="0"/>
          <w:divBdr>
            <w:top w:val="none" w:sz="0" w:space="0" w:color="auto"/>
            <w:left w:val="none" w:sz="0" w:space="0" w:color="auto"/>
            <w:bottom w:val="none" w:sz="0" w:space="0" w:color="auto"/>
            <w:right w:val="none" w:sz="0" w:space="0" w:color="auto"/>
          </w:divBdr>
        </w:div>
      </w:divsChild>
    </w:div>
    <w:div w:id="1753163503">
      <w:bodyDiv w:val="1"/>
      <w:marLeft w:val="0"/>
      <w:marRight w:val="0"/>
      <w:marTop w:val="0"/>
      <w:marBottom w:val="0"/>
      <w:divBdr>
        <w:top w:val="none" w:sz="0" w:space="0" w:color="auto"/>
        <w:left w:val="none" w:sz="0" w:space="0" w:color="auto"/>
        <w:bottom w:val="none" w:sz="0" w:space="0" w:color="auto"/>
        <w:right w:val="none" w:sz="0" w:space="0" w:color="auto"/>
      </w:divBdr>
      <w:divsChild>
        <w:div w:id="76833561">
          <w:marLeft w:val="0"/>
          <w:marRight w:val="0"/>
          <w:marTop w:val="0"/>
          <w:marBottom w:val="0"/>
          <w:divBdr>
            <w:top w:val="none" w:sz="0" w:space="0" w:color="auto"/>
            <w:left w:val="none" w:sz="0" w:space="0" w:color="auto"/>
            <w:bottom w:val="none" w:sz="0" w:space="0" w:color="auto"/>
            <w:right w:val="none" w:sz="0" w:space="0" w:color="auto"/>
          </w:divBdr>
        </w:div>
      </w:divsChild>
    </w:div>
    <w:div w:id="1774664948">
      <w:bodyDiv w:val="1"/>
      <w:marLeft w:val="0"/>
      <w:marRight w:val="0"/>
      <w:marTop w:val="0"/>
      <w:marBottom w:val="0"/>
      <w:divBdr>
        <w:top w:val="none" w:sz="0" w:space="0" w:color="auto"/>
        <w:left w:val="none" w:sz="0" w:space="0" w:color="auto"/>
        <w:bottom w:val="none" w:sz="0" w:space="0" w:color="auto"/>
        <w:right w:val="none" w:sz="0" w:space="0" w:color="auto"/>
      </w:divBdr>
    </w:div>
    <w:div w:id="1796286305">
      <w:bodyDiv w:val="1"/>
      <w:marLeft w:val="0"/>
      <w:marRight w:val="0"/>
      <w:marTop w:val="0"/>
      <w:marBottom w:val="0"/>
      <w:divBdr>
        <w:top w:val="none" w:sz="0" w:space="0" w:color="auto"/>
        <w:left w:val="none" w:sz="0" w:space="0" w:color="auto"/>
        <w:bottom w:val="none" w:sz="0" w:space="0" w:color="auto"/>
        <w:right w:val="none" w:sz="0" w:space="0" w:color="auto"/>
      </w:divBdr>
      <w:divsChild>
        <w:div w:id="1257862782">
          <w:marLeft w:val="0"/>
          <w:marRight w:val="0"/>
          <w:marTop w:val="0"/>
          <w:marBottom w:val="0"/>
          <w:divBdr>
            <w:top w:val="none" w:sz="0" w:space="0" w:color="auto"/>
            <w:left w:val="none" w:sz="0" w:space="0" w:color="auto"/>
            <w:bottom w:val="none" w:sz="0" w:space="0" w:color="auto"/>
            <w:right w:val="none" w:sz="0" w:space="0" w:color="auto"/>
          </w:divBdr>
        </w:div>
      </w:divsChild>
    </w:div>
    <w:div w:id="1828865666">
      <w:bodyDiv w:val="1"/>
      <w:marLeft w:val="0"/>
      <w:marRight w:val="0"/>
      <w:marTop w:val="0"/>
      <w:marBottom w:val="0"/>
      <w:divBdr>
        <w:top w:val="none" w:sz="0" w:space="0" w:color="auto"/>
        <w:left w:val="none" w:sz="0" w:space="0" w:color="auto"/>
        <w:bottom w:val="none" w:sz="0" w:space="0" w:color="auto"/>
        <w:right w:val="none" w:sz="0" w:space="0" w:color="auto"/>
      </w:divBdr>
    </w:div>
    <w:div w:id="1829131548">
      <w:bodyDiv w:val="1"/>
      <w:marLeft w:val="0"/>
      <w:marRight w:val="0"/>
      <w:marTop w:val="0"/>
      <w:marBottom w:val="0"/>
      <w:divBdr>
        <w:top w:val="none" w:sz="0" w:space="0" w:color="auto"/>
        <w:left w:val="none" w:sz="0" w:space="0" w:color="auto"/>
        <w:bottom w:val="none" w:sz="0" w:space="0" w:color="auto"/>
        <w:right w:val="none" w:sz="0" w:space="0" w:color="auto"/>
      </w:divBdr>
      <w:divsChild>
        <w:div w:id="491527306">
          <w:marLeft w:val="0"/>
          <w:marRight w:val="0"/>
          <w:marTop w:val="0"/>
          <w:marBottom w:val="0"/>
          <w:divBdr>
            <w:top w:val="none" w:sz="0" w:space="0" w:color="auto"/>
            <w:left w:val="none" w:sz="0" w:space="0" w:color="auto"/>
            <w:bottom w:val="none" w:sz="0" w:space="0" w:color="auto"/>
            <w:right w:val="none" w:sz="0" w:space="0" w:color="auto"/>
          </w:divBdr>
        </w:div>
      </w:divsChild>
    </w:div>
    <w:div w:id="1830822943">
      <w:bodyDiv w:val="1"/>
      <w:marLeft w:val="0"/>
      <w:marRight w:val="0"/>
      <w:marTop w:val="0"/>
      <w:marBottom w:val="0"/>
      <w:divBdr>
        <w:top w:val="none" w:sz="0" w:space="0" w:color="auto"/>
        <w:left w:val="none" w:sz="0" w:space="0" w:color="auto"/>
        <w:bottom w:val="none" w:sz="0" w:space="0" w:color="auto"/>
        <w:right w:val="none" w:sz="0" w:space="0" w:color="auto"/>
      </w:divBdr>
      <w:divsChild>
        <w:div w:id="763693069">
          <w:marLeft w:val="0"/>
          <w:marRight w:val="0"/>
          <w:marTop w:val="0"/>
          <w:marBottom w:val="0"/>
          <w:divBdr>
            <w:top w:val="none" w:sz="0" w:space="0" w:color="auto"/>
            <w:left w:val="none" w:sz="0" w:space="0" w:color="auto"/>
            <w:bottom w:val="none" w:sz="0" w:space="0" w:color="auto"/>
            <w:right w:val="none" w:sz="0" w:space="0" w:color="auto"/>
          </w:divBdr>
        </w:div>
      </w:divsChild>
    </w:div>
    <w:div w:id="1865635135">
      <w:bodyDiv w:val="1"/>
      <w:marLeft w:val="0"/>
      <w:marRight w:val="0"/>
      <w:marTop w:val="0"/>
      <w:marBottom w:val="0"/>
      <w:divBdr>
        <w:top w:val="none" w:sz="0" w:space="0" w:color="auto"/>
        <w:left w:val="none" w:sz="0" w:space="0" w:color="auto"/>
        <w:bottom w:val="none" w:sz="0" w:space="0" w:color="auto"/>
        <w:right w:val="none" w:sz="0" w:space="0" w:color="auto"/>
      </w:divBdr>
      <w:divsChild>
        <w:div w:id="1223102778">
          <w:marLeft w:val="0"/>
          <w:marRight w:val="0"/>
          <w:marTop w:val="0"/>
          <w:marBottom w:val="0"/>
          <w:divBdr>
            <w:top w:val="none" w:sz="0" w:space="0" w:color="auto"/>
            <w:left w:val="none" w:sz="0" w:space="0" w:color="auto"/>
            <w:bottom w:val="none" w:sz="0" w:space="0" w:color="auto"/>
            <w:right w:val="none" w:sz="0" w:space="0" w:color="auto"/>
          </w:divBdr>
        </w:div>
      </w:divsChild>
    </w:div>
    <w:div w:id="1866094488">
      <w:bodyDiv w:val="1"/>
      <w:marLeft w:val="0"/>
      <w:marRight w:val="0"/>
      <w:marTop w:val="0"/>
      <w:marBottom w:val="0"/>
      <w:divBdr>
        <w:top w:val="none" w:sz="0" w:space="0" w:color="auto"/>
        <w:left w:val="none" w:sz="0" w:space="0" w:color="auto"/>
        <w:bottom w:val="none" w:sz="0" w:space="0" w:color="auto"/>
        <w:right w:val="none" w:sz="0" w:space="0" w:color="auto"/>
      </w:divBdr>
    </w:div>
    <w:div w:id="1888713488">
      <w:bodyDiv w:val="1"/>
      <w:marLeft w:val="0"/>
      <w:marRight w:val="0"/>
      <w:marTop w:val="0"/>
      <w:marBottom w:val="0"/>
      <w:divBdr>
        <w:top w:val="none" w:sz="0" w:space="0" w:color="auto"/>
        <w:left w:val="none" w:sz="0" w:space="0" w:color="auto"/>
        <w:bottom w:val="none" w:sz="0" w:space="0" w:color="auto"/>
        <w:right w:val="none" w:sz="0" w:space="0" w:color="auto"/>
      </w:divBdr>
    </w:div>
    <w:div w:id="1898196942">
      <w:bodyDiv w:val="1"/>
      <w:marLeft w:val="0"/>
      <w:marRight w:val="0"/>
      <w:marTop w:val="0"/>
      <w:marBottom w:val="0"/>
      <w:divBdr>
        <w:top w:val="none" w:sz="0" w:space="0" w:color="auto"/>
        <w:left w:val="none" w:sz="0" w:space="0" w:color="auto"/>
        <w:bottom w:val="none" w:sz="0" w:space="0" w:color="auto"/>
        <w:right w:val="none" w:sz="0" w:space="0" w:color="auto"/>
      </w:divBdr>
      <w:divsChild>
        <w:div w:id="998071986">
          <w:marLeft w:val="0"/>
          <w:marRight w:val="0"/>
          <w:marTop w:val="0"/>
          <w:marBottom w:val="0"/>
          <w:divBdr>
            <w:top w:val="none" w:sz="0" w:space="0" w:color="auto"/>
            <w:left w:val="none" w:sz="0" w:space="0" w:color="auto"/>
            <w:bottom w:val="none" w:sz="0" w:space="0" w:color="auto"/>
            <w:right w:val="none" w:sz="0" w:space="0" w:color="auto"/>
          </w:divBdr>
        </w:div>
      </w:divsChild>
    </w:div>
    <w:div w:id="1919746242">
      <w:bodyDiv w:val="1"/>
      <w:marLeft w:val="0"/>
      <w:marRight w:val="0"/>
      <w:marTop w:val="0"/>
      <w:marBottom w:val="0"/>
      <w:divBdr>
        <w:top w:val="none" w:sz="0" w:space="0" w:color="auto"/>
        <w:left w:val="none" w:sz="0" w:space="0" w:color="auto"/>
        <w:bottom w:val="none" w:sz="0" w:space="0" w:color="auto"/>
        <w:right w:val="none" w:sz="0" w:space="0" w:color="auto"/>
      </w:divBdr>
      <w:divsChild>
        <w:div w:id="182403396">
          <w:marLeft w:val="0"/>
          <w:marRight w:val="0"/>
          <w:marTop w:val="0"/>
          <w:marBottom w:val="0"/>
          <w:divBdr>
            <w:top w:val="none" w:sz="0" w:space="0" w:color="auto"/>
            <w:left w:val="none" w:sz="0" w:space="0" w:color="auto"/>
            <w:bottom w:val="none" w:sz="0" w:space="0" w:color="auto"/>
            <w:right w:val="none" w:sz="0" w:space="0" w:color="auto"/>
          </w:divBdr>
        </w:div>
      </w:divsChild>
    </w:div>
    <w:div w:id="1983732677">
      <w:bodyDiv w:val="1"/>
      <w:marLeft w:val="0"/>
      <w:marRight w:val="0"/>
      <w:marTop w:val="0"/>
      <w:marBottom w:val="0"/>
      <w:divBdr>
        <w:top w:val="none" w:sz="0" w:space="0" w:color="auto"/>
        <w:left w:val="none" w:sz="0" w:space="0" w:color="auto"/>
        <w:bottom w:val="none" w:sz="0" w:space="0" w:color="auto"/>
        <w:right w:val="none" w:sz="0" w:space="0" w:color="auto"/>
      </w:divBdr>
      <w:divsChild>
        <w:div w:id="400756313">
          <w:marLeft w:val="0"/>
          <w:marRight w:val="0"/>
          <w:marTop w:val="0"/>
          <w:marBottom w:val="0"/>
          <w:divBdr>
            <w:top w:val="none" w:sz="0" w:space="0" w:color="auto"/>
            <w:left w:val="none" w:sz="0" w:space="0" w:color="auto"/>
            <w:bottom w:val="none" w:sz="0" w:space="0" w:color="auto"/>
            <w:right w:val="none" w:sz="0" w:space="0" w:color="auto"/>
          </w:divBdr>
        </w:div>
      </w:divsChild>
    </w:div>
    <w:div w:id="1995335992">
      <w:bodyDiv w:val="1"/>
      <w:marLeft w:val="0"/>
      <w:marRight w:val="0"/>
      <w:marTop w:val="0"/>
      <w:marBottom w:val="0"/>
      <w:divBdr>
        <w:top w:val="none" w:sz="0" w:space="0" w:color="auto"/>
        <w:left w:val="none" w:sz="0" w:space="0" w:color="auto"/>
        <w:bottom w:val="none" w:sz="0" w:space="0" w:color="auto"/>
        <w:right w:val="none" w:sz="0" w:space="0" w:color="auto"/>
      </w:divBdr>
      <w:divsChild>
        <w:div w:id="735320879">
          <w:marLeft w:val="0"/>
          <w:marRight w:val="0"/>
          <w:marTop w:val="0"/>
          <w:marBottom w:val="0"/>
          <w:divBdr>
            <w:top w:val="none" w:sz="0" w:space="0" w:color="auto"/>
            <w:left w:val="none" w:sz="0" w:space="0" w:color="auto"/>
            <w:bottom w:val="none" w:sz="0" w:space="0" w:color="auto"/>
            <w:right w:val="none" w:sz="0" w:space="0" w:color="auto"/>
          </w:divBdr>
        </w:div>
      </w:divsChild>
    </w:div>
    <w:div w:id="2015374499">
      <w:bodyDiv w:val="1"/>
      <w:marLeft w:val="0"/>
      <w:marRight w:val="0"/>
      <w:marTop w:val="0"/>
      <w:marBottom w:val="0"/>
      <w:divBdr>
        <w:top w:val="none" w:sz="0" w:space="0" w:color="auto"/>
        <w:left w:val="none" w:sz="0" w:space="0" w:color="auto"/>
        <w:bottom w:val="none" w:sz="0" w:space="0" w:color="auto"/>
        <w:right w:val="none" w:sz="0" w:space="0" w:color="auto"/>
      </w:divBdr>
      <w:divsChild>
        <w:div w:id="2138601093">
          <w:marLeft w:val="0"/>
          <w:marRight w:val="0"/>
          <w:marTop w:val="0"/>
          <w:marBottom w:val="0"/>
          <w:divBdr>
            <w:top w:val="none" w:sz="0" w:space="0" w:color="auto"/>
            <w:left w:val="none" w:sz="0" w:space="0" w:color="auto"/>
            <w:bottom w:val="none" w:sz="0" w:space="0" w:color="auto"/>
            <w:right w:val="none" w:sz="0" w:space="0" w:color="auto"/>
          </w:divBdr>
        </w:div>
      </w:divsChild>
    </w:div>
    <w:div w:id="2017463674">
      <w:marLeft w:val="640"/>
      <w:marRight w:val="0"/>
      <w:marTop w:val="0"/>
      <w:marBottom w:val="0"/>
      <w:divBdr>
        <w:top w:val="none" w:sz="0" w:space="0" w:color="auto"/>
        <w:left w:val="none" w:sz="0" w:space="0" w:color="auto"/>
        <w:bottom w:val="none" w:sz="0" w:space="0" w:color="auto"/>
        <w:right w:val="none" w:sz="0" w:space="0" w:color="auto"/>
      </w:divBdr>
    </w:div>
    <w:div w:id="2051104991">
      <w:bodyDiv w:val="1"/>
      <w:marLeft w:val="0"/>
      <w:marRight w:val="0"/>
      <w:marTop w:val="0"/>
      <w:marBottom w:val="0"/>
      <w:divBdr>
        <w:top w:val="none" w:sz="0" w:space="0" w:color="auto"/>
        <w:left w:val="none" w:sz="0" w:space="0" w:color="auto"/>
        <w:bottom w:val="none" w:sz="0" w:space="0" w:color="auto"/>
        <w:right w:val="none" w:sz="0" w:space="0" w:color="auto"/>
      </w:divBdr>
      <w:divsChild>
        <w:div w:id="672876105">
          <w:marLeft w:val="0"/>
          <w:marRight w:val="0"/>
          <w:marTop w:val="0"/>
          <w:marBottom w:val="0"/>
          <w:divBdr>
            <w:top w:val="none" w:sz="0" w:space="0" w:color="auto"/>
            <w:left w:val="none" w:sz="0" w:space="0" w:color="auto"/>
            <w:bottom w:val="none" w:sz="0" w:space="0" w:color="auto"/>
            <w:right w:val="none" w:sz="0" w:space="0" w:color="auto"/>
          </w:divBdr>
        </w:div>
      </w:divsChild>
    </w:div>
    <w:div w:id="2057922209">
      <w:bodyDiv w:val="1"/>
      <w:marLeft w:val="0"/>
      <w:marRight w:val="0"/>
      <w:marTop w:val="0"/>
      <w:marBottom w:val="0"/>
      <w:divBdr>
        <w:top w:val="none" w:sz="0" w:space="0" w:color="auto"/>
        <w:left w:val="none" w:sz="0" w:space="0" w:color="auto"/>
        <w:bottom w:val="none" w:sz="0" w:space="0" w:color="auto"/>
        <w:right w:val="none" w:sz="0" w:space="0" w:color="auto"/>
      </w:divBdr>
      <w:divsChild>
        <w:div w:id="1938906302">
          <w:marLeft w:val="0"/>
          <w:marRight w:val="0"/>
          <w:marTop w:val="0"/>
          <w:marBottom w:val="0"/>
          <w:divBdr>
            <w:top w:val="none" w:sz="0" w:space="0" w:color="auto"/>
            <w:left w:val="none" w:sz="0" w:space="0" w:color="auto"/>
            <w:bottom w:val="none" w:sz="0" w:space="0" w:color="auto"/>
            <w:right w:val="none" w:sz="0" w:space="0" w:color="auto"/>
          </w:divBdr>
        </w:div>
      </w:divsChild>
    </w:div>
    <w:div w:id="210325638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9">
          <w:marLeft w:val="0"/>
          <w:marRight w:val="0"/>
          <w:marTop w:val="0"/>
          <w:marBottom w:val="0"/>
          <w:divBdr>
            <w:top w:val="none" w:sz="0" w:space="0" w:color="auto"/>
            <w:left w:val="none" w:sz="0" w:space="0" w:color="auto"/>
            <w:bottom w:val="none" w:sz="0" w:space="0" w:color="auto"/>
            <w:right w:val="none" w:sz="0" w:space="0" w:color="auto"/>
          </w:divBdr>
        </w:div>
      </w:divsChild>
    </w:div>
    <w:div w:id="2125267735">
      <w:bodyDiv w:val="1"/>
      <w:marLeft w:val="0"/>
      <w:marRight w:val="0"/>
      <w:marTop w:val="0"/>
      <w:marBottom w:val="0"/>
      <w:divBdr>
        <w:top w:val="none" w:sz="0" w:space="0" w:color="auto"/>
        <w:left w:val="none" w:sz="0" w:space="0" w:color="auto"/>
        <w:bottom w:val="none" w:sz="0" w:space="0" w:color="auto"/>
        <w:right w:val="none" w:sz="0" w:space="0" w:color="auto"/>
      </w:divBdr>
      <w:divsChild>
        <w:div w:id="360521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tm/Library/Group%20Containers/UBF8T346G9.Office/User%20Content.localized/Templates.localized/Bao%20cao%20KC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C081A6E-7DF8-E24D-A476-9E709368301A}"/>
      </w:docPartPr>
      <w:docPartBody>
        <w:p w:rsidR="00F80D9D" w:rsidRDefault="00AA5689">
          <w:r w:rsidRPr="00B569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ArialH">
    <w:altName w:val="Courier New"/>
    <w:panose1 w:val="020B0604020202020204"/>
    <w:charset w:val="00"/>
    <w:family w:val="swiss"/>
    <w:pitch w:val="variable"/>
    <w:sig w:usb0="00000007" w:usb1="00000000" w:usb2="00000000" w:usb3="00000000" w:csb0="00000003" w:csb1="00000000"/>
  </w:font>
  <w:font w:name="Arial (Body CS)">
    <w:panose1 w:val="020B0604020202020204"/>
    <w:charset w:val="00"/>
    <w:family w:val="roman"/>
    <w:pitch w:val="default"/>
  </w:font>
  <w:font w:name=".VnArial">
    <w:altName w:val="Calibri"/>
    <w:panose1 w:val="020B0604020202020204"/>
    <w:charset w:val="00"/>
    <w:family w:val="swiss"/>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imes New Roman Bold">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89"/>
    <w:rsid w:val="00AA5689"/>
    <w:rsid w:val="00BF4941"/>
    <w:rsid w:val="00CB0C29"/>
    <w:rsid w:val="00E06A5C"/>
    <w:rsid w:val="00F8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5689"/>
    <w:rPr>
      <w:rFonts w:cs="Times New Roman"/>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D1DB5A4-64B1-2D45-8A2D-AD4872174B94}">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0FB1CD1-BE0C-D342-A34B-2BEEFD6A7A33}">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4837379915"/>
    <we:property name="MENDELEY_CITATIONS" value="[{&quot;citationID&quot;:&quot;MENDELEY_CITATION_595857c1-a9fe-4438-a9c8-02b920bc61c7&quot;,&quot;properties&quot;:{&quot;noteIndex&quot;:0},&quot;isEdited&quot;:false,&quot;manualOverride&quot;:{&quot;isManuallyOverridden&quot;:false,&quot;citeprocText&quot;:&quot;[1]&quot;,&quot;manualOverrideText&quot;:&quot;&quot;},&quot;citationTag&quot;:&quot;MENDELEY_CITATION_v3_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&quot;,&quot;citationItems&quot;:[{&quot;id&quot;:&quot;3acae987-0b59-39f7-957e-a115b7fc3e9c&quot;,&quot;itemData&quot;:{&quot;type&quot;:&quot;report&quot;,&quot;id&quot;:&quot;3acae987-0b59-39f7-957e-a115b7fc3e9c&quot;,&quot;title&quot;:&quot;Coordinating Pluggable Transceiver Control in SONiC-based Disaggregated Packet-Optical Networks&quot;,&quot;author&quot;:[{&quot;family&quot;:&quot;Sgambelluri&quot;,&quot;given&quot;:&quot;Andrea&quot;,&quot;parse-names&quot;:false,&quot;dropping-particle&quot;:&quot;&quot;,&quot;non-dropping-particle&quot;:&quot;&quot;},{&quot;family&quot;:&quot;Scano&quot;,&quot;given&quot;:&quot;Davide&quot;,&quot;parse-names&quot;:false,&quot;dropping-particle&quot;:&quot;&quot;,&quot;non-dropping-particle&quot;:&quot;&quot;},{&quot;family&quot;:&quot;Giorgetti&quot;,&quot;given&quot;:&quot;Alessio&quot;,&quot;parse-names&quot;:false,&quot;dropping-particle&quot;:&quot;&quot;,&quot;non-dropping-particle&quot;:&quot;&quot;},{&quot;family&quot;:&quot;Paolucci&quot;,&quot;given&quot;:&quot;Francesco&quot;,&quot;parse-names&quot;:false,&quot;dropping-particle&quot;:&quot;&quot;,&quot;non-dropping-particle&quot;:&quot;&quot;},{&quot;family&quot;:&quot;Riccardi&quot;,&quot;given&quot;:&quot;Emilio&quot;,&quot;parse-names&quot;:false,&quot;dropping-particle&quot;:&quot;&quot;,&quot;non-dropping-particle&quot;:&quot;&quot;},{&quot;family&quot;:&quot;Morro&quot;,&quot;given&quot;:&quot;Roberto&quot;,&quot;parse-names&quot;:false,&quot;dropping-particle&quot;:&quot;&quot;,&quot;non-dropping-particle&quot;:&quot;&quot;},{&quot;family&quot;:&quot;Castoldi&quot;,&quot;given&quot;:&quot;Piero&quot;,&quot;parse-names&quot;:false,&quot;dropping-particle&quot;:&quot;&quot;,&quot;non-dropping-particle&quot;:&quot;&quot;},{&quot;family&quot;:&quot;Cugini&quot;,&quot;given&quot;:&quot;Filippo&quot;,&quot;parse-names&quot;:false,&quot;dropping-particle&quot;:&quot;&quot;,&quot;non-dropping-particle&quot;:&quot;&quot;}],&quot;container-title&quot;:&quot;2021 Optical Fiber Communications Conference and Exhibition (OFC)&quot;,&quot;issued&quot;:{&quot;date-parts&quot;:[[2021]]},&quot;abstract&quot;:&quot;Effective control of pluggable transceivers in SONiC-based packet-optical nodes is demonstrated. A workflow for multi-layer recovery upon soft failure detection is validated, showing no traffic disruption and fast node-driven coordination between packet and optical operations.&quot;,&quot;container-title-short&quot;:&quot;&quot;},&quot;isTemporary&quot;:false,&quot;suppress-author&quot;:false,&quot;composite&quot;:false,&quot;author-only&quot;:false}]},{&quot;citationID&quot;:&quot;MENDELEY_CITATION_db485d4d-9770-4db3-9342-08047768bcdd&quot;,&quot;properties&quot;:{&quot;noteIndex&quot;:0},&quot;isEdited&quot;:false,&quot;manualOverride&quot;:{&quot;isManuallyOverridden&quot;:false,&quot;citeprocText&quot;:&quot;[2]&quot;,&quot;manualOverrideText&quot;:&quot;&quot;},&quot;citationTag&quot;:&quot;MENDELEY_CITATION_v3_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&quot;,&quot;citationItems&quot;:[{&quot;id&quot;:&quot;b295f6e3-1821-35c4-94e2-2b69a038f315&quot;,&quot;itemData&quot;:{&quot;type&quot;:&quot;webpage&quot;,&quot;id&quot;:&quot;b295f6e3-1821-35c4-94e2-2b69a038f315&quot;,&quot;title&quot;:&quot;P4 Integrated Network Stack&quot;,&quot;author&quot;:[{&quot;family&quot;:&quot;Sonic&quot;,&quot;given&quot;:&quot;&quot;,&quot;parse-names&quot;:false,&quot;dropping-particle&quot;:&quot;&quot;,&quot;non-dropping-particle&quot;:&quot;&quot;}],&quot;accessed&quot;:{&quot;date-parts&quot;:[[2026,3,30]]},&quot;URL&quot;:&quot;https://github.com/sonic-net/sonic-pins&quot;,&quot;container-title-short&quot;:&quot;&quot;},&quot;isTemporary&quot;:false,&quot;suppress-author&quot;:false,&quot;composite&quot;:false,&quot;author-only&quot;:false}]},{&quot;citationID&quot;:&quot;MENDELEY_CITATION_5e5fc4aa-d38c-4398-a217-e6a92f9bf1c1&quot;,&quot;properties&quot;:{&quot;noteIndex&quot;:0},&quot;isEdited&quot;:false,&quot;manualOverride&quot;:{&quot;isManuallyOverridden&quot;:false,&quot;citeprocText&quot;:&quot;[2]&quot;,&quot;manualOverrideText&quot;:&quot;&quot;},&quot;citationTag&quot;:&quot;MENDELEY_CITATION_v3_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&quot;,&quot;citationItems&quot;:[{&quot;id&quot;:&quot;b295f6e3-1821-35c4-94e2-2b69a038f315&quot;,&quot;itemData&quot;:{&quot;type&quot;:&quot;webpage&quot;,&quot;id&quot;:&quot;b295f6e3-1821-35c4-94e2-2b69a038f315&quot;,&quot;title&quot;:&quot;P4 Integrated Network Stack&quot;,&quot;author&quot;:[{&quot;family&quot;:&quot;Sonic&quot;,&quot;given&quot;:&quot;&quot;,&quot;parse-names&quot;:false,&quot;dropping-particle&quot;:&quot;&quot;,&quot;non-dropping-particle&quot;:&quot;&quot;}],&quot;accessed&quot;:{&quot;date-parts&quot;:[[2026,3,30]]},&quot;URL&quot;:&quot;https://github.com/sonic-net/sonic-pins&quot;,&quot;container-title-short&quot;:&quot;&quot;},&quot;isTemporary&quot;:false,&quot;suppress-author&quot;:false,&quot;composite&quot;:false,&quot;author-only&quot;:false}]},{&quot;citationID&quot;:&quot;MENDELEY_CITATION_a9e73a90-7127-468b-8f4a-26b374debaa7&quot;,&quot;properties&quot;:{&quot;noteIndex&quot;:0},&quot;isEdited&quot;:false,&quot;manualOverride&quot;:{&quot;isManuallyOverridden&quot;:false,&quot;citeprocText&quot;:&quot;[3]&quot;,&quot;manualOverrideText&quot;:&quot;&quot;},&quot;citationTag&quot;:&quot;MENDELEY_CITATION_v3_eyJjaXRhdGlvbklEIjoiTUVOREVMRVlfQ0lUQVRJT05fYTllNzNhOTAtNzEyNy00NjhiLThmNGEtMjZiMzc0ZGViYWE3IiwicHJvcGVydGllcyI6eyJub3RlSW5kZXgiOjB9LCJpc0VkaXRlZCI6ZmFsc2UsIm1hbnVhbE92ZXJyaWRlIjp7ImlzTWFudWFsbHlPdmVycmlkZGVuIjpmYWxzZSwiY2l0ZXByb2NUZXh0IjoiWzN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quot;,&quot;citationItems&quot;:[{&quot;id&quot;:&quot;1fc5d003-acb7-3bcb-bd11-722a414a6474&quot;,&quot;itemData&quot;:{&quot;type&quot;:&quot;webpage&quot;,&quot;id&quot;:&quot;1fc5d003-acb7-3bcb-bd11-722a414a6474&quot;,&quot;title&quot;:&quot;Sonic SwSS&quot;,&quot;author&quot;:[{&quot;family&quot;:&quot;Sonic&quot;,&quot;given&quot;:&quot;&quot;,&quot;parse-names&quot;:false,&quot;dropping-particle&quot;:&quot;&quot;,&quot;non-dropping-particle&quot;:&quot;&quot;}],&quot;accessed&quot;:{&quot;date-parts&quot;:[[2026,3,27]]},&quot;URL&quot;:&quot;https://github.com/sonic-net/sonic-swss&quot;,&quot;container-title-short&quot;:&quot;&quot;},&quot;isTemporary&quot;:false,&quot;suppress-author&quot;:false,&quot;composite&quot;:false,&quot;author-only&quot;:false}]},{&quot;citationID&quot;:&quot;MENDELEY_CITATION_57108ece-a404-4a55-8c22-1f9fdb8f9dd1&quot;,&quot;properties&quot;:{&quot;noteIndex&quot;:0},&quot;isEdited&quot;:false,&quot;manualOverride&quot;:{&quot;isManuallyOverridden&quot;:false,&quot;citeprocText&quot;:&quot;[4]&quot;,&quot;manualOverrideText&quot;:&quot;&quot;},&quot;citationTag&quot;:&quot;MENDELEY_CITATION_v3_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&quot;,&quot;citationItems&quot;:[{&quot;id&quot;:&quot;c87dc80d-4e24-36aa-a434-973b10e24cce&quot;,&quot;itemData&quot;:{&quot;type&quot;:&quot;paper-conference&quot;,&quot;id&quot;:&quot;c87dc80d-4e24-36aa-a434-973b10e24cce&quot;,&quot;title&quot;:&quot;Helios: An ONOS Based SRv6 Controller for SONiC&quot;,&quot;author&quot;:[{&quot;family&quot;:&quot;Park&quot;,&quot;given&quot;:&quot;Sae Hyong&quot;,&quot;parse-names&quot;:false,&quot;dropping-particle&quot;:&quot;&quot;,&quot;non-dropping-particle&quot;:&quot;&quot;},{&quot;family&quot;:&quot;Ko&quot;,&quot;given&quot;:&quot;Namseok&quot;,&quot;parse-names&quot;:false,&quot;dropping-particle&quot;:&quot;&quot;,&quot;non-dropping-particle&quot;:&quot;&quot;}],&quot;container-title&quot;:&quot;International Conference on ICT Convergence&quot;,&quot;DOI&quot;:&quot;10.1109/ICTC62082.2024.10827431&quot;,&quot;ISBN&quot;:&quot;9798350364637&quot;,&quot;ISSN&quot;:&quot;21621241&quot;,&quot;issued&quot;:{&quot;date-parts&quot;:[[2024]]},&quot;page&quot;:&quot;1044-1047&quot;,&quot;abstract&quot;:&quot;Segment Routing over IPv6 (SRv6) is rapidly gaining traction as a robust method for simplifying network operations and enhancing scalability. This paper introduces Helios, a novel SRv6 controller that leverages the Open Network Operating System (ONOS) and the capabilities of P4 Runtime. Helios is designed to seamlessly integrate with SONiC, a network operating system that supports P4 Runtime, thereby offering enhanced control across both datacenter and ISP networks. This study outlines the design principles of Helios, its compatibility with ONOS, and its operational benefits in diverse networking environments.&quot;,&quot;publisher&quot;:&quot;IEEE Computer Society&quot;,&quot;container-title-short&quot;:&quot;&quot;},&quot;isTemporary&quot;:false,&quot;suppress-author&quot;:false,&quot;composite&quot;:false,&quot;author-only&quot;:false}]},{&quot;citationID&quot;:&quot;MENDELEY_CITATION_43e29f5a-c98a-4227-b304-c884d31aa6cd&quot;,&quot;properties&quot;:{&quot;noteIndex&quot;:0},&quot;isEdited&quot;:false,&quot;manualOverride&quot;:{&quot;isManuallyOverridden&quot;:false,&quot;citeprocText&quot;:&quot;[2]&quot;,&quot;manualOverrideText&quot;:&quot;&quot;},&quot;citationTag&quot;:&quot;MENDELEY_CITATION_v3_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&quot;,&quot;citationItems&quot;:[{&quot;id&quot;:&quot;b295f6e3-1821-35c4-94e2-2b69a038f315&quot;,&quot;itemData&quot;:{&quot;type&quot;:&quot;webpage&quot;,&quot;id&quot;:&quot;b295f6e3-1821-35c4-94e2-2b69a038f315&quot;,&quot;title&quot;:&quot;P4 Integrated Network Stack&quot;,&quot;author&quot;:[{&quot;family&quot;:&quot;Sonic&quot;,&quot;given&quot;:&quot;&quot;,&quot;parse-names&quot;:false,&quot;dropping-particle&quot;:&quot;&quot;,&quot;non-dropping-particle&quot;:&quot;&quot;}],&quot;accessed&quot;:{&quot;date-parts&quot;:[[2026,3,30]]},&quot;URL&quot;:&quot;https://github.com/sonic-net/sonic-pins&quot;,&quot;container-title-short&quot;:&quot;&quot;},&quot;isTemporary&quot;:false,&quot;suppress-author&quot;:false,&quot;composite&quot;:false,&quot;author-only&quot;:false}]},{&quot;citationID&quot;:&quot;MENDELEY_CITATION_5742d877-d1dd-4304-8fc6-285d16dc224c&quot;,&quot;properties&quot;:{&quot;noteIndex&quot;:0},&quot;isEdited&quot;:false,&quot;manualOverride&quot;:{&quot;isManuallyOverridden&quot;:false,&quot;citeprocText&quot;:&quot;[5]&quot;,&quot;manualOverrideText&quot;:&quot;&quot;},&quot;citationTag&quot;:&quot;MENDELEY_CITATION_v3_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&quot;,&quot;citationItems&quot;:[{&quot;id&quot;:&quot;82dc4af5-efd0-3aac-ae59-219aac73d5bc&quot;,&quot;itemData&quot;:{&quot;type&quot;:&quot;article-journal&quot;,&quot;id&quot;:&quot;82dc4af5-efd0-3aac-ae59-219aac73d5bc&quot;,&quot;title&quot;:&quot;A data recovery technique for Redis using internal dictionary structure&quot;,&quot;author&quot;:[{&quot;family&quot;:&quot;Chopade&quot;,&quot;given&quot;:&quot;Rupali&quot;,&quot;parse-names&quot;:false,&quot;dropping-particle&quot;:&quot;&quot;,&quot;non-dropping-particle&quot;:&quot;&quot;},{&quot;family&quot;:&quot;Pachghare&quot;,&quot;given&quot;:&quot;Vinod&quot;,&quot;parse-names&quot;:false,&quot;dropping-particle&quot;:&quot;&quot;,&quot;non-dropping-particle&quot;:&quot;&quot;}],&quot;container-title&quot;:&quot;Forensic Science International: Digital Investigation&quot;,&quot;DOI&quot;:&quot;10.1016/j.fsidi.2021.301218&quot;,&quot;ISSN&quot;:&quot;26662817&quot;,&quot;issued&quot;:{&quot;date-parts&quot;:[[2021,9,1]]},&quot;abstract&quot;:&quot;Since database systems are vulnerable to attacks the research in database forensics is gaining more importance. Database systems are used to store sensitive and confidential information. The loss of vital information from database can prove to be costly for any organization which may happen due to accidental or purposeful data deletion. Data recovery research in NoSQL databases is extremely important due to rapid growth of big data applications. The key-value database Redis, is one of the popular NoSQL database systems used by several applications. This article presents a data recovery technique for Redis database using internal dictionary structure. Redis is in-memory database and hence it does not leave any kind of signature of data deletion on the disk except log file. The proposed technique is based on tracing the memory addresses of dictionary data structure where key-value pairs are stored. The performance of this technique is evaluated by conducting several experiments on a sample dataset. The technique is found to be effective for the recovery of string, list, hash, set and sorted set data types.&quot;,&quot;publisher&quot;:&quot;Elsevier Ltd&quot;,&quot;volume&quot;:&quot;38&quot;,&quot;container-title-short&quot;:&quot;&quot;},&quot;isTemporary&quot;:false,&quot;suppress-author&quot;:false,&quot;composite&quot;:false,&quot;author-only&quot;:false}]},{&quot;citationID&quot;:&quot;MENDELEY_CITATION_2c6f6b09-ec1f-4421-a082-88a2d8ce2f67&quot;,&quot;properties&quot;:{&quot;noteIndex&quot;:0},&quot;isEdited&quot;:false,&quot;manualOverride&quot;:{&quot;isManuallyOverridden&quot;:false,&quot;citeprocText&quot;:&quot;[3]&quot;,&quot;manualOverrideText&quot;:&quot;&quot;},&quot;citationTag&quot;:&quot;MENDELEY_CITATION_v3_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&quot;,&quot;citationItems&quot;:[{&quot;id&quot;:&quot;1fc5d003-acb7-3bcb-bd11-722a414a6474&quot;,&quot;itemData&quot;:{&quot;type&quot;:&quot;webpage&quot;,&quot;id&quot;:&quot;1fc5d003-acb7-3bcb-bd11-722a414a6474&quot;,&quot;title&quot;:&quot;Sonic SwSS&quot;,&quot;author&quot;:[{&quot;family&quot;:&quot;Sonic&quot;,&quot;given&quot;:&quot;&quot;,&quot;parse-names&quot;:false,&quot;dropping-particle&quot;:&quot;&quot;,&quot;non-dropping-particle&quot;:&quot;&quot;}],&quot;accessed&quot;:{&quot;date-parts&quot;:[[2026,3,27]]},&quot;URL&quot;:&quot;https://github.com/sonic-net/sonic-swss&quot;,&quot;container-title-short&quot;:&quot;&quot;},&quot;isTemporary&quot;:false,&quot;suppress-author&quot;:false,&quot;composite&quot;:false,&quot;author-only&quot;:false}]},{&quot;citationID&quot;:&quot;MENDELEY_CITATION_8c03c9e3-121c-468c-8f9c-1ce704d88ad0&quot;,&quot;properties&quot;:{&quot;noteIndex&quot;:0},&quot;isEdited&quot;:false,&quot;manualOverride&quot;:{&quot;isManuallyOverridden&quot;:false,&quot;citeprocText&quot;:&quot;[4]&quot;,&quot;manualOverrideText&quot;:&quot;&quot;},&quot;citationTag&quot;:&quot;MENDELEY_CITATION_v3_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&quot;,&quot;citationItems&quot;:[{&quot;id&quot;:&quot;c87dc80d-4e24-36aa-a434-973b10e24cce&quot;,&quot;itemData&quot;:{&quot;type&quot;:&quot;paper-conference&quot;,&quot;id&quot;:&quot;c87dc80d-4e24-36aa-a434-973b10e24cce&quot;,&quot;title&quot;:&quot;Helios: An ONOS Based SRv6 Controller for SONiC&quot;,&quot;author&quot;:[{&quot;family&quot;:&quot;Park&quot;,&quot;given&quot;:&quot;Sae Hyong&quot;,&quot;parse-names&quot;:false,&quot;dropping-particle&quot;:&quot;&quot;,&quot;non-dropping-particle&quot;:&quot;&quot;},{&quot;family&quot;:&quot;Ko&quot;,&quot;given&quot;:&quot;Namseok&quot;,&quot;parse-names&quot;:false,&quot;dropping-particle&quot;:&quot;&quot;,&quot;non-dropping-particle&quot;:&quot;&quot;}],&quot;container-title&quot;:&quot;International Conference on ICT Convergence&quot;,&quot;DOI&quot;:&quot;10.1109/ICTC62082.2024.10827431&quot;,&quot;ISBN&quot;:&quot;9798350364637&quot;,&quot;ISSN&quot;:&quot;21621241&quot;,&quot;issued&quot;:{&quot;date-parts&quot;:[[2024]]},&quot;page&quot;:&quot;1044-1047&quot;,&quot;abstract&quot;:&quot;Segment Routing over IPv6 (SRv6) is rapidly gaining traction as a robust method for simplifying network operations and enhancing scalability. This paper introduces Helios, a novel SRv6 controller that leverages the Open Network Operating System (ONOS) and the capabilities of P4 Runtime. Helios is designed to seamlessly integrate with SONiC, a network operating system that supports P4 Runtime, thereby offering enhanced control across both datacenter and ISP networks. This study outlines the design principles of Helios, its compatibility with ONOS, and its operational benefits in diverse networking environments.&quot;,&quot;publisher&quot;:&quot;IEEE Computer Society&quot;,&quot;container-title-short&quot;:&quot;&quot;},&quot;isTemporary&quot;:false,&quot;suppress-author&quot;:false,&quot;composite&quot;:false,&quot;author-only&quot;:false}]},{&quot;citationID&quot;:&quot;MENDELEY_CITATION_fb0c4102-baec-42e5-9ec0-4ad465a1f3e9&quot;,&quot;properties&quot;:{&quot;noteIndex&quot;:0},&quot;isEdited&quot;:false,&quot;manualOverride&quot;:{&quot;isManuallyOverridden&quot;:false,&quot;citeprocText&quot;:&quot;[1]&quot;,&quot;manualOverrideText&quot;:&quot;&quot;},&quot;citationTag&quot;:&quot;MENDELEY_CITATION_v3_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&quot;,&quot;citationItems&quot;:[{&quot;id&quot;:&quot;3acae987-0b59-39f7-957e-a115b7fc3e9c&quot;,&quot;itemData&quot;:{&quot;type&quot;:&quot;report&quot;,&quot;id&quot;:&quot;3acae987-0b59-39f7-957e-a115b7fc3e9c&quot;,&quot;title&quot;:&quot;Coordinating Pluggable Transceiver Control in SONiC-based Disaggregated Packet-Optical Networks&quot;,&quot;author&quot;:[{&quot;family&quot;:&quot;Sgambelluri&quot;,&quot;given&quot;:&quot;Andrea&quot;,&quot;parse-names&quot;:false,&quot;dropping-particle&quot;:&quot;&quot;,&quot;non-dropping-particle&quot;:&quot;&quot;},{&quot;family&quot;:&quot;Scano&quot;,&quot;given&quot;:&quot;Davide&quot;,&quot;parse-names&quot;:false,&quot;dropping-particle&quot;:&quot;&quot;,&quot;non-dropping-particle&quot;:&quot;&quot;},{&quot;family&quot;:&quot;Giorgetti&quot;,&quot;given&quot;:&quot;Alessio&quot;,&quot;parse-names&quot;:false,&quot;dropping-particle&quot;:&quot;&quot;,&quot;non-dropping-particle&quot;:&quot;&quot;},{&quot;family&quot;:&quot;Paolucci&quot;,&quot;given&quot;:&quot;Francesco&quot;,&quot;parse-names&quot;:false,&quot;dropping-particle&quot;:&quot;&quot;,&quot;non-dropping-particle&quot;:&quot;&quot;},{&quot;family&quot;:&quot;Riccardi&quot;,&quot;given&quot;:&quot;Emilio&quot;,&quot;parse-names&quot;:false,&quot;dropping-particle&quot;:&quot;&quot;,&quot;non-dropping-particle&quot;:&quot;&quot;},{&quot;family&quot;:&quot;Morro&quot;,&quot;given&quot;:&quot;Roberto&quot;,&quot;parse-names&quot;:false,&quot;dropping-particle&quot;:&quot;&quot;,&quot;non-dropping-particle&quot;:&quot;&quot;},{&quot;family&quot;:&quot;Castoldi&quot;,&quot;given&quot;:&quot;Piero&quot;,&quot;parse-names&quot;:false,&quot;dropping-particle&quot;:&quot;&quot;,&quot;non-dropping-particle&quot;:&quot;&quot;},{&quot;family&quot;:&quot;Cugini&quot;,&quot;given&quot;:&quot;Filippo&quot;,&quot;parse-names&quot;:false,&quot;dropping-particle&quot;:&quot;&quot;,&quot;non-dropping-particle&quot;:&quot;&quot;}],&quot;container-title&quot;:&quot;2021 Optical Fiber Communications Conference and Exhibition (OFC)&quot;,&quot;issued&quot;:{&quot;date-parts&quot;:[[2021]]},&quot;abstract&quot;:&quot;Effective control of pluggable transceivers in SONiC-based packet-optical nodes is demonstrated. A workflow for multi-layer recovery upon soft failure detection is validated, showing no traffic disruption and fast node-driven coordination between packet and optical operations.&quot;,&quot;container-title-short&quot;:&quot;&quot;},&quot;isTemporary&quot;:false,&quot;suppress-author&quot;:false,&quot;composite&quot;:false,&quot;author-only&quot;:false}]},{&quot;citationID&quot;:&quot;MENDELEY_CITATION_f6f3bb52-26df-4b36-8331-bf72f1f2f51f&quot;,&quot;properties&quot;:{&quot;noteIndex&quot;:0},&quot;isEdited&quot;:false,&quot;manualOverride&quot;:{&quot;isManuallyOverridden&quot;:false,&quot;citeprocText&quot;:&quot;[6]&quot;,&quot;manualOverrideText&quot;:&quot;&quot;},&quot;citationTag&quot;:&quot;MENDELEY_CITATION_v3_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&quot;,&quot;citationItems&quot;:[{&quot;id&quot;:&quot;0694f472-dea9-3a63-bd69-3b8a9c9e9413&quot;,&quot;itemData&quot;:{&quot;type&quot;:&quot;webpage&quot;,&quot;id&quot;:&quot;0694f472-dea9-3a63-bd69-3b8a9c9e9413&quot;,&quot;title&quot;:&quot;Sonic SAI Redis&quot;,&quot;author&quot;:[{&quot;family&quot;:&quot;Sonic&quot;,&quot;given&quot;:&quot;&quot;,&quot;parse-names&quot;:false,&quot;dropping-particle&quot;:&quot;&quot;,&quot;non-dropping-particle&quot;:&quot;&quot;}],&quot;accessed&quot;:{&quot;date-parts&quot;:[[2026,3,27]]},&quot;URL&quot;:&quot;https://github.com/sonic-net/sonic-sairedi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HàQ18</b:Tag>
    <b:SourceType>Book</b:SourceType>
    <b:Guid>{BB5EAA45-4788-40F6-B203-CA45766E66EC}</b:Guid>
    <b:Author>
      <b:Author>
        <b:NameList>
          <b:Person>
            <b:Last>Thụy</b:Last>
            <b:First>Hà</b:First>
            <b:Middle>Quang</b:Middle>
          </b:Person>
          <b:Person>
            <b:Last>Hóa</b:Last>
            <b:First>Nguyễn</b:First>
            <b:Middle>Ngọc</b:Middle>
          </b:Person>
        </b:NameList>
      </b:Author>
    </b:Author>
    <b:Title>Cơ sở các hệ thống thông tin</b:Title>
    <b:Year>2018</b:Year>
    <b:City>Hà Nội</b:City>
    <b:LCID>vi-VN</b:LCID>
    <b:RefOrder>1</b:RefOrder>
  </b:Source>
  <b:Source>
    <b:Tag>Wil14</b:Tag>
    <b:SourceType>Book</b:SourceType>
    <b:Guid>{74E50D53-B695-4243-925E-96D0A75DDC65}</b:Guid>
    <b:Author>
      <b:Author>
        <b:NameList>
          <b:Person>
            <b:Last>Stallings</b:Last>
            <b:First>William</b:First>
          </b:Person>
        </b:NameList>
      </b:Author>
    </b:Author>
    <b:Title>Cryptography and Network Security</b:Title>
    <b:Year>2014</b:Year>
    <b:LCID>en-US</b:LCID>
    <b:RefOrder>2</b:RefOrder>
  </b:Source>
  <b:Source>
    <b:Tag>LeV</b:Tag>
    <b:SourceType>Book</b:SourceType>
    <b:Guid>{40CC36B8-86A2-478F-A199-FF4DD1801C76}</b:Guid>
    <b:Title>ISO/IEC 27005:2011, Information technology - Security techniques - Information security risk management (second edition).</b:Title>
    <b:LCID>en-US</b:LCID>
    <b:RefOrder>3</b:RefOrder>
  </b:Source>
  <b:Source>
    <b:Tag>Ric07</b:Tag>
    <b:SourceType>Book</b:SourceType>
    <b:Guid>{A5AB8CFC-8A97-4654-AB1F-46DA68C7002F}</b:Guid>
    <b:Author>
      <b:Author>
        <b:NameList>
          <b:Person>
            <b:Last>Caralli</b:Last>
            <b:First>Richard</b:First>
            <b:Middle>A.</b:Middle>
          </b:Person>
          <b:Person>
            <b:Last>Stevens</b:Last>
            <b:First>James</b:First>
            <b:Middle>F.</b:Middle>
          </b:Person>
          <b:Person>
            <b:Last>Young</b:Last>
            <b:First>Lisa</b:First>
            <b:Middle>R.</b:Middle>
          </b:Person>
          <b:Person>
            <b:Last>Wilson</b:Last>
            <b:First>William</b:First>
            <b:Middle>R.</b:Middle>
          </b:Person>
        </b:NameList>
      </b:Author>
    </b:Author>
    <b:Title>“Introducing OCTAVE Allegro: Improving the Information Security Risk Assessment Process”, Software Engineering Institute - CMU/SEI Report Number: CMU/SEI-2007-TR-012</b:Title>
    <b:Year>2007</b:Year>
    <b:LCID>en-US</b:LCID>
    <b:RefOrder>4</b:RefOrder>
  </b:Source>
  <b:Source>
    <b:Tag>TCV</b:Tag>
    <b:SourceType>Book</b:SourceType>
    <b:Guid>{9E7E4454-93E6-45FC-8988-B41EB1CF40BB}</b:Guid>
    <b:Title>TCVN 11239:2015 (ISO/IEC 27035:2011): Công nghệ thông tin – Các kỹ thuật an toàn – Quản lý</b:Title>
    <b:LCID>vi-VN</b:LCID>
    <b:RefOrder>5</b:RefOrder>
  </b:Source>
  <b:Source>
    <b:Tag>Hoa15</b:Tag>
    <b:SourceType>Book</b:SourceType>
    <b:Guid>{5F66619C-334B-4042-8DAF-A00255D7025F}</b:Guid>
    <b:Author>
      <b:Author>
        <b:NameList>
          <b:Person>
            <b:Last>Viet</b:Last>
            <b:First>Hoang</b:First>
            <b:Middle>Van</b:Middle>
          </b:Person>
          <b:Person>
            <b:Last>Truyen</b:Last>
            <b:First>Bui</b:First>
            <b:Middle>The</b:Middle>
          </b:Person>
          <b:Person>
            <b:Last>Dung</b:Last>
            <b:First>Luu</b:First>
            <b:Middle>Hong</b:Middle>
          </b:Person>
          <b:Person>
            <b:Last>Duc</b:Last>
            <b:First>Tong</b:First>
            <b:Middle>Minh</b:Middle>
          </b:Person>
        </b:NameList>
      </b:Author>
    </b:Author>
    <b:Title>“A Novel Proposal of Exchanging Key for Symmetric Key Cryptosystems”, Vol. 16 No. 2 International Journal of Computer Science and Network Security, Journal ISSN : 1738-7906. pp. 10-14</b:Title>
    <b:Year>2015</b:Year>
    <b:LCID>en-US</b:LCID>
    <b:RefOrder>6</b:RefOrder>
  </b:Source>
  <b:Source>
    <b:Tag>NIS17</b:Tag>
    <b:SourceType>Book</b:SourceType>
    <b:Guid>{520A05FF-3A6C-4D6E-8026-C530ABA8DEE6}</b:Guid>
    <b:Author>
      <b:Author>
        <b:NameList>
          <b:Person>
            <b:Last>NIST</b:Last>
          </b:Person>
        </b:NameList>
      </b:Author>
    </b:Author>
    <b:Title>Framework for Improving Critical Infrastructure Cybersecurity (Cybersecurity Framework)</b:Title>
    <b:Year>2017</b:Year>
    <b:LCID>en-US</b:LCID>
    <b:RefOrder>7</b:RefOrder>
  </b:Source>
  <b:Source>
    <b:Tag>ISO</b:Tag>
    <b:SourceType>Book</b:SourceType>
    <b:Guid>{131AFF0A-78F9-4311-92F7-D3D8EC35FC98}</b:Guid>
    <b:Title>ISO/IEC 27004:2016, Information technology - Security techniques - Information security management management</b:Title>
    <b:LCID>en-US</b:LCID>
    <b:RefOrder>8</b:RefOrder>
  </b:Source>
  <b:Source>
    <b:Tag>ISO1</b:Tag>
    <b:SourceType>Book</b:SourceType>
    <b:Guid>{6EA10F7C-5054-4877-8B77-3010229B8F64}</b:Guid>
    <b:Title>ISO/IEC 27005:2011, Information technology - Security techniques - Information security risk</b:Title>
    <b:LCID>en-US</b:LCID>
    <b:RefOrder>9</b:RefOrder>
  </b:Source>
  <b:Source>
    <b:Tag>Khu19</b:Tag>
    <b:SourceType>Book</b:SourceType>
    <b:Guid>{551E3D23-5BAE-4941-BC29-04307697D7BF}</b:Guid>
    <b:LCID>vi-VN</b:LCID>
    <b:Title>Khung kiến trúc Chính phủ Điện tử Việt Nam, phiên bản 2.0 (dự thảo lần 3)</b:Title>
    <b:Year>2019</b:Year>
    <b:RefOrder>10</b:RefOrder>
  </b:Source>
  <b:Source>
    <b:Tag>ISO2</b:Tag>
    <b:SourceType>Book</b:SourceType>
    <b:Guid>{E9556AA5-D194-4FF4-BC26-9E548C849A9A}</b:Guid>
    <b:LCID>en-US</b:LCID>
    <b:Title>ISO/IEC 27035:2016, Information technology — Security techniques — Information security incident.</b:Title>
    <b:RefOrder>11</b:RefOrder>
  </b:Source>
  <b:Source>
    <b:Tag>Com17</b:Tag>
    <b:SourceType>Book</b:SourceType>
    <b:Guid>{790ACB04-F674-4520-AD93-2AF0A236DAD1}</b:Guid>
    <b:Title>Common Criteria, Common Methodology for Information Technology Security Evaluation, ver. 3.1</b:Title>
    <b:Year>2017</b:Year>
    <b:LCID>en-US</b:LCID>
    <b:RefOrder>12</b:RefOrder>
  </b:Source>
</b:Sources>
</file>

<file path=customXml/itemProps1.xml><?xml version="1.0" encoding="utf-8"?>
<ds:datastoreItem xmlns:ds="http://schemas.openxmlformats.org/officeDocument/2006/customXml" ds:itemID="{8398DFDC-D4C7-4C88-BD3D-7A1EEFF12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Bao cao KC2.dotx</Template>
  <TotalTime>0</TotalTime>
  <Pages>92</Pages>
  <Words>38777</Words>
  <Characters>169072</Characters>
  <Application>Microsoft Office Word</Application>
  <DocSecurity>0</DocSecurity>
  <Lines>4335</Lines>
  <Paragraphs>2927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Trinh</dc:creator>
  <cp:keywords/>
  <dc:description/>
  <cp:lastModifiedBy>Tri Trinh</cp:lastModifiedBy>
  <cp:revision>2</cp:revision>
  <dcterms:created xsi:type="dcterms:W3CDTF">2026-04-02T08:47:00Z</dcterms:created>
  <dcterms:modified xsi:type="dcterms:W3CDTF">2026-04-02T08:47:00Z</dcterms:modified>
</cp:coreProperties>
</file>